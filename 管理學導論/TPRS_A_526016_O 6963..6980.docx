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377C7" w14:textId="77777777" w:rsidR="00000000" w:rsidRDefault="00000000">
      <w:pPr>
        <w:spacing w:after="35" w:line="216" w:lineRule="auto"/>
        <w:ind w:left="-15" w:right="1255" w:firstLine="0"/>
        <w:jc w:val="left"/>
      </w:pPr>
      <w:r>
        <w:rPr>
          <w:noProof/>
        </w:rPr>
        <mc:AlternateContent>
          <mc:Choice Requires="wpg">
            <w:drawing>
              <wp:anchor distT="0" distB="0" distL="114300" distR="114300" simplePos="0" relativeHeight="251637248" behindDoc="0" locked="0" layoutInCell="1" allowOverlap="1" wp14:anchorId="5E7FCF62" wp14:editId="6843DE15">
                <wp:simplePos x="0" y="0"/>
                <wp:positionH relativeFrom="column">
                  <wp:posOffset>3913505</wp:posOffset>
                </wp:positionH>
                <wp:positionV relativeFrom="paragraph">
                  <wp:posOffset>11430</wp:posOffset>
                </wp:positionV>
                <wp:extent cx="945515" cy="219710"/>
                <wp:effectExtent l="8255" t="11430" r="8255" b="6985"/>
                <wp:wrapSquare wrapText="bothSides"/>
                <wp:docPr id="1625791545" name="Group 31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5515" cy="219710"/>
                          <a:chOff x="0" y="0"/>
                          <a:chExt cx="9453" cy="2198"/>
                        </a:xfrm>
                      </wpg:grpSpPr>
                      <wps:wsp>
                        <wps:cNvPr id="1349892307" name="Shape 6"/>
                        <wps:cNvSpPr>
                          <a:spLocks/>
                        </wps:cNvSpPr>
                        <wps:spPr bwMode="auto">
                          <a:xfrm>
                            <a:off x="2593" y="359"/>
                            <a:ext cx="562" cy="721"/>
                          </a:xfrm>
                          <a:custGeom>
                            <a:avLst/>
                            <a:gdLst>
                              <a:gd name="T0" fmla="*/ 0 w 56235"/>
                              <a:gd name="T1" fmla="*/ 0 h 72111"/>
                              <a:gd name="T2" fmla="*/ 56235 w 56235"/>
                              <a:gd name="T3" fmla="*/ 0 h 72111"/>
                              <a:gd name="T4" fmla="*/ 56235 w 56235"/>
                              <a:gd name="T5" fmla="*/ 7226 h 72111"/>
                              <a:gd name="T6" fmla="*/ 33058 w 56235"/>
                              <a:gd name="T7" fmla="*/ 7226 h 72111"/>
                              <a:gd name="T8" fmla="*/ 33058 w 56235"/>
                              <a:gd name="T9" fmla="*/ 72111 h 72111"/>
                              <a:gd name="T10" fmla="*/ 23076 w 56235"/>
                              <a:gd name="T11" fmla="*/ 72111 h 72111"/>
                              <a:gd name="T12" fmla="*/ 23076 w 56235"/>
                              <a:gd name="T13" fmla="*/ 7226 h 72111"/>
                              <a:gd name="T14" fmla="*/ 0 w 56235"/>
                              <a:gd name="T15" fmla="*/ 7226 h 72111"/>
                              <a:gd name="T16" fmla="*/ 0 w 56235"/>
                              <a:gd name="T17" fmla="*/ 0 h 72111"/>
                              <a:gd name="T18" fmla="*/ 0 w 56235"/>
                              <a:gd name="T19" fmla="*/ 0 h 72111"/>
                              <a:gd name="T20" fmla="*/ 56235 w 56235"/>
                              <a:gd name="T21" fmla="*/ 72111 h 72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6235" h="72111">
                                <a:moveTo>
                                  <a:pt x="0" y="0"/>
                                </a:moveTo>
                                <a:lnTo>
                                  <a:pt x="56235" y="0"/>
                                </a:lnTo>
                                <a:lnTo>
                                  <a:pt x="56235" y="7226"/>
                                </a:lnTo>
                                <a:lnTo>
                                  <a:pt x="33058" y="7226"/>
                                </a:lnTo>
                                <a:lnTo>
                                  <a:pt x="33058" y="72111"/>
                                </a:lnTo>
                                <a:lnTo>
                                  <a:pt x="23076" y="72111"/>
                                </a:lnTo>
                                <a:lnTo>
                                  <a:pt x="23076" y="7226"/>
                                </a:lnTo>
                                <a:lnTo>
                                  <a:pt x="0" y="722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5387563" name="Shape 7"/>
                        <wps:cNvSpPr>
                          <a:spLocks/>
                        </wps:cNvSpPr>
                        <wps:spPr bwMode="auto">
                          <a:xfrm>
                            <a:off x="3103" y="750"/>
                            <a:ext cx="203" cy="342"/>
                          </a:xfrm>
                          <a:custGeom>
                            <a:avLst/>
                            <a:gdLst>
                              <a:gd name="T0" fmla="*/ 20242 w 20242"/>
                              <a:gd name="T1" fmla="*/ 0 h 34269"/>
                              <a:gd name="T2" fmla="*/ 20242 w 20242"/>
                              <a:gd name="T3" fmla="*/ 6350 h 34269"/>
                              <a:gd name="T4" fmla="*/ 12703 w 20242"/>
                              <a:gd name="T5" fmla="*/ 10379 h 34269"/>
                              <a:gd name="T6" fmla="*/ 9576 w 20242"/>
                              <a:gd name="T7" fmla="*/ 18318 h 34269"/>
                              <a:gd name="T8" fmla="*/ 16993 w 20242"/>
                              <a:gd name="T9" fmla="*/ 27081 h 34269"/>
                              <a:gd name="T10" fmla="*/ 20242 w 20242"/>
                              <a:gd name="T11" fmla="*/ 25072 h 34269"/>
                              <a:gd name="T12" fmla="*/ 20242 w 20242"/>
                              <a:gd name="T13" fmla="*/ 31307 h 34269"/>
                              <a:gd name="T14" fmla="*/ 14618 w 20242"/>
                              <a:gd name="T15" fmla="*/ 34269 h 34269"/>
                              <a:gd name="T16" fmla="*/ 0 w 20242"/>
                              <a:gd name="T17" fmla="*/ 18419 h 34269"/>
                              <a:gd name="T18" fmla="*/ 18326 w 20242"/>
                              <a:gd name="T19" fmla="*/ 601 h 34269"/>
                              <a:gd name="T20" fmla="*/ 20242 w 20242"/>
                              <a:gd name="T21" fmla="*/ 0 h 34269"/>
                              <a:gd name="T22" fmla="*/ 0 w 20242"/>
                              <a:gd name="T23" fmla="*/ 0 h 34269"/>
                              <a:gd name="T24" fmla="*/ 20242 w 20242"/>
                              <a:gd name="T25" fmla="*/ 34269 h 34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242" h="34269">
                                <a:moveTo>
                                  <a:pt x="20242" y="0"/>
                                </a:moveTo>
                                <a:lnTo>
                                  <a:pt x="20242" y="6350"/>
                                </a:lnTo>
                                <a:lnTo>
                                  <a:pt x="12703" y="10379"/>
                                </a:lnTo>
                                <a:cubicBezTo>
                                  <a:pt x="10630" y="12476"/>
                                  <a:pt x="9576" y="15073"/>
                                  <a:pt x="9576" y="18318"/>
                                </a:cubicBezTo>
                                <a:cubicBezTo>
                                  <a:pt x="9576" y="23677"/>
                                  <a:pt x="13284" y="27081"/>
                                  <a:pt x="16993" y="27081"/>
                                </a:cubicBezTo>
                                <a:lnTo>
                                  <a:pt x="20242" y="25072"/>
                                </a:lnTo>
                                <a:lnTo>
                                  <a:pt x="20242" y="31307"/>
                                </a:lnTo>
                                <a:lnTo>
                                  <a:pt x="14618" y="34269"/>
                                </a:lnTo>
                                <a:cubicBezTo>
                                  <a:pt x="5969" y="34269"/>
                                  <a:pt x="0" y="28110"/>
                                  <a:pt x="0" y="18419"/>
                                </a:cubicBezTo>
                                <a:cubicBezTo>
                                  <a:pt x="0" y="9466"/>
                                  <a:pt x="7620" y="3802"/>
                                  <a:pt x="18326" y="601"/>
                                </a:cubicBezTo>
                                <a:lnTo>
                                  <a:pt x="2024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2415449" name="Shape 8"/>
                        <wps:cNvSpPr>
                          <a:spLocks/>
                        </wps:cNvSpPr>
                        <wps:spPr bwMode="auto">
                          <a:xfrm>
                            <a:off x="3137" y="556"/>
                            <a:ext cx="169" cy="113"/>
                          </a:xfrm>
                          <a:custGeom>
                            <a:avLst/>
                            <a:gdLst>
                              <a:gd name="T0" fmla="*/ 16838 w 16838"/>
                              <a:gd name="T1" fmla="*/ 0 h 11317"/>
                              <a:gd name="T2" fmla="*/ 16838 w 16838"/>
                              <a:gd name="T3" fmla="*/ 5872 h 11317"/>
                              <a:gd name="T4" fmla="*/ 3594 w 16838"/>
                              <a:gd name="T5" fmla="*/ 11317 h 11317"/>
                              <a:gd name="T6" fmla="*/ 0 w 16838"/>
                              <a:gd name="T7" fmla="*/ 6694 h 11317"/>
                              <a:gd name="T8" fmla="*/ 16838 w 16838"/>
                              <a:gd name="T9" fmla="*/ 0 h 11317"/>
                              <a:gd name="T10" fmla="*/ 0 w 16838"/>
                              <a:gd name="T11" fmla="*/ 0 h 11317"/>
                              <a:gd name="T12" fmla="*/ 16838 w 16838"/>
                              <a:gd name="T13" fmla="*/ 11317 h 11317"/>
                            </a:gdLst>
                            <a:ahLst/>
                            <a:cxnLst>
                              <a:cxn ang="0">
                                <a:pos x="T0" y="T1"/>
                              </a:cxn>
                              <a:cxn ang="0">
                                <a:pos x="T2" y="T3"/>
                              </a:cxn>
                              <a:cxn ang="0">
                                <a:pos x="T4" y="T5"/>
                              </a:cxn>
                              <a:cxn ang="0">
                                <a:pos x="T6" y="T7"/>
                              </a:cxn>
                              <a:cxn ang="0">
                                <a:pos x="T8" y="T9"/>
                              </a:cxn>
                            </a:cxnLst>
                            <a:rect l="T10" t="T11" r="T12" b="T13"/>
                            <a:pathLst>
                              <a:path w="16838" h="11317">
                                <a:moveTo>
                                  <a:pt x="16838" y="0"/>
                                </a:moveTo>
                                <a:lnTo>
                                  <a:pt x="16838" y="5872"/>
                                </a:lnTo>
                                <a:lnTo>
                                  <a:pt x="3594" y="11317"/>
                                </a:lnTo>
                                <a:lnTo>
                                  <a:pt x="0" y="6694"/>
                                </a:lnTo>
                                <a:lnTo>
                                  <a:pt x="1683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0378134" name="Shape 9"/>
                        <wps:cNvSpPr>
                          <a:spLocks/>
                        </wps:cNvSpPr>
                        <wps:spPr bwMode="auto">
                          <a:xfrm>
                            <a:off x="3306" y="553"/>
                            <a:ext cx="221" cy="527"/>
                          </a:xfrm>
                          <a:custGeom>
                            <a:avLst/>
                            <a:gdLst>
                              <a:gd name="T0" fmla="*/ 764 w 22087"/>
                              <a:gd name="T1" fmla="*/ 0 h 52730"/>
                              <a:gd name="T2" fmla="*/ 19814 w 22087"/>
                              <a:gd name="T3" fmla="*/ 17501 h 52730"/>
                              <a:gd name="T4" fmla="*/ 19814 w 22087"/>
                              <a:gd name="T5" fmla="*/ 40157 h 52730"/>
                              <a:gd name="T6" fmla="*/ 22087 w 22087"/>
                              <a:gd name="T7" fmla="*/ 52730 h 52730"/>
                              <a:gd name="T8" fmla="*/ 11991 w 22087"/>
                              <a:gd name="T9" fmla="*/ 52730 h 52730"/>
                              <a:gd name="T10" fmla="*/ 10543 w 22087"/>
                              <a:gd name="T11" fmla="*/ 43967 h 52730"/>
                              <a:gd name="T12" fmla="*/ 7254 w 22087"/>
                              <a:gd name="T13" fmla="*/ 47168 h 52730"/>
                              <a:gd name="T14" fmla="*/ 0 w 22087"/>
                              <a:gd name="T15" fmla="*/ 50988 h 52730"/>
                              <a:gd name="T16" fmla="*/ 0 w 22087"/>
                              <a:gd name="T17" fmla="*/ 44752 h 52730"/>
                              <a:gd name="T18" fmla="*/ 6581 w 22087"/>
                              <a:gd name="T19" fmla="*/ 40683 h 52730"/>
                              <a:gd name="T20" fmla="*/ 10543 w 22087"/>
                              <a:gd name="T21" fmla="*/ 22555 h 52730"/>
                              <a:gd name="T22" fmla="*/ 1704 w 22087"/>
                              <a:gd name="T23" fmla="*/ 25121 h 52730"/>
                              <a:gd name="T24" fmla="*/ 0 w 22087"/>
                              <a:gd name="T25" fmla="*/ 26031 h 52730"/>
                              <a:gd name="T26" fmla="*/ 0 w 22087"/>
                              <a:gd name="T27" fmla="*/ 19681 h 52730"/>
                              <a:gd name="T28" fmla="*/ 10543 w 22087"/>
                              <a:gd name="T29" fmla="*/ 16370 h 52730"/>
                              <a:gd name="T30" fmla="*/ 256 w 22087"/>
                              <a:gd name="T31" fmla="*/ 6071 h 52730"/>
                              <a:gd name="T32" fmla="*/ 0 w 22087"/>
                              <a:gd name="T33" fmla="*/ 6176 h 52730"/>
                              <a:gd name="T34" fmla="*/ 0 w 22087"/>
                              <a:gd name="T35" fmla="*/ 304 h 52730"/>
                              <a:gd name="T36" fmla="*/ 764 w 22087"/>
                              <a:gd name="T37" fmla="*/ 0 h 52730"/>
                              <a:gd name="T38" fmla="*/ 0 w 22087"/>
                              <a:gd name="T39" fmla="*/ 0 h 52730"/>
                              <a:gd name="T40" fmla="*/ 22087 w 22087"/>
                              <a:gd name="T41" fmla="*/ 52730 h 52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2087" h="52730">
                                <a:moveTo>
                                  <a:pt x="764" y="0"/>
                                </a:moveTo>
                                <a:cubicBezTo>
                                  <a:pt x="8486" y="0"/>
                                  <a:pt x="19814" y="2464"/>
                                  <a:pt x="19814" y="17501"/>
                                </a:cubicBezTo>
                                <a:lnTo>
                                  <a:pt x="19814" y="40157"/>
                                </a:lnTo>
                                <a:cubicBezTo>
                                  <a:pt x="19814" y="44082"/>
                                  <a:pt x="20335" y="49022"/>
                                  <a:pt x="22087" y="52730"/>
                                </a:cubicBezTo>
                                <a:lnTo>
                                  <a:pt x="11991" y="52730"/>
                                </a:lnTo>
                                <a:cubicBezTo>
                                  <a:pt x="10746" y="50571"/>
                                  <a:pt x="10543" y="47282"/>
                                  <a:pt x="10543" y="43967"/>
                                </a:cubicBezTo>
                                <a:lnTo>
                                  <a:pt x="7254" y="47168"/>
                                </a:lnTo>
                                <a:lnTo>
                                  <a:pt x="0" y="50988"/>
                                </a:lnTo>
                                <a:lnTo>
                                  <a:pt x="0" y="44752"/>
                                </a:lnTo>
                                <a:lnTo>
                                  <a:pt x="6581" y="40683"/>
                                </a:lnTo>
                                <a:cubicBezTo>
                                  <a:pt x="9362" y="36639"/>
                                  <a:pt x="11165" y="30588"/>
                                  <a:pt x="10543" y="22555"/>
                                </a:cubicBezTo>
                                <a:lnTo>
                                  <a:pt x="1704" y="25121"/>
                                </a:lnTo>
                                <a:lnTo>
                                  <a:pt x="0" y="26031"/>
                                </a:lnTo>
                                <a:lnTo>
                                  <a:pt x="0" y="19681"/>
                                </a:lnTo>
                                <a:lnTo>
                                  <a:pt x="10543" y="16370"/>
                                </a:lnTo>
                                <a:cubicBezTo>
                                  <a:pt x="10137" y="10084"/>
                                  <a:pt x="5298" y="6071"/>
                                  <a:pt x="256" y="6071"/>
                                </a:cubicBezTo>
                                <a:lnTo>
                                  <a:pt x="0" y="6176"/>
                                </a:lnTo>
                                <a:lnTo>
                                  <a:pt x="0" y="304"/>
                                </a:lnTo>
                                <a:lnTo>
                                  <a:pt x="7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2253648" name="Shape 10"/>
                        <wps:cNvSpPr>
                          <a:spLocks/>
                        </wps:cNvSpPr>
                        <wps:spPr bwMode="auto">
                          <a:xfrm>
                            <a:off x="3570" y="555"/>
                            <a:ext cx="512" cy="783"/>
                          </a:xfrm>
                          <a:custGeom>
                            <a:avLst/>
                            <a:gdLst>
                              <a:gd name="T0" fmla="*/ 10922 w 51193"/>
                              <a:gd name="T1" fmla="*/ 0 h 78270"/>
                              <a:gd name="T2" fmla="*/ 26682 w 51193"/>
                              <a:gd name="T3" fmla="*/ 41821 h 78270"/>
                              <a:gd name="T4" fmla="*/ 26886 w 51193"/>
                              <a:gd name="T5" fmla="*/ 41821 h 78270"/>
                              <a:gd name="T6" fmla="*/ 43053 w 51193"/>
                              <a:gd name="T7" fmla="*/ 0 h 78270"/>
                              <a:gd name="T8" fmla="*/ 51193 w 51193"/>
                              <a:gd name="T9" fmla="*/ 1956 h 78270"/>
                              <a:gd name="T10" fmla="*/ 24727 w 51193"/>
                              <a:gd name="T11" fmla="*/ 61595 h 78270"/>
                              <a:gd name="T12" fmla="*/ 4635 w 51193"/>
                              <a:gd name="T13" fmla="*/ 78270 h 78270"/>
                              <a:gd name="T14" fmla="*/ 0 w 51193"/>
                              <a:gd name="T15" fmla="*/ 78270 h 78270"/>
                              <a:gd name="T16" fmla="*/ 0 w 51193"/>
                              <a:gd name="T17" fmla="*/ 71679 h 78270"/>
                              <a:gd name="T18" fmla="*/ 3607 w 51193"/>
                              <a:gd name="T19" fmla="*/ 71679 h 78270"/>
                              <a:gd name="T20" fmla="*/ 21831 w 51193"/>
                              <a:gd name="T21" fmla="*/ 49644 h 78270"/>
                              <a:gd name="T22" fmla="*/ 1651 w 51193"/>
                              <a:gd name="T23" fmla="*/ 2578 h 78270"/>
                              <a:gd name="T24" fmla="*/ 10922 w 51193"/>
                              <a:gd name="T25" fmla="*/ 0 h 78270"/>
                              <a:gd name="T26" fmla="*/ 0 w 51193"/>
                              <a:gd name="T27" fmla="*/ 0 h 78270"/>
                              <a:gd name="T28" fmla="*/ 51193 w 51193"/>
                              <a:gd name="T29" fmla="*/ 78270 h 78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193" h="78270">
                                <a:moveTo>
                                  <a:pt x="10922" y="0"/>
                                </a:moveTo>
                                <a:cubicBezTo>
                                  <a:pt x="16167" y="13081"/>
                                  <a:pt x="21526" y="26264"/>
                                  <a:pt x="26682" y="41821"/>
                                </a:cubicBezTo>
                                <a:lnTo>
                                  <a:pt x="26886" y="41821"/>
                                </a:lnTo>
                                <a:cubicBezTo>
                                  <a:pt x="32245" y="26264"/>
                                  <a:pt x="37605" y="13081"/>
                                  <a:pt x="43053" y="0"/>
                                </a:cubicBezTo>
                                <a:lnTo>
                                  <a:pt x="51193" y="1956"/>
                                </a:lnTo>
                                <a:lnTo>
                                  <a:pt x="24727" y="61595"/>
                                </a:lnTo>
                                <a:cubicBezTo>
                                  <a:pt x="19875" y="72504"/>
                                  <a:pt x="13500" y="78270"/>
                                  <a:pt x="4635" y="78270"/>
                                </a:cubicBezTo>
                                <a:lnTo>
                                  <a:pt x="0" y="78270"/>
                                </a:lnTo>
                                <a:lnTo>
                                  <a:pt x="0" y="71679"/>
                                </a:lnTo>
                                <a:lnTo>
                                  <a:pt x="3607" y="71679"/>
                                </a:lnTo>
                                <a:cubicBezTo>
                                  <a:pt x="9995" y="71679"/>
                                  <a:pt x="14529" y="70040"/>
                                  <a:pt x="21831" y="49644"/>
                                </a:cubicBezTo>
                                <a:lnTo>
                                  <a:pt x="1651" y="2578"/>
                                </a:lnTo>
                                <a:lnTo>
                                  <a:pt x="109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4634868" name="Shape 46040"/>
                        <wps:cNvSpPr>
                          <a:spLocks/>
                        </wps:cNvSpPr>
                        <wps:spPr bwMode="auto">
                          <a:xfrm>
                            <a:off x="4163" y="323"/>
                            <a:ext cx="93" cy="757"/>
                          </a:xfrm>
                          <a:custGeom>
                            <a:avLst/>
                            <a:gdLst>
                              <a:gd name="T0" fmla="*/ 0 w 9265"/>
                              <a:gd name="T1" fmla="*/ 0 h 75715"/>
                              <a:gd name="T2" fmla="*/ 9265 w 9265"/>
                              <a:gd name="T3" fmla="*/ 0 h 75715"/>
                              <a:gd name="T4" fmla="*/ 9265 w 9265"/>
                              <a:gd name="T5" fmla="*/ 75715 h 75715"/>
                              <a:gd name="T6" fmla="*/ 0 w 9265"/>
                              <a:gd name="T7" fmla="*/ 75715 h 75715"/>
                              <a:gd name="T8" fmla="*/ 0 w 9265"/>
                              <a:gd name="T9" fmla="*/ 0 h 75715"/>
                              <a:gd name="T10" fmla="*/ 0 w 9265"/>
                              <a:gd name="T11" fmla="*/ 0 h 75715"/>
                              <a:gd name="T12" fmla="*/ 9265 w 9265"/>
                              <a:gd name="T13" fmla="*/ 75715 h 75715"/>
                            </a:gdLst>
                            <a:ahLst/>
                            <a:cxnLst>
                              <a:cxn ang="0">
                                <a:pos x="T0" y="T1"/>
                              </a:cxn>
                              <a:cxn ang="0">
                                <a:pos x="T2" y="T3"/>
                              </a:cxn>
                              <a:cxn ang="0">
                                <a:pos x="T4" y="T5"/>
                              </a:cxn>
                              <a:cxn ang="0">
                                <a:pos x="T6" y="T7"/>
                              </a:cxn>
                              <a:cxn ang="0">
                                <a:pos x="T8" y="T9"/>
                              </a:cxn>
                            </a:cxnLst>
                            <a:rect l="T10" t="T11" r="T12" b="T13"/>
                            <a:pathLst>
                              <a:path w="9265" h="75715">
                                <a:moveTo>
                                  <a:pt x="0" y="0"/>
                                </a:moveTo>
                                <a:lnTo>
                                  <a:pt x="9265" y="0"/>
                                </a:lnTo>
                                <a:lnTo>
                                  <a:pt x="9265" y="75715"/>
                                </a:lnTo>
                                <a:lnTo>
                                  <a:pt x="0" y="7571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0089438" name="Shape 12"/>
                        <wps:cNvSpPr>
                          <a:spLocks/>
                        </wps:cNvSpPr>
                        <wps:spPr bwMode="auto">
                          <a:xfrm>
                            <a:off x="4373" y="553"/>
                            <a:ext cx="254" cy="539"/>
                          </a:xfrm>
                          <a:custGeom>
                            <a:avLst/>
                            <a:gdLst>
                              <a:gd name="T0" fmla="*/ 25336 w 25388"/>
                              <a:gd name="T1" fmla="*/ 0 h 53950"/>
                              <a:gd name="T2" fmla="*/ 25388 w 25388"/>
                              <a:gd name="T3" fmla="*/ 20 h 53950"/>
                              <a:gd name="T4" fmla="*/ 25388 w 25388"/>
                              <a:gd name="T5" fmla="*/ 6593 h 53950"/>
                              <a:gd name="T6" fmla="*/ 25336 w 25388"/>
                              <a:gd name="T7" fmla="*/ 6566 h 53950"/>
                              <a:gd name="T8" fmla="*/ 9982 w 25388"/>
                              <a:gd name="T9" fmla="*/ 26365 h 53950"/>
                              <a:gd name="T10" fmla="*/ 25336 w 25388"/>
                              <a:gd name="T11" fmla="*/ 47358 h 53950"/>
                              <a:gd name="T12" fmla="*/ 25388 w 25388"/>
                              <a:gd name="T13" fmla="*/ 47330 h 53950"/>
                              <a:gd name="T14" fmla="*/ 25388 w 25388"/>
                              <a:gd name="T15" fmla="*/ 53928 h 53950"/>
                              <a:gd name="T16" fmla="*/ 25336 w 25388"/>
                              <a:gd name="T17" fmla="*/ 53950 h 53950"/>
                              <a:gd name="T18" fmla="*/ 0 w 25388"/>
                              <a:gd name="T19" fmla="*/ 26365 h 53950"/>
                              <a:gd name="T20" fmla="*/ 25336 w 25388"/>
                              <a:gd name="T21" fmla="*/ 0 h 53950"/>
                              <a:gd name="T22" fmla="*/ 0 w 25388"/>
                              <a:gd name="T23" fmla="*/ 0 h 53950"/>
                              <a:gd name="T24" fmla="*/ 25388 w 25388"/>
                              <a:gd name="T25" fmla="*/ 53950 h 53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5388" h="53950">
                                <a:moveTo>
                                  <a:pt x="25336" y="0"/>
                                </a:moveTo>
                                <a:lnTo>
                                  <a:pt x="25388" y="20"/>
                                </a:lnTo>
                                <a:lnTo>
                                  <a:pt x="25388" y="6593"/>
                                </a:lnTo>
                                <a:lnTo>
                                  <a:pt x="25336" y="6566"/>
                                </a:lnTo>
                                <a:cubicBezTo>
                                  <a:pt x="13805" y="6566"/>
                                  <a:pt x="9982" y="17094"/>
                                  <a:pt x="9982" y="26365"/>
                                </a:cubicBezTo>
                                <a:cubicBezTo>
                                  <a:pt x="9982" y="36043"/>
                                  <a:pt x="13284" y="47358"/>
                                  <a:pt x="25336" y="47358"/>
                                </a:cubicBezTo>
                                <a:lnTo>
                                  <a:pt x="25388" y="47330"/>
                                </a:lnTo>
                                <a:lnTo>
                                  <a:pt x="25388" y="53928"/>
                                </a:lnTo>
                                <a:lnTo>
                                  <a:pt x="25336" y="53950"/>
                                </a:lnTo>
                                <a:cubicBezTo>
                                  <a:pt x="10198" y="53950"/>
                                  <a:pt x="0" y="42316"/>
                                  <a:pt x="0" y="26365"/>
                                </a:cubicBezTo>
                                <a:cubicBezTo>
                                  <a:pt x="0" y="9677"/>
                                  <a:pt x="12370" y="0"/>
                                  <a:pt x="2533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3351163" name="Shape 13"/>
                        <wps:cNvSpPr>
                          <a:spLocks/>
                        </wps:cNvSpPr>
                        <wps:spPr bwMode="auto">
                          <a:xfrm>
                            <a:off x="4627" y="553"/>
                            <a:ext cx="254" cy="539"/>
                          </a:xfrm>
                          <a:custGeom>
                            <a:avLst/>
                            <a:gdLst>
                              <a:gd name="T0" fmla="*/ 0 w 25374"/>
                              <a:gd name="T1" fmla="*/ 0 h 53908"/>
                              <a:gd name="T2" fmla="*/ 17529 w 25374"/>
                              <a:gd name="T3" fmla="*/ 6905 h 53908"/>
                              <a:gd name="T4" fmla="*/ 25374 w 25374"/>
                              <a:gd name="T5" fmla="*/ 26345 h 53908"/>
                              <a:gd name="T6" fmla="*/ 18377 w 25374"/>
                              <a:gd name="T7" fmla="*/ 46119 h 53908"/>
                              <a:gd name="T8" fmla="*/ 0 w 25374"/>
                              <a:gd name="T9" fmla="*/ 53908 h 53908"/>
                              <a:gd name="T10" fmla="*/ 0 w 25374"/>
                              <a:gd name="T11" fmla="*/ 47310 h 53908"/>
                              <a:gd name="T12" fmla="*/ 12240 w 25374"/>
                              <a:gd name="T13" fmla="*/ 40471 h 53908"/>
                              <a:gd name="T14" fmla="*/ 15405 w 25374"/>
                              <a:gd name="T15" fmla="*/ 26345 h 53908"/>
                              <a:gd name="T16" fmla="*/ 12044 w 25374"/>
                              <a:gd name="T17" fmla="*/ 12969 h 53908"/>
                              <a:gd name="T18" fmla="*/ 0 w 25374"/>
                              <a:gd name="T19" fmla="*/ 6573 h 53908"/>
                              <a:gd name="T20" fmla="*/ 0 w 25374"/>
                              <a:gd name="T21" fmla="*/ 0 h 53908"/>
                              <a:gd name="T22" fmla="*/ 0 w 25374"/>
                              <a:gd name="T23" fmla="*/ 0 h 53908"/>
                              <a:gd name="T24" fmla="*/ 25374 w 25374"/>
                              <a:gd name="T25" fmla="*/ 53908 h 539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5374" h="53908">
                                <a:moveTo>
                                  <a:pt x="0" y="0"/>
                                </a:moveTo>
                                <a:lnTo>
                                  <a:pt x="17529" y="6905"/>
                                </a:lnTo>
                                <a:cubicBezTo>
                                  <a:pt x="22263" y="11410"/>
                                  <a:pt x="25374" y="18001"/>
                                  <a:pt x="25374" y="26345"/>
                                </a:cubicBezTo>
                                <a:cubicBezTo>
                                  <a:pt x="25374" y="34321"/>
                                  <a:pt x="22828" y="41217"/>
                                  <a:pt x="18377" y="46119"/>
                                </a:cubicBezTo>
                                <a:lnTo>
                                  <a:pt x="0" y="53908"/>
                                </a:lnTo>
                                <a:lnTo>
                                  <a:pt x="0" y="47310"/>
                                </a:lnTo>
                                <a:lnTo>
                                  <a:pt x="12240" y="40471"/>
                                </a:lnTo>
                                <a:cubicBezTo>
                                  <a:pt x="14582" y="36432"/>
                                  <a:pt x="15405" y="31184"/>
                                  <a:pt x="15405" y="26345"/>
                                </a:cubicBezTo>
                                <a:cubicBezTo>
                                  <a:pt x="15405" y="21710"/>
                                  <a:pt x="14452" y="16760"/>
                                  <a:pt x="12044" y="12969"/>
                                </a:cubicBezTo>
                                <a:lnTo>
                                  <a:pt x="0" y="657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4131610" name="Shape 14"/>
                        <wps:cNvSpPr>
                          <a:spLocks/>
                        </wps:cNvSpPr>
                        <wps:spPr bwMode="auto">
                          <a:xfrm>
                            <a:off x="4998" y="553"/>
                            <a:ext cx="291" cy="527"/>
                          </a:xfrm>
                          <a:custGeom>
                            <a:avLst/>
                            <a:gdLst>
                              <a:gd name="T0" fmla="*/ 20510 w 29070"/>
                              <a:gd name="T1" fmla="*/ 0 h 52743"/>
                              <a:gd name="T2" fmla="*/ 29070 w 29070"/>
                              <a:gd name="T3" fmla="*/ 5042 h 52743"/>
                              <a:gd name="T4" fmla="*/ 24828 w 29070"/>
                              <a:gd name="T5" fmla="*/ 11024 h 52743"/>
                              <a:gd name="T6" fmla="*/ 17932 w 29070"/>
                              <a:gd name="T7" fmla="*/ 8865 h 52743"/>
                              <a:gd name="T8" fmla="*/ 9284 w 29070"/>
                              <a:gd name="T9" fmla="*/ 25032 h 52743"/>
                              <a:gd name="T10" fmla="*/ 9284 w 29070"/>
                              <a:gd name="T11" fmla="*/ 52743 h 52743"/>
                              <a:gd name="T12" fmla="*/ 0 w 29070"/>
                              <a:gd name="T13" fmla="*/ 52743 h 52743"/>
                              <a:gd name="T14" fmla="*/ 0 w 29070"/>
                              <a:gd name="T15" fmla="*/ 1245 h 52743"/>
                              <a:gd name="T16" fmla="*/ 9080 w 29070"/>
                              <a:gd name="T17" fmla="*/ 1245 h 52743"/>
                              <a:gd name="T18" fmla="*/ 9080 w 29070"/>
                              <a:gd name="T19" fmla="*/ 7620 h 52743"/>
                              <a:gd name="T20" fmla="*/ 12802 w 29070"/>
                              <a:gd name="T21" fmla="*/ 3696 h 52743"/>
                              <a:gd name="T22" fmla="*/ 20510 w 29070"/>
                              <a:gd name="T23" fmla="*/ 0 h 52743"/>
                              <a:gd name="T24" fmla="*/ 0 w 29070"/>
                              <a:gd name="T25" fmla="*/ 0 h 52743"/>
                              <a:gd name="T26" fmla="*/ 29070 w 29070"/>
                              <a:gd name="T27" fmla="*/ 52743 h 5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9070" h="52743">
                                <a:moveTo>
                                  <a:pt x="20510" y="0"/>
                                </a:moveTo>
                                <a:cubicBezTo>
                                  <a:pt x="22771" y="0"/>
                                  <a:pt x="26175" y="1638"/>
                                  <a:pt x="29070" y="5042"/>
                                </a:cubicBezTo>
                                <a:lnTo>
                                  <a:pt x="24828" y="11024"/>
                                </a:lnTo>
                                <a:cubicBezTo>
                                  <a:pt x="22568" y="9881"/>
                                  <a:pt x="20320" y="8865"/>
                                  <a:pt x="17932" y="8865"/>
                                </a:cubicBezTo>
                                <a:cubicBezTo>
                                  <a:pt x="13195" y="8865"/>
                                  <a:pt x="9284" y="13589"/>
                                  <a:pt x="9284" y="25032"/>
                                </a:cubicBezTo>
                                <a:lnTo>
                                  <a:pt x="9284" y="52743"/>
                                </a:lnTo>
                                <a:lnTo>
                                  <a:pt x="0" y="52743"/>
                                </a:lnTo>
                                <a:lnTo>
                                  <a:pt x="0" y="1245"/>
                                </a:lnTo>
                                <a:lnTo>
                                  <a:pt x="9080" y="1245"/>
                                </a:lnTo>
                                <a:lnTo>
                                  <a:pt x="9080" y="7620"/>
                                </a:lnTo>
                                <a:lnTo>
                                  <a:pt x="12802" y="3696"/>
                                </a:lnTo>
                                <a:cubicBezTo>
                                  <a:pt x="14961" y="1537"/>
                                  <a:pt x="18352" y="0"/>
                                  <a:pt x="2051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5424403" name="Shape 15"/>
                        <wps:cNvSpPr>
                          <a:spLocks/>
                        </wps:cNvSpPr>
                        <wps:spPr bwMode="auto">
                          <a:xfrm>
                            <a:off x="6470" y="359"/>
                            <a:ext cx="355" cy="721"/>
                          </a:xfrm>
                          <a:custGeom>
                            <a:avLst/>
                            <a:gdLst>
                              <a:gd name="T0" fmla="*/ 0 w 35547"/>
                              <a:gd name="T1" fmla="*/ 0 h 72098"/>
                              <a:gd name="T2" fmla="*/ 35547 w 35547"/>
                              <a:gd name="T3" fmla="*/ 0 h 72098"/>
                              <a:gd name="T4" fmla="*/ 35547 w 35547"/>
                              <a:gd name="T5" fmla="*/ 7214 h 72098"/>
                              <a:gd name="T6" fmla="*/ 9995 w 35547"/>
                              <a:gd name="T7" fmla="*/ 7214 h 72098"/>
                              <a:gd name="T8" fmla="*/ 9995 w 35547"/>
                              <a:gd name="T9" fmla="*/ 34595 h 72098"/>
                              <a:gd name="T10" fmla="*/ 35027 w 35547"/>
                              <a:gd name="T11" fmla="*/ 34595 h 72098"/>
                              <a:gd name="T12" fmla="*/ 35027 w 35547"/>
                              <a:gd name="T13" fmla="*/ 41808 h 72098"/>
                              <a:gd name="T14" fmla="*/ 9995 w 35547"/>
                              <a:gd name="T15" fmla="*/ 41808 h 72098"/>
                              <a:gd name="T16" fmla="*/ 9995 w 35547"/>
                              <a:gd name="T17" fmla="*/ 72098 h 72098"/>
                              <a:gd name="T18" fmla="*/ 0 w 35547"/>
                              <a:gd name="T19" fmla="*/ 72098 h 72098"/>
                              <a:gd name="T20" fmla="*/ 0 w 35547"/>
                              <a:gd name="T21" fmla="*/ 0 h 72098"/>
                              <a:gd name="T22" fmla="*/ 0 w 35547"/>
                              <a:gd name="T23" fmla="*/ 0 h 72098"/>
                              <a:gd name="T24" fmla="*/ 35547 w 35547"/>
                              <a:gd name="T25" fmla="*/ 72098 h 720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5547" h="72098">
                                <a:moveTo>
                                  <a:pt x="0" y="0"/>
                                </a:moveTo>
                                <a:lnTo>
                                  <a:pt x="35547" y="0"/>
                                </a:lnTo>
                                <a:lnTo>
                                  <a:pt x="35547" y="7214"/>
                                </a:lnTo>
                                <a:lnTo>
                                  <a:pt x="9995" y="7214"/>
                                </a:lnTo>
                                <a:lnTo>
                                  <a:pt x="9995" y="34595"/>
                                </a:lnTo>
                                <a:lnTo>
                                  <a:pt x="35027" y="34595"/>
                                </a:lnTo>
                                <a:lnTo>
                                  <a:pt x="35027" y="41808"/>
                                </a:lnTo>
                                <a:lnTo>
                                  <a:pt x="9995" y="41808"/>
                                </a:lnTo>
                                <a:lnTo>
                                  <a:pt x="9995" y="72098"/>
                                </a:lnTo>
                                <a:lnTo>
                                  <a:pt x="0" y="7209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1773852" name="Shape 16"/>
                        <wps:cNvSpPr>
                          <a:spLocks/>
                        </wps:cNvSpPr>
                        <wps:spPr bwMode="auto">
                          <a:xfrm>
                            <a:off x="6955" y="553"/>
                            <a:ext cx="290" cy="527"/>
                          </a:xfrm>
                          <a:custGeom>
                            <a:avLst/>
                            <a:gdLst>
                              <a:gd name="T0" fmla="*/ 20485 w 29045"/>
                              <a:gd name="T1" fmla="*/ 0 h 52743"/>
                              <a:gd name="T2" fmla="*/ 29045 w 29045"/>
                              <a:gd name="T3" fmla="*/ 5042 h 52743"/>
                              <a:gd name="T4" fmla="*/ 24829 w 29045"/>
                              <a:gd name="T5" fmla="*/ 11024 h 52743"/>
                              <a:gd name="T6" fmla="*/ 17933 w 29045"/>
                              <a:gd name="T7" fmla="*/ 8865 h 52743"/>
                              <a:gd name="T8" fmla="*/ 9284 w 29045"/>
                              <a:gd name="T9" fmla="*/ 25032 h 52743"/>
                              <a:gd name="T10" fmla="*/ 9284 w 29045"/>
                              <a:gd name="T11" fmla="*/ 52743 h 52743"/>
                              <a:gd name="T12" fmla="*/ 0 w 29045"/>
                              <a:gd name="T13" fmla="*/ 52743 h 52743"/>
                              <a:gd name="T14" fmla="*/ 0 w 29045"/>
                              <a:gd name="T15" fmla="*/ 1245 h 52743"/>
                              <a:gd name="T16" fmla="*/ 9055 w 29045"/>
                              <a:gd name="T17" fmla="*/ 1245 h 52743"/>
                              <a:gd name="T18" fmla="*/ 9055 w 29045"/>
                              <a:gd name="T19" fmla="*/ 7620 h 52743"/>
                              <a:gd name="T20" fmla="*/ 12776 w 29045"/>
                              <a:gd name="T21" fmla="*/ 3696 h 52743"/>
                              <a:gd name="T22" fmla="*/ 20485 w 29045"/>
                              <a:gd name="T23" fmla="*/ 0 h 52743"/>
                              <a:gd name="T24" fmla="*/ 0 w 29045"/>
                              <a:gd name="T25" fmla="*/ 0 h 52743"/>
                              <a:gd name="T26" fmla="*/ 29045 w 29045"/>
                              <a:gd name="T27" fmla="*/ 52743 h 5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9045" h="52743">
                                <a:moveTo>
                                  <a:pt x="20485" y="0"/>
                                </a:moveTo>
                                <a:cubicBezTo>
                                  <a:pt x="22771" y="0"/>
                                  <a:pt x="26175" y="1638"/>
                                  <a:pt x="29045" y="5042"/>
                                </a:cubicBezTo>
                                <a:lnTo>
                                  <a:pt x="24829" y="11024"/>
                                </a:lnTo>
                                <a:cubicBezTo>
                                  <a:pt x="22581" y="9881"/>
                                  <a:pt x="20295" y="8865"/>
                                  <a:pt x="17933" y="8865"/>
                                </a:cubicBezTo>
                                <a:cubicBezTo>
                                  <a:pt x="13170" y="8865"/>
                                  <a:pt x="9284" y="13589"/>
                                  <a:pt x="9284" y="25032"/>
                                </a:cubicBezTo>
                                <a:lnTo>
                                  <a:pt x="9284" y="52743"/>
                                </a:lnTo>
                                <a:lnTo>
                                  <a:pt x="0" y="52743"/>
                                </a:lnTo>
                                <a:lnTo>
                                  <a:pt x="0" y="1245"/>
                                </a:lnTo>
                                <a:lnTo>
                                  <a:pt x="9055" y="1245"/>
                                </a:lnTo>
                                <a:lnTo>
                                  <a:pt x="9055" y="7620"/>
                                </a:lnTo>
                                <a:lnTo>
                                  <a:pt x="12776" y="3696"/>
                                </a:lnTo>
                                <a:cubicBezTo>
                                  <a:pt x="14936" y="1537"/>
                                  <a:pt x="18326" y="0"/>
                                  <a:pt x="2048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2990027" name="Shape 17"/>
                        <wps:cNvSpPr>
                          <a:spLocks/>
                        </wps:cNvSpPr>
                        <wps:spPr bwMode="auto">
                          <a:xfrm>
                            <a:off x="7278" y="750"/>
                            <a:ext cx="203" cy="342"/>
                          </a:xfrm>
                          <a:custGeom>
                            <a:avLst/>
                            <a:gdLst>
                              <a:gd name="T0" fmla="*/ 20241 w 20241"/>
                              <a:gd name="T1" fmla="*/ 0 h 34269"/>
                              <a:gd name="T2" fmla="*/ 20241 w 20241"/>
                              <a:gd name="T3" fmla="*/ 6345 h 34269"/>
                              <a:gd name="T4" fmla="*/ 12702 w 20241"/>
                              <a:gd name="T5" fmla="*/ 10379 h 34269"/>
                              <a:gd name="T6" fmla="*/ 9576 w 20241"/>
                              <a:gd name="T7" fmla="*/ 18318 h 34269"/>
                              <a:gd name="T8" fmla="*/ 16992 w 20241"/>
                              <a:gd name="T9" fmla="*/ 27081 h 34269"/>
                              <a:gd name="T10" fmla="*/ 20241 w 20241"/>
                              <a:gd name="T11" fmla="*/ 25072 h 34269"/>
                              <a:gd name="T12" fmla="*/ 20241 w 20241"/>
                              <a:gd name="T13" fmla="*/ 31307 h 34269"/>
                              <a:gd name="T14" fmla="*/ 14605 w 20241"/>
                              <a:gd name="T15" fmla="*/ 34269 h 34269"/>
                              <a:gd name="T16" fmla="*/ 0 w 20241"/>
                              <a:gd name="T17" fmla="*/ 18419 h 34269"/>
                              <a:gd name="T18" fmla="*/ 18326 w 20241"/>
                              <a:gd name="T19" fmla="*/ 601 h 34269"/>
                              <a:gd name="T20" fmla="*/ 20241 w 20241"/>
                              <a:gd name="T21" fmla="*/ 0 h 34269"/>
                              <a:gd name="T22" fmla="*/ 0 w 20241"/>
                              <a:gd name="T23" fmla="*/ 0 h 34269"/>
                              <a:gd name="T24" fmla="*/ 20241 w 20241"/>
                              <a:gd name="T25" fmla="*/ 34269 h 34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241" h="34269">
                                <a:moveTo>
                                  <a:pt x="20241" y="0"/>
                                </a:moveTo>
                                <a:lnTo>
                                  <a:pt x="20241" y="6345"/>
                                </a:lnTo>
                                <a:lnTo>
                                  <a:pt x="12702" y="10379"/>
                                </a:lnTo>
                                <a:cubicBezTo>
                                  <a:pt x="10630" y="12476"/>
                                  <a:pt x="9576" y="15073"/>
                                  <a:pt x="9576" y="18318"/>
                                </a:cubicBezTo>
                                <a:cubicBezTo>
                                  <a:pt x="9576" y="23677"/>
                                  <a:pt x="13297" y="27081"/>
                                  <a:pt x="16992" y="27081"/>
                                </a:cubicBezTo>
                                <a:lnTo>
                                  <a:pt x="20241" y="25072"/>
                                </a:lnTo>
                                <a:lnTo>
                                  <a:pt x="20241" y="31307"/>
                                </a:lnTo>
                                <a:lnTo>
                                  <a:pt x="14605" y="34269"/>
                                </a:lnTo>
                                <a:cubicBezTo>
                                  <a:pt x="5981" y="34269"/>
                                  <a:pt x="0" y="28109"/>
                                  <a:pt x="0" y="18419"/>
                                </a:cubicBezTo>
                                <a:cubicBezTo>
                                  <a:pt x="0" y="9466"/>
                                  <a:pt x="7620" y="3802"/>
                                  <a:pt x="18326" y="601"/>
                                </a:cubicBezTo>
                                <a:lnTo>
                                  <a:pt x="2024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0448494" name="Shape 18"/>
                        <wps:cNvSpPr>
                          <a:spLocks/>
                        </wps:cNvSpPr>
                        <wps:spPr bwMode="auto">
                          <a:xfrm>
                            <a:off x="7312" y="556"/>
                            <a:ext cx="169" cy="113"/>
                          </a:xfrm>
                          <a:custGeom>
                            <a:avLst/>
                            <a:gdLst>
                              <a:gd name="T0" fmla="*/ 16837 w 16837"/>
                              <a:gd name="T1" fmla="*/ 0 h 11316"/>
                              <a:gd name="T2" fmla="*/ 16837 w 16837"/>
                              <a:gd name="T3" fmla="*/ 5867 h 11316"/>
                              <a:gd name="T4" fmla="*/ 3594 w 16837"/>
                              <a:gd name="T5" fmla="*/ 11316 h 11316"/>
                              <a:gd name="T6" fmla="*/ 0 w 16837"/>
                              <a:gd name="T7" fmla="*/ 6694 h 11316"/>
                              <a:gd name="T8" fmla="*/ 16837 w 16837"/>
                              <a:gd name="T9" fmla="*/ 0 h 11316"/>
                              <a:gd name="T10" fmla="*/ 0 w 16837"/>
                              <a:gd name="T11" fmla="*/ 0 h 11316"/>
                              <a:gd name="T12" fmla="*/ 16837 w 16837"/>
                              <a:gd name="T13" fmla="*/ 11316 h 11316"/>
                            </a:gdLst>
                            <a:ahLst/>
                            <a:cxnLst>
                              <a:cxn ang="0">
                                <a:pos x="T0" y="T1"/>
                              </a:cxn>
                              <a:cxn ang="0">
                                <a:pos x="T2" y="T3"/>
                              </a:cxn>
                              <a:cxn ang="0">
                                <a:pos x="T4" y="T5"/>
                              </a:cxn>
                              <a:cxn ang="0">
                                <a:pos x="T6" y="T7"/>
                              </a:cxn>
                              <a:cxn ang="0">
                                <a:pos x="T8" y="T9"/>
                              </a:cxn>
                            </a:cxnLst>
                            <a:rect l="T10" t="T11" r="T12" b="T13"/>
                            <a:pathLst>
                              <a:path w="16837" h="11316">
                                <a:moveTo>
                                  <a:pt x="16837" y="0"/>
                                </a:moveTo>
                                <a:lnTo>
                                  <a:pt x="16837" y="5867"/>
                                </a:lnTo>
                                <a:lnTo>
                                  <a:pt x="3594" y="11316"/>
                                </a:lnTo>
                                <a:lnTo>
                                  <a:pt x="0" y="6694"/>
                                </a:lnTo>
                                <a:lnTo>
                                  <a:pt x="1683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042936" name="Shape 19"/>
                        <wps:cNvSpPr>
                          <a:spLocks/>
                        </wps:cNvSpPr>
                        <wps:spPr bwMode="auto">
                          <a:xfrm>
                            <a:off x="7481" y="553"/>
                            <a:ext cx="221" cy="527"/>
                          </a:xfrm>
                          <a:custGeom>
                            <a:avLst/>
                            <a:gdLst>
                              <a:gd name="T0" fmla="*/ 765 w 22075"/>
                              <a:gd name="T1" fmla="*/ 0 h 52730"/>
                              <a:gd name="T2" fmla="*/ 19815 w 22075"/>
                              <a:gd name="T3" fmla="*/ 17501 h 52730"/>
                              <a:gd name="T4" fmla="*/ 19815 w 22075"/>
                              <a:gd name="T5" fmla="*/ 40157 h 52730"/>
                              <a:gd name="T6" fmla="*/ 22075 w 22075"/>
                              <a:gd name="T7" fmla="*/ 52730 h 52730"/>
                              <a:gd name="T8" fmla="*/ 12004 w 22075"/>
                              <a:gd name="T9" fmla="*/ 52730 h 52730"/>
                              <a:gd name="T10" fmla="*/ 10544 w 22075"/>
                              <a:gd name="T11" fmla="*/ 43967 h 52730"/>
                              <a:gd name="T12" fmla="*/ 7267 w 22075"/>
                              <a:gd name="T13" fmla="*/ 47168 h 52730"/>
                              <a:gd name="T14" fmla="*/ 0 w 22075"/>
                              <a:gd name="T15" fmla="*/ 50988 h 52730"/>
                              <a:gd name="T16" fmla="*/ 0 w 22075"/>
                              <a:gd name="T17" fmla="*/ 44753 h 52730"/>
                              <a:gd name="T18" fmla="*/ 6582 w 22075"/>
                              <a:gd name="T19" fmla="*/ 40683 h 52730"/>
                              <a:gd name="T20" fmla="*/ 10544 w 22075"/>
                              <a:gd name="T21" fmla="*/ 22555 h 52730"/>
                              <a:gd name="T22" fmla="*/ 1692 w 22075"/>
                              <a:gd name="T23" fmla="*/ 25121 h 52730"/>
                              <a:gd name="T24" fmla="*/ 0 w 22075"/>
                              <a:gd name="T25" fmla="*/ 26026 h 52730"/>
                              <a:gd name="T26" fmla="*/ 0 w 22075"/>
                              <a:gd name="T27" fmla="*/ 19681 h 52730"/>
                              <a:gd name="T28" fmla="*/ 10544 w 22075"/>
                              <a:gd name="T29" fmla="*/ 16370 h 52730"/>
                              <a:gd name="T30" fmla="*/ 244 w 22075"/>
                              <a:gd name="T31" fmla="*/ 6071 h 52730"/>
                              <a:gd name="T32" fmla="*/ 0 w 22075"/>
                              <a:gd name="T33" fmla="*/ 6171 h 52730"/>
                              <a:gd name="T34" fmla="*/ 0 w 22075"/>
                              <a:gd name="T35" fmla="*/ 304 h 52730"/>
                              <a:gd name="T36" fmla="*/ 765 w 22075"/>
                              <a:gd name="T37" fmla="*/ 0 h 52730"/>
                              <a:gd name="T38" fmla="*/ 0 w 22075"/>
                              <a:gd name="T39" fmla="*/ 0 h 52730"/>
                              <a:gd name="T40" fmla="*/ 22075 w 22075"/>
                              <a:gd name="T41" fmla="*/ 52730 h 52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2075" h="52730">
                                <a:moveTo>
                                  <a:pt x="765" y="0"/>
                                </a:moveTo>
                                <a:cubicBezTo>
                                  <a:pt x="8487" y="0"/>
                                  <a:pt x="19815" y="2464"/>
                                  <a:pt x="19815" y="17501"/>
                                </a:cubicBezTo>
                                <a:lnTo>
                                  <a:pt x="19815" y="40157"/>
                                </a:lnTo>
                                <a:cubicBezTo>
                                  <a:pt x="19815" y="44082"/>
                                  <a:pt x="20336" y="49022"/>
                                  <a:pt x="22075" y="52730"/>
                                </a:cubicBezTo>
                                <a:lnTo>
                                  <a:pt x="12004" y="52730"/>
                                </a:lnTo>
                                <a:cubicBezTo>
                                  <a:pt x="10760" y="50571"/>
                                  <a:pt x="10544" y="47282"/>
                                  <a:pt x="10544" y="43967"/>
                                </a:cubicBezTo>
                                <a:lnTo>
                                  <a:pt x="7267" y="47168"/>
                                </a:lnTo>
                                <a:lnTo>
                                  <a:pt x="0" y="50988"/>
                                </a:lnTo>
                                <a:lnTo>
                                  <a:pt x="0" y="44753"/>
                                </a:lnTo>
                                <a:lnTo>
                                  <a:pt x="6582" y="40683"/>
                                </a:lnTo>
                                <a:cubicBezTo>
                                  <a:pt x="9360" y="36639"/>
                                  <a:pt x="11160" y="30588"/>
                                  <a:pt x="10544" y="22555"/>
                                </a:cubicBezTo>
                                <a:lnTo>
                                  <a:pt x="1692" y="25121"/>
                                </a:lnTo>
                                <a:lnTo>
                                  <a:pt x="0" y="26026"/>
                                </a:lnTo>
                                <a:lnTo>
                                  <a:pt x="0" y="19681"/>
                                </a:lnTo>
                                <a:lnTo>
                                  <a:pt x="10544" y="16370"/>
                                </a:lnTo>
                                <a:cubicBezTo>
                                  <a:pt x="10150" y="10084"/>
                                  <a:pt x="5286" y="6071"/>
                                  <a:pt x="244" y="6071"/>
                                </a:cubicBezTo>
                                <a:lnTo>
                                  <a:pt x="0" y="6171"/>
                                </a:lnTo>
                                <a:lnTo>
                                  <a:pt x="0" y="304"/>
                                </a:lnTo>
                                <a:lnTo>
                                  <a:pt x="7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6617315" name="Shape 20"/>
                        <wps:cNvSpPr>
                          <a:spLocks/>
                        </wps:cNvSpPr>
                        <wps:spPr bwMode="auto">
                          <a:xfrm>
                            <a:off x="7828" y="553"/>
                            <a:ext cx="450" cy="527"/>
                          </a:xfrm>
                          <a:custGeom>
                            <a:avLst/>
                            <a:gdLst>
                              <a:gd name="T0" fmla="*/ 26797 w 45021"/>
                              <a:gd name="T1" fmla="*/ 0 h 52743"/>
                              <a:gd name="T2" fmla="*/ 45021 w 45021"/>
                              <a:gd name="T3" fmla="*/ 19571 h 52743"/>
                              <a:gd name="T4" fmla="*/ 45021 w 45021"/>
                              <a:gd name="T5" fmla="*/ 52743 h 52743"/>
                              <a:gd name="T6" fmla="*/ 35776 w 45021"/>
                              <a:gd name="T7" fmla="*/ 52743 h 52743"/>
                              <a:gd name="T8" fmla="*/ 35776 w 45021"/>
                              <a:gd name="T9" fmla="*/ 21526 h 52743"/>
                              <a:gd name="T10" fmla="*/ 23292 w 45021"/>
                              <a:gd name="T11" fmla="*/ 6794 h 52743"/>
                              <a:gd name="T12" fmla="*/ 9284 w 45021"/>
                              <a:gd name="T13" fmla="*/ 21730 h 52743"/>
                              <a:gd name="T14" fmla="*/ 9284 w 45021"/>
                              <a:gd name="T15" fmla="*/ 52743 h 52743"/>
                              <a:gd name="T16" fmla="*/ 0 w 45021"/>
                              <a:gd name="T17" fmla="*/ 52743 h 52743"/>
                              <a:gd name="T18" fmla="*/ 0 w 45021"/>
                              <a:gd name="T19" fmla="*/ 1245 h 52743"/>
                              <a:gd name="T20" fmla="*/ 9182 w 45021"/>
                              <a:gd name="T21" fmla="*/ 1245 h 52743"/>
                              <a:gd name="T22" fmla="*/ 9182 w 45021"/>
                              <a:gd name="T23" fmla="*/ 7620 h 52743"/>
                              <a:gd name="T24" fmla="*/ 26797 w 45021"/>
                              <a:gd name="T25" fmla="*/ 0 h 52743"/>
                              <a:gd name="T26" fmla="*/ 0 w 45021"/>
                              <a:gd name="T27" fmla="*/ 0 h 52743"/>
                              <a:gd name="T28" fmla="*/ 45021 w 45021"/>
                              <a:gd name="T29" fmla="*/ 52743 h 52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5021" h="52743">
                                <a:moveTo>
                                  <a:pt x="26797" y="0"/>
                                </a:moveTo>
                                <a:cubicBezTo>
                                  <a:pt x="38621" y="0"/>
                                  <a:pt x="45021" y="6579"/>
                                  <a:pt x="45021" y="19571"/>
                                </a:cubicBezTo>
                                <a:lnTo>
                                  <a:pt x="45021" y="52743"/>
                                </a:lnTo>
                                <a:lnTo>
                                  <a:pt x="35776" y="52743"/>
                                </a:lnTo>
                                <a:lnTo>
                                  <a:pt x="35776" y="21526"/>
                                </a:lnTo>
                                <a:cubicBezTo>
                                  <a:pt x="35776" y="11836"/>
                                  <a:pt x="31636" y="6794"/>
                                  <a:pt x="23292" y="6794"/>
                                </a:cubicBezTo>
                                <a:cubicBezTo>
                                  <a:pt x="15977" y="6794"/>
                                  <a:pt x="9284" y="11836"/>
                                  <a:pt x="9284" y="21730"/>
                                </a:cubicBezTo>
                                <a:lnTo>
                                  <a:pt x="9284" y="52743"/>
                                </a:lnTo>
                                <a:lnTo>
                                  <a:pt x="0" y="52743"/>
                                </a:lnTo>
                                <a:lnTo>
                                  <a:pt x="0" y="1245"/>
                                </a:lnTo>
                                <a:lnTo>
                                  <a:pt x="9182" y="1245"/>
                                </a:lnTo>
                                <a:lnTo>
                                  <a:pt x="9182" y="7620"/>
                                </a:lnTo>
                                <a:cubicBezTo>
                                  <a:pt x="14021" y="2476"/>
                                  <a:pt x="21437" y="0"/>
                                  <a:pt x="2679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1395507" name="Shape 21"/>
                        <wps:cNvSpPr>
                          <a:spLocks/>
                        </wps:cNvSpPr>
                        <wps:spPr bwMode="auto">
                          <a:xfrm>
                            <a:off x="8396" y="553"/>
                            <a:ext cx="430" cy="539"/>
                          </a:xfrm>
                          <a:custGeom>
                            <a:avLst/>
                            <a:gdLst>
                              <a:gd name="T0" fmla="*/ 27915 w 43066"/>
                              <a:gd name="T1" fmla="*/ 0 h 53950"/>
                              <a:gd name="T2" fmla="*/ 41732 w 43066"/>
                              <a:gd name="T3" fmla="*/ 4216 h 53950"/>
                              <a:gd name="T4" fmla="*/ 38621 w 43066"/>
                              <a:gd name="T5" fmla="*/ 9461 h 53950"/>
                              <a:gd name="T6" fmla="*/ 28029 w 43066"/>
                              <a:gd name="T7" fmla="*/ 6782 h 53950"/>
                              <a:gd name="T8" fmla="*/ 10008 w 43066"/>
                              <a:gd name="T9" fmla="*/ 26365 h 53950"/>
                              <a:gd name="T10" fmla="*/ 27915 w 43066"/>
                              <a:gd name="T11" fmla="*/ 47168 h 53950"/>
                              <a:gd name="T12" fmla="*/ 40487 w 43066"/>
                              <a:gd name="T13" fmla="*/ 43459 h 53950"/>
                              <a:gd name="T14" fmla="*/ 43066 w 43066"/>
                              <a:gd name="T15" fmla="*/ 48616 h 53950"/>
                              <a:gd name="T16" fmla="*/ 27508 w 43066"/>
                              <a:gd name="T17" fmla="*/ 53950 h 53950"/>
                              <a:gd name="T18" fmla="*/ 0 w 43066"/>
                              <a:gd name="T19" fmla="*/ 26873 h 53950"/>
                              <a:gd name="T20" fmla="*/ 27915 w 43066"/>
                              <a:gd name="T21" fmla="*/ 0 h 53950"/>
                              <a:gd name="T22" fmla="*/ 0 w 43066"/>
                              <a:gd name="T23" fmla="*/ 0 h 53950"/>
                              <a:gd name="T24" fmla="*/ 43066 w 43066"/>
                              <a:gd name="T25" fmla="*/ 53950 h 53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3066" h="53950">
                                <a:moveTo>
                                  <a:pt x="27915" y="0"/>
                                </a:moveTo>
                                <a:cubicBezTo>
                                  <a:pt x="33172" y="0"/>
                                  <a:pt x="37909" y="1333"/>
                                  <a:pt x="41732" y="4216"/>
                                </a:cubicBezTo>
                                <a:lnTo>
                                  <a:pt x="38621" y="9461"/>
                                </a:lnTo>
                                <a:cubicBezTo>
                                  <a:pt x="35649" y="8026"/>
                                  <a:pt x="31826" y="6782"/>
                                  <a:pt x="28029" y="6782"/>
                                </a:cubicBezTo>
                                <a:cubicBezTo>
                                  <a:pt x="19571" y="6782"/>
                                  <a:pt x="10008" y="12344"/>
                                  <a:pt x="10008" y="26365"/>
                                </a:cubicBezTo>
                                <a:cubicBezTo>
                                  <a:pt x="10008" y="37071"/>
                                  <a:pt x="15456" y="47168"/>
                                  <a:pt x="27915" y="47168"/>
                                </a:cubicBezTo>
                                <a:cubicBezTo>
                                  <a:pt x="32347" y="47168"/>
                                  <a:pt x="36462" y="46038"/>
                                  <a:pt x="40487" y="43459"/>
                                </a:cubicBezTo>
                                <a:lnTo>
                                  <a:pt x="43066" y="48616"/>
                                </a:lnTo>
                                <a:cubicBezTo>
                                  <a:pt x="38011" y="52210"/>
                                  <a:pt x="31928" y="53950"/>
                                  <a:pt x="27508" y="53950"/>
                                </a:cubicBezTo>
                                <a:cubicBezTo>
                                  <a:pt x="3111" y="53950"/>
                                  <a:pt x="0" y="33985"/>
                                  <a:pt x="0" y="26873"/>
                                </a:cubicBezTo>
                                <a:cubicBezTo>
                                  <a:pt x="0" y="13995"/>
                                  <a:pt x="8560" y="0"/>
                                  <a:pt x="2791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4930196" name="Shape 22"/>
                        <wps:cNvSpPr>
                          <a:spLocks/>
                        </wps:cNvSpPr>
                        <wps:spPr bwMode="auto">
                          <a:xfrm>
                            <a:off x="8926" y="565"/>
                            <a:ext cx="93" cy="515"/>
                          </a:xfrm>
                          <a:custGeom>
                            <a:avLst/>
                            <a:gdLst>
                              <a:gd name="T0" fmla="*/ 0 w 9253"/>
                              <a:gd name="T1" fmla="*/ 0 h 51493"/>
                              <a:gd name="T2" fmla="*/ 9246 w 9253"/>
                              <a:gd name="T3" fmla="*/ 0 h 51493"/>
                              <a:gd name="T4" fmla="*/ 9253 w 9253"/>
                              <a:gd name="T5" fmla="*/ 0 h 51493"/>
                              <a:gd name="T6" fmla="*/ 9253 w 9253"/>
                              <a:gd name="T7" fmla="*/ 51493 h 51493"/>
                              <a:gd name="T8" fmla="*/ 0 w 9253"/>
                              <a:gd name="T9" fmla="*/ 51493 h 51493"/>
                              <a:gd name="T10" fmla="*/ 0 w 9253"/>
                              <a:gd name="T11" fmla="*/ 0 h 51493"/>
                              <a:gd name="T12" fmla="*/ 0 w 9253"/>
                              <a:gd name="T13" fmla="*/ 0 h 51493"/>
                              <a:gd name="T14" fmla="*/ 9253 w 9253"/>
                              <a:gd name="T15" fmla="*/ 51493 h 51493"/>
                            </a:gdLst>
                            <a:ahLst/>
                            <a:cxnLst>
                              <a:cxn ang="0">
                                <a:pos x="T0" y="T1"/>
                              </a:cxn>
                              <a:cxn ang="0">
                                <a:pos x="T2" y="T3"/>
                              </a:cxn>
                              <a:cxn ang="0">
                                <a:pos x="T4" y="T5"/>
                              </a:cxn>
                              <a:cxn ang="0">
                                <a:pos x="T6" y="T7"/>
                              </a:cxn>
                              <a:cxn ang="0">
                                <a:pos x="T8" y="T9"/>
                              </a:cxn>
                              <a:cxn ang="0">
                                <a:pos x="T10" y="T11"/>
                              </a:cxn>
                            </a:cxnLst>
                            <a:rect l="T12" t="T13" r="T14" b="T15"/>
                            <a:pathLst>
                              <a:path w="9253" h="51493">
                                <a:moveTo>
                                  <a:pt x="0" y="0"/>
                                </a:moveTo>
                                <a:lnTo>
                                  <a:pt x="9246" y="0"/>
                                </a:lnTo>
                                <a:lnTo>
                                  <a:pt x="9253" y="0"/>
                                </a:lnTo>
                                <a:lnTo>
                                  <a:pt x="9253" y="51493"/>
                                </a:lnTo>
                                <a:lnTo>
                                  <a:pt x="0" y="5149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13693064" name="Shape 23"/>
                        <wps:cNvSpPr>
                          <a:spLocks/>
                        </wps:cNvSpPr>
                        <wps:spPr bwMode="auto">
                          <a:xfrm>
                            <a:off x="8914" y="341"/>
                            <a:ext cx="117" cy="117"/>
                          </a:xfrm>
                          <a:custGeom>
                            <a:avLst/>
                            <a:gdLst>
                              <a:gd name="T0" fmla="*/ 5855 w 11735"/>
                              <a:gd name="T1" fmla="*/ 0 h 11747"/>
                              <a:gd name="T2" fmla="*/ 9576 w 11735"/>
                              <a:gd name="T3" fmla="*/ 0 h 11747"/>
                              <a:gd name="T4" fmla="*/ 11735 w 11735"/>
                              <a:gd name="T5" fmla="*/ 2908 h 11747"/>
                              <a:gd name="T6" fmla="*/ 11735 w 11735"/>
                              <a:gd name="T7" fmla="*/ 5474 h 11747"/>
                              <a:gd name="T8" fmla="*/ 11735 w 11735"/>
                              <a:gd name="T9" fmla="*/ 8242 h 11747"/>
                              <a:gd name="T10" fmla="*/ 10389 w 11735"/>
                              <a:gd name="T11" fmla="*/ 11747 h 11747"/>
                              <a:gd name="T12" fmla="*/ 5855 w 11735"/>
                              <a:gd name="T13" fmla="*/ 11747 h 11747"/>
                              <a:gd name="T14" fmla="*/ 1334 w 11735"/>
                              <a:gd name="T15" fmla="*/ 11747 h 11747"/>
                              <a:gd name="T16" fmla="*/ 0 w 11735"/>
                              <a:gd name="T17" fmla="*/ 8242 h 11747"/>
                              <a:gd name="T18" fmla="*/ 0 w 11735"/>
                              <a:gd name="T19" fmla="*/ 5474 h 11747"/>
                              <a:gd name="T20" fmla="*/ 0 w 11735"/>
                              <a:gd name="T21" fmla="*/ 2908 h 11747"/>
                              <a:gd name="T22" fmla="*/ 2159 w 11735"/>
                              <a:gd name="T23" fmla="*/ 0 h 11747"/>
                              <a:gd name="T24" fmla="*/ 5855 w 11735"/>
                              <a:gd name="T25" fmla="*/ 0 h 11747"/>
                              <a:gd name="T26" fmla="*/ 0 w 11735"/>
                              <a:gd name="T27" fmla="*/ 0 h 11747"/>
                              <a:gd name="T28" fmla="*/ 11735 w 11735"/>
                              <a:gd name="T29" fmla="*/ 11747 h 1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735" h="11747">
                                <a:moveTo>
                                  <a:pt x="5855" y="0"/>
                                </a:moveTo>
                                <a:cubicBezTo>
                                  <a:pt x="9576" y="0"/>
                                  <a:pt x="11735" y="2908"/>
                                  <a:pt x="11735" y="5474"/>
                                </a:cubicBezTo>
                                <a:cubicBezTo>
                                  <a:pt x="11735" y="8242"/>
                                  <a:pt x="10389" y="11747"/>
                                  <a:pt x="5855" y="11747"/>
                                </a:cubicBezTo>
                                <a:cubicBezTo>
                                  <a:pt x="1334" y="11747"/>
                                  <a:pt x="0" y="8242"/>
                                  <a:pt x="0" y="5474"/>
                                </a:cubicBezTo>
                                <a:cubicBezTo>
                                  <a:pt x="0" y="2908"/>
                                  <a:pt x="2159" y="0"/>
                                  <a:pt x="585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9064018" name="Shape 25"/>
                        <wps:cNvSpPr>
                          <a:spLocks/>
                        </wps:cNvSpPr>
                        <wps:spPr bwMode="auto">
                          <a:xfrm>
                            <a:off x="9120" y="553"/>
                            <a:ext cx="333" cy="539"/>
                          </a:xfrm>
                          <a:custGeom>
                            <a:avLst/>
                            <a:gdLst>
                              <a:gd name="T0" fmla="*/ 20282 w 33338"/>
                              <a:gd name="T1" fmla="*/ 0 h 53950"/>
                              <a:gd name="T2" fmla="*/ 32957 w 33338"/>
                              <a:gd name="T3" fmla="*/ 4737 h 53950"/>
                              <a:gd name="T4" fmla="*/ 29363 w 33338"/>
                              <a:gd name="T5" fmla="*/ 9461 h 53950"/>
                              <a:gd name="T6" fmla="*/ 19888 w 33338"/>
                              <a:gd name="T7" fmla="*/ 6172 h 53950"/>
                              <a:gd name="T8" fmla="*/ 12345 w 33338"/>
                              <a:gd name="T9" fmla="*/ 12040 h 53950"/>
                              <a:gd name="T10" fmla="*/ 22962 w 33338"/>
                              <a:gd name="T11" fmla="*/ 22962 h 53950"/>
                              <a:gd name="T12" fmla="*/ 30905 w 33338"/>
                              <a:gd name="T13" fmla="*/ 30388 h 53950"/>
                              <a:gd name="T14" fmla="*/ 33338 w 33338"/>
                              <a:gd name="T15" fmla="*/ 37743 h 53950"/>
                              <a:gd name="T16" fmla="*/ 33338 w 33338"/>
                              <a:gd name="T17" fmla="*/ 40509 h 53950"/>
                              <a:gd name="T18" fmla="*/ 28439 w 33338"/>
                              <a:gd name="T19" fmla="*/ 49940 h 53950"/>
                              <a:gd name="T20" fmla="*/ 15875 w 33338"/>
                              <a:gd name="T21" fmla="*/ 53950 h 53950"/>
                              <a:gd name="T22" fmla="*/ 0 w 33338"/>
                              <a:gd name="T23" fmla="*/ 47473 h 53950"/>
                              <a:gd name="T24" fmla="*/ 4534 w 33338"/>
                              <a:gd name="T25" fmla="*/ 42215 h 53950"/>
                              <a:gd name="T26" fmla="*/ 15647 w 33338"/>
                              <a:gd name="T27" fmla="*/ 47358 h 53950"/>
                              <a:gd name="T28" fmla="*/ 24397 w 33338"/>
                              <a:gd name="T29" fmla="*/ 40056 h 53950"/>
                              <a:gd name="T30" fmla="*/ 14212 w 33338"/>
                              <a:gd name="T31" fmla="*/ 28003 h 53950"/>
                              <a:gd name="T32" fmla="*/ 3188 w 33338"/>
                              <a:gd name="T33" fmla="*/ 13284 h 53950"/>
                              <a:gd name="T34" fmla="*/ 20282 w 33338"/>
                              <a:gd name="T35" fmla="*/ 0 h 53950"/>
                              <a:gd name="T36" fmla="*/ 0 w 33338"/>
                              <a:gd name="T37" fmla="*/ 0 h 53950"/>
                              <a:gd name="T38" fmla="*/ 33338 w 33338"/>
                              <a:gd name="T39" fmla="*/ 53950 h 53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3338" h="53950">
                                <a:moveTo>
                                  <a:pt x="20282" y="0"/>
                                </a:moveTo>
                                <a:cubicBezTo>
                                  <a:pt x="25349" y="0"/>
                                  <a:pt x="30277" y="2045"/>
                                  <a:pt x="32957" y="4737"/>
                                </a:cubicBezTo>
                                <a:lnTo>
                                  <a:pt x="29363" y="9461"/>
                                </a:lnTo>
                                <a:cubicBezTo>
                                  <a:pt x="25641" y="6998"/>
                                  <a:pt x="22670" y="6172"/>
                                  <a:pt x="19888" y="6172"/>
                                </a:cubicBezTo>
                                <a:cubicBezTo>
                                  <a:pt x="16586" y="6172"/>
                                  <a:pt x="12345" y="7709"/>
                                  <a:pt x="12345" y="12040"/>
                                </a:cubicBezTo>
                                <a:cubicBezTo>
                                  <a:pt x="12345" y="16370"/>
                                  <a:pt x="17082" y="18542"/>
                                  <a:pt x="22962" y="22962"/>
                                </a:cubicBezTo>
                                <a:cubicBezTo>
                                  <a:pt x="26264" y="25483"/>
                                  <a:pt x="28997" y="27800"/>
                                  <a:pt x="30905" y="30388"/>
                                </a:cubicBezTo>
                                <a:lnTo>
                                  <a:pt x="33338" y="37743"/>
                                </a:lnTo>
                                <a:lnTo>
                                  <a:pt x="33338" y="40509"/>
                                </a:lnTo>
                                <a:lnTo>
                                  <a:pt x="28439" y="49940"/>
                                </a:lnTo>
                                <a:cubicBezTo>
                                  <a:pt x="25117" y="52486"/>
                                  <a:pt x="20612" y="53950"/>
                                  <a:pt x="15875" y="53950"/>
                                </a:cubicBezTo>
                                <a:cubicBezTo>
                                  <a:pt x="9995" y="53950"/>
                                  <a:pt x="3391" y="51384"/>
                                  <a:pt x="0" y="47473"/>
                                </a:cubicBezTo>
                                <a:lnTo>
                                  <a:pt x="4534" y="42215"/>
                                </a:lnTo>
                                <a:cubicBezTo>
                                  <a:pt x="7506" y="45009"/>
                                  <a:pt x="11532" y="47358"/>
                                  <a:pt x="15647" y="47358"/>
                                </a:cubicBezTo>
                                <a:cubicBezTo>
                                  <a:pt x="19990" y="47358"/>
                                  <a:pt x="24397" y="45110"/>
                                  <a:pt x="24397" y="40056"/>
                                </a:cubicBezTo>
                                <a:cubicBezTo>
                                  <a:pt x="24397" y="34074"/>
                                  <a:pt x="19050" y="31496"/>
                                  <a:pt x="14212" y="28003"/>
                                </a:cubicBezTo>
                                <a:cubicBezTo>
                                  <a:pt x="8331" y="23787"/>
                                  <a:pt x="3188" y="20282"/>
                                  <a:pt x="3188" y="13284"/>
                                </a:cubicBezTo>
                                <a:cubicBezTo>
                                  <a:pt x="3188" y="5131"/>
                                  <a:pt x="11227" y="0"/>
                                  <a:pt x="2028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2456496" name="Shape 26"/>
                        <wps:cNvSpPr>
                          <a:spLocks/>
                        </wps:cNvSpPr>
                        <wps:spPr bwMode="auto">
                          <a:xfrm>
                            <a:off x="5532" y="347"/>
                            <a:ext cx="275" cy="745"/>
                          </a:xfrm>
                          <a:custGeom>
                            <a:avLst/>
                            <a:gdLst>
                              <a:gd name="T0" fmla="*/ 25324 w 27496"/>
                              <a:gd name="T1" fmla="*/ 0 h 74562"/>
                              <a:gd name="T2" fmla="*/ 27496 w 27496"/>
                              <a:gd name="T3" fmla="*/ 728 h 74562"/>
                              <a:gd name="T4" fmla="*/ 27496 w 27496"/>
                              <a:gd name="T5" fmla="*/ 7636 h 74562"/>
                              <a:gd name="T6" fmla="*/ 26264 w 27496"/>
                              <a:gd name="T7" fmla="*/ 7214 h 74562"/>
                              <a:gd name="T8" fmla="*/ 16167 w 27496"/>
                              <a:gd name="T9" fmla="*/ 15545 h 74562"/>
                              <a:gd name="T10" fmla="*/ 25845 w 27496"/>
                              <a:gd name="T11" fmla="*/ 29972 h 74562"/>
                              <a:gd name="T12" fmla="*/ 27496 w 27496"/>
                              <a:gd name="T13" fmla="*/ 31511 h 74562"/>
                              <a:gd name="T14" fmla="*/ 27496 w 27496"/>
                              <a:gd name="T15" fmla="*/ 43945 h 74562"/>
                              <a:gd name="T16" fmla="*/ 19964 w 27496"/>
                              <a:gd name="T17" fmla="*/ 37173 h 74562"/>
                              <a:gd name="T18" fmla="*/ 10719 w 27496"/>
                              <a:gd name="T19" fmla="*/ 52108 h 74562"/>
                              <a:gd name="T20" fmla="*/ 26759 w 27496"/>
                              <a:gd name="T21" fmla="*/ 67780 h 74562"/>
                              <a:gd name="T22" fmla="*/ 27496 w 27496"/>
                              <a:gd name="T23" fmla="*/ 67586 h 74562"/>
                              <a:gd name="T24" fmla="*/ 27496 w 27496"/>
                              <a:gd name="T25" fmla="*/ 74143 h 74562"/>
                              <a:gd name="T26" fmla="*/ 25641 w 27496"/>
                              <a:gd name="T27" fmla="*/ 74562 h 74562"/>
                              <a:gd name="T28" fmla="*/ 0 w 27496"/>
                              <a:gd name="T29" fmla="*/ 53035 h 74562"/>
                              <a:gd name="T30" fmla="*/ 15430 w 27496"/>
                              <a:gd name="T31" fmla="*/ 32233 h 74562"/>
                              <a:gd name="T32" fmla="*/ 6071 w 27496"/>
                              <a:gd name="T33" fmla="*/ 16065 h 74562"/>
                              <a:gd name="T34" fmla="*/ 25324 w 27496"/>
                              <a:gd name="T35" fmla="*/ 0 h 74562"/>
                              <a:gd name="T36" fmla="*/ 0 w 27496"/>
                              <a:gd name="T37" fmla="*/ 0 h 74562"/>
                              <a:gd name="T38" fmla="*/ 27496 w 27496"/>
                              <a:gd name="T39" fmla="*/ 74562 h 745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27496" h="74562">
                                <a:moveTo>
                                  <a:pt x="25324" y="0"/>
                                </a:moveTo>
                                <a:lnTo>
                                  <a:pt x="27496" y="728"/>
                                </a:lnTo>
                                <a:lnTo>
                                  <a:pt x="27496" y="7636"/>
                                </a:lnTo>
                                <a:lnTo>
                                  <a:pt x="26264" y="7214"/>
                                </a:lnTo>
                                <a:cubicBezTo>
                                  <a:pt x="19571" y="7214"/>
                                  <a:pt x="16167" y="11024"/>
                                  <a:pt x="16167" y="15545"/>
                                </a:cubicBezTo>
                                <a:cubicBezTo>
                                  <a:pt x="16167" y="19672"/>
                                  <a:pt x="18758" y="23482"/>
                                  <a:pt x="25845" y="29972"/>
                                </a:cubicBezTo>
                                <a:lnTo>
                                  <a:pt x="27496" y="31511"/>
                                </a:lnTo>
                                <a:lnTo>
                                  <a:pt x="27496" y="43945"/>
                                </a:lnTo>
                                <a:lnTo>
                                  <a:pt x="19964" y="37173"/>
                                </a:lnTo>
                                <a:cubicBezTo>
                                  <a:pt x="13500" y="40792"/>
                                  <a:pt x="10719" y="46139"/>
                                  <a:pt x="10719" y="52108"/>
                                </a:cubicBezTo>
                                <a:cubicBezTo>
                                  <a:pt x="10719" y="58712"/>
                                  <a:pt x="15850" y="67780"/>
                                  <a:pt x="26759" y="67780"/>
                                </a:cubicBezTo>
                                <a:lnTo>
                                  <a:pt x="27496" y="67586"/>
                                </a:lnTo>
                                <a:lnTo>
                                  <a:pt x="27496" y="74143"/>
                                </a:lnTo>
                                <a:lnTo>
                                  <a:pt x="25641" y="74562"/>
                                </a:lnTo>
                                <a:cubicBezTo>
                                  <a:pt x="3175" y="74562"/>
                                  <a:pt x="0" y="57468"/>
                                  <a:pt x="0" y="53035"/>
                                </a:cubicBezTo>
                                <a:cubicBezTo>
                                  <a:pt x="0" y="43574"/>
                                  <a:pt x="6896" y="36157"/>
                                  <a:pt x="15430" y="32233"/>
                                </a:cubicBezTo>
                                <a:cubicBezTo>
                                  <a:pt x="11430" y="28423"/>
                                  <a:pt x="6071" y="23482"/>
                                  <a:pt x="6071" y="16065"/>
                                </a:cubicBezTo>
                                <a:cubicBezTo>
                                  <a:pt x="6071" y="7607"/>
                                  <a:pt x="13792" y="0"/>
                                  <a:pt x="2532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89659967" name="Shape 27"/>
                        <wps:cNvSpPr>
                          <a:spLocks/>
                        </wps:cNvSpPr>
                        <wps:spPr bwMode="auto">
                          <a:xfrm>
                            <a:off x="5807" y="662"/>
                            <a:ext cx="427" cy="430"/>
                          </a:xfrm>
                          <a:custGeom>
                            <a:avLst/>
                            <a:gdLst>
                              <a:gd name="T0" fmla="*/ 0 w 42748"/>
                              <a:gd name="T1" fmla="*/ 0 h 43050"/>
                              <a:gd name="T2" fmla="*/ 21425 w 42748"/>
                              <a:gd name="T3" fmla="*/ 19975 h 43050"/>
                              <a:gd name="T4" fmla="*/ 21565 w 42748"/>
                              <a:gd name="T5" fmla="*/ 4379 h 43050"/>
                              <a:gd name="T6" fmla="*/ 29578 w 42748"/>
                              <a:gd name="T7" fmla="*/ 4379 h 43050"/>
                              <a:gd name="T8" fmla="*/ 26975 w 42748"/>
                              <a:gd name="T9" fmla="*/ 24940 h 43050"/>
                              <a:gd name="T10" fmla="*/ 42748 w 42748"/>
                              <a:gd name="T11" fmla="*/ 38428 h 43050"/>
                              <a:gd name="T12" fmla="*/ 33579 w 42748"/>
                              <a:gd name="T13" fmla="*/ 43050 h 43050"/>
                              <a:gd name="T14" fmla="*/ 21844 w 42748"/>
                              <a:gd name="T15" fmla="*/ 32230 h 43050"/>
                              <a:gd name="T16" fmla="*/ 11652 w 42748"/>
                              <a:gd name="T17" fmla="*/ 40002 h 43050"/>
                              <a:gd name="T18" fmla="*/ 0 w 42748"/>
                              <a:gd name="T19" fmla="*/ 42632 h 43050"/>
                              <a:gd name="T20" fmla="*/ 0 w 42748"/>
                              <a:gd name="T21" fmla="*/ 36074 h 43050"/>
                              <a:gd name="T22" fmla="*/ 9882 w 42748"/>
                              <a:gd name="T23" fmla="*/ 33470 h 43050"/>
                              <a:gd name="T24" fmla="*/ 16776 w 42748"/>
                              <a:gd name="T25" fmla="*/ 27518 h 43050"/>
                              <a:gd name="T26" fmla="*/ 0 w 42748"/>
                              <a:gd name="T27" fmla="*/ 12433 h 43050"/>
                              <a:gd name="T28" fmla="*/ 0 w 42748"/>
                              <a:gd name="T29" fmla="*/ 0 h 43050"/>
                              <a:gd name="T30" fmla="*/ 0 w 42748"/>
                              <a:gd name="T31" fmla="*/ 0 h 43050"/>
                              <a:gd name="T32" fmla="*/ 42748 w 42748"/>
                              <a:gd name="T33" fmla="*/ 43050 h 43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2748" h="43050">
                                <a:moveTo>
                                  <a:pt x="0" y="0"/>
                                </a:moveTo>
                                <a:lnTo>
                                  <a:pt x="21425" y="19975"/>
                                </a:lnTo>
                                <a:cubicBezTo>
                                  <a:pt x="23457" y="15885"/>
                                  <a:pt x="23177" y="9738"/>
                                  <a:pt x="21565" y="4379"/>
                                </a:cubicBezTo>
                                <a:lnTo>
                                  <a:pt x="29578" y="4379"/>
                                </a:lnTo>
                                <a:cubicBezTo>
                                  <a:pt x="30874" y="10450"/>
                                  <a:pt x="30416" y="18146"/>
                                  <a:pt x="26975" y="24940"/>
                                </a:cubicBezTo>
                                <a:lnTo>
                                  <a:pt x="42748" y="38428"/>
                                </a:lnTo>
                                <a:lnTo>
                                  <a:pt x="33579" y="43050"/>
                                </a:lnTo>
                                <a:lnTo>
                                  <a:pt x="21844" y="32230"/>
                                </a:lnTo>
                                <a:cubicBezTo>
                                  <a:pt x="19062" y="35380"/>
                                  <a:pt x="15634" y="38085"/>
                                  <a:pt x="11652" y="40002"/>
                                </a:cubicBezTo>
                                <a:lnTo>
                                  <a:pt x="0" y="42632"/>
                                </a:lnTo>
                                <a:lnTo>
                                  <a:pt x="0" y="36074"/>
                                </a:lnTo>
                                <a:lnTo>
                                  <a:pt x="9882" y="33470"/>
                                </a:lnTo>
                                <a:cubicBezTo>
                                  <a:pt x="12897" y="31808"/>
                                  <a:pt x="15291" y="29620"/>
                                  <a:pt x="16776" y="27518"/>
                                </a:cubicBezTo>
                                <a:lnTo>
                                  <a:pt x="0" y="1243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8750025" name="Shape 28"/>
                        <wps:cNvSpPr>
                          <a:spLocks/>
                        </wps:cNvSpPr>
                        <wps:spPr bwMode="auto">
                          <a:xfrm>
                            <a:off x="5807" y="354"/>
                            <a:ext cx="125" cy="100"/>
                          </a:xfrm>
                          <a:custGeom>
                            <a:avLst/>
                            <a:gdLst>
                              <a:gd name="T0" fmla="*/ 0 w 12560"/>
                              <a:gd name="T1" fmla="*/ 0 h 9978"/>
                              <a:gd name="T2" fmla="*/ 12560 w 12560"/>
                              <a:gd name="T3" fmla="*/ 4212 h 9978"/>
                              <a:gd name="T4" fmla="*/ 8966 w 12560"/>
                              <a:gd name="T5" fmla="*/ 9978 h 9978"/>
                              <a:gd name="T6" fmla="*/ 0 w 12560"/>
                              <a:gd name="T7" fmla="*/ 6907 h 9978"/>
                              <a:gd name="T8" fmla="*/ 0 w 12560"/>
                              <a:gd name="T9" fmla="*/ 0 h 9978"/>
                              <a:gd name="T10" fmla="*/ 0 w 12560"/>
                              <a:gd name="T11" fmla="*/ 0 h 9978"/>
                              <a:gd name="T12" fmla="*/ 12560 w 12560"/>
                              <a:gd name="T13" fmla="*/ 9978 h 9978"/>
                            </a:gdLst>
                            <a:ahLst/>
                            <a:cxnLst>
                              <a:cxn ang="0">
                                <a:pos x="T0" y="T1"/>
                              </a:cxn>
                              <a:cxn ang="0">
                                <a:pos x="T2" y="T3"/>
                              </a:cxn>
                              <a:cxn ang="0">
                                <a:pos x="T4" y="T5"/>
                              </a:cxn>
                              <a:cxn ang="0">
                                <a:pos x="T6" y="T7"/>
                              </a:cxn>
                              <a:cxn ang="0">
                                <a:pos x="T8" y="T9"/>
                              </a:cxn>
                            </a:cxnLst>
                            <a:rect l="T10" t="T11" r="T12" b="T13"/>
                            <a:pathLst>
                              <a:path w="12560" h="9978">
                                <a:moveTo>
                                  <a:pt x="0" y="0"/>
                                </a:moveTo>
                                <a:lnTo>
                                  <a:pt x="12560" y="4212"/>
                                </a:lnTo>
                                <a:lnTo>
                                  <a:pt x="8966" y="9978"/>
                                </a:lnTo>
                                <a:lnTo>
                                  <a:pt x="0" y="690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3450206" name="Shape 29"/>
                        <wps:cNvSpPr>
                          <a:spLocks/>
                        </wps:cNvSpPr>
                        <wps:spPr bwMode="auto">
                          <a:xfrm>
                            <a:off x="2719" y="1562"/>
                            <a:ext cx="323" cy="414"/>
                          </a:xfrm>
                          <a:custGeom>
                            <a:avLst/>
                            <a:gdLst>
                              <a:gd name="T0" fmla="*/ 0 w 32334"/>
                              <a:gd name="T1" fmla="*/ 0 h 41415"/>
                              <a:gd name="T2" fmla="*/ 32334 w 32334"/>
                              <a:gd name="T3" fmla="*/ 0 h 41415"/>
                              <a:gd name="T4" fmla="*/ 32334 w 32334"/>
                              <a:gd name="T5" fmla="*/ 4140 h 41415"/>
                              <a:gd name="T6" fmla="*/ 19012 w 32334"/>
                              <a:gd name="T7" fmla="*/ 4140 h 41415"/>
                              <a:gd name="T8" fmla="*/ 19012 w 32334"/>
                              <a:gd name="T9" fmla="*/ 41415 h 41415"/>
                              <a:gd name="T10" fmla="*/ 13272 w 32334"/>
                              <a:gd name="T11" fmla="*/ 41415 h 41415"/>
                              <a:gd name="T12" fmla="*/ 13272 w 32334"/>
                              <a:gd name="T13" fmla="*/ 4140 h 41415"/>
                              <a:gd name="T14" fmla="*/ 0 w 32334"/>
                              <a:gd name="T15" fmla="*/ 4140 h 41415"/>
                              <a:gd name="T16" fmla="*/ 0 w 32334"/>
                              <a:gd name="T17" fmla="*/ 0 h 41415"/>
                              <a:gd name="T18" fmla="*/ 0 w 32334"/>
                              <a:gd name="T19" fmla="*/ 0 h 41415"/>
                              <a:gd name="T20" fmla="*/ 32334 w 32334"/>
                              <a:gd name="T21" fmla="*/ 41415 h 41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2334" h="41415">
                                <a:moveTo>
                                  <a:pt x="0" y="0"/>
                                </a:moveTo>
                                <a:lnTo>
                                  <a:pt x="32334" y="0"/>
                                </a:lnTo>
                                <a:lnTo>
                                  <a:pt x="32334" y="4140"/>
                                </a:lnTo>
                                <a:lnTo>
                                  <a:pt x="19012" y="4140"/>
                                </a:lnTo>
                                <a:lnTo>
                                  <a:pt x="19012" y="41415"/>
                                </a:lnTo>
                                <a:lnTo>
                                  <a:pt x="13272" y="41415"/>
                                </a:lnTo>
                                <a:lnTo>
                                  <a:pt x="13272" y="4140"/>
                                </a:lnTo>
                                <a:lnTo>
                                  <a:pt x="0" y="414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0003393" name="Shape 30"/>
                        <wps:cNvSpPr>
                          <a:spLocks/>
                        </wps:cNvSpPr>
                        <wps:spPr bwMode="auto">
                          <a:xfrm>
                            <a:off x="3012" y="1786"/>
                            <a:ext cx="116" cy="197"/>
                          </a:xfrm>
                          <a:custGeom>
                            <a:avLst/>
                            <a:gdLst>
                              <a:gd name="T0" fmla="*/ 11638 w 11638"/>
                              <a:gd name="T1" fmla="*/ 0 h 19698"/>
                              <a:gd name="T2" fmla="*/ 11638 w 11638"/>
                              <a:gd name="T3" fmla="*/ 4139 h 19698"/>
                              <a:gd name="T4" fmla="*/ 5512 w 11638"/>
                              <a:gd name="T5" fmla="*/ 10528 h 19698"/>
                              <a:gd name="T6" fmla="*/ 9779 w 11638"/>
                              <a:gd name="T7" fmla="*/ 15557 h 19698"/>
                              <a:gd name="T8" fmla="*/ 11638 w 11638"/>
                              <a:gd name="T9" fmla="*/ 14408 h 19698"/>
                              <a:gd name="T10" fmla="*/ 11638 w 11638"/>
                              <a:gd name="T11" fmla="*/ 17997 h 19698"/>
                              <a:gd name="T12" fmla="*/ 8407 w 11638"/>
                              <a:gd name="T13" fmla="*/ 19698 h 19698"/>
                              <a:gd name="T14" fmla="*/ 0 w 11638"/>
                              <a:gd name="T15" fmla="*/ 10592 h 19698"/>
                              <a:gd name="T16" fmla="*/ 10541 w 11638"/>
                              <a:gd name="T17" fmla="*/ 343 h 19698"/>
                              <a:gd name="T18" fmla="*/ 11638 w 11638"/>
                              <a:gd name="T19" fmla="*/ 0 h 19698"/>
                              <a:gd name="T20" fmla="*/ 0 w 11638"/>
                              <a:gd name="T21" fmla="*/ 0 h 19698"/>
                              <a:gd name="T22" fmla="*/ 11638 w 11638"/>
                              <a:gd name="T23" fmla="*/ 19698 h 196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1638" h="19698">
                                <a:moveTo>
                                  <a:pt x="11638" y="0"/>
                                </a:moveTo>
                                <a:lnTo>
                                  <a:pt x="11638" y="4139"/>
                                </a:lnTo>
                                <a:lnTo>
                                  <a:pt x="5512" y="10528"/>
                                </a:lnTo>
                                <a:cubicBezTo>
                                  <a:pt x="5512" y="13602"/>
                                  <a:pt x="7645" y="15557"/>
                                  <a:pt x="9779" y="15557"/>
                                </a:cubicBezTo>
                                <a:lnTo>
                                  <a:pt x="11638" y="14408"/>
                                </a:lnTo>
                                <a:lnTo>
                                  <a:pt x="11638" y="17997"/>
                                </a:lnTo>
                                <a:lnTo>
                                  <a:pt x="8407" y="19698"/>
                                </a:lnTo>
                                <a:cubicBezTo>
                                  <a:pt x="3429" y="19698"/>
                                  <a:pt x="0" y="16142"/>
                                  <a:pt x="0" y="10592"/>
                                </a:cubicBezTo>
                                <a:cubicBezTo>
                                  <a:pt x="0" y="5448"/>
                                  <a:pt x="4382" y="2184"/>
                                  <a:pt x="10541" y="343"/>
                                </a:cubicBezTo>
                                <a:lnTo>
                                  <a:pt x="1163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456594" name="Shape 31"/>
                        <wps:cNvSpPr>
                          <a:spLocks/>
                        </wps:cNvSpPr>
                        <wps:spPr bwMode="auto">
                          <a:xfrm>
                            <a:off x="3032" y="1675"/>
                            <a:ext cx="96" cy="65"/>
                          </a:xfrm>
                          <a:custGeom>
                            <a:avLst/>
                            <a:gdLst>
                              <a:gd name="T0" fmla="*/ 9682 w 9682"/>
                              <a:gd name="T1" fmla="*/ 0 h 6530"/>
                              <a:gd name="T2" fmla="*/ 9682 w 9682"/>
                              <a:gd name="T3" fmla="*/ 3391 h 6530"/>
                              <a:gd name="T4" fmla="*/ 2070 w 9682"/>
                              <a:gd name="T5" fmla="*/ 6530 h 6530"/>
                              <a:gd name="T6" fmla="*/ 0 w 9682"/>
                              <a:gd name="T7" fmla="*/ 3863 h 6530"/>
                              <a:gd name="T8" fmla="*/ 9682 w 9682"/>
                              <a:gd name="T9" fmla="*/ 0 h 6530"/>
                              <a:gd name="T10" fmla="*/ 0 w 9682"/>
                              <a:gd name="T11" fmla="*/ 0 h 6530"/>
                              <a:gd name="T12" fmla="*/ 9682 w 9682"/>
                              <a:gd name="T13" fmla="*/ 6530 h 6530"/>
                            </a:gdLst>
                            <a:ahLst/>
                            <a:cxnLst>
                              <a:cxn ang="0">
                                <a:pos x="T0" y="T1"/>
                              </a:cxn>
                              <a:cxn ang="0">
                                <a:pos x="T2" y="T3"/>
                              </a:cxn>
                              <a:cxn ang="0">
                                <a:pos x="T4" y="T5"/>
                              </a:cxn>
                              <a:cxn ang="0">
                                <a:pos x="T6" y="T7"/>
                              </a:cxn>
                              <a:cxn ang="0">
                                <a:pos x="T8" y="T9"/>
                              </a:cxn>
                            </a:cxnLst>
                            <a:rect l="T10" t="T11" r="T12" b="T13"/>
                            <a:pathLst>
                              <a:path w="9682" h="6530">
                                <a:moveTo>
                                  <a:pt x="9682" y="0"/>
                                </a:moveTo>
                                <a:lnTo>
                                  <a:pt x="9682" y="3391"/>
                                </a:lnTo>
                                <a:lnTo>
                                  <a:pt x="2070" y="6530"/>
                                </a:lnTo>
                                <a:lnTo>
                                  <a:pt x="0" y="3863"/>
                                </a:lnTo>
                                <a:lnTo>
                                  <a:pt x="96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3920961" name="Shape 32"/>
                        <wps:cNvSpPr>
                          <a:spLocks/>
                        </wps:cNvSpPr>
                        <wps:spPr bwMode="auto">
                          <a:xfrm>
                            <a:off x="3128" y="1673"/>
                            <a:ext cx="127" cy="303"/>
                          </a:xfrm>
                          <a:custGeom>
                            <a:avLst/>
                            <a:gdLst>
                              <a:gd name="T0" fmla="*/ 440 w 12695"/>
                              <a:gd name="T1" fmla="*/ 0 h 30302"/>
                              <a:gd name="T2" fmla="*/ 11387 w 12695"/>
                              <a:gd name="T3" fmla="*/ 10071 h 30302"/>
                              <a:gd name="T4" fmla="*/ 11387 w 12695"/>
                              <a:gd name="T5" fmla="*/ 23089 h 30302"/>
                              <a:gd name="T6" fmla="*/ 12695 w 12695"/>
                              <a:gd name="T7" fmla="*/ 30302 h 30302"/>
                              <a:gd name="T8" fmla="*/ 6891 w 12695"/>
                              <a:gd name="T9" fmla="*/ 30302 h 30302"/>
                              <a:gd name="T10" fmla="*/ 6054 w 12695"/>
                              <a:gd name="T11" fmla="*/ 25286 h 30302"/>
                              <a:gd name="T12" fmla="*/ 4174 w 12695"/>
                              <a:gd name="T13" fmla="*/ 27114 h 30302"/>
                              <a:gd name="T14" fmla="*/ 0 w 12695"/>
                              <a:gd name="T15" fmla="*/ 29312 h 30302"/>
                              <a:gd name="T16" fmla="*/ 0 w 12695"/>
                              <a:gd name="T17" fmla="*/ 25724 h 30302"/>
                              <a:gd name="T18" fmla="*/ 3783 w 12695"/>
                              <a:gd name="T19" fmla="*/ 23384 h 30302"/>
                              <a:gd name="T20" fmla="*/ 6054 w 12695"/>
                              <a:gd name="T21" fmla="*/ 12979 h 30302"/>
                              <a:gd name="T22" fmla="*/ 973 w 12695"/>
                              <a:gd name="T23" fmla="*/ 14440 h 30302"/>
                              <a:gd name="T24" fmla="*/ 0 w 12695"/>
                              <a:gd name="T25" fmla="*/ 15455 h 30302"/>
                              <a:gd name="T26" fmla="*/ 0 w 12695"/>
                              <a:gd name="T27" fmla="*/ 11316 h 30302"/>
                              <a:gd name="T28" fmla="*/ 6054 w 12695"/>
                              <a:gd name="T29" fmla="*/ 9423 h 30302"/>
                              <a:gd name="T30" fmla="*/ 148 w 12695"/>
                              <a:gd name="T31" fmla="*/ 3505 h 30302"/>
                              <a:gd name="T32" fmla="*/ 0 w 12695"/>
                              <a:gd name="T33" fmla="*/ 3566 h 30302"/>
                              <a:gd name="T34" fmla="*/ 0 w 12695"/>
                              <a:gd name="T35" fmla="*/ 176 h 30302"/>
                              <a:gd name="T36" fmla="*/ 440 w 12695"/>
                              <a:gd name="T37" fmla="*/ 0 h 30302"/>
                              <a:gd name="T38" fmla="*/ 0 w 12695"/>
                              <a:gd name="T39" fmla="*/ 0 h 30302"/>
                              <a:gd name="T40" fmla="*/ 12695 w 12695"/>
                              <a:gd name="T41" fmla="*/ 30302 h 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2695" h="30302">
                                <a:moveTo>
                                  <a:pt x="440" y="0"/>
                                </a:moveTo>
                                <a:cubicBezTo>
                                  <a:pt x="4885" y="0"/>
                                  <a:pt x="11387" y="1435"/>
                                  <a:pt x="11387" y="10071"/>
                                </a:cubicBezTo>
                                <a:lnTo>
                                  <a:pt x="11387" y="23089"/>
                                </a:lnTo>
                                <a:cubicBezTo>
                                  <a:pt x="11387" y="25324"/>
                                  <a:pt x="11692" y="28169"/>
                                  <a:pt x="12695" y="30302"/>
                                </a:cubicBezTo>
                                <a:lnTo>
                                  <a:pt x="6891" y="30302"/>
                                </a:lnTo>
                                <a:cubicBezTo>
                                  <a:pt x="6180" y="29058"/>
                                  <a:pt x="6054" y="27165"/>
                                  <a:pt x="6054" y="25286"/>
                                </a:cubicBezTo>
                                <a:lnTo>
                                  <a:pt x="4174" y="27114"/>
                                </a:lnTo>
                                <a:lnTo>
                                  <a:pt x="0" y="29312"/>
                                </a:lnTo>
                                <a:lnTo>
                                  <a:pt x="0" y="25724"/>
                                </a:lnTo>
                                <a:lnTo>
                                  <a:pt x="3783" y="23384"/>
                                </a:lnTo>
                                <a:cubicBezTo>
                                  <a:pt x="5380" y="21063"/>
                                  <a:pt x="6415" y="17589"/>
                                  <a:pt x="6054" y="12979"/>
                                </a:cubicBezTo>
                                <a:lnTo>
                                  <a:pt x="973" y="14440"/>
                                </a:lnTo>
                                <a:lnTo>
                                  <a:pt x="0" y="15455"/>
                                </a:lnTo>
                                <a:lnTo>
                                  <a:pt x="0" y="11316"/>
                                </a:lnTo>
                                <a:lnTo>
                                  <a:pt x="6054" y="9423"/>
                                </a:lnTo>
                                <a:cubicBezTo>
                                  <a:pt x="5825" y="5804"/>
                                  <a:pt x="3044" y="3505"/>
                                  <a:pt x="148" y="3505"/>
                                </a:cubicBezTo>
                                <a:lnTo>
                                  <a:pt x="0" y="3566"/>
                                </a:lnTo>
                                <a:lnTo>
                                  <a:pt x="0" y="176"/>
                                </a:lnTo>
                                <a:lnTo>
                                  <a:pt x="44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1315381" name="Shape 33"/>
                        <wps:cNvSpPr>
                          <a:spLocks/>
                        </wps:cNvSpPr>
                        <wps:spPr bwMode="auto">
                          <a:xfrm>
                            <a:off x="3280" y="1674"/>
                            <a:ext cx="294" cy="450"/>
                          </a:xfrm>
                          <a:custGeom>
                            <a:avLst/>
                            <a:gdLst>
                              <a:gd name="T0" fmla="*/ 6286 w 29426"/>
                              <a:gd name="T1" fmla="*/ 0 h 44971"/>
                              <a:gd name="T2" fmla="*/ 15342 w 29426"/>
                              <a:gd name="T3" fmla="*/ 24028 h 44971"/>
                              <a:gd name="T4" fmla="*/ 15456 w 29426"/>
                              <a:gd name="T5" fmla="*/ 24028 h 44971"/>
                              <a:gd name="T6" fmla="*/ 24752 w 29426"/>
                              <a:gd name="T7" fmla="*/ 0 h 44971"/>
                              <a:gd name="T8" fmla="*/ 29426 w 29426"/>
                              <a:gd name="T9" fmla="*/ 1130 h 44971"/>
                              <a:gd name="T10" fmla="*/ 14211 w 29426"/>
                              <a:gd name="T11" fmla="*/ 35382 h 44971"/>
                              <a:gd name="T12" fmla="*/ 2667 w 29426"/>
                              <a:gd name="T13" fmla="*/ 44971 h 44971"/>
                              <a:gd name="T14" fmla="*/ 0 w 29426"/>
                              <a:gd name="T15" fmla="*/ 44971 h 44971"/>
                              <a:gd name="T16" fmla="*/ 0 w 29426"/>
                              <a:gd name="T17" fmla="*/ 41173 h 44971"/>
                              <a:gd name="T18" fmla="*/ 2083 w 29426"/>
                              <a:gd name="T19" fmla="*/ 41173 h 44971"/>
                              <a:gd name="T20" fmla="*/ 12560 w 29426"/>
                              <a:gd name="T21" fmla="*/ 28524 h 44971"/>
                              <a:gd name="T22" fmla="*/ 952 w 29426"/>
                              <a:gd name="T23" fmla="*/ 1486 h 44971"/>
                              <a:gd name="T24" fmla="*/ 6286 w 29426"/>
                              <a:gd name="T25" fmla="*/ 0 h 44971"/>
                              <a:gd name="T26" fmla="*/ 0 w 29426"/>
                              <a:gd name="T27" fmla="*/ 0 h 44971"/>
                              <a:gd name="T28" fmla="*/ 29426 w 29426"/>
                              <a:gd name="T29" fmla="*/ 44971 h 449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9426" h="44971">
                                <a:moveTo>
                                  <a:pt x="6286" y="0"/>
                                </a:moveTo>
                                <a:cubicBezTo>
                                  <a:pt x="9296" y="7518"/>
                                  <a:pt x="12383" y="15075"/>
                                  <a:pt x="15342" y="24028"/>
                                </a:cubicBezTo>
                                <a:lnTo>
                                  <a:pt x="15456" y="24028"/>
                                </a:lnTo>
                                <a:cubicBezTo>
                                  <a:pt x="18542" y="15075"/>
                                  <a:pt x="21615" y="7518"/>
                                  <a:pt x="24752" y="0"/>
                                </a:cubicBezTo>
                                <a:lnTo>
                                  <a:pt x="29426" y="1130"/>
                                </a:lnTo>
                                <a:lnTo>
                                  <a:pt x="14211" y="35382"/>
                                </a:lnTo>
                                <a:cubicBezTo>
                                  <a:pt x="11430" y="41643"/>
                                  <a:pt x="7760" y="44971"/>
                                  <a:pt x="2667" y="44971"/>
                                </a:cubicBezTo>
                                <a:lnTo>
                                  <a:pt x="0" y="44971"/>
                                </a:lnTo>
                                <a:lnTo>
                                  <a:pt x="0" y="41173"/>
                                </a:lnTo>
                                <a:lnTo>
                                  <a:pt x="2083" y="41173"/>
                                </a:lnTo>
                                <a:cubicBezTo>
                                  <a:pt x="5753" y="41173"/>
                                  <a:pt x="8356" y="40234"/>
                                  <a:pt x="12560" y="28524"/>
                                </a:cubicBezTo>
                                <a:lnTo>
                                  <a:pt x="952" y="1486"/>
                                </a:lnTo>
                                <a:lnTo>
                                  <a:pt x="62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8970562" name="Shape 46041"/>
                        <wps:cNvSpPr>
                          <a:spLocks/>
                        </wps:cNvSpPr>
                        <wps:spPr bwMode="auto">
                          <a:xfrm>
                            <a:off x="3621" y="1541"/>
                            <a:ext cx="92" cy="435"/>
                          </a:xfrm>
                          <a:custGeom>
                            <a:avLst/>
                            <a:gdLst>
                              <a:gd name="T0" fmla="*/ 0 w 9144"/>
                              <a:gd name="T1" fmla="*/ 0 h 43495"/>
                              <a:gd name="T2" fmla="*/ 9144 w 9144"/>
                              <a:gd name="T3" fmla="*/ 0 h 43495"/>
                              <a:gd name="T4" fmla="*/ 9144 w 9144"/>
                              <a:gd name="T5" fmla="*/ 43495 h 43495"/>
                              <a:gd name="T6" fmla="*/ 0 w 9144"/>
                              <a:gd name="T7" fmla="*/ 43495 h 43495"/>
                              <a:gd name="T8" fmla="*/ 0 w 9144"/>
                              <a:gd name="T9" fmla="*/ 0 h 43495"/>
                              <a:gd name="T10" fmla="*/ 0 w 9144"/>
                              <a:gd name="T11" fmla="*/ 0 h 43495"/>
                              <a:gd name="T12" fmla="*/ 9144 w 9144"/>
                              <a:gd name="T13" fmla="*/ 43495 h 43495"/>
                            </a:gdLst>
                            <a:ahLst/>
                            <a:cxnLst>
                              <a:cxn ang="0">
                                <a:pos x="T0" y="T1"/>
                              </a:cxn>
                              <a:cxn ang="0">
                                <a:pos x="T2" y="T3"/>
                              </a:cxn>
                              <a:cxn ang="0">
                                <a:pos x="T4" y="T5"/>
                              </a:cxn>
                              <a:cxn ang="0">
                                <a:pos x="T6" y="T7"/>
                              </a:cxn>
                              <a:cxn ang="0">
                                <a:pos x="T8" y="T9"/>
                              </a:cxn>
                            </a:cxnLst>
                            <a:rect l="T10" t="T11" r="T12" b="T13"/>
                            <a:pathLst>
                              <a:path w="9144" h="43495">
                                <a:moveTo>
                                  <a:pt x="0" y="0"/>
                                </a:moveTo>
                                <a:lnTo>
                                  <a:pt x="9144" y="0"/>
                                </a:lnTo>
                                <a:lnTo>
                                  <a:pt x="9144" y="43495"/>
                                </a:lnTo>
                                <a:lnTo>
                                  <a:pt x="0" y="4349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332776" name="Shape 35"/>
                        <wps:cNvSpPr>
                          <a:spLocks/>
                        </wps:cNvSpPr>
                        <wps:spPr bwMode="auto">
                          <a:xfrm>
                            <a:off x="3742" y="1673"/>
                            <a:ext cx="146" cy="310"/>
                          </a:xfrm>
                          <a:custGeom>
                            <a:avLst/>
                            <a:gdLst>
                              <a:gd name="T0" fmla="*/ 14567 w 14598"/>
                              <a:gd name="T1" fmla="*/ 0 h 31001"/>
                              <a:gd name="T2" fmla="*/ 14598 w 14598"/>
                              <a:gd name="T3" fmla="*/ 12 h 31001"/>
                              <a:gd name="T4" fmla="*/ 14598 w 14598"/>
                              <a:gd name="T5" fmla="*/ 3801 h 31001"/>
                              <a:gd name="T6" fmla="*/ 14567 w 14598"/>
                              <a:gd name="T7" fmla="*/ 3785 h 31001"/>
                              <a:gd name="T8" fmla="*/ 5740 w 14598"/>
                              <a:gd name="T9" fmla="*/ 15151 h 31001"/>
                              <a:gd name="T10" fmla="*/ 14567 w 14598"/>
                              <a:gd name="T11" fmla="*/ 27216 h 31001"/>
                              <a:gd name="T12" fmla="*/ 14598 w 14598"/>
                              <a:gd name="T13" fmla="*/ 27199 h 31001"/>
                              <a:gd name="T14" fmla="*/ 14598 w 14598"/>
                              <a:gd name="T15" fmla="*/ 30987 h 31001"/>
                              <a:gd name="T16" fmla="*/ 14567 w 14598"/>
                              <a:gd name="T17" fmla="*/ 31001 h 31001"/>
                              <a:gd name="T18" fmla="*/ 0 w 14598"/>
                              <a:gd name="T19" fmla="*/ 15151 h 31001"/>
                              <a:gd name="T20" fmla="*/ 14567 w 14598"/>
                              <a:gd name="T21" fmla="*/ 0 h 31001"/>
                              <a:gd name="T22" fmla="*/ 0 w 14598"/>
                              <a:gd name="T23" fmla="*/ 0 h 31001"/>
                              <a:gd name="T24" fmla="*/ 14598 w 14598"/>
                              <a:gd name="T25" fmla="*/ 31001 h 31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4598" h="31001">
                                <a:moveTo>
                                  <a:pt x="14567" y="0"/>
                                </a:moveTo>
                                <a:lnTo>
                                  <a:pt x="14598" y="12"/>
                                </a:lnTo>
                                <a:lnTo>
                                  <a:pt x="14598" y="3801"/>
                                </a:lnTo>
                                <a:lnTo>
                                  <a:pt x="14567" y="3785"/>
                                </a:lnTo>
                                <a:cubicBezTo>
                                  <a:pt x="7938" y="3785"/>
                                  <a:pt x="5740" y="9817"/>
                                  <a:pt x="5740" y="15151"/>
                                </a:cubicBezTo>
                                <a:cubicBezTo>
                                  <a:pt x="5740" y="20701"/>
                                  <a:pt x="7645" y="27216"/>
                                  <a:pt x="14567" y="27216"/>
                                </a:cubicBezTo>
                                <a:lnTo>
                                  <a:pt x="14598" y="27199"/>
                                </a:lnTo>
                                <a:lnTo>
                                  <a:pt x="14598" y="30987"/>
                                </a:lnTo>
                                <a:lnTo>
                                  <a:pt x="14567" y="31001"/>
                                </a:lnTo>
                                <a:cubicBezTo>
                                  <a:pt x="5867" y="31001"/>
                                  <a:pt x="0" y="24333"/>
                                  <a:pt x="0" y="15151"/>
                                </a:cubicBezTo>
                                <a:cubicBezTo>
                                  <a:pt x="0" y="5563"/>
                                  <a:pt x="7112" y="0"/>
                                  <a:pt x="14567"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2470465" name="Shape 36"/>
                        <wps:cNvSpPr>
                          <a:spLocks/>
                        </wps:cNvSpPr>
                        <wps:spPr bwMode="auto">
                          <a:xfrm>
                            <a:off x="3888" y="1673"/>
                            <a:ext cx="146" cy="310"/>
                          </a:xfrm>
                          <a:custGeom>
                            <a:avLst/>
                            <a:gdLst>
                              <a:gd name="T0" fmla="*/ 0 w 14599"/>
                              <a:gd name="T1" fmla="*/ 0 h 30975"/>
                              <a:gd name="T2" fmla="*/ 10080 w 14599"/>
                              <a:gd name="T3" fmla="*/ 3968 h 30975"/>
                              <a:gd name="T4" fmla="*/ 14599 w 14599"/>
                              <a:gd name="T5" fmla="*/ 15139 h 30975"/>
                              <a:gd name="T6" fmla="*/ 10570 w 14599"/>
                              <a:gd name="T7" fmla="*/ 26507 h 30975"/>
                              <a:gd name="T8" fmla="*/ 0 w 14599"/>
                              <a:gd name="T9" fmla="*/ 30975 h 30975"/>
                              <a:gd name="T10" fmla="*/ 0 w 14599"/>
                              <a:gd name="T11" fmla="*/ 27186 h 30975"/>
                              <a:gd name="T12" fmla="*/ 7033 w 14599"/>
                              <a:gd name="T13" fmla="*/ 23253 h 30975"/>
                              <a:gd name="T14" fmla="*/ 8858 w 14599"/>
                              <a:gd name="T15" fmla="*/ 15139 h 30975"/>
                              <a:gd name="T16" fmla="*/ 6923 w 14599"/>
                              <a:gd name="T17" fmla="*/ 7455 h 30975"/>
                              <a:gd name="T18" fmla="*/ 0 w 14599"/>
                              <a:gd name="T19" fmla="*/ 3789 h 30975"/>
                              <a:gd name="T20" fmla="*/ 0 w 14599"/>
                              <a:gd name="T21" fmla="*/ 0 h 30975"/>
                              <a:gd name="T22" fmla="*/ 0 w 14599"/>
                              <a:gd name="T23" fmla="*/ 0 h 30975"/>
                              <a:gd name="T24" fmla="*/ 14599 w 14599"/>
                              <a:gd name="T25" fmla="*/ 30975 h 309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4599" h="30975">
                                <a:moveTo>
                                  <a:pt x="0" y="0"/>
                                </a:moveTo>
                                <a:lnTo>
                                  <a:pt x="10080" y="3968"/>
                                </a:lnTo>
                                <a:cubicBezTo>
                                  <a:pt x="12805" y="6557"/>
                                  <a:pt x="14599" y="10344"/>
                                  <a:pt x="14599" y="15139"/>
                                </a:cubicBezTo>
                                <a:cubicBezTo>
                                  <a:pt x="14599" y="19730"/>
                                  <a:pt x="13132" y="23692"/>
                                  <a:pt x="10570" y="26507"/>
                                </a:cubicBezTo>
                                <a:lnTo>
                                  <a:pt x="0" y="30975"/>
                                </a:lnTo>
                                <a:lnTo>
                                  <a:pt x="0" y="27186"/>
                                </a:lnTo>
                                <a:lnTo>
                                  <a:pt x="7033" y="23253"/>
                                </a:lnTo>
                                <a:cubicBezTo>
                                  <a:pt x="8382" y="20930"/>
                                  <a:pt x="8858" y="17914"/>
                                  <a:pt x="8858" y="15139"/>
                                </a:cubicBezTo>
                                <a:cubicBezTo>
                                  <a:pt x="8858" y="12472"/>
                                  <a:pt x="8309" y="9630"/>
                                  <a:pt x="6923" y="7455"/>
                                </a:cubicBezTo>
                                <a:lnTo>
                                  <a:pt x="0" y="378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9497647" name="Shape 37"/>
                        <wps:cNvSpPr>
                          <a:spLocks/>
                        </wps:cNvSpPr>
                        <wps:spPr bwMode="auto">
                          <a:xfrm>
                            <a:off x="4101" y="1673"/>
                            <a:ext cx="167" cy="303"/>
                          </a:xfrm>
                          <a:custGeom>
                            <a:avLst/>
                            <a:gdLst>
                              <a:gd name="T0" fmla="*/ 11799 w 16701"/>
                              <a:gd name="T1" fmla="*/ 0 h 30302"/>
                              <a:gd name="T2" fmla="*/ 16701 w 16701"/>
                              <a:gd name="T3" fmla="*/ 2908 h 30302"/>
                              <a:gd name="T4" fmla="*/ 14275 w 16701"/>
                              <a:gd name="T5" fmla="*/ 6337 h 30302"/>
                              <a:gd name="T6" fmla="*/ 10300 w 16701"/>
                              <a:gd name="T7" fmla="*/ 5105 h 30302"/>
                              <a:gd name="T8" fmla="*/ 5334 w 16701"/>
                              <a:gd name="T9" fmla="*/ 14389 h 30302"/>
                              <a:gd name="T10" fmla="*/ 5334 w 16701"/>
                              <a:gd name="T11" fmla="*/ 30302 h 30302"/>
                              <a:gd name="T12" fmla="*/ 0 w 16701"/>
                              <a:gd name="T13" fmla="*/ 30302 h 30302"/>
                              <a:gd name="T14" fmla="*/ 0 w 16701"/>
                              <a:gd name="T15" fmla="*/ 724 h 30302"/>
                              <a:gd name="T16" fmla="*/ 5220 w 16701"/>
                              <a:gd name="T17" fmla="*/ 724 h 30302"/>
                              <a:gd name="T18" fmla="*/ 5220 w 16701"/>
                              <a:gd name="T19" fmla="*/ 4394 h 30302"/>
                              <a:gd name="T20" fmla="*/ 7353 w 16701"/>
                              <a:gd name="T21" fmla="*/ 2134 h 30302"/>
                              <a:gd name="T22" fmla="*/ 11799 w 16701"/>
                              <a:gd name="T23" fmla="*/ 0 h 30302"/>
                              <a:gd name="T24" fmla="*/ 0 w 16701"/>
                              <a:gd name="T25" fmla="*/ 0 h 30302"/>
                              <a:gd name="T26" fmla="*/ 16701 w 16701"/>
                              <a:gd name="T27" fmla="*/ 30302 h 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6701" h="30302">
                                <a:moveTo>
                                  <a:pt x="11799" y="0"/>
                                </a:moveTo>
                                <a:cubicBezTo>
                                  <a:pt x="13094" y="0"/>
                                  <a:pt x="15037" y="953"/>
                                  <a:pt x="16701" y="2908"/>
                                </a:cubicBezTo>
                                <a:lnTo>
                                  <a:pt x="14275" y="6337"/>
                                </a:lnTo>
                                <a:cubicBezTo>
                                  <a:pt x="12967" y="5677"/>
                                  <a:pt x="11671" y="5105"/>
                                  <a:pt x="10300" y="5105"/>
                                </a:cubicBezTo>
                                <a:cubicBezTo>
                                  <a:pt x="7595" y="5105"/>
                                  <a:pt x="5334" y="7811"/>
                                  <a:pt x="5334" y="14389"/>
                                </a:cubicBezTo>
                                <a:lnTo>
                                  <a:pt x="5334" y="30302"/>
                                </a:lnTo>
                                <a:lnTo>
                                  <a:pt x="0" y="30302"/>
                                </a:lnTo>
                                <a:lnTo>
                                  <a:pt x="0" y="724"/>
                                </a:lnTo>
                                <a:lnTo>
                                  <a:pt x="5220" y="724"/>
                                </a:lnTo>
                                <a:lnTo>
                                  <a:pt x="5220" y="4394"/>
                                </a:lnTo>
                                <a:lnTo>
                                  <a:pt x="7353" y="2134"/>
                                </a:lnTo>
                                <a:cubicBezTo>
                                  <a:pt x="8598" y="902"/>
                                  <a:pt x="10541" y="0"/>
                                  <a:pt x="1179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5223012" name="Shape 38"/>
                        <wps:cNvSpPr>
                          <a:spLocks/>
                        </wps:cNvSpPr>
                        <wps:spPr bwMode="auto">
                          <a:xfrm>
                            <a:off x="4947" y="1562"/>
                            <a:ext cx="204" cy="414"/>
                          </a:xfrm>
                          <a:custGeom>
                            <a:avLst/>
                            <a:gdLst>
                              <a:gd name="T0" fmla="*/ 0 w 20409"/>
                              <a:gd name="T1" fmla="*/ 0 h 41415"/>
                              <a:gd name="T2" fmla="*/ 20409 w 20409"/>
                              <a:gd name="T3" fmla="*/ 0 h 41415"/>
                              <a:gd name="T4" fmla="*/ 20409 w 20409"/>
                              <a:gd name="T5" fmla="*/ 4140 h 41415"/>
                              <a:gd name="T6" fmla="*/ 5728 w 20409"/>
                              <a:gd name="T7" fmla="*/ 4140 h 41415"/>
                              <a:gd name="T8" fmla="*/ 5728 w 20409"/>
                              <a:gd name="T9" fmla="*/ 19863 h 41415"/>
                              <a:gd name="T10" fmla="*/ 20117 w 20409"/>
                              <a:gd name="T11" fmla="*/ 19863 h 41415"/>
                              <a:gd name="T12" fmla="*/ 20117 w 20409"/>
                              <a:gd name="T13" fmla="*/ 24003 h 41415"/>
                              <a:gd name="T14" fmla="*/ 5728 w 20409"/>
                              <a:gd name="T15" fmla="*/ 24003 h 41415"/>
                              <a:gd name="T16" fmla="*/ 5728 w 20409"/>
                              <a:gd name="T17" fmla="*/ 41415 h 41415"/>
                              <a:gd name="T18" fmla="*/ 0 w 20409"/>
                              <a:gd name="T19" fmla="*/ 41415 h 41415"/>
                              <a:gd name="T20" fmla="*/ 0 w 20409"/>
                              <a:gd name="T21" fmla="*/ 0 h 41415"/>
                              <a:gd name="T22" fmla="*/ 0 w 20409"/>
                              <a:gd name="T23" fmla="*/ 0 h 41415"/>
                              <a:gd name="T24" fmla="*/ 20409 w 20409"/>
                              <a:gd name="T25" fmla="*/ 41415 h 414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409" h="41415">
                                <a:moveTo>
                                  <a:pt x="0" y="0"/>
                                </a:moveTo>
                                <a:lnTo>
                                  <a:pt x="20409" y="0"/>
                                </a:lnTo>
                                <a:lnTo>
                                  <a:pt x="20409" y="4140"/>
                                </a:lnTo>
                                <a:lnTo>
                                  <a:pt x="5728" y="4140"/>
                                </a:lnTo>
                                <a:lnTo>
                                  <a:pt x="5728" y="19863"/>
                                </a:lnTo>
                                <a:lnTo>
                                  <a:pt x="20117" y="19863"/>
                                </a:lnTo>
                                <a:lnTo>
                                  <a:pt x="20117" y="24003"/>
                                </a:lnTo>
                                <a:lnTo>
                                  <a:pt x="5728" y="24003"/>
                                </a:lnTo>
                                <a:lnTo>
                                  <a:pt x="5728" y="41415"/>
                                </a:lnTo>
                                <a:lnTo>
                                  <a:pt x="0" y="4141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7293960" name="Shape 39"/>
                        <wps:cNvSpPr>
                          <a:spLocks/>
                        </wps:cNvSpPr>
                        <wps:spPr bwMode="auto">
                          <a:xfrm>
                            <a:off x="5226" y="1673"/>
                            <a:ext cx="167" cy="303"/>
                          </a:xfrm>
                          <a:custGeom>
                            <a:avLst/>
                            <a:gdLst>
                              <a:gd name="T0" fmla="*/ 11786 w 16688"/>
                              <a:gd name="T1" fmla="*/ 0 h 30302"/>
                              <a:gd name="T2" fmla="*/ 16688 w 16688"/>
                              <a:gd name="T3" fmla="*/ 2908 h 30302"/>
                              <a:gd name="T4" fmla="*/ 14262 w 16688"/>
                              <a:gd name="T5" fmla="*/ 6337 h 30302"/>
                              <a:gd name="T6" fmla="*/ 10287 w 16688"/>
                              <a:gd name="T7" fmla="*/ 5105 h 30302"/>
                              <a:gd name="T8" fmla="*/ 5334 w 16688"/>
                              <a:gd name="T9" fmla="*/ 14389 h 30302"/>
                              <a:gd name="T10" fmla="*/ 5334 w 16688"/>
                              <a:gd name="T11" fmla="*/ 30302 h 30302"/>
                              <a:gd name="T12" fmla="*/ 0 w 16688"/>
                              <a:gd name="T13" fmla="*/ 30302 h 30302"/>
                              <a:gd name="T14" fmla="*/ 0 w 16688"/>
                              <a:gd name="T15" fmla="*/ 724 h 30302"/>
                              <a:gd name="T16" fmla="*/ 5207 w 16688"/>
                              <a:gd name="T17" fmla="*/ 724 h 30302"/>
                              <a:gd name="T18" fmla="*/ 5207 w 16688"/>
                              <a:gd name="T19" fmla="*/ 4394 h 30302"/>
                              <a:gd name="T20" fmla="*/ 7341 w 16688"/>
                              <a:gd name="T21" fmla="*/ 2134 h 30302"/>
                              <a:gd name="T22" fmla="*/ 11786 w 16688"/>
                              <a:gd name="T23" fmla="*/ 0 h 30302"/>
                              <a:gd name="T24" fmla="*/ 0 w 16688"/>
                              <a:gd name="T25" fmla="*/ 0 h 30302"/>
                              <a:gd name="T26" fmla="*/ 16688 w 16688"/>
                              <a:gd name="T27" fmla="*/ 30302 h 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6688" h="30302">
                                <a:moveTo>
                                  <a:pt x="11786" y="0"/>
                                </a:moveTo>
                                <a:cubicBezTo>
                                  <a:pt x="13094" y="0"/>
                                  <a:pt x="15024" y="953"/>
                                  <a:pt x="16688" y="2908"/>
                                </a:cubicBezTo>
                                <a:lnTo>
                                  <a:pt x="14262" y="6337"/>
                                </a:lnTo>
                                <a:cubicBezTo>
                                  <a:pt x="12967" y="5677"/>
                                  <a:pt x="11659" y="5105"/>
                                  <a:pt x="10287" y="5105"/>
                                </a:cubicBezTo>
                                <a:cubicBezTo>
                                  <a:pt x="7594" y="5105"/>
                                  <a:pt x="5334" y="7811"/>
                                  <a:pt x="5334" y="14389"/>
                                </a:cubicBezTo>
                                <a:lnTo>
                                  <a:pt x="5334" y="30302"/>
                                </a:lnTo>
                                <a:lnTo>
                                  <a:pt x="0" y="30302"/>
                                </a:lnTo>
                                <a:lnTo>
                                  <a:pt x="0" y="724"/>
                                </a:lnTo>
                                <a:lnTo>
                                  <a:pt x="5207" y="724"/>
                                </a:lnTo>
                                <a:lnTo>
                                  <a:pt x="5207" y="4394"/>
                                </a:lnTo>
                                <a:lnTo>
                                  <a:pt x="7341" y="2134"/>
                                </a:lnTo>
                                <a:cubicBezTo>
                                  <a:pt x="8585" y="902"/>
                                  <a:pt x="10541" y="0"/>
                                  <a:pt x="1178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8275834" name="Shape 40"/>
                        <wps:cNvSpPr>
                          <a:spLocks/>
                        </wps:cNvSpPr>
                        <wps:spPr bwMode="auto">
                          <a:xfrm>
                            <a:off x="5412" y="1786"/>
                            <a:ext cx="116" cy="197"/>
                          </a:xfrm>
                          <a:custGeom>
                            <a:avLst/>
                            <a:gdLst>
                              <a:gd name="T0" fmla="*/ 11644 w 11644"/>
                              <a:gd name="T1" fmla="*/ 0 h 19699"/>
                              <a:gd name="T2" fmla="*/ 11644 w 11644"/>
                              <a:gd name="T3" fmla="*/ 4145 h 19699"/>
                              <a:gd name="T4" fmla="*/ 5512 w 11644"/>
                              <a:gd name="T5" fmla="*/ 10529 h 19699"/>
                              <a:gd name="T6" fmla="*/ 9766 w 11644"/>
                              <a:gd name="T7" fmla="*/ 15559 h 19699"/>
                              <a:gd name="T8" fmla="*/ 11644 w 11644"/>
                              <a:gd name="T9" fmla="*/ 14402 h 19699"/>
                              <a:gd name="T10" fmla="*/ 11644 w 11644"/>
                              <a:gd name="T11" fmla="*/ 17997 h 19699"/>
                              <a:gd name="T12" fmla="*/ 8407 w 11644"/>
                              <a:gd name="T13" fmla="*/ 19699 h 19699"/>
                              <a:gd name="T14" fmla="*/ 0 w 11644"/>
                              <a:gd name="T15" fmla="*/ 10593 h 19699"/>
                              <a:gd name="T16" fmla="*/ 10541 w 11644"/>
                              <a:gd name="T17" fmla="*/ 344 h 19699"/>
                              <a:gd name="T18" fmla="*/ 11644 w 11644"/>
                              <a:gd name="T19" fmla="*/ 0 h 19699"/>
                              <a:gd name="T20" fmla="*/ 0 w 11644"/>
                              <a:gd name="T21" fmla="*/ 0 h 19699"/>
                              <a:gd name="T22" fmla="*/ 11644 w 11644"/>
                              <a:gd name="T23" fmla="*/ 19699 h 19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1644" h="19699">
                                <a:moveTo>
                                  <a:pt x="11644" y="0"/>
                                </a:moveTo>
                                <a:lnTo>
                                  <a:pt x="11644" y="4145"/>
                                </a:lnTo>
                                <a:lnTo>
                                  <a:pt x="5512" y="10529"/>
                                </a:lnTo>
                                <a:cubicBezTo>
                                  <a:pt x="5512" y="13603"/>
                                  <a:pt x="7645" y="15559"/>
                                  <a:pt x="9766" y="15559"/>
                                </a:cubicBezTo>
                                <a:lnTo>
                                  <a:pt x="11644" y="14402"/>
                                </a:lnTo>
                                <a:lnTo>
                                  <a:pt x="11644" y="17997"/>
                                </a:lnTo>
                                <a:lnTo>
                                  <a:pt x="8407" y="19699"/>
                                </a:lnTo>
                                <a:cubicBezTo>
                                  <a:pt x="3442" y="19699"/>
                                  <a:pt x="0" y="16143"/>
                                  <a:pt x="0" y="10593"/>
                                </a:cubicBezTo>
                                <a:cubicBezTo>
                                  <a:pt x="0" y="5450"/>
                                  <a:pt x="4394" y="2186"/>
                                  <a:pt x="10541" y="344"/>
                                </a:cubicBezTo>
                                <a:lnTo>
                                  <a:pt x="116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1261313" name="Shape 41"/>
                        <wps:cNvSpPr>
                          <a:spLocks/>
                        </wps:cNvSpPr>
                        <wps:spPr bwMode="auto">
                          <a:xfrm>
                            <a:off x="5431" y="1675"/>
                            <a:ext cx="97" cy="65"/>
                          </a:xfrm>
                          <a:custGeom>
                            <a:avLst/>
                            <a:gdLst>
                              <a:gd name="T0" fmla="*/ 9688 w 9688"/>
                              <a:gd name="T1" fmla="*/ 0 h 6523"/>
                              <a:gd name="T2" fmla="*/ 9688 w 9688"/>
                              <a:gd name="T3" fmla="*/ 3381 h 6523"/>
                              <a:gd name="T4" fmla="*/ 2083 w 9688"/>
                              <a:gd name="T5" fmla="*/ 6523 h 6523"/>
                              <a:gd name="T6" fmla="*/ 0 w 9688"/>
                              <a:gd name="T7" fmla="*/ 3856 h 6523"/>
                              <a:gd name="T8" fmla="*/ 9688 w 9688"/>
                              <a:gd name="T9" fmla="*/ 0 h 6523"/>
                              <a:gd name="T10" fmla="*/ 0 w 9688"/>
                              <a:gd name="T11" fmla="*/ 0 h 6523"/>
                              <a:gd name="T12" fmla="*/ 9688 w 9688"/>
                              <a:gd name="T13" fmla="*/ 6523 h 6523"/>
                            </a:gdLst>
                            <a:ahLst/>
                            <a:cxnLst>
                              <a:cxn ang="0">
                                <a:pos x="T0" y="T1"/>
                              </a:cxn>
                              <a:cxn ang="0">
                                <a:pos x="T2" y="T3"/>
                              </a:cxn>
                              <a:cxn ang="0">
                                <a:pos x="T4" y="T5"/>
                              </a:cxn>
                              <a:cxn ang="0">
                                <a:pos x="T6" y="T7"/>
                              </a:cxn>
                              <a:cxn ang="0">
                                <a:pos x="T8" y="T9"/>
                              </a:cxn>
                            </a:cxnLst>
                            <a:rect l="T10" t="T11" r="T12" b="T13"/>
                            <a:pathLst>
                              <a:path w="9688" h="6523">
                                <a:moveTo>
                                  <a:pt x="9688" y="0"/>
                                </a:moveTo>
                                <a:lnTo>
                                  <a:pt x="9688" y="3381"/>
                                </a:lnTo>
                                <a:lnTo>
                                  <a:pt x="2083" y="6523"/>
                                </a:lnTo>
                                <a:lnTo>
                                  <a:pt x="0" y="3856"/>
                                </a:lnTo>
                                <a:lnTo>
                                  <a:pt x="968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7883299" name="Shape 42"/>
                        <wps:cNvSpPr>
                          <a:spLocks/>
                        </wps:cNvSpPr>
                        <wps:spPr bwMode="auto">
                          <a:xfrm>
                            <a:off x="5528" y="1673"/>
                            <a:ext cx="127" cy="303"/>
                          </a:xfrm>
                          <a:custGeom>
                            <a:avLst/>
                            <a:gdLst>
                              <a:gd name="T0" fmla="*/ 459 w 12715"/>
                              <a:gd name="T1" fmla="*/ 0 h 30302"/>
                              <a:gd name="T2" fmla="*/ 11394 w 12715"/>
                              <a:gd name="T3" fmla="*/ 10071 h 30302"/>
                              <a:gd name="T4" fmla="*/ 11394 w 12715"/>
                              <a:gd name="T5" fmla="*/ 23089 h 30302"/>
                              <a:gd name="T6" fmla="*/ 12715 w 12715"/>
                              <a:gd name="T7" fmla="*/ 30302 h 30302"/>
                              <a:gd name="T8" fmla="*/ 6911 w 12715"/>
                              <a:gd name="T9" fmla="*/ 30302 h 30302"/>
                              <a:gd name="T10" fmla="*/ 6060 w 12715"/>
                              <a:gd name="T11" fmla="*/ 25286 h 30302"/>
                              <a:gd name="T12" fmla="*/ 4180 w 12715"/>
                              <a:gd name="T13" fmla="*/ 27114 h 30302"/>
                              <a:gd name="T14" fmla="*/ 0 w 12715"/>
                              <a:gd name="T15" fmla="*/ 29312 h 30302"/>
                              <a:gd name="T16" fmla="*/ 0 w 12715"/>
                              <a:gd name="T17" fmla="*/ 25717 h 30302"/>
                              <a:gd name="T18" fmla="*/ 3787 w 12715"/>
                              <a:gd name="T19" fmla="*/ 23384 h 30302"/>
                              <a:gd name="T20" fmla="*/ 6060 w 12715"/>
                              <a:gd name="T21" fmla="*/ 12979 h 30302"/>
                              <a:gd name="T22" fmla="*/ 980 w 12715"/>
                              <a:gd name="T23" fmla="*/ 14440 h 30302"/>
                              <a:gd name="T24" fmla="*/ 0 w 12715"/>
                              <a:gd name="T25" fmla="*/ 15460 h 30302"/>
                              <a:gd name="T26" fmla="*/ 0 w 12715"/>
                              <a:gd name="T27" fmla="*/ 11314 h 30302"/>
                              <a:gd name="T28" fmla="*/ 6060 w 12715"/>
                              <a:gd name="T29" fmla="*/ 9423 h 30302"/>
                              <a:gd name="T30" fmla="*/ 142 w 12715"/>
                              <a:gd name="T31" fmla="*/ 3505 h 30302"/>
                              <a:gd name="T32" fmla="*/ 0 w 12715"/>
                              <a:gd name="T33" fmla="*/ 3564 h 30302"/>
                              <a:gd name="T34" fmla="*/ 0 w 12715"/>
                              <a:gd name="T35" fmla="*/ 183 h 30302"/>
                              <a:gd name="T36" fmla="*/ 459 w 12715"/>
                              <a:gd name="T37" fmla="*/ 0 h 30302"/>
                              <a:gd name="T38" fmla="*/ 0 w 12715"/>
                              <a:gd name="T39" fmla="*/ 0 h 30302"/>
                              <a:gd name="T40" fmla="*/ 12715 w 12715"/>
                              <a:gd name="T41" fmla="*/ 30302 h 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2715" h="30302">
                                <a:moveTo>
                                  <a:pt x="459" y="0"/>
                                </a:moveTo>
                                <a:cubicBezTo>
                                  <a:pt x="4879" y="0"/>
                                  <a:pt x="11394" y="1435"/>
                                  <a:pt x="11394" y="10071"/>
                                </a:cubicBezTo>
                                <a:lnTo>
                                  <a:pt x="11394" y="23089"/>
                                </a:lnTo>
                                <a:cubicBezTo>
                                  <a:pt x="11394" y="25324"/>
                                  <a:pt x="11699" y="28169"/>
                                  <a:pt x="12715" y="30302"/>
                                </a:cubicBezTo>
                                <a:lnTo>
                                  <a:pt x="6911" y="30302"/>
                                </a:lnTo>
                                <a:cubicBezTo>
                                  <a:pt x="6187" y="29058"/>
                                  <a:pt x="6060" y="27165"/>
                                  <a:pt x="6060" y="25286"/>
                                </a:cubicBezTo>
                                <a:lnTo>
                                  <a:pt x="4180" y="27114"/>
                                </a:lnTo>
                                <a:lnTo>
                                  <a:pt x="0" y="29312"/>
                                </a:lnTo>
                                <a:lnTo>
                                  <a:pt x="0" y="25717"/>
                                </a:lnTo>
                                <a:lnTo>
                                  <a:pt x="3787" y="23384"/>
                                </a:lnTo>
                                <a:cubicBezTo>
                                  <a:pt x="5387" y="21063"/>
                                  <a:pt x="6422" y="17589"/>
                                  <a:pt x="6060" y="12979"/>
                                </a:cubicBezTo>
                                <a:lnTo>
                                  <a:pt x="980" y="14440"/>
                                </a:lnTo>
                                <a:lnTo>
                                  <a:pt x="0" y="15460"/>
                                </a:lnTo>
                                <a:lnTo>
                                  <a:pt x="0" y="11314"/>
                                </a:lnTo>
                                <a:lnTo>
                                  <a:pt x="6060" y="9423"/>
                                </a:lnTo>
                                <a:cubicBezTo>
                                  <a:pt x="5844" y="5804"/>
                                  <a:pt x="3037" y="3505"/>
                                  <a:pt x="142" y="3505"/>
                                </a:cubicBezTo>
                                <a:lnTo>
                                  <a:pt x="0" y="3564"/>
                                </a:lnTo>
                                <a:lnTo>
                                  <a:pt x="0" y="183"/>
                                </a:lnTo>
                                <a:lnTo>
                                  <a:pt x="45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0493150" name="Shape 43"/>
                        <wps:cNvSpPr>
                          <a:spLocks/>
                        </wps:cNvSpPr>
                        <wps:spPr bwMode="auto">
                          <a:xfrm>
                            <a:off x="5728" y="1673"/>
                            <a:ext cx="259" cy="303"/>
                          </a:xfrm>
                          <a:custGeom>
                            <a:avLst/>
                            <a:gdLst>
                              <a:gd name="T0" fmla="*/ 15405 w 25870"/>
                              <a:gd name="T1" fmla="*/ 0 h 30302"/>
                              <a:gd name="T2" fmla="*/ 25870 w 25870"/>
                              <a:gd name="T3" fmla="*/ 11252 h 30302"/>
                              <a:gd name="T4" fmla="*/ 25870 w 25870"/>
                              <a:gd name="T5" fmla="*/ 30302 h 30302"/>
                              <a:gd name="T6" fmla="*/ 20536 w 25870"/>
                              <a:gd name="T7" fmla="*/ 30302 h 30302"/>
                              <a:gd name="T8" fmla="*/ 20536 w 25870"/>
                              <a:gd name="T9" fmla="*/ 12383 h 30302"/>
                              <a:gd name="T10" fmla="*/ 13398 w 25870"/>
                              <a:gd name="T11" fmla="*/ 3912 h 30302"/>
                              <a:gd name="T12" fmla="*/ 5334 w 25870"/>
                              <a:gd name="T13" fmla="*/ 12497 h 30302"/>
                              <a:gd name="T14" fmla="*/ 5334 w 25870"/>
                              <a:gd name="T15" fmla="*/ 30302 h 30302"/>
                              <a:gd name="T16" fmla="*/ 0 w 25870"/>
                              <a:gd name="T17" fmla="*/ 30302 h 30302"/>
                              <a:gd name="T18" fmla="*/ 0 w 25870"/>
                              <a:gd name="T19" fmla="*/ 724 h 30302"/>
                              <a:gd name="T20" fmla="*/ 5283 w 25870"/>
                              <a:gd name="T21" fmla="*/ 724 h 30302"/>
                              <a:gd name="T22" fmla="*/ 5283 w 25870"/>
                              <a:gd name="T23" fmla="*/ 4394 h 30302"/>
                              <a:gd name="T24" fmla="*/ 15405 w 25870"/>
                              <a:gd name="T25" fmla="*/ 0 h 30302"/>
                              <a:gd name="T26" fmla="*/ 0 w 25870"/>
                              <a:gd name="T27" fmla="*/ 0 h 30302"/>
                              <a:gd name="T28" fmla="*/ 25870 w 25870"/>
                              <a:gd name="T29" fmla="*/ 30302 h 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5870" h="30302">
                                <a:moveTo>
                                  <a:pt x="15405" y="0"/>
                                </a:moveTo>
                                <a:cubicBezTo>
                                  <a:pt x="22199" y="0"/>
                                  <a:pt x="25870" y="3797"/>
                                  <a:pt x="25870" y="11252"/>
                                </a:cubicBezTo>
                                <a:lnTo>
                                  <a:pt x="25870" y="30302"/>
                                </a:lnTo>
                                <a:lnTo>
                                  <a:pt x="20536" y="30302"/>
                                </a:lnTo>
                                <a:lnTo>
                                  <a:pt x="20536" y="12383"/>
                                </a:lnTo>
                                <a:cubicBezTo>
                                  <a:pt x="20536" y="6807"/>
                                  <a:pt x="18186" y="3912"/>
                                  <a:pt x="13398" y="3912"/>
                                </a:cubicBezTo>
                                <a:cubicBezTo>
                                  <a:pt x="9182" y="3912"/>
                                  <a:pt x="5334" y="6807"/>
                                  <a:pt x="5334" y="12497"/>
                                </a:cubicBezTo>
                                <a:lnTo>
                                  <a:pt x="5334" y="30302"/>
                                </a:lnTo>
                                <a:lnTo>
                                  <a:pt x="0" y="30302"/>
                                </a:lnTo>
                                <a:lnTo>
                                  <a:pt x="0" y="724"/>
                                </a:lnTo>
                                <a:lnTo>
                                  <a:pt x="5283" y="724"/>
                                </a:lnTo>
                                <a:lnTo>
                                  <a:pt x="5283" y="4394"/>
                                </a:lnTo>
                                <a:cubicBezTo>
                                  <a:pt x="8064" y="1435"/>
                                  <a:pt x="12331" y="0"/>
                                  <a:pt x="1540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4371954" name="Shape 44"/>
                        <wps:cNvSpPr>
                          <a:spLocks/>
                        </wps:cNvSpPr>
                        <wps:spPr bwMode="auto">
                          <a:xfrm>
                            <a:off x="6054" y="1673"/>
                            <a:ext cx="248" cy="310"/>
                          </a:xfrm>
                          <a:custGeom>
                            <a:avLst/>
                            <a:gdLst>
                              <a:gd name="T0" fmla="*/ 16053 w 24752"/>
                              <a:gd name="T1" fmla="*/ 0 h 31001"/>
                              <a:gd name="T2" fmla="*/ 23990 w 24752"/>
                              <a:gd name="T3" fmla="*/ 2426 h 31001"/>
                              <a:gd name="T4" fmla="*/ 22200 w 24752"/>
                              <a:gd name="T5" fmla="*/ 5448 h 31001"/>
                              <a:gd name="T6" fmla="*/ 16091 w 24752"/>
                              <a:gd name="T7" fmla="*/ 3899 h 31001"/>
                              <a:gd name="T8" fmla="*/ 5753 w 24752"/>
                              <a:gd name="T9" fmla="*/ 15151 h 31001"/>
                              <a:gd name="T10" fmla="*/ 16053 w 24752"/>
                              <a:gd name="T11" fmla="*/ 27102 h 31001"/>
                              <a:gd name="T12" fmla="*/ 23266 w 24752"/>
                              <a:gd name="T13" fmla="*/ 24968 h 31001"/>
                              <a:gd name="T14" fmla="*/ 24752 w 24752"/>
                              <a:gd name="T15" fmla="*/ 27927 h 31001"/>
                              <a:gd name="T16" fmla="*/ 15824 w 24752"/>
                              <a:gd name="T17" fmla="*/ 31001 h 31001"/>
                              <a:gd name="T18" fmla="*/ 0 w 24752"/>
                              <a:gd name="T19" fmla="*/ 15443 h 31001"/>
                              <a:gd name="T20" fmla="*/ 16053 w 24752"/>
                              <a:gd name="T21" fmla="*/ 0 h 31001"/>
                              <a:gd name="T22" fmla="*/ 0 w 24752"/>
                              <a:gd name="T23" fmla="*/ 0 h 31001"/>
                              <a:gd name="T24" fmla="*/ 24752 w 24752"/>
                              <a:gd name="T25" fmla="*/ 31001 h 31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4752" h="31001">
                                <a:moveTo>
                                  <a:pt x="16053" y="0"/>
                                </a:moveTo>
                                <a:cubicBezTo>
                                  <a:pt x="19076" y="0"/>
                                  <a:pt x="21780" y="762"/>
                                  <a:pt x="23990" y="2426"/>
                                </a:cubicBezTo>
                                <a:lnTo>
                                  <a:pt x="22200" y="5448"/>
                                </a:lnTo>
                                <a:cubicBezTo>
                                  <a:pt x="20485" y="4623"/>
                                  <a:pt x="18301" y="3899"/>
                                  <a:pt x="16091" y="3899"/>
                                </a:cubicBezTo>
                                <a:cubicBezTo>
                                  <a:pt x="11265" y="3899"/>
                                  <a:pt x="5753" y="7099"/>
                                  <a:pt x="5753" y="15151"/>
                                </a:cubicBezTo>
                                <a:cubicBezTo>
                                  <a:pt x="5753" y="21298"/>
                                  <a:pt x="8877" y="27102"/>
                                  <a:pt x="16053" y="27102"/>
                                </a:cubicBezTo>
                                <a:cubicBezTo>
                                  <a:pt x="18605" y="27102"/>
                                  <a:pt x="20955" y="26454"/>
                                  <a:pt x="23266" y="24968"/>
                                </a:cubicBezTo>
                                <a:lnTo>
                                  <a:pt x="24752" y="27927"/>
                                </a:lnTo>
                                <a:cubicBezTo>
                                  <a:pt x="21857" y="30010"/>
                                  <a:pt x="18352" y="31001"/>
                                  <a:pt x="15824" y="31001"/>
                                </a:cubicBezTo>
                                <a:cubicBezTo>
                                  <a:pt x="1778" y="31001"/>
                                  <a:pt x="0" y="19533"/>
                                  <a:pt x="0" y="15443"/>
                                </a:cubicBezTo>
                                <a:cubicBezTo>
                                  <a:pt x="0" y="8039"/>
                                  <a:pt x="4915" y="0"/>
                                  <a:pt x="1605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1486531" name="Shape 46042"/>
                        <wps:cNvSpPr>
                          <a:spLocks/>
                        </wps:cNvSpPr>
                        <wps:spPr bwMode="auto">
                          <a:xfrm>
                            <a:off x="6359" y="1680"/>
                            <a:ext cx="92" cy="296"/>
                          </a:xfrm>
                          <a:custGeom>
                            <a:avLst/>
                            <a:gdLst>
                              <a:gd name="T0" fmla="*/ 0 w 9144"/>
                              <a:gd name="T1" fmla="*/ 0 h 29578"/>
                              <a:gd name="T2" fmla="*/ 9144 w 9144"/>
                              <a:gd name="T3" fmla="*/ 0 h 29578"/>
                              <a:gd name="T4" fmla="*/ 9144 w 9144"/>
                              <a:gd name="T5" fmla="*/ 29578 h 29578"/>
                              <a:gd name="T6" fmla="*/ 0 w 9144"/>
                              <a:gd name="T7" fmla="*/ 29578 h 29578"/>
                              <a:gd name="T8" fmla="*/ 0 w 9144"/>
                              <a:gd name="T9" fmla="*/ 0 h 29578"/>
                              <a:gd name="T10" fmla="*/ 0 w 9144"/>
                              <a:gd name="T11" fmla="*/ 0 h 29578"/>
                              <a:gd name="T12" fmla="*/ 9144 w 9144"/>
                              <a:gd name="T13" fmla="*/ 29578 h 29578"/>
                            </a:gdLst>
                            <a:ahLst/>
                            <a:cxnLst>
                              <a:cxn ang="0">
                                <a:pos x="T0" y="T1"/>
                              </a:cxn>
                              <a:cxn ang="0">
                                <a:pos x="T2" y="T3"/>
                              </a:cxn>
                              <a:cxn ang="0">
                                <a:pos x="T4" y="T5"/>
                              </a:cxn>
                              <a:cxn ang="0">
                                <a:pos x="T6" y="T7"/>
                              </a:cxn>
                              <a:cxn ang="0">
                                <a:pos x="T8" y="T9"/>
                              </a:cxn>
                            </a:cxnLst>
                            <a:rect l="T10" t="T11" r="T12" b="T13"/>
                            <a:pathLst>
                              <a:path w="9144" h="29578">
                                <a:moveTo>
                                  <a:pt x="0" y="0"/>
                                </a:moveTo>
                                <a:lnTo>
                                  <a:pt x="9144" y="0"/>
                                </a:lnTo>
                                <a:lnTo>
                                  <a:pt x="9144" y="29578"/>
                                </a:lnTo>
                                <a:lnTo>
                                  <a:pt x="0" y="2957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6292957" name="Shape 46"/>
                        <wps:cNvSpPr>
                          <a:spLocks/>
                        </wps:cNvSpPr>
                        <wps:spPr bwMode="auto">
                          <a:xfrm>
                            <a:off x="6352" y="1551"/>
                            <a:ext cx="68" cy="68"/>
                          </a:xfrm>
                          <a:custGeom>
                            <a:avLst/>
                            <a:gdLst>
                              <a:gd name="T0" fmla="*/ 3378 w 6744"/>
                              <a:gd name="T1" fmla="*/ 0 h 6744"/>
                              <a:gd name="T2" fmla="*/ 5512 w 6744"/>
                              <a:gd name="T3" fmla="*/ 0 h 6744"/>
                              <a:gd name="T4" fmla="*/ 6744 w 6744"/>
                              <a:gd name="T5" fmla="*/ 1664 h 6744"/>
                              <a:gd name="T6" fmla="*/ 6744 w 6744"/>
                              <a:gd name="T7" fmla="*/ 3137 h 6744"/>
                              <a:gd name="T8" fmla="*/ 6744 w 6744"/>
                              <a:gd name="T9" fmla="*/ 4724 h 6744"/>
                              <a:gd name="T10" fmla="*/ 5982 w 6744"/>
                              <a:gd name="T11" fmla="*/ 6744 h 6744"/>
                              <a:gd name="T12" fmla="*/ 3378 w 6744"/>
                              <a:gd name="T13" fmla="*/ 6744 h 6744"/>
                              <a:gd name="T14" fmla="*/ 775 w 6744"/>
                              <a:gd name="T15" fmla="*/ 6744 h 6744"/>
                              <a:gd name="T16" fmla="*/ 0 w 6744"/>
                              <a:gd name="T17" fmla="*/ 4724 h 6744"/>
                              <a:gd name="T18" fmla="*/ 0 w 6744"/>
                              <a:gd name="T19" fmla="*/ 3137 h 6744"/>
                              <a:gd name="T20" fmla="*/ 0 w 6744"/>
                              <a:gd name="T21" fmla="*/ 1664 h 6744"/>
                              <a:gd name="T22" fmla="*/ 1244 w 6744"/>
                              <a:gd name="T23" fmla="*/ 0 h 6744"/>
                              <a:gd name="T24" fmla="*/ 3378 w 6744"/>
                              <a:gd name="T25" fmla="*/ 0 h 6744"/>
                              <a:gd name="T26" fmla="*/ 0 w 6744"/>
                              <a:gd name="T27" fmla="*/ 0 h 6744"/>
                              <a:gd name="T28" fmla="*/ 6744 w 6744"/>
                              <a:gd name="T29" fmla="*/ 6744 h 6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744" h="6744">
                                <a:moveTo>
                                  <a:pt x="3378" y="0"/>
                                </a:moveTo>
                                <a:cubicBezTo>
                                  <a:pt x="5512" y="0"/>
                                  <a:pt x="6744" y="1664"/>
                                  <a:pt x="6744" y="3137"/>
                                </a:cubicBezTo>
                                <a:cubicBezTo>
                                  <a:pt x="6744" y="4724"/>
                                  <a:pt x="5982" y="6744"/>
                                  <a:pt x="3378" y="6744"/>
                                </a:cubicBezTo>
                                <a:cubicBezTo>
                                  <a:pt x="775" y="6744"/>
                                  <a:pt x="0" y="4724"/>
                                  <a:pt x="0" y="3137"/>
                                </a:cubicBezTo>
                                <a:cubicBezTo>
                                  <a:pt x="0" y="1664"/>
                                  <a:pt x="1244" y="0"/>
                                  <a:pt x="337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6680121" name="Shape 47"/>
                        <wps:cNvSpPr>
                          <a:spLocks/>
                        </wps:cNvSpPr>
                        <wps:spPr bwMode="auto">
                          <a:xfrm>
                            <a:off x="6470" y="1673"/>
                            <a:ext cx="195" cy="310"/>
                          </a:xfrm>
                          <a:custGeom>
                            <a:avLst/>
                            <a:gdLst>
                              <a:gd name="T0" fmla="*/ 11659 w 19495"/>
                              <a:gd name="T1" fmla="*/ 0 h 31013"/>
                              <a:gd name="T2" fmla="*/ 18948 w 19495"/>
                              <a:gd name="T3" fmla="*/ 2731 h 31013"/>
                              <a:gd name="T4" fmla="*/ 16866 w 19495"/>
                              <a:gd name="T5" fmla="*/ 5461 h 31013"/>
                              <a:gd name="T6" fmla="*/ 11430 w 19495"/>
                              <a:gd name="T7" fmla="*/ 3569 h 31013"/>
                              <a:gd name="T8" fmla="*/ 7112 w 19495"/>
                              <a:gd name="T9" fmla="*/ 6934 h 31013"/>
                              <a:gd name="T10" fmla="*/ 13195 w 19495"/>
                              <a:gd name="T11" fmla="*/ 13195 h 31013"/>
                              <a:gd name="T12" fmla="*/ 19495 w 19495"/>
                              <a:gd name="T13" fmla="*/ 22682 h 31013"/>
                              <a:gd name="T14" fmla="*/ 9131 w 19495"/>
                              <a:gd name="T15" fmla="*/ 31013 h 31013"/>
                              <a:gd name="T16" fmla="*/ 0 w 19495"/>
                              <a:gd name="T17" fmla="*/ 27292 h 31013"/>
                              <a:gd name="T18" fmla="*/ 2604 w 19495"/>
                              <a:gd name="T19" fmla="*/ 24270 h 31013"/>
                              <a:gd name="T20" fmla="*/ 9004 w 19495"/>
                              <a:gd name="T21" fmla="*/ 27229 h 31013"/>
                              <a:gd name="T22" fmla="*/ 14034 w 19495"/>
                              <a:gd name="T23" fmla="*/ 23025 h 31013"/>
                              <a:gd name="T24" fmla="*/ 8179 w 19495"/>
                              <a:gd name="T25" fmla="*/ 16104 h 31013"/>
                              <a:gd name="T26" fmla="*/ 1829 w 19495"/>
                              <a:gd name="T27" fmla="*/ 7645 h 31013"/>
                              <a:gd name="T28" fmla="*/ 11659 w 19495"/>
                              <a:gd name="T29" fmla="*/ 0 h 31013"/>
                              <a:gd name="T30" fmla="*/ 0 w 19495"/>
                              <a:gd name="T31" fmla="*/ 0 h 31013"/>
                              <a:gd name="T32" fmla="*/ 19495 w 19495"/>
                              <a:gd name="T33" fmla="*/ 31013 h 310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9495" h="31013">
                                <a:moveTo>
                                  <a:pt x="11659" y="0"/>
                                </a:moveTo>
                                <a:cubicBezTo>
                                  <a:pt x="14554" y="0"/>
                                  <a:pt x="17412" y="1194"/>
                                  <a:pt x="18948" y="2731"/>
                                </a:cubicBezTo>
                                <a:lnTo>
                                  <a:pt x="16866" y="5461"/>
                                </a:lnTo>
                                <a:cubicBezTo>
                                  <a:pt x="14758" y="4039"/>
                                  <a:pt x="13017" y="3569"/>
                                  <a:pt x="11430" y="3569"/>
                                </a:cubicBezTo>
                                <a:cubicBezTo>
                                  <a:pt x="9525" y="3569"/>
                                  <a:pt x="7112" y="4445"/>
                                  <a:pt x="7112" y="6934"/>
                                </a:cubicBezTo>
                                <a:cubicBezTo>
                                  <a:pt x="7112" y="9423"/>
                                  <a:pt x="9817" y="10668"/>
                                  <a:pt x="13195" y="13195"/>
                                </a:cubicBezTo>
                                <a:cubicBezTo>
                                  <a:pt x="16993" y="16104"/>
                                  <a:pt x="19495" y="18529"/>
                                  <a:pt x="19495" y="22682"/>
                                </a:cubicBezTo>
                                <a:cubicBezTo>
                                  <a:pt x="19495" y="27648"/>
                                  <a:pt x="14554" y="31013"/>
                                  <a:pt x="9131" y="31013"/>
                                </a:cubicBezTo>
                                <a:cubicBezTo>
                                  <a:pt x="5728" y="31013"/>
                                  <a:pt x="1956" y="29540"/>
                                  <a:pt x="0" y="27292"/>
                                </a:cubicBezTo>
                                <a:lnTo>
                                  <a:pt x="2604" y="24270"/>
                                </a:lnTo>
                                <a:cubicBezTo>
                                  <a:pt x="4318" y="25883"/>
                                  <a:pt x="6617" y="27229"/>
                                  <a:pt x="9004" y="27229"/>
                                </a:cubicBezTo>
                                <a:cubicBezTo>
                                  <a:pt x="11481" y="27229"/>
                                  <a:pt x="14034" y="25921"/>
                                  <a:pt x="14034" y="23025"/>
                                </a:cubicBezTo>
                                <a:cubicBezTo>
                                  <a:pt x="14034" y="19596"/>
                                  <a:pt x="10960" y="18110"/>
                                  <a:pt x="8179" y="16104"/>
                                </a:cubicBezTo>
                                <a:cubicBezTo>
                                  <a:pt x="4788" y="13678"/>
                                  <a:pt x="1829" y="11659"/>
                                  <a:pt x="1829" y="7645"/>
                                </a:cubicBezTo>
                                <a:cubicBezTo>
                                  <a:pt x="1829" y="2972"/>
                                  <a:pt x="6477" y="0"/>
                                  <a:pt x="1165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4261299" name="Shape 48"/>
                        <wps:cNvSpPr>
                          <a:spLocks/>
                        </wps:cNvSpPr>
                        <wps:spPr bwMode="auto">
                          <a:xfrm>
                            <a:off x="6848" y="1555"/>
                            <a:ext cx="367" cy="428"/>
                          </a:xfrm>
                          <a:custGeom>
                            <a:avLst/>
                            <a:gdLst>
                              <a:gd name="T0" fmla="*/ 23076 w 36640"/>
                              <a:gd name="T1" fmla="*/ 0 h 42837"/>
                              <a:gd name="T2" fmla="*/ 36347 w 36640"/>
                              <a:gd name="T3" fmla="*/ 4013 h 42837"/>
                              <a:gd name="T4" fmla="*/ 33985 w 36640"/>
                              <a:gd name="T5" fmla="*/ 7468 h 42837"/>
                              <a:gd name="T6" fmla="*/ 23152 w 36640"/>
                              <a:gd name="T7" fmla="*/ 4140 h 42837"/>
                              <a:gd name="T8" fmla="*/ 6325 w 36640"/>
                              <a:gd name="T9" fmla="*/ 21184 h 42837"/>
                              <a:gd name="T10" fmla="*/ 22479 w 36640"/>
                              <a:gd name="T11" fmla="*/ 38697 h 42837"/>
                              <a:gd name="T12" fmla="*/ 30886 w 36640"/>
                              <a:gd name="T13" fmla="*/ 37211 h 42837"/>
                              <a:gd name="T14" fmla="*/ 30886 w 36640"/>
                              <a:gd name="T15" fmla="*/ 23190 h 42837"/>
                              <a:gd name="T16" fmla="*/ 36640 w 36640"/>
                              <a:gd name="T17" fmla="*/ 23190 h 42837"/>
                              <a:gd name="T18" fmla="*/ 36640 w 36640"/>
                              <a:gd name="T19" fmla="*/ 40056 h 42837"/>
                              <a:gd name="T20" fmla="*/ 22327 w 36640"/>
                              <a:gd name="T21" fmla="*/ 42837 h 42837"/>
                              <a:gd name="T22" fmla="*/ 0 w 36640"/>
                              <a:gd name="T23" fmla="*/ 21298 h 42837"/>
                              <a:gd name="T24" fmla="*/ 23076 w 36640"/>
                              <a:gd name="T25" fmla="*/ 0 h 42837"/>
                              <a:gd name="T26" fmla="*/ 0 w 36640"/>
                              <a:gd name="T27" fmla="*/ 0 h 42837"/>
                              <a:gd name="T28" fmla="*/ 36640 w 36640"/>
                              <a:gd name="T29" fmla="*/ 42837 h 428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6640" h="42837">
                                <a:moveTo>
                                  <a:pt x="23076" y="0"/>
                                </a:moveTo>
                                <a:cubicBezTo>
                                  <a:pt x="29121" y="0"/>
                                  <a:pt x="33858" y="1956"/>
                                  <a:pt x="36347" y="4013"/>
                                </a:cubicBezTo>
                                <a:lnTo>
                                  <a:pt x="33985" y="7468"/>
                                </a:lnTo>
                                <a:cubicBezTo>
                                  <a:pt x="31483" y="5740"/>
                                  <a:pt x="27711" y="4140"/>
                                  <a:pt x="23152" y="4140"/>
                                </a:cubicBezTo>
                                <a:cubicBezTo>
                                  <a:pt x="12357" y="4140"/>
                                  <a:pt x="6325" y="11481"/>
                                  <a:pt x="6325" y="21184"/>
                                </a:cubicBezTo>
                                <a:cubicBezTo>
                                  <a:pt x="6325" y="31648"/>
                                  <a:pt x="13500" y="38697"/>
                                  <a:pt x="22479" y="38697"/>
                                </a:cubicBezTo>
                                <a:cubicBezTo>
                                  <a:pt x="25972" y="38697"/>
                                  <a:pt x="28601" y="38341"/>
                                  <a:pt x="30886" y="37211"/>
                                </a:cubicBezTo>
                                <a:lnTo>
                                  <a:pt x="30886" y="23190"/>
                                </a:lnTo>
                                <a:lnTo>
                                  <a:pt x="36640" y="23190"/>
                                </a:lnTo>
                                <a:lnTo>
                                  <a:pt x="36640" y="40056"/>
                                </a:lnTo>
                                <a:cubicBezTo>
                                  <a:pt x="32626" y="41465"/>
                                  <a:pt x="27584" y="42837"/>
                                  <a:pt x="22327" y="42837"/>
                                </a:cubicBezTo>
                                <a:cubicBezTo>
                                  <a:pt x="7569" y="42837"/>
                                  <a:pt x="0" y="32664"/>
                                  <a:pt x="0" y="21298"/>
                                </a:cubicBezTo>
                                <a:cubicBezTo>
                                  <a:pt x="0" y="10833"/>
                                  <a:pt x="8166" y="0"/>
                                  <a:pt x="2307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8931897" name="Shape 49"/>
                        <wps:cNvSpPr>
                          <a:spLocks/>
                        </wps:cNvSpPr>
                        <wps:spPr bwMode="auto">
                          <a:xfrm>
                            <a:off x="7301" y="1673"/>
                            <a:ext cx="167" cy="303"/>
                          </a:xfrm>
                          <a:custGeom>
                            <a:avLst/>
                            <a:gdLst>
                              <a:gd name="T0" fmla="*/ 11786 w 16713"/>
                              <a:gd name="T1" fmla="*/ 0 h 30302"/>
                              <a:gd name="T2" fmla="*/ 16713 w 16713"/>
                              <a:gd name="T3" fmla="*/ 2908 h 30302"/>
                              <a:gd name="T4" fmla="*/ 14288 w 16713"/>
                              <a:gd name="T5" fmla="*/ 6337 h 30302"/>
                              <a:gd name="T6" fmla="*/ 10313 w 16713"/>
                              <a:gd name="T7" fmla="*/ 5105 h 30302"/>
                              <a:gd name="T8" fmla="*/ 5334 w 16713"/>
                              <a:gd name="T9" fmla="*/ 14389 h 30302"/>
                              <a:gd name="T10" fmla="*/ 5334 w 16713"/>
                              <a:gd name="T11" fmla="*/ 30302 h 30302"/>
                              <a:gd name="T12" fmla="*/ 0 w 16713"/>
                              <a:gd name="T13" fmla="*/ 30302 h 30302"/>
                              <a:gd name="T14" fmla="*/ 0 w 16713"/>
                              <a:gd name="T15" fmla="*/ 724 h 30302"/>
                              <a:gd name="T16" fmla="*/ 5207 w 16713"/>
                              <a:gd name="T17" fmla="*/ 724 h 30302"/>
                              <a:gd name="T18" fmla="*/ 5207 w 16713"/>
                              <a:gd name="T19" fmla="*/ 4394 h 30302"/>
                              <a:gd name="T20" fmla="*/ 7366 w 16713"/>
                              <a:gd name="T21" fmla="*/ 2134 h 30302"/>
                              <a:gd name="T22" fmla="*/ 11786 w 16713"/>
                              <a:gd name="T23" fmla="*/ 0 h 30302"/>
                              <a:gd name="T24" fmla="*/ 0 w 16713"/>
                              <a:gd name="T25" fmla="*/ 0 h 30302"/>
                              <a:gd name="T26" fmla="*/ 16713 w 16713"/>
                              <a:gd name="T27" fmla="*/ 30302 h 30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6713" h="30302">
                                <a:moveTo>
                                  <a:pt x="11786" y="0"/>
                                </a:moveTo>
                                <a:cubicBezTo>
                                  <a:pt x="13094" y="0"/>
                                  <a:pt x="15049" y="953"/>
                                  <a:pt x="16713" y="2908"/>
                                </a:cubicBezTo>
                                <a:lnTo>
                                  <a:pt x="14288" y="6337"/>
                                </a:lnTo>
                                <a:cubicBezTo>
                                  <a:pt x="12967" y="5677"/>
                                  <a:pt x="11684" y="5105"/>
                                  <a:pt x="10313" y="5105"/>
                                </a:cubicBezTo>
                                <a:cubicBezTo>
                                  <a:pt x="7594" y="5105"/>
                                  <a:pt x="5334" y="7811"/>
                                  <a:pt x="5334" y="14389"/>
                                </a:cubicBezTo>
                                <a:lnTo>
                                  <a:pt x="5334" y="30302"/>
                                </a:lnTo>
                                <a:lnTo>
                                  <a:pt x="0" y="30302"/>
                                </a:lnTo>
                                <a:lnTo>
                                  <a:pt x="0" y="724"/>
                                </a:lnTo>
                                <a:lnTo>
                                  <a:pt x="5207" y="724"/>
                                </a:lnTo>
                                <a:lnTo>
                                  <a:pt x="5207" y="4394"/>
                                </a:lnTo>
                                <a:lnTo>
                                  <a:pt x="7366" y="2134"/>
                                </a:lnTo>
                                <a:cubicBezTo>
                                  <a:pt x="8585" y="902"/>
                                  <a:pt x="10541" y="0"/>
                                  <a:pt x="1178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5813639" name="Shape 50"/>
                        <wps:cNvSpPr>
                          <a:spLocks/>
                        </wps:cNvSpPr>
                        <wps:spPr bwMode="auto">
                          <a:xfrm>
                            <a:off x="7487" y="1673"/>
                            <a:ext cx="146" cy="310"/>
                          </a:xfrm>
                          <a:custGeom>
                            <a:avLst/>
                            <a:gdLst>
                              <a:gd name="T0" fmla="*/ 14554 w 14586"/>
                              <a:gd name="T1" fmla="*/ 0 h 31001"/>
                              <a:gd name="T2" fmla="*/ 14586 w 14586"/>
                              <a:gd name="T3" fmla="*/ 12 h 31001"/>
                              <a:gd name="T4" fmla="*/ 14586 w 14586"/>
                              <a:gd name="T5" fmla="*/ 3801 h 31001"/>
                              <a:gd name="T6" fmla="*/ 14554 w 14586"/>
                              <a:gd name="T7" fmla="*/ 3785 h 31001"/>
                              <a:gd name="T8" fmla="*/ 5728 w 14586"/>
                              <a:gd name="T9" fmla="*/ 15151 h 31001"/>
                              <a:gd name="T10" fmla="*/ 14554 w 14586"/>
                              <a:gd name="T11" fmla="*/ 27216 h 31001"/>
                              <a:gd name="T12" fmla="*/ 14586 w 14586"/>
                              <a:gd name="T13" fmla="*/ 27198 h 31001"/>
                              <a:gd name="T14" fmla="*/ 14586 w 14586"/>
                              <a:gd name="T15" fmla="*/ 30987 h 31001"/>
                              <a:gd name="T16" fmla="*/ 14554 w 14586"/>
                              <a:gd name="T17" fmla="*/ 31001 h 31001"/>
                              <a:gd name="T18" fmla="*/ 0 w 14586"/>
                              <a:gd name="T19" fmla="*/ 15151 h 31001"/>
                              <a:gd name="T20" fmla="*/ 14554 w 14586"/>
                              <a:gd name="T21" fmla="*/ 0 h 31001"/>
                              <a:gd name="T22" fmla="*/ 0 w 14586"/>
                              <a:gd name="T23" fmla="*/ 0 h 31001"/>
                              <a:gd name="T24" fmla="*/ 14586 w 14586"/>
                              <a:gd name="T25" fmla="*/ 31001 h 31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4586" h="31001">
                                <a:moveTo>
                                  <a:pt x="14554" y="0"/>
                                </a:moveTo>
                                <a:lnTo>
                                  <a:pt x="14586" y="12"/>
                                </a:lnTo>
                                <a:lnTo>
                                  <a:pt x="14586" y="3801"/>
                                </a:lnTo>
                                <a:lnTo>
                                  <a:pt x="14554" y="3785"/>
                                </a:lnTo>
                                <a:cubicBezTo>
                                  <a:pt x="7938" y="3785"/>
                                  <a:pt x="5728" y="9817"/>
                                  <a:pt x="5728" y="15151"/>
                                </a:cubicBezTo>
                                <a:cubicBezTo>
                                  <a:pt x="5728" y="20701"/>
                                  <a:pt x="7645" y="27216"/>
                                  <a:pt x="14554" y="27216"/>
                                </a:cubicBezTo>
                                <a:lnTo>
                                  <a:pt x="14586" y="27198"/>
                                </a:lnTo>
                                <a:lnTo>
                                  <a:pt x="14586" y="30987"/>
                                </a:lnTo>
                                <a:lnTo>
                                  <a:pt x="14554" y="31001"/>
                                </a:lnTo>
                                <a:cubicBezTo>
                                  <a:pt x="5855" y="31001"/>
                                  <a:pt x="0" y="24333"/>
                                  <a:pt x="0" y="15151"/>
                                </a:cubicBezTo>
                                <a:cubicBezTo>
                                  <a:pt x="0" y="5563"/>
                                  <a:pt x="7099" y="0"/>
                                  <a:pt x="1455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577799" name="Shape 51"/>
                        <wps:cNvSpPr>
                          <a:spLocks/>
                        </wps:cNvSpPr>
                        <wps:spPr bwMode="auto">
                          <a:xfrm>
                            <a:off x="7633" y="1673"/>
                            <a:ext cx="146" cy="310"/>
                          </a:xfrm>
                          <a:custGeom>
                            <a:avLst/>
                            <a:gdLst>
                              <a:gd name="T0" fmla="*/ 0 w 14612"/>
                              <a:gd name="T1" fmla="*/ 0 h 30975"/>
                              <a:gd name="T2" fmla="*/ 10090 w 14612"/>
                              <a:gd name="T3" fmla="*/ 3967 h 30975"/>
                              <a:gd name="T4" fmla="*/ 14612 w 14612"/>
                              <a:gd name="T5" fmla="*/ 15139 h 30975"/>
                              <a:gd name="T6" fmla="*/ 10576 w 14612"/>
                              <a:gd name="T7" fmla="*/ 26507 h 30975"/>
                              <a:gd name="T8" fmla="*/ 0 w 14612"/>
                              <a:gd name="T9" fmla="*/ 30975 h 30975"/>
                              <a:gd name="T10" fmla="*/ 0 w 14612"/>
                              <a:gd name="T11" fmla="*/ 27186 h 30975"/>
                              <a:gd name="T12" fmla="*/ 7038 w 14612"/>
                              <a:gd name="T13" fmla="*/ 23252 h 30975"/>
                              <a:gd name="T14" fmla="*/ 8858 w 14612"/>
                              <a:gd name="T15" fmla="*/ 15139 h 30975"/>
                              <a:gd name="T16" fmla="*/ 6928 w 14612"/>
                              <a:gd name="T17" fmla="*/ 7455 h 30975"/>
                              <a:gd name="T18" fmla="*/ 0 w 14612"/>
                              <a:gd name="T19" fmla="*/ 3789 h 30975"/>
                              <a:gd name="T20" fmla="*/ 0 w 14612"/>
                              <a:gd name="T21" fmla="*/ 0 h 30975"/>
                              <a:gd name="T22" fmla="*/ 0 w 14612"/>
                              <a:gd name="T23" fmla="*/ 0 h 30975"/>
                              <a:gd name="T24" fmla="*/ 14612 w 14612"/>
                              <a:gd name="T25" fmla="*/ 30975 h 309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4612" h="30975">
                                <a:moveTo>
                                  <a:pt x="0" y="0"/>
                                </a:moveTo>
                                <a:lnTo>
                                  <a:pt x="10090" y="3967"/>
                                </a:lnTo>
                                <a:cubicBezTo>
                                  <a:pt x="12817" y="6557"/>
                                  <a:pt x="14612" y="10344"/>
                                  <a:pt x="14612" y="15139"/>
                                </a:cubicBezTo>
                                <a:cubicBezTo>
                                  <a:pt x="14612" y="19730"/>
                                  <a:pt x="13141" y="23692"/>
                                  <a:pt x="10576" y="26507"/>
                                </a:cubicBezTo>
                                <a:lnTo>
                                  <a:pt x="0" y="30975"/>
                                </a:lnTo>
                                <a:lnTo>
                                  <a:pt x="0" y="27186"/>
                                </a:lnTo>
                                <a:lnTo>
                                  <a:pt x="7038" y="23252"/>
                                </a:lnTo>
                                <a:cubicBezTo>
                                  <a:pt x="8385" y="20930"/>
                                  <a:pt x="8858" y="17914"/>
                                  <a:pt x="8858" y="15139"/>
                                </a:cubicBezTo>
                                <a:cubicBezTo>
                                  <a:pt x="8858" y="12472"/>
                                  <a:pt x="8312" y="9630"/>
                                  <a:pt x="6928" y="7455"/>
                                </a:cubicBezTo>
                                <a:lnTo>
                                  <a:pt x="0" y="378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4524815" name="Shape 52"/>
                        <wps:cNvSpPr>
                          <a:spLocks/>
                        </wps:cNvSpPr>
                        <wps:spPr bwMode="auto">
                          <a:xfrm>
                            <a:off x="7844" y="1680"/>
                            <a:ext cx="253" cy="303"/>
                          </a:xfrm>
                          <a:custGeom>
                            <a:avLst/>
                            <a:gdLst>
                              <a:gd name="T0" fmla="*/ 0 w 25298"/>
                              <a:gd name="T1" fmla="*/ 0 h 30289"/>
                              <a:gd name="T2" fmla="*/ 5334 w 25298"/>
                              <a:gd name="T3" fmla="*/ 0 h 30289"/>
                              <a:gd name="T4" fmla="*/ 5334 w 25298"/>
                              <a:gd name="T5" fmla="*/ 17882 h 30289"/>
                              <a:gd name="T6" fmla="*/ 12497 w 25298"/>
                              <a:gd name="T7" fmla="*/ 26391 h 30289"/>
                              <a:gd name="T8" fmla="*/ 19964 w 25298"/>
                              <a:gd name="T9" fmla="*/ 17285 h 30289"/>
                              <a:gd name="T10" fmla="*/ 19964 w 25298"/>
                              <a:gd name="T11" fmla="*/ 0 h 30289"/>
                              <a:gd name="T12" fmla="*/ 25298 w 25298"/>
                              <a:gd name="T13" fmla="*/ 0 h 30289"/>
                              <a:gd name="T14" fmla="*/ 25298 w 25298"/>
                              <a:gd name="T15" fmla="*/ 29591 h 30289"/>
                              <a:gd name="T16" fmla="*/ 20015 w 25298"/>
                              <a:gd name="T17" fmla="*/ 29591 h 30289"/>
                              <a:gd name="T18" fmla="*/ 20015 w 25298"/>
                              <a:gd name="T19" fmla="*/ 26149 h 30289"/>
                              <a:gd name="T20" fmla="*/ 10490 w 25298"/>
                              <a:gd name="T21" fmla="*/ 30289 h 30289"/>
                              <a:gd name="T22" fmla="*/ 0 w 25298"/>
                              <a:gd name="T23" fmla="*/ 19050 h 30289"/>
                              <a:gd name="T24" fmla="*/ 0 w 25298"/>
                              <a:gd name="T25" fmla="*/ 0 h 30289"/>
                              <a:gd name="T26" fmla="*/ 0 w 25298"/>
                              <a:gd name="T27" fmla="*/ 0 h 30289"/>
                              <a:gd name="T28" fmla="*/ 25298 w 25298"/>
                              <a:gd name="T29" fmla="*/ 30289 h 30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5298" h="30289">
                                <a:moveTo>
                                  <a:pt x="0" y="0"/>
                                </a:moveTo>
                                <a:lnTo>
                                  <a:pt x="5334" y="0"/>
                                </a:lnTo>
                                <a:lnTo>
                                  <a:pt x="5334" y="17882"/>
                                </a:lnTo>
                                <a:cubicBezTo>
                                  <a:pt x="5334" y="23431"/>
                                  <a:pt x="7709" y="26391"/>
                                  <a:pt x="12497" y="26391"/>
                                </a:cubicBezTo>
                                <a:cubicBezTo>
                                  <a:pt x="16586" y="26391"/>
                                  <a:pt x="19964" y="23025"/>
                                  <a:pt x="19964" y="17285"/>
                                </a:cubicBezTo>
                                <a:lnTo>
                                  <a:pt x="19964" y="0"/>
                                </a:lnTo>
                                <a:lnTo>
                                  <a:pt x="25298" y="0"/>
                                </a:lnTo>
                                <a:lnTo>
                                  <a:pt x="25298" y="29591"/>
                                </a:lnTo>
                                <a:lnTo>
                                  <a:pt x="20015" y="29591"/>
                                </a:lnTo>
                                <a:lnTo>
                                  <a:pt x="20015" y="26149"/>
                                </a:lnTo>
                                <a:cubicBezTo>
                                  <a:pt x="16992" y="28753"/>
                                  <a:pt x="14338" y="30289"/>
                                  <a:pt x="10490" y="30289"/>
                                </a:cubicBezTo>
                                <a:cubicBezTo>
                                  <a:pt x="3670" y="30289"/>
                                  <a:pt x="0" y="26505"/>
                                  <a:pt x="0" y="19050"/>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394585" name="Shape 53"/>
                        <wps:cNvSpPr>
                          <a:spLocks/>
                        </wps:cNvSpPr>
                        <wps:spPr bwMode="auto">
                          <a:xfrm>
                            <a:off x="8185" y="1679"/>
                            <a:ext cx="141" cy="445"/>
                          </a:xfrm>
                          <a:custGeom>
                            <a:avLst/>
                            <a:gdLst>
                              <a:gd name="T0" fmla="*/ 14091 w 14091"/>
                              <a:gd name="T1" fmla="*/ 0 h 44515"/>
                              <a:gd name="T2" fmla="*/ 14091 w 14091"/>
                              <a:gd name="T3" fmla="*/ 3460 h 44515"/>
                              <a:gd name="T4" fmla="*/ 7712 w 14091"/>
                              <a:gd name="T5" fmla="*/ 6501 h 44515"/>
                              <a:gd name="T6" fmla="*/ 5334 w 14091"/>
                              <a:gd name="T7" fmla="*/ 15521 h 44515"/>
                              <a:gd name="T8" fmla="*/ 7455 w 14091"/>
                              <a:gd name="T9" fmla="*/ 23213 h 44515"/>
                              <a:gd name="T10" fmla="*/ 14091 w 14091"/>
                              <a:gd name="T11" fmla="*/ 26416 h 44515"/>
                              <a:gd name="T12" fmla="*/ 14091 w 14091"/>
                              <a:gd name="T13" fmla="*/ 30178 h 44515"/>
                              <a:gd name="T14" fmla="*/ 5436 w 14091"/>
                              <a:gd name="T15" fmla="*/ 25808 h 44515"/>
                              <a:gd name="T16" fmla="*/ 5334 w 14091"/>
                              <a:gd name="T17" fmla="*/ 25808 h 44515"/>
                              <a:gd name="T18" fmla="*/ 5334 w 14091"/>
                              <a:gd name="T19" fmla="*/ 44515 h 44515"/>
                              <a:gd name="T20" fmla="*/ 0 w 14091"/>
                              <a:gd name="T21" fmla="*/ 44515 h 44515"/>
                              <a:gd name="T22" fmla="*/ 0 w 14091"/>
                              <a:gd name="T23" fmla="*/ 142 h 44515"/>
                              <a:gd name="T24" fmla="*/ 5334 w 14091"/>
                              <a:gd name="T25" fmla="*/ 142 h 44515"/>
                              <a:gd name="T26" fmla="*/ 5334 w 14091"/>
                              <a:gd name="T27" fmla="*/ 4752 h 44515"/>
                              <a:gd name="T28" fmla="*/ 5436 w 14091"/>
                              <a:gd name="T29" fmla="*/ 4752 h 44515"/>
                              <a:gd name="T30" fmla="*/ 14091 w 14091"/>
                              <a:gd name="T31" fmla="*/ 0 h 44515"/>
                              <a:gd name="T32" fmla="*/ 0 w 14091"/>
                              <a:gd name="T33" fmla="*/ 0 h 44515"/>
                              <a:gd name="T34" fmla="*/ 14091 w 14091"/>
                              <a:gd name="T35" fmla="*/ 44515 h 44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4091" h="44515">
                                <a:moveTo>
                                  <a:pt x="14091" y="0"/>
                                </a:moveTo>
                                <a:lnTo>
                                  <a:pt x="14091" y="3460"/>
                                </a:lnTo>
                                <a:lnTo>
                                  <a:pt x="7712" y="6501"/>
                                </a:lnTo>
                                <a:cubicBezTo>
                                  <a:pt x="6147" y="8622"/>
                                  <a:pt x="5334" y="11698"/>
                                  <a:pt x="5334" y="15521"/>
                                </a:cubicBezTo>
                                <a:cubicBezTo>
                                  <a:pt x="5334" y="18360"/>
                                  <a:pt x="5979" y="21141"/>
                                  <a:pt x="7455" y="23213"/>
                                </a:cubicBezTo>
                                <a:lnTo>
                                  <a:pt x="14091" y="26416"/>
                                </a:lnTo>
                                <a:lnTo>
                                  <a:pt x="14091" y="30178"/>
                                </a:lnTo>
                                <a:lnTo>
                                  <a:pt x="5436" y="25808"/>
                                </a:lnTo>
                                <a:lnTo>
                                  <a:pt x="5334" y="25808"/>
                                </a:lnTo>
                                <a:lnTo>
                                  <a:pt x="5334" y="44515"/>
                                </a:lnTo>
                                <a:lnTo>
                                  <a:pt x="0" y="44515"/>
                                </a:lnTo>
                                <a:lnTo>
                                  <a:pt x="0" y="142"/>
                                </a:lnTo>
                                <a:lnTo>
                                  <a:pt x="5334" y="142"/>
                                </a:lnTo>
                                <a:lnTo>
                                  <a:pt x="5334" y="4752"/>
                                </a:lnTo>
                                <a:lnTo>
                                  <a:pt x="5436" y="4752"/>
                                </a:lnTo>
                                <a:lnTo>
                                  <a:pt x="140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3946670" name="Shape 54"/>
                        <wps:cNvSpPr>
                          <a:spLocks/>
                        </wps:cNvSpPr>
                        <wps:spPr bwMode="auto">
                          <a:xfrm>
                            <a:off x="8326" y="1673"/>
                            <a:ext cx="145" cy="310"/>
                          </a:xfrm>
                          <a:custGeom>
                            <a:avLst/>
                            <a:gdLst>
                              <a:gd name="T0" fmla="*/ 1061 w 14510"/>
                              <a:gd name="T1" fmla="*/ 0 h 31001"/>
                              <a:gd name="T2" fmla="*/ 14510 w 14510"/>
                              <a:gd name="T3" fmla="*/ 14618 h 31001"/>
                              <a:gd name="T4" fmla="*/ 476 w 14510"/>
                              <a:gd name="T5" fmla="*/ 31001 h 31001"/>
                              <a:gd name="T6" fmla="*/ 0 w 14510"/>
                              <a:gd name="T7" fmla="*/ 30760 h 31001"/>
                              <a:gd name="T8" fmla="*/ 0 w 14510"/>
                              <a:gd name="T9" fmla="*/ 26999 h 31001"/>
                              <a:gd name="T10" fmla="*/ 476 w 14510"/>
                              <a:gd name="T11" fmla="*/ 27229 h 31001"/>
                              <a:gd name="T12" fmla="*/ 8757 w 14510"/>
                              <a:gd name="T13" fmla="*/ 14681 h 31001"/>
                              <a:gd name="T14" fmla="*/ 515 w 14510"/>
                              <a:gd name="T15" fmla="*/ 3797 h 31001"/>
                              <a:gd name="T16" fmla="*/ 0 w 14510"/>
                              <a:gd name="T17" fmla="*/ 4043 h 31001"/>
                              <a:gd name="T18" fmla="*/ 0 w 14510"/>
                              <a:gd name="T19" fmla="*/ 582 h 31001"/>
                              <a:gd name="T20" fmla="*/ 1061 w 14510"/>
                              <a:gd name="T21" fmla="*/ 0 h 31001"/>
                              <a:gd name="T22" fmla="*/ 0 w 14510"/>
                              <a:gd name="T23" fmla="*/ 0 h 31001"/>
                              <a:gd name="T24" fmla="*/ 14510 w 14510"/>
                              <a:gd name="T25" fmla="*/ 31001 h 31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4510" h="31001">
                                <a:moveTo>
                                  <a:pt x="1061" y="0"/>
                                </a:moveTo>
                                <a:cubicBezTo>
                                  <a:pt x="12605" y="0"/>
                                  <a:pt x="14510" y="10363"/>
                                  <a:pt x="14510" y="14618"/>
                                </a:cubicBezTo>
                                <a:cubicBezTo>
                                  <a:pt x="14510" y="23609"/>
                                  <a:pt x="9176" y="31001"/>
                                  <a:pt x="476" y="31001"/>
                                </a:cubicBezTo>
                                <a:lnTo>
                                  <a:pt x="0" y="30760"/>
                                </a:lnTo>
                                <a:lnTo>
                                  <a:pt x="0" y="26999"/>
                                </a:lnTo>
                                <a:lnTo>
                                  <a:pt x="476" y="27229"/>
                                </a:lnTo>
                                <a:cubicBezTo>
                                  <a:pt x="6852" y="27229"/>
                                  <a:pt x="8757" y="20066"/>
                                  <a:pt x="8757" y="14681"/>
                                </a:cubicBezTo>
                                <a:cubicBezTo>
                                  <a:pt x="8757" y="9296"/>
                                  <a:pt x="6026" y="3797"/>
                                  <a:pt x="515" y="3797"/>
                                </a:cubicBezTo>
                                <a:lnTo>
                                  <a:pt x="0" y="4043"/>
                                </a:lnTo>
                                <a:lnTo>
                                  <a:pt x="0" y="582"/>
                                </a:lnTo>
                                <a:lnTo>
                                  <a:pt x="106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3423647" name="Shape 55"/>
                        <wps:cNvSpPr>
                          <a:spLocks/>
                        </wps:cNvSpPr>
                        <wps:spPr bwMode="auto">
                          <a:xfrm>
                            <a:off x="4408" y="1554"/>
                            <a:ext cx="158" cy="429"/>
                          </a:xfrm>
                          <a:custGeom>
                            <a:avLst/>
                            <a:gdLst>
                              <a:gd name="T0" fmla="*/ 14554 w 15812"/>
                              <a:gd name="T1" fmla="*/ 0 h 42837"/>
                              <a:gd name="T2" fmla="*/ 15812 w 15812"/>
                              <a:gd name="T3" fmla="*/ 422 h 42837"/>
                              <a:gd name="T4" fmla="*/ 15812 w 15812"/>
                              <a:gd name="T5" fmla="*/ 4397 h 42837"/>
                              <a:gd name="T6" fmla="*/ 15100 w 15812"/>
                              <a:gd name="T7" fmla="*/ 4153 h 42837"/>
                              <a:gd name="T8" fmla="*/ 9296 w 15812"/>
                              <a:gd name="T9" fmla="*/ 8954 h 42837"/>
                              <a:gd name="T10" fmla="*/ 14872 w 15812"/>
                              <a:gd name="T11" fmla="*/ 17221 h 42837"/>
                              <a:gd name="T12" fmla="*/ 15812 w 15812"/>
                              <a:gd name="T13" fmla="*/ 18099 h 42837"/>
                              <a:gd name="T14" fmla="*/ 15812 w 15812"/>
                              <a:gd name="T15" fmla="*/ 25248 h 42837"/>
                              <a:gd name="T16" fmla="*/ 11481 w 15812"/>
                              <a:gd name="T17" fmla="*/ 21361 h 42837"/>
                              <a:gd name="T18" fmla="*/ 6160 w 15812"/>
                              <a:gd name="T19" fmla="*/ 29947 h 42837"/>
                              <a:gd name="T20" fmla="*/ 15405 w 15812"/>
                              <a:gd name="T21" fmla="*/ 38951 h 42837"/>
                              <a:gd name="T22" fmla="*/ 15812 w 15812"/>
                              <a:gd name="T23" fmla="*/ 38747 h 42837"/>
                              <a:gd name="T24" fmla="*/ 15812 w 15812"/>
                              <a:gd name="T25" fmla="*/ 42351 h 42837"/>
                              <a:gd name="T26" fmla="*/ 14745 w 15812"/>
                              <a:gd name="T27" fmla="*/ 42837 h 42837"/>
                              <a:gd name="T28" fmla="*/ 0 w 15812"/>
                              <a:gd name="T29" fmla="*/ 30480 h 42837"/>
                              <a:gd name="T30" fmla="*/ 8877 w 15812"/>
                              <a:gd name="T31" fmla="*/ 18529 h 42837"/>
                              <a:gd name="T32" fmla="*/ 3492 w 15812"/>
                              <a:gd name="T33" fmla="*/ 9246 h 42837"/>
                              <a:gd name="T34" fmla="*/ 14554 w 15812"/>
                              <a:gd name="T35" fmla="*/ 0 h 42837"/>
                              <a:gd name="T36" fmla="*/ 0 w 15812"/>
                              <a:gd name="T37" fmla="*/ 0 h 42837"/>
                              <a:gd name="T38" fmla="*/ 15812 w 15812"/>
                              <a:gd name="T39" fmla="*/ 42837 h 428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5812" h="42837">
                                <a:moveTo>
                                  <a:pt x="14554" y="0"/>
                                </a:moveTo>
                                <a:lnTo>
                                  <a:pt x="15812" y="422"/>
                                </a:lnTo>
                                <a:lnTo>
                                  <a:pt x="15812" y="4397"/>
                                </a:lnTo>
                                <a:lnTo>
                                  <a:pt x="15100" y="4153"/>
                                </a:lnTo>
                                <a:cubicBezTo>
                                  <a:pt x="11240" y="4153"/>
                                  <a:pt x="9296" y="6337"/>
                                  <a:pt x="9296" y="8954"/>
                                </a:cubicBezTo>
                                <a:cubicBezTo>
                                  <a:pt x="9296" y="11316"/>
                                  <a:pt x="10769" y="13500"/>
                                  <a:pt x="14872" y="17221"/>
                                </a:cubicBezTo>
                                <a:lnTo>
                                  <a:pt x="15812" y="18099"/>
                                </a:lnTo>
                                <a:lnTo>
                                  <a:pt x="15812" y="25248"/>
                                </a:lnTo>
                                <a:lnTo>
                                  <a:pt x="11481" y="21361"/>
                                </a:lnTo>
                                <a:cubicBezTo>
                                  <a:pt x="7760" y="23444"/>
                                  <a:pt x="6160" y="26518"/>
                                  <a:pt x="6160" y="29947"/>
                                </a:cubicBezTo>
                                <a:cubicBezTo>
                                  <a:pt x="6160" y="33744"/>
                                  <a:pt x="9106" y="38951"/>
                                  <a:pt x="15405" y="38951"/>
                                </a:cubicBezTo>
                                <a:lnTo>
                                  <a:pt x="15812" y="38747"/>
                                </a:lnTo>
                                <a:lnTo>
                                  <a:pt x="15812" y="42351"/>
                                </a:lnTo>
                                <a:lnTo>
                                  <a:pt x="14745" y="42837"/>
                                </a:lnTo>
                                <a:cubicBezTo>
                                  <a:pt x="1829" y="42837"/>
                                  <a:pt x="0" y="33020"/>
                                  <a:pt x="0" y="30480"/>
                                </a:cubicBezTo>
                                <a:cubicBezTo>
                                  <a:pt x="0" y="25032"/>
                                  <a:pt x="3963" y="20777"/>
                                  <a:pt x="8877" y="18529"/>
                                </a:cubicBezTo>
                                <a:cubicBezTo>
                                  <a:pt x="6566" y="16332"/>
                                  <a:pt x="3492" y="13500"/>
                                  <a:pt x="3492" y="9246"/>
                                </a:cubicBezTo>
                                <a:cubicBezTo>
                                  <a:pt x="3492" y="4382"/>
                                  <a:pt x="7938" y="0"/>
                                  <a:pt x="1455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2054472" name="Shape 56"/>
                        <wps:cNvSpPr>
                          <a:spLocks/>
                        </wps:cNvSpPr>
                        <wps:spPr bwMode="auto">
                          <a:xfrm>
                            <a:off x="4566" y="1735"/>
                            <a:ext cx="246" cy="248"/>
                          </a:xfrm>
                          <a:custGeom>
                            <a:avLst/>
                            <a:gdLst>
                              <a:gd name="T0" fmla="*/ 0 w 24562"/>
                              <a:gd name="T1" fmla="*/ 0 h 24738"/>
                              <a:gd name="T2" fmla="*/ 12306 w 24562"/>
                              <a:gd name="T3" fmla="*/ 11492 h 24738"/>
                              <a:gd name="T4" fmla="*/ 12382 w 24562"/>
                              <a:gd name="T5" fmla="*/ 2526 h 24738"/>
                              <a:gd name="T6" fmla="*/ 16992 w 24562"/>
                              <a:gd name="T7" fmla="*/ 2526 h 24738"/>
                              <a:gd name="T8" fmla="*/ 15506 w 24562"/>
                              <a:gd name="T9" fmla="*/ 14337 h 24738"/>
                              <a:gd name="T10" fmla="*/ 24562 w 24562"/>
                              <a:gd name="T11" fmla="*/ 22084 h 24738"/>
                              <a:gd name="T12" fmla="*/ 19304 w 24562"/>
                              <a:gd name="T13" fmla="*/ 24738 h 24738"/>
                              <a:gd name="T14" fmla="*/ 12560 w 24562"/>
                              <a:gd name="T15" fmla="*/ 18528 h 24738"/>
                              <a:gd name="T16" fmla="*/ 0 w 24562"/>
                              <a:gd name="T17" fmla="*/ 24252 h 24738"/>
                              <a:gd name="T18" fmla="*/ 0 w 24562"/>
                              <a:gd name="T19" fmla="*/ 20648 h 24738"/>
                              <a:gd name="T20" fmla="*/ 9652 w 24562"/>
                              <a:gd name="T21" fmla="*/ 15810 h 24738"/>
                              <a:gd name="T22" fmla="*/ 0 w 24562"/>
                              <a:gd name="T23" fmla="*/ 7149 h 24738"/>
                              <a:gd name="T24" fmla="*/ 0 w 24562"/>
                              <a:gd name="T25" fmla="*/ 0 h 24738"/>
                              <a:gd name="T26" fmla="*/ 0 w 24562"/>
                              <a:gd name="T27" fmla="*/ 0 h 24738"/>
                              <a:gd name="T28" fmla="*/ 24562 w 24562"/>
                              <a:gd name="T29" fmla="*/ 24738 h 24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4562" h="24738">
                                <a:moveTo>
                                  <a:pt x="0" y="0"/>
                                </a:moveTo>
                                <a:lnTo>
                                  <a:pt x="12306" y="11492"/>
                                </a:lnTo>
                                <a:cubicBezTo>
                                  <a:pt x="13474" y="9142"/>
                                  <a:pt x="13322" y="5599"/>
                                  <a:pt x="12382" y="2526"/>
                                </a:cubicBezTo>
                                <a:lnTo>
                                  <a:pt x="16992" y="2526"/>
                                </a:lnTo>
                                <a:cubicBezTo>
                                  <a:pt x="17742" y="6018"/>
                                  <a:pt x="17488" y="10425"/>
                                  <a:pt x="15506" y="14337"/>
                                </a:cubicBezTo>
                                <a:lnTo>
                                  <a:pt x="24562" y="22084"/>
                                </a:lnTo>
                                <a:lnTo>
                                  <a:pt x="19304" y="24738"/>
                                </a:lnTo>
                                <a:lnTo>
                                  <a:pt x="12560" y="18528"/>
                                </a:lnTo>
                                <a:lnTo>
                                  <a:pt x="0" y="24252"/>
                                </a:lnTo>
                                <a:lnTo>
                                  <a:pt x="0" y="20648"/>
                                </a:lnTo>
                                <a:lnTo>
                                  <a:pt x="9652" y="15810"/>
                                </a:lnTo>
                                <a:lnTo>
                                  <a:pt x="0" y="714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581594" name="Shape 57"/>
                        <wps:cNvSpPr>
                          <a:spLocks/>
                        </wps:cNvSpPr>
                        <wps:spPr bwMode="auto">
                          <a:xfrm>
                            <a:off x="4566" y="1559"/>
                            <a:ext cx="72" cy="57"/>
                          </a:xfrm>
                          <a:custGeom>
                            <a:avLst/>
                            <a:gdLst>
                              <a:gd name="T0" fmla="*/ 0 w 7226"/>
                              <a:gd name="T1" fmla="*/ 0 h 5738"/>
                              <a:gd name="T2" fmla="*/ 7226 w 7226"/>
                              <a:gd name="T3" fmla="*/ 2423 h 5738"/>
                              <a:gd name="T4" fmla="*/ 5143 w 7226"/>
                              <a:gd name="T5" fmla="*/ 5738 h 5738"/>
                              <a:gd name="T6" fmla="*/ 0 w 7226"/>
                              <a:gd name="T7" fmla="*/ 3975 h 5738"/>
                              <a:gd name="T8" fmla="*/ 0 w 7226"/>
                              <a:gd name="T9" fmla="*/ 0 h 5738"/>
                              <a:gd name="T10" fmla="*/ 0 w 7226"/>
                              <a:gd name="T11" fmla="*/ 0 h 5738"/>
                              <a:gd name="T12" fmla="*/ 7226 w 7226"/>
                              <a:gd name="T13" fmla="*/ 5738 h 5738"/>
                            </a:gdLst>
                            <a:ahLst/>
                            <a:cxnLst>
                              <a:cxn ang="0">
                                <a:pos x="T0" y="T1"/>
                              </a:cxn>
                              <a:cxn ang="0">
                                <a:pos x="T2" y="T3"/>
                              </a:cxn>
                              <a:cxn ang="0">
                                <a:pos x="T4" y="T5"/>
                              </a:cxn>
                              <a:cxn ang="0">
                                <a:pos x="T6" y="T7"/>
                              </a:cxn>
                              <a:cxn ang="0">
                                <a:pos x="T8" y="T9"/>
                              </a:cxn>
                            </a:cxnLst>
                            <a:rect l="T10" t="T11" r="T12" b="T13"/>
                            <a:pathLst>
                              <a:path w="7226" h="5738">
                                <a:moveTo>
                                  <a:pt x="0" y="0"/>
                                </a:moveTo>
                                <a:lnTo>
                                  <a:pt x="7226" y="2423"/>
                                </a:lnTo>
                                <a:lnTo>
                                  <a:pt x="5143" y="5738"/>
                                </a:lnTo>
                                <a:lnTo>
                                  <a:pt x="0" y="397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451503" name="Shape 59"/>
                        <wps:cNvSpPr>
                          <a:spLocks/>
                        </wps:cNvSpPr>
                        <wps:spPr bwMode="auto">
                          <a:xfrm>
                            <a:off x="0" y="0"/>
                            <a:ext cx="2198" cy="2198"/>
                          </a:xfrm>
                          <a:custGeom>
                            <a:avLst/>
                            <a:gdLst>
                              <a:gd name="T0" fmla="*/ 219837 w 219837"/>
                              <a:gd name="T1" fmla="*/ 109918 h 219850"/>
                              <a:gd name="T2" fmla="*/ 219837 w 219837"/>
                              <a:gd name="T3" fmla="*/ 170637 h 219850"/>
                              <a:gd name="T4" fmla="*/ 170624 w 219837"/>
                              <a:gd name="T5" fmla="*/ 219850 h 219850"/>
                              <a:gd name="T6" fmla="*/ 109918 w 219837"/>
                              <a:gd name="T7" fmla="*/ 219850 h 219850"/>
                              <a:gd name="T8" fmla="*/ 49200 w 219837"/>
                              <a:gd name="T9" fmla="*/ 219850 h 219850"/>
                              <a:gd name="T10" fmla="*/ 0 w 219837"/>
                              <a:gd name="T11" fmla="*/ 170637 h 219850"/>
                              <a:gd name="T12" fmla="*/ 0 w 219837"/>
                              <a:gd name="T13" fmla="*/ 109918 h 219850"/>
                              <a:gd name="T14" fmla="*/ 0 w 219837"/>
                              <a:gd name="T15" fmla="*/ 49225 h 219850"/>
                              <a:gd name="T16" fmla="*/ 49200 w 219837"/>
                              <a:gd name="T17" fmla="*/ 0 h 219850"/>
                              <a:gd name="T18" fmla="*/ 109918 w 219837"/>
                              <a:gd name="T19" fmla="*/ 0 h 219850"/>
                              <a:gd name="T20" fmla="*/ 170624 w 219837"/>
                              <a:gd name="T21" fmla="*/ 0 h 219850"/>
                              <a:gd name="T22" fmla="*/ 219837 w 219837"/>
                              <a:gd name="T23" fmla="*/ 49225 h 219850"/>
                              <a:gd name="T24" fmla="*/ 219837 w 219837"/>
                              <a:gd name="T25" fmla="*/ 109918 h 219850"/>
                              <a:gd name="T26" fmla="*/ 0 w 219837"/>
                              <a:gd name="T27" fmla="*/ 0 h 219850"/>
                              <a:gd name="T28" fmla="*/ 219837 w 219837"/>
                              <a:gd name="T29" fmla="*/ 219850 h 219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19837" h="219850">
                                <a:moveTo>
                                  <a:pt x="219837" y="109918"/>
                                </a:moveTo>
                                <a:cubicBezTo>
                                  <a:pt x="219837" y="170637"/>
                                  <a:pt x="170624" y="219850"/>
                                  <a:pt x="109918" y="219850"/>
                                </a:cubicBezTo>
                                <a:cubicBezTo>
                                  <a:pt x="49200" y="219850"/>
                                  <a:pt x="0" y="170637"/>
                                  <a:pt x="0" y="109918"/>
                                </a:cubicBezTo>
                                <a:cubicBezTo>
                                  <a:pt x="0" y="49225"/>
                                  <a:pt x="49200" y="0"/>
                                  <a:pt x="109918" y="0"/>
                                </a:cubicBezTo>
                                <a:cubicBezTo>
                                  <a:pt x="170624" y="0"/>
                                  <a:pt x="219837" y="49225"/>
                                  <a:pt x="219837" y="109918"/>
                                </a:cubicBezTo>
                                <a:close/>
                              </a:path>
                            </a:pathLst>
                          </a:custGeom>
                          <a:noFill/>
                          <a:ln w="10046">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924962" name="Shape 60"/>
                        <wps:cNvSpPr>
                          <a:spLocks/>
                        </wps:cNvSpPr>
                        <wps:spPr bwMode="auto">
                          <a:xfrm>
                            <a:off x="769" y="1059"/>
                            <a:ext cx="687" cy="54"/>
                          </a:xfrm>
                          <a:custGeom>
                            <a:avLst/>
                            <a:gdLst>
                              <a:gd name="T0" fmla="*/ 0 w 68707"/>
                              <a:gd name="T1" fmla="*/ 0 h 5347"/>
                              <a:gd name="T2" fmla="*/ 68707 w 68707"/>
                              <a:gd name="T3" fmla="*/ 0 h 5347"/>
                              <a:gd name="T4" fmla="*/ 66446 w 68707"/>
                              <a:gd name="T5" fmla="*/ 5347 h 5347"/>
                              <a:gd name="T6" fmla="*/ 2273 w 68707"/>
                              <a:gd name="T7" fmla="*/ 5347 h 5347"/>
                              <a:gd name="T8" fmla="*/ 0 w 68707"/>
                              <a:gd name="T9" fmla="*/ 0 h 5347"/>
                              <a:gd name="T10" fmla="*/ 0 w 68707"/>
                              <a:gd name="T11" fmla="*/ 0 h 5347"/>
                              <a:gd name="T12" fmla="*/ 68707 w 68707"/>
                              <a:gd name="T13" fmla="*/ 5347 h 5347"/>
                            </a:gdLst>
                            <a:ahLst/>
                            <a:cxnLst>
                              <a:cxn ang="0">
                                <a:pos x="T0" y="T1"/>
                              </a:cxn>
                              <a:cxn ang="0">
                                <a:pos x="T2" y="T3"/>
                              </a:cxn>
                              <a:cxn ang="0">
                                <a:pos x="T4" y="T5"/>
                              </a:cxn>
                              <a:cxn ang="0">
                                <a:pos x="T6" y="T7"/>
                              </a:cxn>
                              <a:cxn ang="0">
                                <a:pos x="T8" y="T9"/>
                              </a:cxn>
                            </a:cxnLst>
                            <a:rect l="T10" t="T11" r="T12" b="T13"/>
                            <a:pathLst>
                              <a:path w="68707" h="5347">
                                <a:moveTo>
                                  <a:pt x="0" y="0"/>
                                </a:moveTo>
                                <a:lnTo>
                                  <a:pt x="68707" y="0"/>
                                </a:lnTo>
                                <a:lnTo>
                                  <a:pt x="66446" y="5347"/>
                                </a:lnTo>
                                <a:lnTo>
                                  <a:pt x="2273" y="534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6920440" name="Shape 61"/>
                        <wps:cNvSpPr>
                          <a:spLocks/>
                        </wps:cNvSpPr>
                        <wps:spPr bwMode="auto">
                          <a:xfrm>
                            <a:off x="734" y="977"/>
                            <a:ext cx="757" cy="53"/>
                          </a:xfrm>
                          <a:custGeom>
                            <a:avLst/>
                            <a:gdLst>
                              <a:gd name="T0" fmla="*/ 0 w 75692"/>
                              <a:gd name="T1" fmla="*/ 0 h 5347"/>
                              <a:gd name="T2" fmla="*/ 75692 w 75692"/>
                              <a:gd name="T3" fmla="*/ 0 h 5347"/>
                              <a:gd name="T4" fmla="*/ 73418 w 75692"/>
                              <a:gd name="T5" fmla="*/ 5347 h 5347"/>
                              <a:gd name="T6" fmla="*/ 2273 w 75692"/>
                              <a:gd name="T7" fmla="*/ 5347 h 5347"/>
                              <a:gd name="T8" fmla="*/ 0 w 75692"/>
                              <a:gd name="T9" fmla="*/ 0 h 5347"/>
                              <a:gd name="T10" fmla="*/ 0 w 75692"/>
                              <a:gd name="T11" fmla="*/ 0 h 5347"/>
                              <a:gd name="T12" fmla="*/ 75692 w 75692"/>
                              <a:gd name="T13" fmla="*/ 5347 h 5347"/>
                            </a:gdLst>
                            <a:ahLst/>
                            <a:cxnLst>
                              <a:cxn ang="0">
                                <a:pos x="T0" y="T1"/>
                              </a:cxn>
                              <a:cxn ang="0">
                                <a:pos x="T2" y="T3"/>
                              </a:cxn>
                              <a:cxn ang="0">
                                <a:pos x="T4" y="T5"/>
                              </a:cxn>
                              <a:cxn ang="0">
                                <a:pos x="T6" y="T7"/>
                              </a:cxn>
                              <a:cxn ang="0">
                                <a:pos x="T8" y="T9"/>
                              </a:cxn>
                            </a:cxnLst>
                            <a:rect l="T10" t="T11" r="T12" b="T13"/>
                            <a:pathLst>
                              <a:path w="75692" h="5347">
                                <a:moveTo>
                                  <a:pt x="0" y="0"/>
                                </a:moveTo>
                                <a:lnTo>
                                  <a:pt x="75692" y="0"/>
                                </a:lnTo>
                                <a:lnTo>
                                  <a:pt x="73418" y="5347"/>
                                </a:lnTo>
                                <a:lnTo>
                                  <a:pt x="2273" y="534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5590049" name="Shape 62"/>
                        <wps:cNvSpPr>
                          <a:spLocks/>
                        </wps:cNvSpPr>
                        <wps:spPr bwMode="auto">
                          <a:xfrm>
                            <a:off x="259" y="735"/>
                            <a:ext cx="269" cy="313"/>
                          </a:xfrm>
                          <a:custGeom>
                            <a:avLst/>
                            <a:gdLst>
                              <a:gd name="T0" fmla="*/ 13729 w 26848"/>
                              <a:gd name="T1" fmla="*/ 0 h 31217"/>
                              <a:gd name="T2" fmla="*/ 26848 w 26848"/>
                              <a:gd name="T3" fmla="*/ 31217 h 31217"/>
                              <a:gd name="T4" fmla="*/ 13932 w 26848"/>
                              <a:gd name="T5" fmla="*/ 30810 h 31217"/>
                              <a:gd name="T6" fmla="*/ 13932 w 26848"/>
                              <a:gd name="T7" fmla="*/ 30810 h 31217"/>
                              <a:gd name="T8" fmla="*/ 0 w 26848"/>
                              <a:gd name="T9" fmla="*/ 30442 h 31217"/>
                              <a:gd name="T10" fmla="*/ 13729 w 26848"/>
                              <a:gd name="T11" fmla="*/ 0 h 31217"/>
                              <a:gd name="T12" fmla="*/ 13729 w 26848"/>
                              <a:gd name="T13" fmla="*/ 0 h 31217"/>
                              <a:gd name="T14" fmla="*/ 0 w 26848"/>
                              <a:gd name="T15" fmla="*/ 0 h 31217"/>
                              <a:gd name="T16" fmla="*/ 26848 w 26848"/>
                              <a:gd name="T17" fmla="*/ 31217 h 31217"/>
                            </a:gdLst>
                            <a:ahLst/>
                            <a:cxnLst>
                              <a:cxn ang="0">
                                <a:pos x="T0" y="T1"/>
                              </a:cxn>
                              <a:cxn ang="0">
                                <a:pos x="T2" y="T3"/>
                              </a:cxn>
                              <a:cxn ang="0">
                                <a:pos x="T4" y="T5"/>
                              </a:cxn>
                              <a:cxn ang="0">
                                <a:pos x="T6" y="T7"/>
                              </a:cxn>
                              <a:cxn ang="0">
                                <a:pos x="T8" y="T9"/>
                              </a:cxn>
                              <a:cxn ang="0">
                                <a:pos x="T10" y="T11"/>
                              </a:cxn>
                              <a:cxn ang="0">
                                <a:pos x="T12" y="T13"/>
                              </a:cxn>
                            </a:cxnLst>
                            <a:rect l="T14" t="T15" r="T16" b="T17"/>
                            <a:pathLst>
                              <a:path w="26848" h="31217">
                                <a:moveTo>
                                  <a:pt x="13729" y="0"/>
                                </a:moveTo>
                                <a:cubicBezTo>
                                  <a:pt x="26848" y="31217"/>
                                  <a:pt x="13932" y="30810"/>
                                  <a:pt x="13932" y="30810"/>
                                </a:cubicBezTo>
                                <a:cubicBezTo>
                                  <a:pt x="0" y="30442"/>
                                  <a:pt x="13729" y="0"/>
                                  <a:pt x="13729"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0539387" name="Shape 63"/>
                        <wps:cNvSpPr>
                          <a:spLocks/>
                        </wps:cNvSpPr>
                        <wps:spPr bwMode="auto">
                          <a:xfrm>
                            <a:off x="896" y="649"/>
                            <a:ext cx="331" cy="278"/>
                          </a:xfrm>
                          <a:custGeom>
                            <a:avLst/>
                            <a:gdLst>
                              <a:gd name="T0" fmla="*/ 33058 w 33058"/>
                              <a:gd name="T1" fmla="*/ 0 h 27813"/>
                              <a:gd name="T2" fmla="*/ 19799 w 33058"/>
                              <a:gd name="T3" fmla="*/ 17069 h 27813"/>
                              <a:gd name="T4" fmla="*/ 20752 w 33058"/>
                              <a:gd name="T5" fmla="*/ 27813 h 27813"/>
                              <a:gd name="T6" fmla="*/ 20752 w 33058"/>
                              <a:gd name="T7" fmla="*/ 27813 h 27813"/>
                              <a:gd name="T8" fmla="*/ 0 w 33058"/>
                              <a:gd name="T9" fmla="*/ 14503 h 27813"/>
                              <a:gd name="T10" fmla="*/ 33058 w 33058"/>
                              <a:gd name="T11" fmla="*/ 0 h 27813"/>
                              <a:gd name="T12" fmla="*/ 33058 w 33058"/>
                              <a:gd name="T13" fmla="*/ 0 h 27813"/>
                              <a:gd name="T14" fmla="*/ 0 w 33058"/>
                              <a:gd name="T15" fmla="*/ 0 h 27813"/>
                              <a:gd name="T16" fmla="*/ 33058 w 33058"/>
                              <a:gd name="T17" fmla="*/ 27813 h 27813"/>
                            </a:gdLst>
                            <a:ahLst/>
                            <a:cxnLst>
                              <a:cxn ang="0">
                                <a:pos x="T0" y="T1"/>
                              </a:cxn>
                              <a:cxn ang="0">
                                <a:pos x="T2" y="T3"/>
                              </a:cxn>
                              <a:cxn ang="0">
                                <a:pos x="T4" y="T5"/>
                              </a:cxn>
                              <a:cxn ang="0">
                                <a:pos x="T6" y="T7"/>
                              </a:cxn>
                              <a:cxn ang="0">
                                <a:pos x="T8" y="T9"/>
                              </a:cxn>
                              <a:cxn ang="0">
                                <a:pos x="T10" y="T11"/>
                              </a:cxn>
                              <a:cxn ang="0">
                                <a:pos x="T12" y="T13"/>
                              </a:cxn>
                            </a:cxnLst>
                            <a:rect l="T14" t="T15" r="T16" b="T17"/>
                            <a:pathLst>
                              <a:path w="33058" h="27813">
                                <a:moveTo>
                                  <a:pt x="33058" y="0"/>
                                </a:moveTo>
                                <a:cubicBezTo>
                                  <a:pt x="19799" y="17069"/>
                                  <a:pt x="20752" y="27813"/>
                                  <a:pt x="20752" y="27813"/>
                                </a:cubicBezTo>
                                <a:cubicBezTo>
                                  <a:pt x="0" y="14503"/>
                                  <a:pt x="33058" y="0"/>
                                  <a:pt x="3305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5549835" name="Shape 64"/>
                        <wps:cNvSpPr>
                          <a:spLocks/>
                        </wps:cNvSpPr>
                        <wps:spPr bwMode="auto">
                          <a:xfrm>
                            <a:off x="284" y="1110"/>
                            <a:ext cx="1457" cy="478"/>
                          </a:xfrm>
                          <a:custGeom>
                            <a:avLst/>
                            <a:gdLst>
                              <a:gd name="T0" fmla="*/ 3683 w 145771"/>
                              <a:gd name="T1" fmla="*/ 0 h 47841"/>
                              <a:gd name="T2" fmla="*/ 19723 w 145771"/>
                              <a:gd name="T3" fmla="*/ 0 h 47841"/>
                              <a:gd name="T4" fmla="*/ 19723 w 145771"/>
                              <a:gd name="T5" fmla="*/ 2997 h 47841"/>
                              <a:gd name="T6" fmla="*/ 140373 w 145771"/>
                              <a:gd name="T7" fmla="*/ 2997 h 47841"/>
                              <a:gd name="T8" fmla="*/ 145771 w 145771"/>
                              <a:gd name="T9" fmla="*/ 1520 h 47841"/>
                              <a:gd name="T10" fmla="*/ 145771 w 145771"/>
                              <a:gd name="T11" fmla="*/ 6370 h 47841"/>
                              <a:gd name="T12" fmla="*/ 143878 w 145771"/>
                              <a:gd name="T13" fmla="*/ 6871 h 47841"/>
                              <a:gd name="T14" fmla="*/ 138976 w 145771"/>
                              <a:gd name="T15" fmla="*/ 16485 h 47841"/>
                              <a:gd name="T16" fmla="*/ 132893 w 145771"/>
                              <a:gd name="T17" fmla="*/ 24778 h 47841"/>
                              <a:gd name="T18" fmla="*/ 143970 w 145771"/>
                              <a:gd name="T19" fmla="*/ 21360 h 47841"/>
                              <a:gd name="T20" fmla="*/ 145771 w 145771"/>
                              <a:gd name="T21" fmla="*/ 19797 h 47841"/>
                              <a:gd name="T22" fmla="*/ 145771 w 145771"/>
                              <a:gd name="T23" fmla="*/ 25498 h 47841"/>
                              <a:gd name="T24" fmla="*/ 128473 w 145771"/>
                              <a:gd name="T25" fmla="*/ 29464 h 47841"/>
                              <a:gd name="T26" fmla="*/ 82741 w 145771"/>
                              <a:gd name="T27" fmla="*/ 47841 h 47841"/>
                              <a:gd name="T28" fmla="*/ 24156 w 145771"/>
                              <a:gd name="T29" fmla="*/ 12370 h 47841"/>
                              <a:gd name="T30" fmla="*/ 4013 w 145771"/>
                              <a:gd name="T31" fmla="*/ 12370 h 47841"/>
                              <a:gd name="T32" fmla="*/ 0 w 145771"/>
                              <a:gd name="T33" fmla="*/ 2997 h 47841"/>
                              <a:gd name="T34" fmla="*/ 3683 w 145771"/>
                              <a:gd name="T35" fmla="*/ 2997 h 47841"/>
                              <a:gd name="T36" fmla="*/ 3683 w 145771"/>
                              <a:gd name="T37" fmla="*/ 0 h 47841"/>
                              <a:gd name="T38" fmla="*/ 0 w 145771"/>
                              <a:gd name="T39" fmla="*/ 0 h 47841"/>
                              <a:gd name="T40" fmla="*/ 145771 w 145771"/>
                              <a:gd name="T41" fmla="*/ 47841 h 478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45771" h="47841">
                                <a:moveTo>
                                  <a:pt x="3683" y="0"/>
                                </a:moveTo>
                                <a:lnTo>
                                  <a:pt x="19723" y="0"/>
                                </a:lnTo>
                                <a:lnTo>
                                  <a:pt x="19723" y="2997"/>
                                </a:lnTo>
                                <a:cubicBezTo>
                                  <a:pt x="19723" y="2997"/>
                                  <a:pt x="117970" y="2997"/>
                                  <a:pt x="140373" y="2997"/>
                                </a:cubicBezTo>
                                <a:lnTo>
                                  <a:pt x="145771" y="1520"/>
                                </a:lnTo>
                                <a:lnTo>
                                  <a:pt x="145771" y="6370"/>
                                </a:lnTo>
                                <a:lnTo>
                                  <a:pt x="143878" y="6871"/>
                                </a:lnTo>
                                <a:cubicBezTo>
                                  <a:pt x="142177" y="11557"/>
                                  <a:pt x="138976" y="16485"/>
                                  <a:pt x="138976" y="16485"/>
                                </a:cubicBezTo>
                                <a:cubicBezTo>
                                  <a:pt x="137160" y="19406"/>
                                  <a:pt x="135128" y="22187"/>
                                  <a:pt x="132893" y="24778"/>
                                </a:cubicBezTo>
                                <a:cubicBezTo>
                                  <a:pt x="134817" y="24752"/>
                                  <a:pt x="139093" y="24305"/>
                                  <a:pt x="143970" y="21360"/>
                                </a:cubicBezTo>
                                <a:lnTo>
                                  <a:pt x="145771" y="19797"/>
                                </a:lnTo>
                                <a:lnTo>
                                  <a:pt x="145771" y="25498"/>
                                </a:lnTo>
                                <a:lnTo>
                                  <a:pt x="128473" y="29464"/>
                                </a:lnTo>
                                <a:cubicBezTo>
                                  <a:pt x="116599" y="40856"/>
                                  <a:pt x="100483" y="47841"/>
                                  <a:pt x="82741" y="47841"/>
                                </a:cubicBezTo>
                                <a:cubicBezTo>
                                  <a:pt x="57277" y="47841"/>
                                  <a:pt x="35192" y="33464"/>
                                  <a:pt x="24156" y="12370"/>
                                </a:cubicBezTo>
                                <a:lnTo>
                                  <a:pt x="4013" y="12370"/>
                                </a:lnTo>
                                <a:lnTo>
                                  <a:pt x="0" y="2997"/>
                                </a:lnTo>
                                <a:lnTo>
                                  <a:pt x="3683" y="2997"/>
                                </a:lnTo>
                                <a:lnTo>
                                  <a:pt x="368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594742" name="Shape 65"/>
                        <wps:cNvSpPr>
                          <a:spLocks/>
                        </wps:cNvSpPr>
                        <wps:spPr bwMode="auto">
                          <a:xfrm>
                            <a:off x="1741" y="1070"/>
                            <a:ext cx="199" cy="295"/>
                          </a:xfrm>
                          <a:custGeom>
                            <a:avLst/>
                            <a:gdLst>
                              <a:gd name="T0" fmla="*/ 19888 w 19888"/>
                              <a:gd name="T1" fmla="*/ 0 h 29422"/>
                              <a:gd name="T2" fmla="*/ 1109 w 19888"/>
                              <a:gd name="T3" fmla="*/ 29168 h 29422"/>
                              <a:gd name="T4" fmla="*/ 0 w 19888"/>
                              <a:gd name="T5" fmla="*/ 29422 h 29422"/>
                              <a:gd name="T6" fmla="*/ 0 w 19888"/>
                              <a:gd name="T7" fmla="*/ 23722 h 29422"/>
                              <a:gd name="T8" fmla="*/ 5746 w 19888"/>
                              <a:gd name="T9" fmla="*/ 18735 h 29422"/>
                              <a:gd name="T10" fmla="*/ 12878 w 19888"/>
                              <a:gd name="T11" fmla="*/ 6883 h 29422"/>
                              <a:gd name="T12" fmla="*/ 0 w 19888"/>
                              <a:gd name="T13" fmla="*/ 10294 h 29422"/>
                              <a:gd name="T14" fmla="*/ 0 w 19888"/>
                              <a:gd name="T15" fmla="*/ 5444 h 29422"/>
                              <a:gd name="T16" fmla="*/ 19888 w 19888"/>
                              <a:gd name="T17" fmla="*/ 0 h 29422"/>
                              <a:gd name="T18" fmla="*/ 0 w 19888"/>
                              <a:gd name="T19" fmla="*/ 0 h 29422"/>
                              <a:gd name="T20" fmla="*/ 19888 w 19888"/>
                              <a:gd name="T21" fmla="*/ 29422 h 294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888" h="29422">
                                <a:moveTo>
                                  <a:pt x="19888" y="0"/>
                                </a:moveTo>
                                <a:cubicBezTo>
                                  <a:pt x="19888" y="0"/>
                                  <a:pt x="15766" y="20110"/>
                                  <a:pt x="1109" y="29168"/>
                                </a:cubicBezTo>
                                <a:lnTo>
                                  <a:pt x="0" y="29422"/>
                                </a:lnTo>
                                <a:lnTo>
                                  <a:pt x="0" y="23722"/>
                                </a:lnTo>
                                <a:lnTo>
                                  <a:pt x="5746" y="18735"/>
                                </a:lnTo>
                                <a:cubicBezTo>
                                  <a:pt x="8265" y="15754"/>
                                  <a:pt x="10716" y="11890"/>
                                  <a:pt x="12878" y="6883"/>
                                </a:cubicBezTo>
                                <a:lnTo>
                                  <a:pt x="0" y="10294"/>
                                </a:lnTo>
                                <a:lnTo>
                                  <a:pt x="0" y="5444"/>
                                </a:lnTo>
                                <a:lnTo>
                                  <a:pt x="1988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E909F" id="Group 31057" o:spid="_x0000_s1026" style="position:absolute;left:0;text-align:left;margin-left:308.15pt;margin-top:.9pt;width:74.45pt;height:17.3pt;z-index:251637248" coordsize="9453,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">
                <v:shape id="Shape 6" o:spid="_x0000_s1027" style="position:absolute;left:2593;top:359;width:562;height:721;visibility:visible;mso-wrap-style:square;v-text-anchor:top" coordsize="56235,7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" path="m,l56235,r,7226l33058,7226r,64885l23076,72111r,-64885l,7226,,xe" fillcolor="black" stroked="f" strokeweight="0">
                  <v:stroke miterlimit="83231f" joinstyle="miter"/>
                  <v:path arrowok="t" o:connecttype="custom" o:connectlocs="0,0;562,0;562,72;330,72;330,721;231,721;231,72;0,72;0,0" o:connectangles="0,0,0,0,0,0,0,0,0" textboxrect="0,0,56235,72111"/>
                </v:shape>
                <v:shape id="Shape 7" o:spid="_x0000_s1028" style="position:absolute;left:3103;top:750;width:203;height:342;visibility:visible;mso-wrap-style:square;v-text-anchor:top" coordsize="20242,34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" path="m20242,r,6350l12703,10379v-2073,2097,-3127,4694,-3127,7939c9576,23677,13284,27081,16993,27081r3249,-2009l20242,31307r-5624,2962c5969,34269,,28110,,18419,,9466,7620,3802,18326,601l20242,xe" fillcolor="black" stroked="f" strokeweight="0">
                  <v:stroke miterlimit="83231f" joinstyle="miter"/>
                  <v:path arrowok="t" o:connecttype="custom" o:connectlocs="203,0;203,63;127,104;96,183;170,270;203,250;203,312;147,342;0,184;184,6;203,0" o:connectangles="0,0,0,0,0,0,0,0,0,0,0" textboxrect="0,0,20242,34269"/>
                </v:shape>
                <v:shape id="Shape 8" o:spid="_x0000_s1029" style="position:absolute;left:3137;top:556;width:169;height:113;visibility:visible;mso-wrap-style:square;v-text-anchor:top" coordsize="16838,1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" path="m16838,r,5872l3594,11317,,6694,16838,xe" fillcolor="black" stroked="f" strokeweight="0">
                  <v:stroke miterlimit="83231f" joinstyle="miter"/>
                  <v:path arrowok="t" o:connecttype="custom" o:connectlocs="169,0;169,59;36,113;0,67;169,0" o:connectangles="0,0,0,0,0" textboxrect="0,0,16838,11317"/>
                </v:shape>
                <v:shape id="Shape 9" o:spid="_x0000_s1030" style="position:absolute;left:3306;top:553;width:221;height:527;visibility:visible;mso-wrap-style:square;v-text-anchor:top" coordsize="22087,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" path="m764,c8486,,19814,2464,19814,17501r,22656c19814,44082,20335,49022,22087,52730r-10096,c10746,50571,10543,47282,10543,43967l7254,47168,,50988,,44752,6581,40683c9362,36639,11165,30588,10543,22555l1704,25121,,26031,,19681,10543,16370c10137,10084,5298,6071,256,6071l,6176,,304,764,xe" fillcolor="black" stroked="f" strokeweight="0">
                  <v:stroke miterlimit="83231f" joinstyle="miter"/>
                  <v:path arrowok="t" o:connecttype="custom" o:connectlocs="8,0;198,175;198,401;221,527;120,527;105,439;73,471;0,510;0,447;66,407;105,225;17,251;0,260;0,197;105,164;3,61;0,62;0,3;8,0" o:connectangles="0,0,0,0,0,0,0,0,0,0,0,0,0,0,0,0,0,0,0" textboxrect="0,0,22087,52730"/>
                </v:shape>
                <v:shape id="Shape 10" o:spid="_x0000_s1031" style="position:absolute;left:3570;top:555;width:512;height:783;visibility:visible;mso-wrap-style:square;v-text-anchor:top" coordsize="51193,7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" path="m10922,v5245,13081,10604,26264,15760,41821l26886,41821c32245,26264,37605,13081,43053,r8140,1956l24727,61595c19875,72504,13500,78270,4635,78270l,78270,,71679r3607,c9995,71679,14529,70040,21831,49644l1651,2578,10922,xe" fillcolor="black" stroked="f" strokeweight="0">
                  <v:stroke miterlimit="83231f" joinstyle="miter"/>
                  <v:path arrowok="t" o:connecttype="custom" o:connectlocs="109,0;267,418;269,418;431,0;512,20;247,616;46,783;0,783;0,717;36,717;218,497;17,26;109,0" o:connectangles="0,0,0,0,0,0,0,0,0,0,0,0,0" textboxrect="0,0,51193,78270"/>
                </v:shape>
                <v:shape id="Shape 46040" o:spid="_x0000_s1032" style="position:absolute;left:4163;top:323;width:93;height:757;visibility:visible;mso-wrap-style:square;v-text-anchor:top" coordsize="9265,7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" path="m,l9265,r,75715l,75715,,e" fillcolor="black" stroked="f" strokeweight="0">
                  <v:stroke miterlimit="83231f" joinstyle="miter"/>
                  <v:path arrowok="t" o:connecttype="custom" o:connectlocs="0,0;93,0;93,757;0,757;0,0" o:connectangles="0,0,0,0,0" textboxrect="0,0,9265,75715"/>
                </v:shape>
                <v:shape id="Shape 12" o:spid="_x0000_s1033" style="position:absolute;left:4373;top:553;width:254;height:539;visibility:visible;mso-wrap-style:square;v-text-anchor:top" coordsize="25388,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" path="m25336,r52,20l25388,6593r-52,-27c13805,6566,9982,17094,9982,26365v,9678,3302,20993,15354,20993l25388,47330r,6598l25336,53950c10198,53950,,42316,,26365,,9677,12370,,25336,xe" fillcolor="black" stroked="f" strokeweight="0">
                  <v:stroke miterlimit="83231f" joinstyle="miter"/>
                  <v:path arrowok="t" o:connecttype="custom" o:connectlocs="253,0;254,0;254,66;253,66;100,263;253,473;254,473;254,539;253,539;0,263;253,0" o:connectangles="0,0,0,0,0,0,0,0,0,0,0" textboxrect="0,0,25388,53950"/>
                </v:shape>
                <v:shape id="Shape 13" o:spid="_x0000_s1034" style="position:absolute;left:4627;top:553;width:254;height:539;visibility:visible;mso-wrap-style:square;v-text-anchor:top" coordsize="25374,5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" path="m,l17529,6905v4734,4505,7845,11096,7845,19440c25374,34321,22828,41217,18377,46119l,53908,,47310,12240,40471v2342,-4039,3165,-9287,3165,-14126c15405,21710,14452,16760,12044,12969l,6573,,xe" fillcolor="black" stroked="f" strokeweight="0">
                  <v:stroke miterlimit="83231f" joinstyle="miter"/>
                  <v:path arrowok="t" o:connecttype="custom" o:connectlocs="0,0;175,69;254,263;184,461;0,539;0,473;123,405;154,263;121,130;0,66;0,0" o:connectangles="0,0,0,0,0,0,0,0,0,0,0" textboxrect="0,0,25374,53908"/>
                </v:shape>
                <v:shape id="Shape 14" o:spid="_x0000_s1035" style="position:absolute;left:4998;top:553;width:291;height:527;visibility:visible;mso-wrap-style:square;v-text-anchor:top" coordsize="29070,5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" path="m20510,v2261,,5665,1638,8560,5042l24828,11024c22568,9881,20320,8865,17932,8865v-4737,,-8648,4724,-8648,16167l9284,52743,,52743,,1245r9080,l9080,7620,12802,3696c14961,1537,18352,,20510,xe" fillcolor="black" stroked="f" strokeweight="0">
                  <v:stroke miterlimit="83231f" joinstyle="miter"/>
                  <v:path arrowok="t" o:connecttype="custom" o:connectlocs="205,0;291,50;249,110;180,89;93,250;93,527;0,527;0,12;91,12;91,76;128,37;205,0" o:connectangles="0,0,0,0,0,0,0,0,0,0,0,0" textboxrect="0,0,29070,52743"/>
                </v:shape>
                <v:shape id="Shape 15" o:spid="_x0000_s1036" style="position:absolute;left:6470;top:359;width:355;height:721;visibility:visible;mso-wrap-style:square;v-text-anchor:top" coordsize="35547,7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" path="m,l35547,r,7214l9995,7214r,27381l35027,34595r,7213l9995,41808r,30290l,72098,,xe" fillcolor="black" stroked="f" strokeweight="0">
                  <v:stroke miterlimit="83231f" joinstyle="miter"/>
                  <v:path arrowok="t" o:connecttype="custom" o:connectlocs="0,0;355,0;355,72;100,72;100,346;350,346;350,418;100,418;100,721;0,721;0,0" o:connectangles="0,0,0,0,0,0,0,0,0,0,0" textboxrect="0,0,35547,72098"/>
                </v:shape>
                <v:shape id="Shape 16" o:spid="_x0000_s1037" style="position:absolute;left:6955;top:553;width:290;height:527;visibility:visible;mso-wrap-style:square;v-text-anchor:top" coordsize="29045,5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" path="m20485,v2286,,5690,1638,8560,5042l24829,11024c22581,9881,20295,8865,17933,8865v-4763,,-8649,4724,-8649,16167l9284,52743,,52743,,1245r9055,l9055,7620,12776,3696c14936,1537,18326,,20485,xe" fillcolor="black" stroked="f" strokeweight="0">
                  <v:stroke miterlimit="83231f" joinstyle="miter"/>
                  <v:path arrowok="t" o:connecttype="custom" o:connectlocs="205,0;290,50;248,110;179,89;93,250;93,527;0,527;0,12;90,12;90,76;128,37;205,0" o:connectangles="0,0,0,0,0,0,0,0,0,0,0,0" textboxrect="0,0,29045,52743"/>
                </v:shape>
                <v:shape id="Shape 17" o:spid="_x0000_s1038" style="position:absolute;left:7278;top:750;width:203;height:342;visibility:visible;mso-wrap-style:square;v-text-anchor:top" coordsize="20241,34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" path="m20241,r,6345l12702,10379v-2072,2097,-3126,4694,-3126,7939c9576,23677,13297,27081,16992,27081r3249,-2009l20241,31307r-5636,2962c5981,34269,,28109,,18419,,9466,7620,3802,18326,601l20241,xe" fillcolor="black" stroked="f" strokeweight="0">
                  <v:stroke miterlimit="83231f" joinstyle="miter"/>
                  <v:path arrowok="t" o:connecttype="custom" o:connectlocs="203,0;203,63;127,104;96,183;170,270;203,250;203,312;146,342;0,184;184,6;203,0" o:connectangles="0,0,0,0,0,0,0,0,0,0,0" textboxrect="0,0,20241,34269"/>
                </v:shape>
                <v:shape id="Shape 18" o:spid="_x0000_s1039" style="position:absolute;left:7312;top:556;width:169;height:113;visibility:visible;mso-wrap-style:square;v-text-anchor:top" coordsize="1683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" path="m16837,r,5867l3594,11316,,6694,16837,xe" fillcolor="black" stroked="f" strokeweight="0">
                  <v:stroke miterlimit="83231f" joinstyle="miter"/>
                  <v:path arrowok="t" o:connecttype="custom" o:connectlocs="169,0;169,59;36,113;0,67;169,0" o:connectangles="0,0,0,0,0" textboxrect="0,0,16837,11316"/>
                </v:shape>
                <v:shape id="Shape 19" o:spid="_x0000_s1040" style="position:absolute;left:7481;top:553;width:221;height:527;visibility:visible;mso-wrap-style:square;v-text-anchor:top" coordsize="22075,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" path="m765,c8487,,19815,2464,19815,17501r,22656c19815,44082,20336,49022,22075,52730r-10071,c10760,50571,10544,47282,10544,43967l7267,47168,,50988,,44753,6582,40683c9360,36639,11160,30588,10544,22555l1692,25121,,26026,,19681,10544,16370c10150,10084,5286,6071,244,6071l,6171,,304,765,xe" fillcolor="black" stroked="f" strokeweight="0">
                  <v:stroke miterlimit="83231f" joinstyle="miter"/>
                  <v:path arrowok="t" o:connecttype="custom" o:connectlocs="8,0;198,175;198,401;221,527;120,527;106,439;73,471;0,510;0,447;66,407;106,225;17,251;0,260;0,197;106,164;2,61;0,62;0,3;8,0" o:connectangles="0,0,0,0,0,0,0,0,0,0,0,0,0,0,0,0,0,0,0" textboxrect="0,0,22075,52730"/>
                </v:shape>
                <v:shape id="Shape 20" o:spid="_x0000_s1041" style="position:absolute;left:7828;top:553;width:450;height:527;visibility:visible;mso-wrap-style:square;v-text-anchor:top" coordsize="45021,5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" path="m26797,c38621,,45021,6579,45021,19571r,33172l35776,52743r,-31217c35776,11836,31636,6794,23292,6794v-7315,,-14008,5042,-14008,14936l9284,52743,,52743,,1245r9182,l9182,7620c14021,2476,21437,,26797,xe" fillcolor="black" stroked="f" strokeweight="0">
                  <v:stroke miterlimit="83231f" joinstyle="miter"/>
                  <v:path arrowok="t" o:connecttype="custom" o:connectlocs="268,0;450,196;450,527;358,527;358,215;233,68;93,217;93,527;0,527;0,12;92,12;92,76;268,0" o:connectangles="0,0,0,0,0,0,0,0,0,0,0,0,0" textboxrect="0,0,45021,52743"/>
                </v:shape>
                <v:shape id="Shape 21" o:spid="_x0000_s1042" style="position:absolute;left:8396;top:553;width:430;height:539;visibility:visible;mso-wrap-style:square;v-text-anchor:top" coordsize="43066,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" path="m27915,v5257,,9994,1333,13817,4216l38621,9461c35649,8026,31826,6782,28029,6782v-8458,,-18021,5562,-18021,19583c10008,37071,15456,47168,27915,47168v4432,,8547,-1130,12572,-3709l43066,48616v-5055,3594,-11138,5334,-15558,5334c3111,53950,,33985,,26873,,13995,8560,,27915,xe" fillcolor="black" stroked="f" strokeweight="0">
                  <v:stroke miterlimit="83231f" joinstyle="miter"/>
                  <v:path arrowok="t" o:connecttype="custom" o:connectlocs="279,0;417,42;386,95;280,68;100,263;279,471;404,434;430,486;275,539;0,268;279,0" o:connectangles="0,0,0,0,0,0,0,0,0,0,0" textboxrect="0,0,43066,53950"/>
                </v:shape>
                <v:shape id="Shape 22" o:spid="_x0000_s1043" style="position:absolute;left:8926;top:565;width:93;height:515;visibility:visible;mso-wrap-style:square;v-text-anchor:top" coordsize="9253,5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" path="m,l9246,r7,l9253,51493,,51493,,xe" fillcolor="black" stroked="f" strokeweight="0">
                  <v:stroke miterlimit="83231f" joinstyle="miter"/>
                  <v:path arrowok="t" o:connecttype="custom" o:connectlocs="0,0;93,0;93,0;93,515;0,515;0,0" o:connectangles="0,0,0,0,0,0" textboxrect="0,0,9253,51493"/>
                </v:shape>
                <v:shape id="Shape 23" o:spid="_x0000_s1044" style="position:absolute;left:8914;top:341;width:117;height:117;visibility:visible;mso-wrap-style:square;v-text-anchor:top" coordsize="11735,1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" path="m5855,v3721,,5880,2908,5880,5474c11735,8242,10389,11747,5855,11747,1334,11747,,8242,,5474,,2908,2159,,5855,xe" fillcolor="black" stroked="f" strokeweight="0">
                  <v:stroke miterlimit="83231f" joinstyle="miter"/>
                  <v:path arrowok="t" o:connecttype="custom" o:connectlocs="58,0;95,0;117,29;117,55;117,82;104,117;58,117;13,117;0,82;0,55;0,29;22,0;58,0" o:connectangles="0,0,0,0,0,0,0,0,0,0,0,0,0" textboxrect="0,0,11735,11747"/>
                </v:shape>
                <v:shape id="Shape 25" o:spid="_x0000_s1045" style="position:absolute;left:9120;top:553;width:333;height:539;visibility:visible;mso-wrap-style:square;v-text-anchor:top" coordsize="33338,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" path="m20282,v5067,,9995,2045,12675,4737l29363,9461c25641,6998,22670,6172,19888,6172v-3302,,-7543,1537,-7543,5868c12345,16370,17082,18542,22962,22962v3302,2521,6035,4838,7943,7426l33338,37743r,2766l28439,49940v-3322,2546,-7827,4010,-12564,4010c9995,53950,3391,51384,,47473l4534,42215v2972,2794,6998,5143,11113,5143c19990,47358,24397,45110,24397,40056v,-5982,-5347,-8560,-10185,-12053c8331,23787,3188,20282,3188,13284,3188,5131,11227,,20282,xe" fillcolor="black" stroked="f" strokeweight="0">
                  <v:stroke miterlimit="83231f" joinstyle="miter"/>
                  <v:path arrowok="t" o:connecttype="custom" o:connectlocs="203,0;329,47;293,95;199,62;123,120;229,229;309,304;333,377;333,405;284,499;159,539;0,474;45,422;156,473;244,400;142,280;32,133;203,0" o:connectangles="0,0,0,0,0,0,0,0,0,0,0,0,0,0,0,0,0,0" textboxrect="0,0,33338,53950"/>
                </v:shape>
                <v:shape id="Shape 26" o:spid="_x0000_s1046" style="position:absolute;left:5532;top:347;width:275;height:745;visibility:visible;mso-wrap-style:square;v-text-anchor:top" coordsize="27496,74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" path="m25324,r2172,728l27496,7636,26264,7214v-6693,,-10097,3810,-10097,8331c16167,19672,18758,23482,25845,29972r1651,1539l27496,43945,19964,37173v-6464,3619,-9245,8966,-9245,14935c10719,58712,15850,67780,26759,67780r737,-194l27496,74143r-1855,419c3175,74562,,57468,,53035,,43574,6896,36157,15430,32233,11430,28423,6071,23482,6071,16065,6071,7607,13792,,25324,xe" fillcolor="black" stroked="f" strokeweight="0">
                  <v:stroke miterlimit="83231f" joinstyle="miter"/>
                  <v:path arrowok="t" o:connecttype="custom" o:connectlocs="253,0;275,7;275,76;263,72;162,155;258,299;275,315;275,439;200,371;107,521;268,677;275,675;275,741;256,745;0,530;154,322;61,161;253,0" o:connectangles="0,0,0,0,0,0,0,0,0,0,0,0,0,0,0,0,0,0" textboxrect="0,0,27496,74562"/>
                </v:shape>
                <v:shape id="Shape 27" o:spid="_x0000_s1047" style="position:absolute;left:5807;top:662;width:427;height:430;visibility:visible;mso-wrap-style:square;v-text-anchor:top" coordsize="42748,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" path="m,l21425,19975c23457,15885,23177,9738,21565,4379r8013,c30874,10450,30416,18146,26975,24940l42748,38428r-9169,4622l21844,32230v-2782,3150,-6210,5855,-10192,7772l,42632,,36074,9882,33470v3015,-1662,5409,-3850,6894,-5952l,12433,,xe" fillcolor="black" stroked="f" strokeweight="0">
                  <v:stroke miterlimit="83231f" joinstyle="miter"/>
                  <v:path arrowok="t" o:connecttype="custom" o:connectlocs="0,0;214,200;215,44;295,44;269,249;427,384;335,430;218,322;116,400;0,426;0,360;99,334;168,275;0,124;0,0" o:connectangles="0,0,0,0,0,0,0,0,0,0,0,0,0,0,0" textboxrect="0,0,42748,43050"/>
                </v:shape>
                <v:shape id="Shape 28" o:spid="_x0000_s1048" style="position:absolute;left:5807;top:354;width:125;height:100;visibility:visible;mso-wrap-style:square;v-text-anchor:top" coordsize="12560,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" path="m,l12560,4212,8966,9978,,6907,,xe" fillcolor="black" stroked="f" strokeweight="0">
                  <v:stroke miterlimit="83231f" joinstyle="miter"/>
                  <v:path arrowok="t" o:connecttype="custom" o:connectlocs="0,0;125,42;89,100;0,69;0,0" o:connectangles="0,0,0,0,0" textboxrect="0,0,12560,9978"/>
                </v:shape>
                <v:shape id="Shape 29" o:spid="_x0000_s1049" style="position:absolute;left:2719;top:1562;width:323;height:414;visibility:visible;mso-wrap-style:square;v-text-anchor:top" coordsize="32334,4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" path="m,l32334,r,4140l19012,4140r,37275l13272,41415r,-37275l,4140,,xe" fillcolor="black" stroked="f" strokeweight="0">
                  <v:stroke miterlimit="83231f" joinstyle="miter"/>
                  <v:path arrowok="t" o:connecttype="custom" o:connectlocs="0,0;323,0;323,41;190,41;190,414;133,414;133,41;0,41;0,0" o:connectangles="0,0,0,0,0,0,0,0,0" textboxrect="0,0,32334,41415"/>
                </v:shape>
                <v:shape id="Shape 30" o:spid="_x0000_s1050" style="position:absolute;left:3012;top:1786;width:116;height:197;visibility:visible;mso-wrap-style:square;v-text-anchor:top" coordsize="11638,1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" path="m11638,r,4139l5512,10528v,3074,2133,5029,4267,5029l11638,14408r,3589l8407,19698c3429,19698,,16142,,10592,,5448,4382,2184,10541,343l11638,xe" fillcolor="black" stroked="f" strokeweight="0">
                  <v:stroke miterlimit="83231f" joinstyle="miter"/>
                  <v:path arrowok="t" o:connecttype="custom" o:connectlocs="116,0;116,41;55,105;97,156;116,144;116,180;84,197;0,106;105,3;116,0" o:connectangles="0,0,0,0,0,0,0,0,0,0" textboxrect="0,0,11638,19698"/>
                </v:shape>
                <v:shape id="Shape 31" o:spid="_x0000_s1051" style="position:absolute;left:3032;top:1675;width:96;height:65;visibility:visible;mso-wrap-style:square;v-text-anchor:top" coordsize="9682,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" path="m9682,r,3391l2070,6530,,3863,9682,xe" fillcolor="black" stroked="f" strokeweight="0">
                  <v:stroke miterlimit="83231f" joinstyle="miter"/>
                  <v:path arrowok="t" o:connecttype="custom" o:connectlocs="96,0;96,34;21,65;0,38;96,0" o:connectangles="0,0,0,0,0" textboxrect="0,0,9682,6530"/>
                </v:shape>
                <v:shape id="Shape 32" o:spid="_x0000_s1052" style="position:absolute;left:3128;top:1673;width:127;height:303;visibility:visible;mso-wrap-style:square;v-text-anchor:top" coordsize="12695,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" path="m440,c4885,,11387,1435,11387,10071r,13018c11387,25324,11692,28169,12695,30302r-5804,c6180,29058,6054,27165,6054,25286l4174,27114,,29312,,25724,3783,23384c5380,21063,6415,17589,6054,12979l973,14440,,15455,,11316,6054,9423c5825,5804,3044,3505,148,3505l,3566,,176,440,xe" fillcolor="black" stroked="f" strokeweight="0">
                  <v:stroke miterlimit="83231f" joinstyle="miter"/>
                  <v:path arrowok="t" o:connecttype="custom" o:connectlocs="4,0;114,101;114,231;127,303;69,303;61,253;42,271;0,293;0,257;38,234;61,130;10,144;0,155;0,113;61,94;1,35;0,36;0,2;4,0" o:connectangles="0,0,0,0,0,0,0,0,0,0,0,0,0,0,0,0,0,0,0" textboxrect="0,0,12695,30302"/>
                </v:shape>
                <v:shape id="Shape 33" o:spid="_x0000_s1053" style="position:absolute;left:3280;top:1674;width:294;height:450;visibility:visible;mso-wrap-style:square;v-text-anchor:top" coordsize="29426,4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" path="m6286,v3010,7518,6097,15075,9056,24028l15456,24028c18542,15075,21615,7518,24752,r4674,1130l14211,35382c11430,41643,7760,44971,2667,44971l,44971,,41173r2083,c5753,41173,8356,40234,12560,28524l952,1486,6286,xe" fillcolor="black" stroked="f" strokeweight="0">
                  <v:stroke miterlimit="83231f" joinstyle="miter"/>
                  <v:path arrowok="t" o:connecttype="custom" o:connectlocs="63,0;153,240;154,240;247,0;294,11;142,354;27,450;0,450;0,412;21,412;125,285;10,15;63,0" o:connectangles="0,0,0,0,0,0,0,0,0,0,0,0,0" textboxrect="0,0,29426,44971"/>
                </v:shape>
                <v:shape id="Shape 46041" o:spid="_x0000_s1054" style="position:absolute;left:3621;top:1541;width:92;height:435;visibility:visible;mso-wrap-style:square;v-text-anchor:top" coordsize="9144,4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" path="m,l9144,r,43495l,43495,,e" fillcolor="black" stroked="f" strokeweight="0">
                  <v:stroke miterlimit="83231f" joinstyle="miter"/>
                  <v:path arrowok="t" o:connecttype="custom" o:connectlocs="0,0;92,0;92,435;0,435;0,0" o:connectangles="0,0,0,0,0" textboxrect="0,0,9144,43495"/>
                </v:shape>
                <v:shape id="Shape 35" o:spid="_x0000_s1055" style="position:absolute;left:3742;top:1673;width:146;height:310;visibility:visible;mso-wrap-style:square;v-text-anchor:top" coordsize="14598,3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" path="m14567,r31,12l14598,3801r-31,-16c7938,3785,5740,9817,5740,15151v,5550,1905,12065,8827,12065l14598,27199r,3788l14567,31001c5867,31001,,24333,,15151,,5563,7112,,14567,xe" fillcolor="black" stroked="f" strokeweight="0">
                  <v:stroke miterlimit="83231f" joinstyle="miter"/>
                  <v:path arrowok="t" o:connecttype="custom" o:connectlocs="146,0;146,0;146,38;146,38;57,152;146,272;146,272;146,310;146,310;0,152;146,0" o:connectangles="0,0,0,0,0,0,0,0,0,0,0" textboxrect="0,0,14598,31001"/>
                </v:shape>
                <v:shape id="Shape 36" o:spid="_x0000_s1056" style="position:absolute;left:3888;top:1673;width:146;height:310;visibility:visible;mso-wrap-style:square;v-text-anchor:top" coordsize="14599,3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" path="m,l10080,3968v2725,2589,4519,6376,4519,11171c14599,19730,13132,23692,10570,26507l,30975,,27186,7033,23253c8382,20930,8858,17914,8858,15139v,-2667,-549,-5509,-1935,-7684l,3789,,xe" fillcolor="black" stroked="f" strokeweight="0">
                  <v:stroke miterlimit="83231f" joinstyle="miter"/>
                  <v:path arrowok="t" o:connecttype="custom" o:connectlocs="0,0;101,40;146,152;106,265;0,310;0,272;70,233;89,152;69,75;0,38;0,0" o:connectangles="0,0,0,0,0,0,0,0,0,0,0" textboxrect="0,0,14599,30975"/>
                </v:shape>
                <v:shape id="Shape 37" o:spid="_x0000_s1057" style="position:absolute;left:4101;top:1673;width:167;height:303;visibility:visible;mso-wrap-style:square;v-text-anchor:top" coordsize="1670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" path="m11799,v1295,,3238,953,4902,2908l14275,6337c12967,5677,11671,5105,10300,5105v-2705,,-4966,2706,-4966,9284l5334,30302,,30302,,724r5220,l5220,4394,7353,2134c8598,902,10541,,11799,xe" fillcolor="black" stroked="f" strokeweight="0">
                  <v:stroke miterlimit="83231f" joinstyle="miter"/>
                  <v:path arrowok="t" o:connecttype="custom" o:connectlocs="118,0;167,29;143,63;103,51;53,144;53,303;0,303;0,7;52,7;52,44;74,21;118,0" o:connectangles="0,0,0,0,0,0,0,0,0,0,0,0" textboxrect="0,0,16701,30302"/>
                </v:shape>
                <v:shape id="Shape 38" o:spid="_x0000_s1058" style="position:absolute;left:4947;top:1562;width:204;height:414;visibility:visible;mso-wrap-style:square;v-text-anchor:top" coordsize="20409,4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" path="m,l20409,r,4140l5728,4140r,15723l20117,19863r,4140l5728,24003r,17412l,41415,,xe" fillcolor="black" stroked="f" strokeweight="0">
                  <v:stroke miterlimit="83231f" joinstyle="miter"/>
                  <v:path arrowok="t" o:connecttype="custom" o:connectlocs="0,0;204,0;204,41;57,41;57,199;201,199;201,240;57,240;57,414;0,414;0,0" o:connectangles="0,0,0,0,0,0,0,0,0,0,0" textboxrect="0,0,20409,41415"/>
                </v:shape>
                <v:shape id="Shape 39" o:spid="_x0000_s1059" style="position:absolute;left:5226;top:1673;width:167;height:303;visibility:visible;mso-wrap-style:square;v-text-anchor:top" coordsize="16688,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" path="m11786,v1308,,3238,953,4902,2908l14262,6337c12967,5677,11659,5105,10287,5105v-2693,,-4953,2706,-4953,9284l5334,30302,,30302,,724r5207,l5207,4394,7341,2134c8585,902,10541,,11786,xe" fillcolor="black" stroked="f" strokeweight="0">
                  <v:stroke miterlimit="83231f" joinstyle="miter"/>
                  <v:path arrowok="t" o:connecttype="custom" o:connectlocs="118,0;167,29;143,63;103,51;53,144;53,303;0,303;0,7;52,7;52,44;73,21;118,0" o:connectangles="0,0,0,0,0,0,0,0,0,0,0,0" textboxrect="0,0,16688,30302"/>
                </v:shape>
                <v:shape id="Shape 40" o:spid="_x0000_s1060" style="position:absolute;left:5412;top:1786;width:116;height:197;visibility:visible;mso-wrap-style:square;v-text-anchor:top" coordsize="11644,19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" path="m11644,r,4145l5512,10529v,3074,2133,5030,4254,5030l11644,14402r,3595l8407,19699c3442,19699,,16143,,10593,,5450,4394,2186,10541,344l11644,xe" fillcolor="black" stroked="f" strokeweight="0">
                  <v:stroke miterlimit="83231f" joinstyle="miter"/>
                  <v:path arrowok="t" o:connecttype="custom" o:connectlocs="116,0;116,41;55,105;97,156;116,144;116,180;84,197;0,106;105,3;116,0" o:connectangles="0,0,0,0,0,0,0,0,0,0" textboxrect="0,0,11644,19699"/>
                </v:shape>
                <v:shape id="Shape 41" o:spid="_x0000_s1061" style="position:absolute;left:5431;top:1675;width:97;height:65;visibility:visible;mso-wrap-style:square;v-text-anchor:top" coordsize="9688,6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" path="m9688,r,3381l2083,6523,,3856,9688,xe" fillcolor="black" stroked="f" strokeweight="0">
                  <v:stroke miterlimit="83231f" joinstyle="miter"/>
                  <v:path arrowok="t" o:connecttype="custom" o:connectlocs="97,0;97,34;21,65;0,38;97,0" o:connectangles="0,0,0,0,0" textboxrect="0,0,9688,6523"/>
                </v:shape>
                <v:shape id="Shape 42" o:spid="_x0000_s1062" style="position:absolute;left:5528;top:1673;width:127;height:303;visibility:visible;mso-wrap-style:square;v-text-anchor:top" coordsize="12715,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" path="m459,c4879,,11394,1435,11394,10071r,13018c11394,25324,11699,28169,12715,30302r-5804,c6187,29058,6060,27165,6060,25286l4180,27114,,29312,,25717,3787,23384c5387,21063,6422,17589,6060,12979l980,14440,,15460,,11314,6060,9423c5844,5804,3037,3505,142,3505l,3564,,183,459,xe" fillcolor="black" stroked="f" strokeweight="0">
                  <v:stroke miterlimit="83231f" joinstyle="miter"/>
                  <v:path arrowok="t" o:connecttype="custom" o:connectlocs="5,0;114,101;114,231;127,303;69,303;61,253;42,271;0,293;0,257;38,234;61,130;10,144;0,155;0,113;61,94;1,35;0,36;0,2;5,0" o:connectangles="0,0,0,0,0,0,0,0,0,0,0,0,0,0,0,0,0,0,0" textboxrect="0,0,12715,30302"/>
                </v:shape>
                <v:shape id="Shape 43" o:spid="_x0000_s1063" style="position:absolute;left:5728;top:1673;width:259;height:303;visibility:visible;mso-wrap-style:square;v-text-anchor:top" coordsize="25870,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" path="m15405,v6794,,10465,3797,10465,11252l25870,30302r-5334,l20536,12383v,-5576,-2350,-8471,-7138,-8471c9182,3912,5334,6807,5334,12497r,17805l,30302,,724r5283,l5283,4394c8064,1435,12331,,15405,xe" fillcolor="black" stroked="f" strokeweight="0">
                  <v:stroke miterlimit="83231f" joinstyle="miter"/>
                  <v:path arrowok="t" o:connecttype="custom" o:connectlocs="154,0;259,113;259,303;206,303;206,124;134,39;53,125;53,303;0,303;0,7;53,7;53,44;154,0" o:connectangles="0,0,0,0,0,0,0,0,0,0,0,0,0" textboxrect="0,0,25870,30302"/>
                </v:shape>
                <v:shape id="Shape 44" o:spid="_x0000_s1064" style="position:absolute;left:6054;top:1673;width:248;height:310;visibility:visible;mso-wrap-style:square;v-text-anchor:top" coordsize="24752,3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" path="m16053,v3023,,5727,762,7937,2426l22200,5448c20485,4623,18301,3899,16091,3899,11265,3899,5753,7099,5753,15151v,6147,3124,11951,10300,11951c18605,27102,20955,26454,23266,24968r1486,2959c21857,30010,18352,31001,15824,31001,1778,31001,,19533,,15443,,8039,4915,,16053,xe" fillcolor="black" stroked="f" strokeweight="0">
                  <v:stroke miterlimit="83231f" joinstyle="miter"/>
                  <v:path arrowok="t" o:connecttype="custom" o:connectlocs="161,0;240,24;222,54;161,39;58,152;161,271;233,250;248,279;159,310;0,154;161,0" o:connectangles="0,0,0,0,0,0,0,0,0,0,0" textboxrect="0,0,24752,31001"/>
                </v:shape>
                <v:shape id="Shape 46042" o:spid="_x0000_s1065" style="position:absolute;left:6359;top:1680;width:92;height:296;visibility:visible;mso-wrap-style:square;v-text-anchor:top" coordsize="9144,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" path="m,l9144,r,29578l,29578,,e" fillcolor="black" stroked="f" strokeweight="0">
                  <v:stroke miterlimit="83231f" joinstyle="miter"/>
                  <v:path arrowok="t" o:connecttype="custom" o:connectlocs="0,0;92,0;92,296;0,296;0,0" o:connectangles="0,0,0,0,0" textboxrect="0,0,9144,29578"/>
                </v:shape>
                <v:shape id="Shape 46" o:spid="_x0000_s1066" style="position:absolute;left:6352;top:1551;width:68;height:68;visibility:visible;mso-wrap-style:square;v-text-anchor:top" coordsize="6744,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" path="m3378,c5512,,6744,1664,6744,3137v,1587,-762,3607,-3366,3607c775,6744,,4724,,3137,,1664,1244,,3378,xe" fillcolor="black" stroked="f" strokeweight="0">
                  <v:stroke miterlimit="83231f" joinstyle="miter"/>
                  <v:path arrowok="t" o:connecttype="custom" o:connectlocs="34,0;56,0;68,17;68,32;68,48;60,68;34,68;8,68;0,48;0,32;0,17;13,0;34,0" o:connectangles="0,0,0,0,0,0,0,0,0,0,0,0,0" textboxrect="0,0,6744,6744"/>
                </v:shape>
                <v:shape id="Shape 47" o:spid="_x0000_s1067" style="position:absolute;left:6470;top:1673;width:195;height:310;visibility:visible;mso-wrap-style:square;v-text-anchor:top" coordsize="19495,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" path="m11659,v2895,,5753,1194,7289,2731l16866,5461c14758,4039,13017,3569,11430,3569v-1905,,-4318,876,-4318,3365c7112,9423,9817,10668,13195,13195v3798,2909,6300,5334,6300,9487c19495,27648,14554,31013,9131,31013,5728,31013,1956,29540,,27292l2604,24270v1714,1613,4013,2959,6400,2959c11481,27229,14034,25921,14034,23025v,-3429,-3074,-4915,-5855,-6921c4788,13678,1829,11659,1829,7645,1829,2972,6477,,11659,xe" fillcolor="black" stroked="f" strokeweight="0">
                  <v:stroke miterlimit="83231f" joinstyle="miter"/>
                  <v:path arrowok="t" o:connecttype="custom" o:connectlocs="117,0;190,27;169,55;114,36;71,69;132,132;195,227;91,310;0,273;26,243;90,272;140,230;82,161;18,76;117,0" o:connectangles="0,0,0,0,0,0,0,0,0,0,0,0,0,0,0" textboxrect="0,0,19495,31013"/>
                </v:shape>
                <v:shape id="Shape 48" o:spid="_x0000_s1068" style="position:absolute;left:6848;top:1555;width:367;height:428;visibility:visible;mso-wrap-style:square;v-text-anchor:top" coordsize="36640,4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" path="m23076,v6045,,10782,1956,13271,4013l33985,7468c31483,5740,27711,4140,23152,4140,12357,4140,6325,11481,6325,21184v,10464,7175,17513,16154,17513c25972,38697,28601,38341,30886,37211r,-14021l36640,23190r,16866c32626,41465,27584,42837,22327,42837,7569,42837,,32664,,21298,,10833,8166,,23076,xe" fillcolor="black" stroked="f" strokeweight="0">
                  <v:stroke miterlimit="83231f" joinstyle="miter"/>
                  <v:path arrowok="t" o:connecttype="custom" o:connectlocs="231,0;364,40;340,75;232,41;63,212;225,387;309,372;309,232;367,232;367,400;224,428;0,213;231,0" o:connectangles="0,0,0,0,0,0,0,0,0,0,0,0,0" textboxrect="0,0,36640,42837"/>
                </v:shape>
                <v:shape id="Shape 49" o:spid="_x0000_s1069" style="position:absolute;left:7301;top:1673;width:167;height:303;visibility:visible;mso-wrap-style:square;v-text-anchor:top" coordsize="16713,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" path="m11786,v1308,,3263,953,4927,2908l14288,6337c12967,5677,11684,5105,10313,5105v-2719,,-4979,2706,-4979,9284l5334,30302,,30302,,724r5207,l5207,4394,7366,2134c8585,902,10541,,11786,xe" fillcolor="black" stroked="f" strokeweight="0">
                  <v:stroke miterlimit="83231f" joinstyle="miter"/>
                  <v:path arrowok="t" o:connecttype="custom" o:connectlocs="118,0;167,29;143,63;103,51;53,144;53,303;0,303;0,7;52,7;52,44;74,21;118,0" o:connectangles="0,0,0,0,0,0,0,0,0,0,0,0" textboxrect="0,0,16713,30302"/>
                </v:shape>
                <v:shape id="Shape 50" o:spid="_x0000_s1070" style="position:absolute;left:7487;top:1673;width:146;height:310;visibility:visible;mso-wrap-style:square;v-text-anchor:top" coordsize="14586,3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" path="m14554,r32,12l14586,3801r-32,-16c7938,3785,5728,9817,5728,15151v,5550,1917,12065,8826,12065l14586,27198r,3789l14554,31001c5855,31001,,24333,,15151,,5563,7099,,14554,xe" fillcolor="black" stroked="f" strokeweight="0">
                  <v:stroke miterlimit="83231f" joinstyle="miter"/>
                  <v:path arrowok="t" o:connecttype="custom" o:connectlocs="146,0;146,0;146,38;146,38;57,152;146,272;146,272;146,310;146,310;0,152;146,0" o:connectangles="0,0,0,0,0,0,0,0,0,0,0" textboxrect="0,0,14586,31001"/>
                </v:shape>
                <v:shape id="Shape 51" o:spid="_x0000_s1071" style="position:absolute;left:7633;top:1673;width:146;height:310;visibility:visible;mso-wrap-style:square;v-text-anchor:top" coordsize="14612,3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" path="m,l10090,3967v2727,2590,4522,6377,4522,11172c14612,19730,13141,23692,10576,26507l,30975,,27186,7038,23252c8385,20930,8858,17914,8858,15139v,-2667,-546,-5509,-1930,-7684l,3789,,xe" fillcolor="black" stroked="f" strokeweight="0">
                  <v:stroke miterlimit="83231f" joinstyle="miter"/>
                  <v:path arrowok="t" o:connecttype="custom" o:connectlocs="0,0;101,40;146,152;106,265;0,310;0,272;70,233;89,152;69,75;0,38;0,0" o:connectangles="0,0,0,0,0,0,0,0,0,0,0" textboxrect="0,0,14612,30975"/>
                </v:shape>
                <v:shape id="Shape 52" o:spid="_x0000_s1072" style="position:absolute;left:7844;top:1680;width:253;height:303;visibility:visible;mso-wrap-style:square;v-text-anchor:top" coordsize="25298,3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" path="m,l5334,r,17882c5334,23431,7709,26391,12497,26391v4089,,7467,-3366,7467,-9106l19964,r5334,l25298,29591r-5283,l20015,26149v-3023,2604,-5677,4140,-9525,4140c3670,30289,,26505,,19050l,xe" fillcolor="black" stroked="f" strokeweight="0">
                  <v:stroke miterlimit="83231f" joinstyle="miter"/>
                  <v:path arrowok="t" o:connecttype="custom" o:connectlocs="0,0;53,0;53,179;125,264;200,173;200,0;253,0;253,296;200,296;200,262;105,303;0,191;0,0" o:connectangles="0,0,0,0,0,0,0,0,0,0,0,0,0" textboxrect="0,0,25298,30289"/>
                </v:shape>
                <v:shape id="Shape 53" o:spid="_x0000_s1073" style="position:absolute;left:8185;top:1679;width:141;height:445;visibility:visible;mso-wrap-style:square;v-text-anchor:top" coordsize="14091,4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" path="m14091,r,3460l7712,6501c6147,8622,5334,11698,5334,15521v,2839,645,5620,2121,7692l14091,26416r,3762l5436,25808r-102,l5334,44515,,44515,,142r5334,l5334,4752r102,l14091,xe" fillcolor="black" stroked="f" strokeweight="0">
                  <v:stroke miterlimit="83231f" joinstyle="miter"/>
                  <v:path arrowok="t" o:connecttype="custom" o:connectlocs="141,0;141,35;77,65;53,155;75,232;141,264;141,302;54,258;53,258;53,445;0,445;0,1;53,1;53,48;54,48;141,0" o:connectangles="0,0,0,0,0,0,0,0,0,0,0,0,0,0,0,0" textboxrect="0,0,14091,44515"/>
                </v:shape>
                <v:shape id="Shape 54" o:spid="_x0000_s1074" style="position:absolute;left:8326;top:1673;width:145;height:310;visibility:visible;mso-wrap-style:square;v-text-anchor:top" coordsize="14510,3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" path="m1061,c12605,,14510,10363,14510,14618v,8991,-5334,16383,-14034,16383l,30760,,26999r476,230c6852,27229,8757,20066,8757,14681,8757,9296,6026,3797,515,3797l,4043,,582,1061,xe" fillcolor="black" stroked="f" strokeweight="0">
                  <v:stroke miterlimit="83231f" joinstyle="miter"/>
                  <v:path arrowok="t" o:connecttype="custom" o:connectlocs="11,0;145,146;5,310;0,308;0,270;5,272;88,147;5,38;0,40;0,6;11,0" o:connectangles="0,0,0,0,0,0,0,0,0,0,0" textboxrect="0,0,14510,31001"/>
                </v:shape>
                <v:shape id="Shape 55" o:spid="_x0000_s1075" style="position:absolute;left:4408;top:1554;width:158;height:429;visibility:visible;mso-wrap-style:square;v-text-anchor:top" coordsize="15812,4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" path="m14554,r1258,422l15812,4397r-712,-244c11240,4153,9296,6337,9296,8954v,2362,1473,4546,5576,8267l15812,18099r,7149l11481,21361c7760,23444,6160,26518,6160,29947v,3797,2946,9004,9245,9004l15812,38747r,3604l14745,42837c1829,42837,,33020,,30480,,25032,3963,20777,8877,18529,6566,16332,3492,13500,3492,9246,3492,4382,7938,,14554,xe" fillcolor="black" stroked="f" strokeweight="0">
                  <v:stroke miterlimit="83231f" joinstyle="miter"/>
                  <v:path arrowok="t" o:connecttype="custom" o:connectlocs="145,0;158,4;158,44;151,42;93,90;149,172;158,181;158,253;115,214;62,300;154,390;158,388;158,424;147,429;0,305;89,186;35,93;145,0" o:connectangles="0,0,0,0,0,0,0,0,0,0,0,0,0,0,0,0,0,0" textboxrect="0,0,15812,42837"/>
                </v:shape>
                <v:shape id="Shape 56" o:spid="_x0000_s1076" style="position:absolute;left:4566;top:1735;width:246;height:248;visibility:visible;mso-wrap-style:square;v-text-anchor:top" coordsize="24562,2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" path="m,l12306,11492v1168,-2350,1016,-5893,76,-8966l16992,2526v750,3492,496,7899,-1486,11811l24562,22084r-5258,2654l12560,18528,,24252,,20648,9652,15810,,7149,,xe" fillcolor="black" stroked="f" strokeweight="0">
                  <v:stroke miterlimit="83231f" joinstyle="miter"/>
                  <v:path arrowok="t" o:connecttype="custom" o:connectlocs="0,0;123,115;124,25;170,25;155,144;246,221;193,248;126,186;0,243;0,207;97,158;0,72;0,0" o:connectangles="0,0,0,0,0,0,0,0,0,0,0,0,0" textboxrect="0,0,24562,24738"/>
                </v:shape>
                <v:shape id="Shape 57" o:spid="_x0000_s1077" style="position:absolute;left:4566;top:1559;width:72;height:57;visibility:visible;mso-wrap-style:square;v-text-anchor:top" coordsize="7226,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" path="m,l7226,2423,5143,5738,,3975,,xe" fillcolor="black" stroked="f" strokeweight="0">
                  <v:stroke miterlimit="83231f" joinstyle="miter"/>
                  <v:path arrowok="t" o:connecttype="custom" o:connectlocs="0,0;72,24;51,57;0,39;0,0" o:connectangles="0,0,0,0,0" textboxrect="0,0,7226,5738"/>
                </v:shape>
                <v:shape id="Shape 59" o:spid="_x0000_s1078" style="position:absolute;width:2198;height:2198;visibility:visible;mso-wrap-style:square;v-text-anchor:top" coordsize="219837,21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" path="m219837,109918v,60719,-49213,109932,-109919,109932c49200,219850,,170637,,109918,,49225,49200,,109918,v60706,,109919,49225,109919,109918xe" filled="f" strokeweight=".27906mm">
                  <v:stroke miterlimit="1" joinstyle="miter"/>
                  <v:path arrowok="t" o:connecttype="custom" o:connectlocs="2198,1099;2198,1706;1706,2198;1099,2198;492,2198;0,1706;0,1099;0,492;492,0;1099,0;1706,0;2198,492;2198,1099" o:connectangles="0,0,0,0,0,0,0,0,0,0,0,0,0" textboxrect="0,0,219837,219850"/>
                </v:shape>
                <v:shape id="Shape 60" o:spid="_x0000_s1079" style="position:absolute;left:769;top:1059;width:687;height:54;visibility:visible;mso-wrap-style:square;v-text-anchor:top" coordsize="68707,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" path="m,l68707,,66446,5347r-64173,l,xe" fillcolor="black" stroked="f" strokeweight="0">
                  <v:stroke miterlimit="83231f" joinstyle="miter"/>
                  <v:path arrowok="t" o:connecttype="custom" o:connectlocs="0,0;687,0;664,54;23,54;0,0" o:connectangles="0,0,0,0,0" textboxrect="0,0,68707,5347"/>
                </v:shape>
                <v:shape id="Shape 61" o:spid="_x0000_s1080" style="position:absolute;left:734;top:977;width:757;height:53;visibility:visible;mso-wrap-style:square;v-text-anchor:top" coordsize="7569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" path="m,l75692,,73418,5347r-71145,l,xe" fillcolor="black" stroked="f" strokeweight="0">
                  <v:stroke miterlimit="83231f" joinstyle="miter"/>
                  <v:path arrowok="t" o:connecttype="custom" o:connectlocs="0,0;757,0;734,53;23,53;0,0" o:connectangles="0,0,0,0,0" textboxrect="0,0,75692,5347"/>
                </v:shape>
                <v:shape id="Shape 62" o:spid="_x0000_s1081" style="position:absolute;left:259;top:735;width:269;height:313;visibility:visible;mso-wrap-style:square;v-text-anchor:top" coordsize="26848,3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" path="m13729,v13119,31217,203,30810,203,30810c,30442,13729,,13729,xe" fillcolor="black" stroked="f" strokeweight="0">
                  <v:stroke miterlimit="83231f" joinstyle="miter"/>
                  <v:path arrowok="t" o:connecttype="custom" o:connectlocs="138,0;269,313;140,309;140,309;0,305;138,0;138,0" o:connectangles="0,0,0,0,0,0,0" textboxrect="0,0,26848,31217"/>
                </v:shape>
                <v:shape id="Shape 63" o:spid="_x0000_s1082" style="position:absolute;left:896;top:649;width:331;height:278;visibility:visible;mso-wrap-style:square;v-text-anchor:top" coordsize="33058,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" path="m33058,c19799,17069,20752,27813,20752,27813,,14503,33058,,33058,xe" fillcolor="black" stroked="f" strokeweight="0">
                  <v:stroke miterlimit="83231f" joinstyle="miter"/>
                  <v:path arrowok="t" o:connecttype="custom" o:connectlocs="331,0;198,171;208,278;208,278;0,145;331,0;331,0" o:connectangles="0,0,0,0,0,0,0" textboxrect="0,0,33058,27813"/>
                </v:shape>
                <v:shape id="Shape 64" o:spid="_x0000_s1083" style="position:absolute;left:284;top:1110;width:1457;height:478;visibility:visible;mso-wrap-style:square;v-text-anchor:top" coordsize="145771,4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" path="m3683,l19723,r,2997c19723,2997,117970,2997,140373,2997r5398,-1477l145771,6370r-1893,501c142177,11557,138976,16485,138976,16485v-1816,2921,-3848,5702,-6083,8293c134817,24752,139093,24305,143970,21360r1801,-1563l145771,25498r-17298,3966c116599,40856,100483,47841,82741,47841,57277,47841,35192,33464,24156,12370r-20143,l,2997r3683,l3683,xe" fillcolor="black" stroked="f" strokeweight="0">
                  <v:stroke miterlimit="83231f" joinstyle="miter"/>
                  <v:path arrowok="t" o:connecttype="custom" o:connectlocs="37,0;197,0;197,30;1403,30;1457,15;1457,64;1438,69;1389,165;1328,248;1439,213;1457,198;1457,255;1284,294;827,478;241,124;40,124;0,30;37,30;37,0" o:connectangles="0,0,0,0,0,0,0,0,0,0,0,0,0,0,0,0,0,0,0" textboxrect="0,0,145771,47841"/>
                </v:shape>
                <v:shape id="Shape 65" o:spid="_x0000_s1084" style="position:absolute;left:1741;top:1070;width:199;height:295;visibility:visible;mso-wrap-style:square;v-text-anchor:top" coordsize="19888,2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" path="m19888,v,,-4122,20110,-18779,29168l,29422,,23722,5746,18735c8265,15754,10716,11890,12878,6883l,10294,,5444,19888,xe" fillcolor="black" stroked="f" strokeweight="0">
                  <v:stroke miterlimit="83231f" joinstyle="miter"/>
                  <v:path arrowok="t" o:connecttype="custom" o:connectlocs="199,0;11,292;0,295;0,238;57,188;129,69;0,103;0,55;199,0" o:connectangles="0,0,0,0,0,0,0,0,0" textboxrect="0,0,19888,29422"/>
                </v:shape>
                <w10:wrap type="square"/>
              </v:group>
            </w:pict>
          </mc:Fallback>
        </mc:AlternateContent>
      </w:r>
      <w:r>
        <w:rPr>
          <w:sz w:val="18"/>
        </w:rPr>
        <w:t>国际生产研究杂志</w:t>
      </w:r>
    </w:p>
    <w:p w14:paraId="1BD6D2E7" w14:textId="77777777" w:rsidR="00000000" w:rsidRDefault="00000000">
      <w:pPr>
        <w:spacing w:after="824" w:line="261" w:lineRule="auto"/>
        <w:ind w:left="-5"/>
      </w:pPr>
      <w:r>
        <w:rPr>
          <w:sz w:val="18"/>
        </w:rPr>
        <w:t>卷。</w:t>
      </w:r>
      <w:r>
        <w:rPr>
          <w:sz w:val="18"/>
        </w:rPr>
        <w:t>49</w:t>
      </w:r>
      <w:r>
        <w:rPr>
          <w:sz w:val="18"/>
        </w:rPr>
        <w:t>，第</w:t>
      </w:r>
      <w:r>
        <w:rPr>
          <w:sz w:val="18"/>
        </w:rPr>
        <w:t xml:space="preserve"> 23 </w:t>
      </w:r>
      <w:r>
        <w:rPr>
          <w:sz w:val="18"/>
        </w:rPr>
        <w:t>期，</w:t>
      </w:r>
      <w:r>
        <w:rPr>
          <w:sz w:val="18"/>
        </w:rPr>
        <w:t xml:space="preserve">2011 </w:t>
      </w:r>
      <w:r>
        <w:rPr>
          <w:sz w:val="18"/>
        </w:rPr>
        <w:t>年</w:t>
      </w:r>
      <w:r>
        <w:rPr>
          <w:sz w:val="18"/>
        </w:rPr>
        <w:t xml:space="preserve"> 12 </w:t>
      </w:r>
      <w:r>
        <w:rPr>
          <w:sz w:val="18"/>
        </w:rPr>
        <w:t>月</w:t>
      </w:r>
      <w:r>
        <w:rPr>
          <w:sz w:val="18"/>
        </w:rPr>
        <w:t xml:space="preserve"> 1 </w:t>
      </w:r>
      <w:r>
        <w:rPr>
          <w:sz w:val="18"/>
        </w:rPr>
        <w:t>日，</w:t>
      </w:r>
      <w:r>
        <w:rPr>
          <w:sz w:val="18"/>
        </w:rPr>
        <w:t>6963–6980</w:t>
      </w:r>
    </w:p>
    <w:p w14:paraId="1B65B7F2" w14:textId="77777777" w:rsidR="00000000" w:rsidRDefault="00000000">
      <w:pPr>
        <w:spacing w:after="99" w:line="256" w:lineRule="auto"/>
        <w:ind w:left="0" w:right="2" w:firstLine="0"/>
        <w:jc w:val="center"/>
      </w:pPr>
      <w:r>
        <w:rPr>
          <w:sz w:val="24"/>
        </w:rPr>
        <w:t>研究文章</w:t>
      </w:r>
    </w:p>
    <w:p w14:paraId="284E7218" w14:textId="77777777" w:rsidR="00000000" w:rsidRDefault="00000000">
      <w:pPr>
        <w:spacing w:after="104" w:line="309" w:lineRule="auto"/>
        <w:ind w:left="1893" w:right="872" w:hanging="1022"/>
      </w:pPr>
      <w:r>
        <w:rPr>
          <w:sz w:val="24"/>
        </w:rPr>
        <w:t>用于解决多标准灵活作业车间调度问题的禁忌搜索算法</w:t>
      </w:r>
      <w:r>
        <w:t xml:space="preserve">Geoffrey Vilcot </w:t>
      </w:r>
      <w:r>
        <w:rPr>
          <w:vertAlign w:val="superscript"/>
        </w:rPr>
        <w:t>ab</w:t>
      </w:r>
      <w:r>
        <w:t xml:space="preserve"> * </w:t>
      </w:r>
      <w:r>
        <w:t>和</w:t>
      </w:r>
      <w:r>
        <w:t xml:space="preserve"> Jean-Charles Billaut </w:t>
      </w:r>
      <w:r>
        <w:rPr>
          <w:vertAlign w:val="superscript"/>
        </w:rPr>
        <w:t>b</w:t>
      </w:r>
    </w:p>
    <w:p w14:paraId="647BB884" w14:textId="77777777" w:rsidR="00000000" w:rsidRDefault="00000000">
      <w:pPr>
        <w:spacing w:after="0" w:line="256" w:lineRule="auto"/>
        <w:ind w:left="866" w:firstLine="0"/>
        <w:jc w:val="left"/>
      </w:pPr>
      <w:r>
        <w:rPr>
          <w:sz w:val="12"/>
        </w:rPr>
        <w:t>A</w:t>
      </w:r>
    </w:p>
    <w:p w14:paraId="796289D3" w14:textId="77777777" w:rsidR="00000000" w:rsidRDefault="00000000">
      <w:pPr>
        <w:spacing w:after="0" w:line="264" w:lineRule="auto"/>
        <w:ind w:left="17"/>
        <w:jc w:val="center"/>
      </w:pPr>
      <w:r>
        <w:rPr>
          <w:sz w:val="18"/>
        </w:rPr>
        <w:t>Volume Software</w:t>
      </w:r>
      <w:r>
        <w:rPr>
          <w:sz w:val="18"/>
        </w:rPr>
        <w:t>，</w:t>
      </w:r>
      <w:r>
        <w:rPr>
          <w:sz w:val="18"/>
        </w:rPr>
        <w:t>20 rue Dublineau BP2630, 37026 Tours Cedex 1</w:t>
      </w:r>
      <w:r>
        <w:rPr>
          <w:sz w:val="18"/>
        </w:rPr>
        <w:t>，法国；</w:t>
      </w:r>
    </w:p>
    <w:p w14:paraId="544E56BE" w14:textId="77777777" w:rsidR="00000000" w:rsidRDefault="00000000">
      <w:pPr>
        <w:spacing w:after="35" w:line="216" w:lineRule="auto"/>
        <w:ind w:left="1286" w:right="1255" w:hanging="77"/>
        <w:jc w:val="left"/>
      </w:pPr>
      <w:r>
        <w:rPr>
          <w:sz w:val="12"/>
        </w:rPr>
        <w:t>b</w:t>
      </w:r>
      <w:r>
        <w:rPr>
          <w:sz w:val="18"/>
        </w:rPr>
        <w:t>法国</w:t>
      </w:r>
      <w:r>
        <w:rPr>
          <w:sz w:val="18"/>
        </w:rPr>
        <w:t>-</w:t>
      </w:r>
      <w:r>
        <w:rPr>
          <w:sz w:val="18"/>
        </w:rPr>
        <w:t>拉伯雷图尔大学，信息实验室，</w:t>
      </w:r>
    </w:p>
    <w:p w14:paraId="5C6290DC" w14:textId="77777777" w:rsidR="00000000" w:rsidRDefault="00000000">
      <w:pPr>
        <w:spacing w:after="298" w:line="264" w:lineRule="auto"/>
        <w:ind w:left="17" w:right="8"/>
        <w:jc w:val="center"/>
      </w:pPr>
      <w:r>
        <w:rPr>
          <w:sz w:val="18"/>
        </w:rPr>
        <w:t xml:space="preserve">64 Avenue Jean Portalis, 37200 </w:t>
      </w:r>
      <w:r>
        <w:rPr>
          <w:sz w:val="18"/>
        </w:rPr>
        <w:t>图尔</w:t>
      </w:r>
      <w:r>
        <w:rPr>
          <w:sz w:val="18"/>
        </w:rPr>
        <w:t xml:space="preserve">, </w:t>
      </w:r>
      <w:r>
        <w:rPr>
          <w:sz w:val="18"/>
        </w:rPr>
        <w:t>法国</w:t>
      </w:r>
    </w:p>
    <w:p w14:paraId="4C5C3FF5" w14:textId="77777777" w:rsidR="00000000" w:rsidRDefault="00000000">
      <w:pPr>
        <w:spacing w:after="220" w:line="264" w:lineRule="auto"/>
        <w:ind w:left="17" w:right="7"/>
        <w:jc w:val="center"/>
      </w:pPr>
      <w:r>
        <w:rPr>
          <w:sz w:val="18"/>
        </w:rPr>
        <w:t>（最终版本于</w:t>
      </w:r>
      <w:r>
        <w:rPr>
          <w:sz w:val="18"/>
        </w:rPr>
        <w:t xml:space="preserve"> 2010 </w:t>
      </w:r>
      <w:r>
        <w:rPr>
          <w:sz w:val="18"/>
        </w:rPr>
        <w:t>年</w:t>
      </w:r>
      <w:r>
        <w:rPr>
          <w:sz w:val="18"/>
        </w:rPr>
        <w:t xml:space="preserve"> 8 </w:t>
      </w:r>
      <w:r>
        <w:rPr>
          <w:sz w:val="18"/>
        </w:rPr>
        <w:t>月收到）</w:t>
      </w:r>
    </w:p>
    <w:p w14:paraId="0A0E7366" w14:textId="77777777" w:rsidR="00000000" w:rsidRDefault="00000000">
      <w:pPr>
        <w:spacing w:after="111" w:line="261" w:lineRule="auto"/>
        <w:ind w:left="728" w:right="717"/>
      </w:pPr>
      <w:r>
        <w:rPr>
          <w:sz w:val="18"/>
        </w:rPr>
        <w:t>我们在本文中考虑的问题是来自印刷和纸板行业的柔性作业车间调度问题。必须最小化两个标准：完工时间和最大延迟时间。提出了两种禁忌搜索算法来寻找一组非支配解：第一种是基于受第二个标准（</w:t>
      </w:r>
      <w:r>
        <w:rPr>
          <w:sz w:val="18"/>
        </w:rPr>
        <w:t>-</w:t>
      </w:r>
      <w:r>
        <w:rPr>
          <w:sz w:val="18"/>
        </w:rPr>
        <w:t>约束方法）限制的一个标准的最小化，第二个是基于线性的最小化标准的组合。这些算法在文献中的基准实例上进行了测试，并讨论了结果。总迟到被视为第二次禁忌搜索的第三个标准，并对结果进行了介绍和讨论。</w:t>
      </w:r>
    </w:p>
    <w:p w14:paraId="676DB7EA" w14:textId="77777777" w:rsidR="00000000" w:rsidRDefault="00000000">
      <w:pPr>
        <w:spacing w:after="387" w:line="261" w:lineRule="auto"/>
        <w:ind w:left="728"/>
      </w:pPr>
      <w:r>
        <w:rPr>
          <w:sz w:val="18"/>
        </w:rPr>
        <w:t>关键词：调度；加工车间</w:t>
      </w:r>
      <w:r>
        <w:rPr>
          <w:sz w:val="18"/>
        </w:rPr>
        <w:t xml:space="preserve">; </w:t>
      </w:r>
      <w:r>
        <w:rPr>
          <w:sz w:val="18"/>
        </w:rPr>
        <w:t>禁忌搜索；多目标</w:t>
      </w:r>
    </w:p>
    <w:p w14:paraId="77357E1F" w14:textId="77777777" w:rsidR="00000000" w:rsidRDefault="00000000">
      <w:pPr>
        <w:spacing w:after="44" w:line="268" w:lineRule="auto"/>
        <w:ind w:left="-5"/>
        <w:jc w:val="left"/>
      </w:pPr>
      <w:r>
        <w:t>一、简介</w:t>
      </w:r>
    </w:p>
    <w:p w14:paraId="5A345D9A" w14:textId="77777777" w:rsidR="00000000" w:rsidRDefault="00000000">
      <w:pPr>
        <w:spacing w:after="170"/>
        <w:ind w:left="-5"/>
      </w:pPr>
      <w:r>
        <w:t>在本文中，我们考虑来自印刷和纸板行业的一个问题。在这种行业中，车间由多台并行的机器组成，主要是印刷机、梳理机和折页机。通常，不止一台印刷机能够执行印刷操作，不止一台折叠机能够执行折叠操作等。因此，除了调度操作的问题，即确定每个操作的开始时间的问题之外，存在分配问题，即确定执行机器的问题。由于所有要执行的作业并不以相同的顺序访问车间的机器，因此作业的路由并不相同，我们说我们面临着作业车间环境。这个问题在文献中是已知的，称为灵活作业车间调度问题（</w:t>
      </w:r>
      <w:r>
        <w:t>FJSSP</w:t>
      </w:r>
      <w:r>
        <w:t>）。此外，决策者通常不仅对单个目标函数表现良好的解决方案感兴趣，而且还对几个标准（如完工时间或流程时间）和涉及迟到度量的标准之间的最佳折衷解决方案感兴趣。下面，我们首先考虑目标函数中的两个标准，最后考虑三个标准。双标准问题涉及完工时间和最大迟到最小化，并且考虑的附加标准是总迟到。目的是为决策者提供一组与非支配标准向量相对应的解决方案，为了更方便也称为帕累托最优解或非支配解决方案。</w:t>
      </w:r>
    </w:p>
    <w:p w14:paraId="25F7BDFB" w14:textId="77777777" w:rsidR="00000000" w:rsidRDefault="00000000">
      <w:pPr>
        <w:spacing w:after="91" w:line="256" w:lineRule="auto"/>
        <w:ind w:left="0" w:firstLine="0"/>
        <w:jc w:val="left"/>
      </w:pPr>
      <w:r>
        <w:rPr>
          <w:noProof/>
        </w:rPr>
        <mc:AlternateContent>
          <mc:Choice Requires="wpg">
            <w:drawing>
              <wp:inline distT="0" distB="0" distL="0" distR="0" wp14:anchorId="0EABB2A9" wp14:editId="6BF1A780">
                <wp:extent cx="4858385" cy="6350"/>
                <wp:effectExtent l="0" t="0" r="0" b="3175"/>
                <wp:docPr id="158797188" name="Group 31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8385" cy="6350"/>
                          <a:chOff x="0" y="0"/>
                          <a:chExt cx="48585" cy="64"/>
                        </a:xfrm>
                      </wpg:grpSpPr>
                      <wps:wsp>
                        <wps:cNvPr id="1197282250" name="Shape 46046"/>
                        <wps:cNvSpPr>
                          <a:spLocks/>
                        </wps:cNvSpPr>
                        <wps:spPr bwMode="auto">
                          <a:xfrm>
                            <a:off x="0" y="0"/>
                            <a:ext cx="48585" cy="91"/>
                          </a:xfrm>
                          <a:custGeom>
                            <a:avLst/>
                            <a:gdLst>
                              <a:gd name="T0" fmla="*/ 0 w 4858563"/>
                              <a:gd name="T1" fmla="*/ 0 h 9144"/>
                              <a:gd name="T2" fmla="*/ 4858563 w 4858563"/>
                              <a:gd name="T3" fmla="*/ 0 h 9144"/>
                              <a:gd name="T4" fmla="*/ 4858563 w 4858563"/>
                              <a:gd name="T5" fmla="*/ 9144 h 9144"/>
                              <a:gd name="T6" fmla="*/ 0 w 4858563"/>
                              <a:gd name="T7" fmla="*/ 9144 h 9144"/>
                              <a:gd name="T8" fmla="*/ 0 w 4858563"/>
                              <a:gd name="T9" fmla="*/ 0 h 9144"/>
                              <a:gd name="T10" fmla="*/ 0 w 4858563"/>
                              <a:gd name="T11" fmla="*/ 0 h 9144"/>
                              <a:gd name="T12" fmla="*/ 4858563 w 4858563"/>
                              <a:gd name="T13" fmla="*/ 9144 h 9144"/>
                            </a:gdLst>
                            <a:ahLst/>
                            <a:cxnLst>
                              <a:cxn ang="0">
                                <a:pos x="T0" y="T1"/>
                              </a:cxn>
                              <a:cxn ang="0">
                                <a:pos x="T2" y="T3"/>
                              </a:cxn>
                              <a:cxn ang="0">
                                <a:pos x="T4" y="T5"/>
                              </a:cxn>
                              <a:cxn ang="0">
                                <a:pos x="T6" y="T7"/>
                              </a:cxn>
                              <a:cxn ang="0">
                                <a:pos x="T8" y="T9"/>
                              </a:cxn>
                            </a:cxnLst>
                            <a:rect l="T10" t="T11" r="T12" b="T13"/>
                            <a:pathLst>
                              <a:path w="4858563" h="9144">
                                <a:moveTo>
                                  <a:pt x="0" y="0"/>
                                </a:moveTo>
                                <a:lnTo>
                                  <a:pt x="4858563" y="0"/>
                                </a:lnTo>
                                <a:lnTo>
                                  <a:pt x="4858563"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015A37" id="Group 31064" o:spid="_x0000_s1026" style="width:382.55pt;height:.5pt;mso-position-horizontal-relative:char;mso-position-vertical-relative:line" coordsize="4858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">
                <v:shape id="Shape 46046" o:spid="_x0000_s1027" style="position:absolute;width:48585;height:91;visibility:visible;mso-wrap-style:square;v-text-anchor:top" coordsize="48585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" path="m,l4858563,r,9144l,9144,,e" fillcolor="#181717" stroked="f" strokeweight="0">
                  <v:stroke miterlimit="83231f" joinstyle="miter"/>
                  <v:path arrowok="t" o:connecttype="custom" o:connectlocs="0,0;48585,0;48585,91;0,91;0,0" o:connectangles="0,0,0,0,0" textboxrect="0,0,4858563,9144"/>
                </v:shape>
                <w10:anchorlock/>
              </v:group>
            </w:pict>
          </mc:Fallback>
        </mc:AlternateContent>
      </w:r>
    </w:p>
    <w:p w14:paraId="2C400247" w14:textId="77777777" w:rsidR="00000000" w:rsidRDefault="00000000">
      <w:pPr>
        <w:spacing w:after="191" w:line="261" w:lineRule="auto"/>
        <w:ind w:left="-5"/>
      </w:pPr>
      <w:r>
        <w:rPr>
          <w:sz w:val="18"/>
        </w:rPr>
        <w:t>*</w:t>
      </w:r>
      <w:r>
        <w:rPr>
          <w:sz w:val="18"/>
        </w:rPr>
        <w:t>通讯作者。电子邮件：</w:t>
      </w:r>
      <w:r>
        <w:rPr>
          <w:sz w:val="18"/>
        </w:rPr>
        <w:t>g.vilcot@volume-software.com</w:t>
      </w:r>
    </w:p>
    <w:p w14:paraId="2EA42B32" w14:textId="77777777" w:rsidR="00000000" w:rsidRDefault="00000000">
      <w:pPr>
        <w:spacing w:after="3" w:line="261" w:lineRule="auto"/>
        <w:ind w:left="-5" w:right="3091"/>
        <w:jc w:val="left"/>
      </w:pPr>
      <w:r>
        <w:rPr>
          <w:sz w:val="14"/>
        </w:rPr>
        <w:t xml:space="preserve">ISSN 0020–7543 </w:t>
      </w:r>
      <w:r>
        <w:rPr>
          <w:sz w:val="14"/>
        </w:rPr>
        <w:t>印刷版</w:t>
      </w:r>
      <w:r>
        <w:rPr>
          <w:sz w:val="14"/>
        </w:rPr>
        <w:t xml:space="preserve">/ISSN 1366–588X </w:t>
      </w:r>
      <w:r>
        <w:rPr>
          <w:sz w:val="14"/>
        </w:rPr>
        <w:t>在线版</w:t>
      </w:r>
    </w:p>
    <w:p w14:paraId="6B19E8FD" w14:textId="77777777" w:rsidR="00000000" w:rsidRDefault="00000000">
      <w:pPr>
        <w:spacing w:after="3" w:line="261" w:lineRule="auto"/>
        <w:ind w:left="-5" w:right="3091"/>
        <w:jc w:val="left"/>
      </w:pPr>
      <w:r>
        <w:rPr>
          <w:rFonts w:ascii="Calibri" w:eastAsia="Calibri" w:hAnsi="Calibri" w:cs="Calibri"/>
          <w:sz w:val="14"/>
        </w:rPr>
        <w:t xml:space="preserve"> </w:t>
      </w:r>
      <w:r>
        <w:rPr>
          <w:sz w:val="14"/>
        </w:rPr>
        <w:t xml:space="preserve">2011 </w:t>
      </w:r>
      <w:r>
        <w:rPr>
          <w:sz w:val="14"/>
        </w:rPr>
        <w:t>泰勒与弗朗西斯</w:t>
      </w:r>
    </w:p>
    <w:p w14:paraId="5C0C2B38" w14:textId="77777777" w:rsidR="00000000" w:rsidRDefault="00000000">
      <w:pPr>
        <w:spacing w:after="3" w:line="261" w:lineRule="auto"/>
        <w:ind w:left="-5" w:right="3091"/>
        <w:jc w:val="left"/>
      </w:pPr>
      <w:r>
        <w:rPr>
          <w:sz w:val="14"/>
        </w:rPr>
        <w:t>http://dx.doi.org/10.1080/00207543.2010.526016 http://www.tandfonline.com</w:t>
      </w:r>
    </w:p>
    <w:p w14:paraId="59E2E02E" w14:textId="77777777" w:rsidR="00000000" w:rsidRDefault="00000000">
      <w:pPr>
        <w:ind w:left="-15" w:firstLine="299"/>
      </w:pPr>
      <w:r>
        <w:t>文献中包含大量涉及车间调度问题、调度中的多标准方法（</w:t>
      </w:r>
      <w:r>
        <w:t xml:space="preserve">T'kindt </w:t>
      </w:r>
      <w:r>
        <w:t>和</w:t>
      </w:r>
      <w:r>
        <w:t xml:space="preserve"> Billaut 2006</w:t>
      </w:r>
      <w:r>
        <w:t>）以及调度和分配问题的文章。涉及多个标准的</w:t>
      </w:r>
      <w:r>
        <w:t xml:space="preserve"> FJSSP </w:t>
      </w:r>
      <w:r>
        <w:t>的文章较少。</w:t>
      </w:r>
    </w:p>
    <w:p w14:paraId="6FBF2092" w14:textId="77777777" w:rsidR="00000000" w:rsidRDefault="00000000">
      <w:pPr>
        <w:ind w:left="-15" w:firstLine="299"/>
      </w:pPr>
      <w:r>
        <w:lastRenderedPageBreak/>
        <w:t xml:space="preserve">Jurisch (1992) </w:t>
      </w:r>
      <w:r>
        <w:t>针对多用途机器作业车间调度问题提出了分支定界算法和一些启发式算法。对于</w:t>
      </w:r>
      <w:r>
        <w:t xml:space="preserve"> FJSSP</w:t>
      </w:r>
      <w:r>
        <w:t>，可以在</w:t>
      </w:r>
      <w:r>
        <w:t xml:space="preserve"> Paulli (1995) </w:t>
      </w:r>
      <w:r>
        <w:t>中找到分层方法，其中第一步是解决分配问题，第二步是解决作业车间调度问题。</w:t>
      </w:r>
      <w:r>
        <w:t xml:space="preserve">Dauze` re-Pe´ re` s </w:t>
      </w:r>
      <w:r>
        <w:t>和</w:t>
      </w:r>
      <w:r>
        <w:t xml:space="preserve"> Paulli (1997) </w:t>
      </w:r>
      <w:r>
        <w:t>提出了以完工时间为目标函数的</w:t>
      </w:r>
      <w:r>
        <w:t xml:space="preserve"> FJSSP </w:t>
      </w:r>
      <w:r>
        <w:t>禁忌搜索。卡塞姆等人。</w:t>
      </w:r>
      <w:r>
        <w:t xml:space="preserve">(2002) </w:t>
      </w:r>
      <w:r>
        <w:t>提出了进化算法和模糊逻辑的混合。</w:t>
      </w:r>
      <w:r>
        <w:t xml:space="preserve">Mastrolilli </w:t>
      </w:r>
      <w:r>
        <w:t>和</w:t>
      </w:r>
      <w:r>
        <w:t xml:space="preserve"> Gambardella (2000) </w:t>
      </w:r>
      <w:r>
        <w:t>提出了</w:t>
      </w:r>
      <w:r>
        <w:t xml:space="preserve"> FJSSP </w:t>
      </w:r>
      <w:r>
        <w:t>的两种邻域结构。对所提出的邻域的兴趣之一是任何具有空邻域的可行解决方案都是最优的。阿尔瓦雷斯</w:t>
      </w:r>
      <w:r>
        <w:t>-</w:t>
      </w:r>
      <w:r>
        <w:t>瓦尔德斯等人。</w:t>
      </w:r>
      <w:r>
        <w:t xml:space="preserve">(2005) </w:t>
      </w:r>
      <w:r>
        <w:t>为</w:t>
      </w:r>
      <w:r>
        <w:t xml:space="preserve"> FJSSP </w:t>
      </w:r>
      <w:r>
        <w:t>提出了一种启发式算法，专门用于具有特殊约束（如无等待或重叠）的玻璃工厂行业。目标是找到一个时间表，其标准基于提前和迟到处罚。作者使用了两步算法。第一步使用优先级规则来解决问题，第二步使用本地搜索改进该解决方案。何等人。</w:t>
      </w:r>
      <w:r>
        <w:t xml:space="preserve">(2007) </w:t>
      </w:r>
      <w:r>
        <w:t>提出了一种架构，其中将学习模块引入到求解</w:t>
      </w:r>
      <w:r>
        <w:t xml:space="preserve"> FJSSP </w:t>
      </w:r>
      <w:r>
        <w:t>的进化算法中。完工时间被最小化，作者表明，对于某些文献实例，他们的方法优于现有方法（</w:t>
      </w:r>
      <w:r>
        <w:t>Brandimarte 1993</w:t>
      </w:r>
      <w:r>
        <w:t>，</w:t>
      </w:r>
      <w:r>
        <w:t xml:space="preserve">Kacem </w:t>
      </w:r>
      <w:r>
        <w:t>等人</w:t>
      </w:r>
      <w:r>
        <w:t xml:space="preserve"> 2002</w:t>
      </w:r>
      <w:r>
        <w:t>）。乔比内等人。</w:t>
      </w:r>
      <w:r>
        <w:t xml:space="preserve">(2006) </w:t>
      </w:r>
      <w:r>
        <w:t>针对具有序列相关设置时间的单机问题提出了一种多目标禁忌搜索算法。我们参考</w:t>
      </w:r>
      <w:r>
        <w:t xml:space="preserve"> T'kindt </w:t>
      </w:r>
      <w:r>
        <w:t>和</w:t>
      </w:r>
      <w:r>
        <w:t xml:space="preserve"> Billaut (2006) </w:t>
      </w:r>
      <w:r>
        <w:t>对多标准调度问题进行更精确的调查。</w:t>
      </w:r>
    </w:p>
    <w:p w14:paraId="12517568" w14:textId="77777777" w:rsidR="00000000" w:rsidRDefault="00000000">
      <w:pPr>
        <w:ind w:left="-15" w:firstLine="299"/>
      </w:pPr>
      <w:r>
        <w:t>我们在本文中提出了两个版本的禁忌搜索算法来解决该问题。第一个版本包括解决问题的约束方法。这意味着假设第二个标准以</w:t>
      </w:r>
      <w:r>
        <w:t xml:space="preserve"> </w:t>
      </w:r>
      <w:r>
        <w:t>为界，则第一个标准被最小化。通过迭代地修改界限，可以确定一组非支配解（是否受权衡曲线支持）。禁忌搜索算法的第二个版本包括寻找最小化标准线性组合的解决方案。通过修改与标准相关的权重，还可以确定一组非支配解决方案，仅限于</w:t>
      </w:r>
      <w:r>
        <w:t>“</w:t>
      </w:r>
      <w:r>
        <w:t>受支持</w:t>
      </w:r>
      <w:r>
        <w:t>”</w:t>
      </w:r>
      <w:r>
        <w:t>的解决方案。</w:t>
      </w:r>
    </w:p>
    <w:p w14:paraId="5A11CDB4" w14:textId="77777777" w:rsidR="00000000" w:rsidRDefault="00000000">
      <w:pPr>
        <w:spacing w:after="567"/>
        <w:ind w:left="-15" w:firstLine="299"/>
      </w:pPr>
      <w:r>
        <w:t>第</w:t>
      </w:r>
      <w:r>
        <w:t xml:space="preserve"> 2 </w:t>
      </w:r>
      <w:r>
        <w:t>节用符号给出了问题的正式定义。第</w:t>
      </w:r>
      <w:r>
        <w:t xml:space="preserve"> 3 </w:t>
      </w:r>
      <w:r>
        <w:t>节解释了两种禁忌搜索算法。第</w:t>
      </w:r>
      <w:r>
        <w:t xml:space="preserve"> 4 </w:t>
      </w:r>
      <w:r>
        <w:t>节介绍并讨论了计算实验。第三个标准与实验一起介绍，因为它不影响算法描述。第五节总结了本文并给出了一些未来的研究方向。</w:t>
      </w:r>
    </w:p>
    <w:p w14:paraId="780D51B2" w14:textId="77777777" w:rsidR="00000000" w:rsidRDefault="00000000">
      <w:pPr>
        <w:spacing w:after="44" w:line="268" w:lineRule="auto"/>
        <w:ind w:left="-5"/>
        <w:jc w:val="left"/>
      </w:pPr>
      <w:r>
        <w:t xml:space="preserve">2. </w:t>
      </w:r>
      <w:r>
        <w:t>问题定义和符号</w:t>
      </w:r>
    </w:p>
    <w:p w14:paraId="32041BAA" w14:textId="77777777" w:rsidR="00000000" w:rsidRDefault="00000000">
      <w:pPr>
        <w:ind w:left="-5"/>
      </w:pPr>
      <w:r>
        <w:t>我们考虑的问题是</w:t>
      </w:r>
      <w:r>
        <w:t xml:space="preserve"> FJSSP</w:t>
      </w:r>
      <w:r>
        <w:t>，它是经典作业车间调度问题的推广。我们认为，必须在由</w:t>
      </w:r>
      <w:r>
        <w:t xml:space="preserve"> m </w:t>
      </w:r>
      <w:r>
        <w:t>个分离资源组成的</w:t>
      </w:r>
      <w:r>
        <w:t xml:space="preserve"> M </w:t>
      </w:r>
      <w:r>
        <w:t>组上调度由</w:t>
      </w:r>
      <w:r>
        <w:t xml:space="preserve"> n </w:t>
      </w:r>
      <w:r>
        <w:t>个作业组成的</w:t>
      </w:r>
      <w:r>
        <w:t xml:space="preserve"> J </w:t>
      </w:r>
      <w:r>
        <w:t>组作业。每个作业</w:t>
      </w:r>
      <w:r>
        <w:t xml:space="preserve">J </w:t>
      </w:r>
      <w:r>
        <w:rPr>
          <w:vertAlign w:val="subscript"/>
        </w:rPr>
        <w:t>j</w:t>
      </w:r>
      <w:r>
        <w:t>需要</w:t>
      </w:r>
      <w:r>
        <w:t xml:space="preserve">n </w:t>
      </w:r>
      <w:r>
        <w:rPr>
          <w:vertAlign w:val="subscript"/>
        </w:rPr>
        <w:t xml:space="preserve">j </w:t>
      </w:r>
      <w:r>
        <w:rPr>
          <w:vertAlign w:val="subscript"/>
        </w:rPr>
        <w:t>个</w:t>
      </w:r>
      <w:r>
        <w:t>连续操作才能完成，并且作业</w:t>
      </w:r>
      <w:r>
        <w:t xml:space="preserve">J </w:t>
      </w:r>
      <w:r>
        <w:rPr>
          <w:vertAlign w:val="subscript"/>
        </w:rPr>
        <w:t>j</w:t>
      </w:r>
      <w:r>
        <w:rPr>
          <w:vertAlign w:val="subscript"/>
        </w:rPr>
        <w:t>的操作</w:t>
      </w:r>
      <w:r>
        <w:rPr>
          <w:vertAlign w:val="subscript"/>
        </w:rPr>
        <w:t>i</w:t>
      </w:r>
      <w:r>
        <w:rPr>
          <w:vertAlign w:val="subscript"/>
        </w:rPr>
        <w:t>由</w:t>
      </w:r>
      <w:r>
        <w:rPr>
          <w:vertAlign w:val="subscript"/>
        </w:rPr>
        <w:t>O i,j</w:t>
      </w:r>
      <w:r>
        <w:t>表示。每个操作</w:t>
      </w:r>
      <w:r>
        <w:t xml:space="preserve"> O </w:t>
      </w:r>
      <w:r>
        <w:rPr>
          <w:vertAlign w:val="subscript"/>
        </w:rPr>
        <w:t>i,j</w:t>
      </w:r>
      <w:r>
        <w:t>可以由集合</w:t>
      </w:r>
      <w:r>
        <w:t xml:space="preserve"> R </w:t>
      </w:r>
      <w:r>
        <w:rPr>
          <w:vertAlign w:val="subscript"/>
        </w:rPr>
        <w:t xml:space="preserve">i,j </w:t>
      </w:r>
      <w:r>
        <w:rPr>
          <w:vertAlign w:val="subscript"/>
        </w:rPr>
        <w:t>中的任何资源处理，集合</w:t>
      </w:r>
      <w:r>
        <w:rPr>
          <w:vertAlign w:val="subscript"/>
        </w:rPr>
        <w:t xml:space="preserve"> R i,j</w:t>
      </w:r>
      <w:r>
        <w:t>是包含可以执行</w:t>
      </w:r>
      <w:r>
        <w:t xml:space="preserve"> O </w:t>
      </w:r>
      <w:r>
        <w:rPr>
          <w:vertAlign w:val="subscript"/>
        </w:rPr>
        <w:t>i,j</w:t>
      </w:r>
      <w:r>
        <w:t>的资源的</w:t>
      </w:r>
      <w:r>
        <w:t xml:space="preserve"> M </w:t>
      </w:r>
      <w:r>
        <w:t>的子集。我们假设操作</w:t>
      </w:r>
      <w:r>
        <w:t xml:space="preserve"> O </w:t>
      </w:r>
      <w:r>
        <w:rPr>
          <w:vertAlign w:val="subscript"/>
        </w:rPr>
        <w:t>i,j</w:t>
      </w:r>
      <w:r>
        <w:rPr>
          <w:vertAlign w:val="subscript"/>
        </w:rPr>
        <w:t>的处理时间（用</w:t>
      </w:r>
      <w:r>
        <w:rPr>
          <w:vertAlign w:val="subscript"/>
        </w:rPr>
        <w:t xml:space="preserve"> p i,j</w:t>
      </w:r>
      <w:r>
        <w:t>表示）不依赖于执行资源。这个假设可以在不改变方法有效性的情况下放宽。每个作业</w:t>
      </w:r>
      <w:r>
        <w:t xml:space="preserve"> J </w:t>
      </w:r>
      <w:r>
        <w:rPr>
          <w:vertAlign w:val="subscript"/>
        </w:rPr>
        <w:t>j</w:t>
      </w:r>
      <w:r>
        <w:t>还关联有一个截止日期，用</w:t>
      </w:r>
      <w:r>
        <w:t xml:space="preserve"> d </w:t>
      </w:r>
      <w:r>
        <w:rPr>
          <w:vertAlign w:val="subscript"/>
        </w:rPr>
        <w:t>j</w:t>
      </w:r>
      <w:r>
        <w:t>表示。</w:t>
      </w:r>
    </w:p>
    <w:p w14:paraId="62A6284A" w14:textId="77777777" w:rsidR="00000000" w:rsidRDefault="00000000">
      <w:pPr>
        <w:spacing w:line="261" w:lineRule="auto"/>
        <w:ind w:left="2162"/>
      </w:pPr>
      <w:r>
        <w:rPr>
          <w:sz w:val="18"/>
        </w:rPr>
        <w:t>表</w:t>
      </w:r>
      <w:r>
        <w:rPr>
          <w:sz w:val="18"/>
        </w:rPr>
        <w:t xml:space="preserve"> 1. </w:t>
      </w:r>
      <w:r>
        <w:rPr>
          <w:sz w:val="18"/>
        </w:rPr>
        <w:t>符号列表。</w:t>
      </w:r>
    </w:p>
    <w:p w14:paraId="1B648F6D" w14:textId="77777777" w:rsidR="00000000" w:rsidRDefault="00000000">
      <w:pPr>
        <w:spacing w:after="130" w:line="256" w:lineRule="auto"/>
        <w:ind w:left="2152" w:firstLine="0"/>
        <w:jc w:val="left"/>
      </w:pPr>
      <w:r>
        <w:rPr>
          <w:noProof/>
        </w:rPr>
        <mc:AlternateContent>
          <mc:Choice Requires="wpg">
            <w:drawing>
              <wp:inline distT="0" distB="0" distL="0" distR="0" wp14:anchorId="30B3DCDA" wp14:editId="7F2C5AB4">
                <wp:extent cx="2125345" cy="12700"/>
                <wp:effectExtent l="0" t="0" r="0" b="0"/>
                <wp:docPr id="996202327" name="Group 31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5345" cy="12700"/>
                          <a:chOff x="0" y="0"/>
                          <a:chExt cx="21254" cy="129"/>
                        </a:xfrm>
                      </wpg:grpSpPr>
                      <wps:wsp>
                        <wps:cNvPr id="497365832" name="Shape 46048"/>
                        <wps:cNvSpPr>
                          <a:spLocks/>
                        </wps:cNvSpPr>
                        <wps:spPr bwMode="auto">
                          <a:xfrm>
                            <a:off x="0" y="0"/>
                            <a:ext cx="21254" cy="129"/>
                          </a:xfrm>
                          <a:custGeom>
                            <a:avLst/>
                            <a:gdLst>
                              <a:gd name="T0" fmla="*/ 0 w 2125434"/>
                              <a:gd name="T1" fmla="*/ 0 h 12960"/>
                              <a:gd name="T2" fmla="*/ 2125434 w 2125434"/>
                              <a:gd name="T3" fmla="*/ 0 h 12960"/>
                              <a:gd name="T4" fmla="*/ 2125434 w 2125434"/>
                              <a:gd name="T5" fmla="*/ 12960 h 12960"/>
                              <a:gd name="T6" fmla="*/ 0 w 2125434"/>
                              <a:gd name="T7" fmla="*/ 12960 h 12960"/>
                              <a:gd name="T8" fmla="*/ 0 w 2125434"/>
                              <a:gd name="T9" fmla="*/ 0 h 12960"/>
                              <a:gd name="T10" fmla="*/ 0 w 2125434"/>
                              <a:gd name="T11" fmla="*/ 0 h 12960"/>
                              <a:gd name="T12" fmla="*/ 2125434 w 2125434"/>
                              <a:gd name="T13" fmla="*/ 12960 h 12960"/>
                            </a:gdLst>
                            <a:ahLst/>
                            <a:cxnLst>
                              <a:cxn ang="0">
                                <a:pos x="T0" y="T1"/>
                              </a:cxn>
                              <a:cxn ang="0">
                                <a:pos x="T2" y="T3"/>
                              </a:cxn>
                              <a:cxn ang="0">
                                <a:pos x="T4" y="T5"/>
                              </a:cxn>
                              <a:cxn ang="0">
                                <a:pos x="T6" y="T7"/>
                              </a:cxn>
                              <a:cxn ang="0">
                                <a:pos x="T8" y="T9"/>
                              </a:cxn>
                            </a:cxnLst>
                            <a:rect l="T10" t="T11" r="T12" b="T13"/>
                            <a:pathLst>
                              <a:path w="2125434" h="12960">
                                <a:moveTo>
                                  <a:pt x="0" y="0"/>
                                </a:moveTo>
                                <a:lnTo>
                                  <a:pt x="2125434" y="0"/>
                                </a:lnTo>
                                <a:lnTo>
                                  <a:pt x="2125434" y="12960"/>
                                </a:lnTo>
                                <a:lnTo>
                                  <a:pt x="0" y="1296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E9BF1B" id="Group 31323" o:spid="_x0000_s1026" style="width:167.35pt;height:1pt;mso-position-horizontal-relative:char;mso-position-vertical-relative:line" coordsize="21254,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">
                <v:shape id="Shape 46048" o:spid="_x0000_s1027" style="position:absolute;width:21254;height:129;visibility:visible;mso-wrap-style:square;v-text-anchor:top" coordsize="2125434,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" path="m,l2125434,r,12960l,12960,,e" fillcolor="#181717" stroked="f" strokeweight="0">
                  <v:stroke miterlimit="83231f" joinstyle="miter"/>
                  <v:path arrowok="t" o:connecttype="custom" o:connectlocs="0,0;21254,0;21254,129;0,129;0,0" o:connectangles="0,0,0,0,0" textboxrect="0,0,2125434,12960"/>
                </v:shape>
                <w10:anchorlock/>
              </v:group>
            </w:pict>
          </mc:Fallback>
        </mc:AlternateContent>
      </w:r>
    </w:p>
    <w:tbl>
      <w:tblPr>
        <w:tblStyle w:val="TableGrid"/>
        <w:tblW w:w="3347" w:type="dxa"/>
        <w:tblInd w:w="2152" w:type="dxa"/>
        <w:tblLook w:val="04A0" w:firstRow="1" w:lastRow="0" w:firstColumn="1" w:lastColumn="0" w:noHBand="0" w:noVBand="1"/>
      </w:tblPr>
      <w:tblGrid>
        <w:gridCol w:w="432"/>
        <w:gridCol w:w="2915"/>
      </w:tblGrid>
      <w:tr w:rsidR="00000000" w14:paraId="71420CA6" w14:textId="77777777">
        <w:trPr>
          <w:trHeight w:val="158"/>
        </w:trPr>
        <w:tc>
          <w:tcPr>
            <w:tcW w:w="432" w:type="dxa"/>
            <w:hideMark/>
          </w:tcPr>
          <w:p w14:paraId="7BDF1BB1"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中号</w:t>
            </w:r>
          </w:p>
        </w:tc>
        <w:tc>
          <w:tcPr>
            <w:tcW w:w="2915" w:type="dxa"/>
            <w:hideMark/>
          </w:tcPr>
          <w:p w14:paraId="39364000"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：资源集</w:t>
            </w:r>
          </w:p>
        </w:tc>
      </w:tr>
      <w:tr w:rsidR="00000000" w14:paraId="4C6B50DA" w14:textId="77777777">
        <w:trPr>
          <w:trHeight w:val="175"/>
        </w:trPr>
        <w:tc>
          <w:tcPr>
            <w:tcW w:w="432" w:type="dxa"/>
            <w:hideMark/>
          </w:tcPr>
          <w:p w14:paraId="0DEC358B"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米</w:t>
            </w:r>
          </w:p>
        </w:tc>
        <w:tc>
          <w:tcPr>
            <w:tcW w:w="2915" w:type="dxa"/>
            <w:hideMark/>
          </w:tcPr>
          <w:p w14:paraId="39CEC514"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：资源数量，</w:t>
            </w:r>
            <w:r>
              <w:rPr>
                <w:rFonts w:ascii="Times New Roman" w:eastAsia="Times New Roman" w:hAnsi="Times New Roman"/>
                <w:sz w:val="18"/>
              </w:rPr>
              <w:t>m ¼jMj</w:t>
            </w:r>
          </w:p>
        </w:tc>
      </w:tr>
      <w:tr w:rsidR="00000000" w14:paraId="1FF6D1CC" w14:textId="77777777">
        <w:trPr>
          <w:trHeight w:val="208"/>
        </w:trPr>
        <w:tc>
          <w:tcPr>
            <w:tcW w:w="432" w:type="dxa"/>
            <w:hideMark/>
          </w:tcPr>
          <w:p w14:paraId="4C09AB1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MK</w:t>
            </w:r>
            <w:r>
              <w:rPr>
                <w:rFonts w:ascii="MS Gothic" w:eastAsia="MS Gothic" w:hAnsi="MS Gothic" w:cs="MS Gothic" w:hint="eastAsia"/>
                <w:sz w:val="18"/>
                <w:vertAlign w:val="subscript"/>
              </w:rPr>
              <w:t>​</w:t>
            </w:r>
          </w:p>
        </w:tc>
        <w:tc>
          <w:tcPr>
            <w:tcW w:w="2915" w:type="dxa"/>
            <w:hideMark/>
          </w:tcPr>
          <w:p w14:paraId="29F465EC"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：资源编号</w:t>
            </w:r>
            <w:r>
              <w:rPr>
                <w:rFonts w:ascii="Times New Roman" w:eastAsia="Times New Roman" w:hAnsi="Times New Roman"/>
                <w:sz w:val="18"/>
              </w:rPr>
              <w:t>k</w:t>
            </w:r>
          </w:p>
        </w:tc>
      </w:tr>
      <w:tr w:rsidR="00000000" w14:paraId="063C60D6" w14:textId="77777777">
        <w:trPr>
          <w:trHeight w:val="191"/>
        </w:trPr>
        <w:tc>
          <w:tcPr>
            <w:tcW w:w="432" w:type="dxa"/>
            <w:hideMark/>
          </w:tcPr>
          <w:p w14:paraId="5ADB486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J</w:t>
            </w:r>
          </w:p>
        </w:tc>
        <w:tc>
          <w:tcPr>
            <w:tcW w:w="2915" w:type="dxa"/>
            <w:hideMark/>
          </w:tcPr>
          <w:p w14:paraId="2974F088"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w:t>
            </w:r>
            <w:r>
              <w:rPr>
                <w:rFonts w:ascii="Times New Roman" w:eastAsia="Times New Roman" w:hAnsi="Times New Roman"/>
                <w:sz w:val="18"/>
              </w:rPr>
              <w:t xml:space="preserve"> </w:t>
            </w:r>
            <w:r>
              <w:rPr>
                <w:rFonts w:ascii="宋体" w:eastAsia="宋体" w:hAnsi="宋体" w:cs="宋体" w:hint="eastAsia"/>
                <w:sz w:val="18"/>
              </w:rPr>
              <w:t>工作组</w:t>
            </w:r>
          </w:p>
        </w:tc>
      </w:tr>
      <w:tr w:rsidR="00000000" w14:paraId="37A1FFA6" w14:textId="77777777">
        <w:trPr>
          <w:trHeight w:val="199"/>
        </w:trPr>
        <w:tc>
          <w:tcPr>
            <w:tcW w:w="432" w:type="dxa"/>
            <w:hideMark/>
          </w:tcPr>
          <w:p w14:paraId="555B938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n</w:t>
            </w:r>
          </w:p>
        </w:tc>
        <w:tc>
          <w:tcPr>
            <w:tcW w:w="2915" w:type="dxa"/>
            <w:hideMark/>
          </w:tcPr>
          <w:p w14:paraId="3537C58A"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：职位数量，</w:t>
            </w:r>
            <w:r>
              <w:rPr>
                <w:rFonts w:ascii="Times New Roman" w:eastAsia="Times New Roman" w:hAnsi="Times New Roman"/>
                <w:sz w:val="18"/>
              </w:rPr>
              <w:t>n ¼jJj</w:t>
            </w:r>
          </w:p>
        </w:tc>
      </w:tr>
      <w:tr w:rsidR="00000000" w14:paraId="76535BED" w14:textId="77777777">
        <w:trPr>
          <w:trHeight w:val="208"/>
        </w:trPr>
        <w:tc>
          <w:tcPr>
            <w:tcW w:w="432" w:type="dxa"/>
            <w:hideMark/>
          </w:tcPr>
          <w:p w14:paraId="5CD945D7"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杰杰</w:t>
            </w:r>
            <w:r>
              <w:rPr>
                <w:rFonts w:ascii="MS Gothic" w:eastAsia="MS Gothic" w:hAnsi="MS Gothic" w:cs="MS Gothic" w:hint="eastAsia"/>
                <w:sz w:val="18"/>
                <w:vertAlign w:val="subscript"/>
              </w:rPr>
              <w:t>​</w:t>
            </w:r>
          </w:p>
        </w:tc>
        <w:tc>
          <w:tcPr>
            <w:tcW w:w="2915" w:type="dxa"/>
            <w:hideMark/>
          </w:tcPr>
          <w:p w14:paraId="16592E5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 xml:space="preserve">: </w:t>
            </w:r>
            <w:r>
              <w:rPr>
                <w:rFonts w:ascii="宋体" w:eastAsia="宋体" w:hAnsi="宋体" w:cs="宋体" w:hint="eastAsia"/>
                <w:sz w:val="18"/>
              </w:rPr>
              <w:t>作业编号</w:t>
            </w:r>
            <w:r>
              <w:rPr>
                <w:rFonts w:ascii="Times New Roman" w:eastAsia="Times New Roman" w:hAnsi="Times New Roman"/>
                <w:sz w:val="18"/>
              </w:rPr>
              <w:t xml:space="preserve"> j</w:t>
            </w:r>
          </w:p>
        </w:tc>
      </w:tr>
      <w:tr w:rsidR="00000000" w14:paraId="32EBF44D" w14:textId="77777777">
        <w:trPr>
          <w:trHeight w:val="200"/>
        </w:trPr>
        <w:tc>
          <w:tcPr>
            <w:tcW w:w="432" w:type="dxa"/>
            <w:hideMark/>
          </w:tcPr>
          <w:p w14:paraId="76FA864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nj</w:t>
            </w:r>
            <w:r>
              <w:rPr>
                <w:rFonts w:ascii="MS Gothic" w:eastAsia="MS Gothic" w:hAnsi="MS Gothic" w:cs="MS Gothic" w:hint="eastAsia"/>
                <w:sz w:val="18"/>
                <w:vertAlign w:val="subscript"/>
              </w:rPr>
              <w:t>​</w:t>
            </w:r>
          </w:p>
        </w:tc>
        <w:tc>
          <w:tcPr>
            <w:tcW w:w="2915" w:type="dxa"/>
            <w:hideMark/>
          </w:tcPr>
          <w:p w14:paraId="03FD993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vertAlign w:val="subscript"/>
              </w:rPr>
              <w:t>: J j</w:t>
            </w:r>
            <w:r>
              <w:rPr>
                <w:rFonts w:ascii="宋体" w:eastAsia="宋体" w:hAnsi="宋体" w:cs="宋体" w:hint="eastAsia"/>
                <w:sz w:val="18"/>
              </w:rPr>
              <w:t>中的操作数</w:t>
            </w:r>
          </w:p>
        </w:tc>
      </w:tr>
      <w:tr w:rsidR="00000000" w14:paraId="07448D25" w14:textId="77777777">
        <w:trPr>
          <w:trHeight w:val="199"/>
        </w:trPr>
        <w:tc>
          <w:tcPr>
            <w:tcW w:w="432" w:type="dxa"/>
            <w:hideMark/>
          </w:tcPr>
          <w:p w14:paraId="21080A9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 xml:space="preserve">O </w:t>
            </w:r>
            <w:r>
              <w:rPr>
                <w:sz w:val="12"/>
              </w:rPr>
              <w:t>i,j</w:t>
            </w:r>
          </w:p>
        </w:tc>
        <w:tc>
          <w:tcPr>
            <w:tcW w:w="2915" w:type="dxa"/>
            <w:hideMark/>
          </w:tcPr>
          <w:p w14:paraId="4C8AE37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vertAlign w:val="subscript"/>
              </w:rPr>
              <w:t>: J j</w:t>
            </w:r>
            <w:r>
              <w:rPr>
                <w:rFonts w:ascii="宋体" w:eastAsia="宋体" w:hAnsi="宋体" w:cs="宋体" w:hint="eastAsia"/>
                <w:sz w:val="18"/>
              </w:rPr>
              <w:t>的操作编号</w:t>
            </w:r>
            <w:r>
              <w:rPr>
                <w:rFonts w:ascii="Times New Roman" w:eastAsia="Times New Roman" w:hAnsi="Times New Roman"/>
                <w:sz w:val="18"/>
              </w:rPr>
              <w:t xml:space="preserve"> i</w:t>
            </w:r>
          </w:p>
        </w:tc>
      </w:tr>
      <w:tr w:rsidR="00000000" w14:paraId="6DAF9C1A" w14:textId="77777777">
        <w:trPr>
          <w:trHeight w:val="200"/>
        </w:trPr>
        <w:tc>
          <w:tcPr>
            <w:tcW w:w="432" w:type="dxa"/>
            <w:hideMark/>
          </w:tcPr>
          <w:p w14:paraId="6BE77A2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 xml:space="preserve">R </w:t>
            </w:r>
            <w:r>
              <w:rPr>
                <w:sz w:val="12"/>
              </w:rPr>
              <w:t>i,j</w:t>
            </w:r>
          </w:p>
        </w:tc>
        <w:tc>
          <w:tcPr>
            <w:tcW w:w="2915" w:type="dxa"/>
            <w:hideMark/>
          </w:tcPr>
          <w:p w14:paraId="2A46802A" w14:textId="77777777" w:rsidR="00000000" w:rsidRDefault="00000000">
            <w:pPr>
              <w:spacing w:after="0" w:line="256" w:lineRule="auto"/>
              <w:ind w:left="0" w:firstLine="0"/>
              <w:rPr>
                <w:rFonts w:ascii="Times New Roman" w:eastAsia="Times New Roman" w:hAnsi="Times New Roman"/>
                <w:sz w:val="20"/>
              </w:rPr>
            </w:pPr>
            <w:r>
              <w:rPr>
                <w:rFonts w:ascii="宋体" w:eastAsia="宋体" w:hAnsi="宋体" w:cs="宋体" w:hint="eastAsia"/>
                <w:sz w:val="18"/>
              </w:rPr>
              <w:t>：能够执行</w:t>
            </w:r>
            <w:r>
              <w:rPr>
                <w:rFonts w:ascii="Times New Roman" w:eastAsia="Times New Roman" w:hAnsi="Times New Roman"/>
                <w:sz w:val="18"/>
              </w:rPr>
              <w:t xml:space="preserve"> O </w:t>
            </w:r>
            <w:r>
              <w:rPr>
                <w:sz w:val="18"/>
                <w:vertAlign w:val="subscript"/>
              </w:rPr>
              <w:t>i,j的资源集</w:t>
            </w:r>
          </w:p>
        </w:tc>
      </w:tr>
      <w:tr w:rsidR="00000000" w14:paraId="6772247F" w14:textId="77777777">
        <w:trPr>
          <w:trHeight w:val="199"/>
        </w:trPr>
        <w:tc>
          <w:tcPr>
            <w:tcW w:w="432" w:type="dxa"/>
            <w:hideMark/>
          </w:tcPr>
          <w:p w14:paraId="05049147"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2"/>
              </w:rPr>
              <w:t xml:space="preserve">, </w:t>
            </w:r>
            <w:r>
              <w:rPr>
                <w:rFonts w:ascii="Times New Roman" w:eastAsia="Times New Roman" w:hAnsi="Times New Roman"/>
                <w:sz w:val="18"/>
              </w:rPr>
              <w:t>j</w:t>
            </w:r>
            <w:r>
              <w:rPr>
                <w:rFonts w:ascii="Times New Roman" w:eastAsia="Times New Roman" w:hAnsi="Times New Roman"/>
                <w:sz w:val="18"/>
                <w:vertAlign w:val="subscript"/>
              </w:rPr>
              <w:t>​</w:t>
            </w:r>
          </w:p>
        </w:tc>
        <w:tc>
          <w:tcPr>
            <w:tcW w:w="2915" w:type="dxa"/>
            <w:hideMark/>
          </w:tcPr>
          <w:p w14:paraId="1B45FFC7"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vertAlign w:val="subscript"/>
              </w:rPr>
              <w:t>: O i,j</w:t>
            </w:r>
            <w:r>
              <w:rPr>
                <w:rFonts w:ascii="宋体" w:eastAsia="宋体" w:hAnsi="宋体" w:cs="宋体" w:hint="eastAsia"/>
                <w:sz w:val="18"/>
              </w:rPr>
              <w:t>的处理时间</w:t>
            </w:r>
          </w:p>
        </w:tc>
      </w:tr>
      <w:tr w:rsidR="00000000" w14:paraId="25A313E4" w14:textId="77777777">
        <w:trPr>
          <w:trHeight w:val="199"/>
        </w:trPr>
        <w:tc>
          <w:tcPr>
            <w:tcW w:w="432" w:type="dxa"/>
            <w:hideMark/>
          </w:tcPr>
          <w:p w14:paraId="20EF069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dj</w:t>
            </w:r>
            <w:r>
              <w:rPr>
                <w:rFonts w:ascii="MS Gothic" w:eastAsia="MS Gothic" w:hAnsi="MS Gothic" w:cs="MS Gothic" w:hint="eastAsia"/>
                <w:sz w:val="18"/>
                <w:vertAlign w:val="subscript"/>
              </w:rPr>
              <w:t>​</w:t>
            </w:r>
          </w:p>
        </w:tc>
        <w:tc>
          <w:tcPr>
            <w:tcW w:w="2915" w:type="dxa"/>
            <w:hideMark/>
          </w:tcPr>
          <w:p w14:paraId="0CDD6CC9"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w:t>
            </w:r>
            <w:r>
              <w:rPr>
                <w:rFonts w:ascii="Times New Roman" w:eastAsia="Times New Roman" w:hAnsi="Times New Roman"/>
                <w:sz w:val="18"/>
              </w:rPr>
              <w:t xml:space="preserve">J </w:t>
            </w:r>
            <w:r>
              <w:rPr>
                <w:sz w:val="18"/>
                <w:vertAlign w:val="subscript"/>
              </w:rPr>
              <w:t>j的预产期</w:t>
            </w:r>
          </w:p>
        </w:tc>
      </w:tr>
      <w:tr w:rsidR="00000000" w14:paraId="49D34AC1" w14:textId="77777777">
        <w:trPr>
          <w:trHeight w:val="191"/>
        </w:trPr>
        <w:tc>
          <w:tcPr>
            <w:tcW w:w="432" w:type="dxa"/>
            <w:hideMark/>
          </w:tcPr>
          <w:p w14:paraId="7C3EE67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Cj</w:t>
            </w:r>
            <w:r>
              <w:rPr>
                <w:rFonts w:ascii="MS Gothic" w:eastAsia="MS Gothic" w:hAnsi="MS Gothic" w:cs="MS Gothic" w:hint="eastAsia"/>
                <w:sz w:val="18"/>
                <w:vertAlign w:val="subscript"/>
              </w:rPr>
              <w:t>​</w:t>
            </w:r>
          </w:p>
        </w:tc>
        <w:tc>
          <w:tcPr>
            <w:tcW w:w="2915" w:type="dxa"/>
            <w:hideMark/>
          </w:tcPr>
          <w:p w14:paraId="141D79B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vertAlign w:val="subscript"/>
              </w:rPr>
              <w:t>: J j</w:t>
            </w:r>
            <w:r>
              <w:rPr>
                <w:rFonts w:ascii="宋体" w:eastAsia="宋体" w:hAnsi="宋体" w:cs="宋体" w:hint="eastAsia"/>
                <w:sz w:val="18"/>
              </w:rPr>
              <w:t>的完成时间</w:t>
            </w:r>
          </w:p>
        </w:tc>
      </w:tr>
    </w:tbl>
    <w:p w14:paraId="49E7AFD2" w14:textId="77777777" w:rsidR="00000000" w:rsidRDefault="00000000">
      <w:pPr>
        <w:spacing w:after="193" w:line="261" w:lineRule="auto"/>
        <w:ind w:left="2162"/>
        <w:rPr>
          <w:rFonts w:eastAsia="Times New Roman"/>
        </w:rPr>
      </w:pPr>
      <w:r>
        <w:rPr>
          <w:sz w:val="18"/>
        </w:rPr>
        <w:t xml:space="preserve">C </w:t>
      </w:r>
      <w:r>
        <w:rPr>
          <w:sz w:val="18"/>
          <w:vertAlign w:val="subscript"/>
        </w:rPr>
        <w:t>max</w:t>
      </w:r>
      <w:r>
        <w:rPr>
          <w:sz w:val="18"/>
        </w:rPr>
        <w:t xml:space="preserve"> : </w:t>
      </w:r>
      <w:r>
        <w:rPr>
          <w:sz w:val="18"/>
        </w:rPr>
        <w:t>完工时间</w:t>
      </w:r>
    </w:p>
    <w:p w14:paraId="5850DFBB" w14:textId="77777777" w:rsidR="00000000" w:rsidRDefault="00000000">
      <w:pPr>
        <w:spacing w:line="261" w:lineRule="auto"/>
        <w:ind w:left="2162"/>
      </w:pPr>
      <w:r>
        <w:rPr>
          <w:sz w:val="18"/>
        </w:rPr>
        <w:t xml:space="preserve">LP </w:t>
      </w:r>
      <w:r>
        <w:rPr>
          <w:sz w:val="18"/>
          <w:vertAlign w:val="subscript"/>
        </w:rPr>
        <w:t>max</w:t>
      </w:r>
      <w:r>
        <w:rPr>
          <w:sz w:val="18"/>
        </w:rPr>
        <w:t xml:space="preserve"> T </w:t>
      </w:r>
      <w:r>
        <w:rPr>
          <w:sz w:val="18"/>
          <w:vertAlign w:val="subscript"/>
        </w:rPr>
        <w:t xml:space="preserve">j </w:t>
      </w:r>
      <w:r>
        <w:rPr>
          <w:sz w:val="18"/>
        </w:rPr>
        <w:t xml:space="preserve">:: </w:t>
      </w:r>
      <w:r>
        <w:rPr>
          <w:sz w:val="18"/>
        </w:rPr>
        <w:t>最大迟到总迟到</w:t>
      </w:r>
    </w:p>
    <w:p w14:paraId="31A3FDF9" w14:textId="77777777" w:rsidR="00000000" w:rsidRDefault="00000000">
      <w:pPr>
        <w:spacing w:after="637" w:line="256" w:lineRule="auto"/>
        <w:ind w:left="2152" w:firstLine="0"/>
        <w:jc w:val="left"/>
      </w:pPr>
      <w:r>
        <w:rPr>
          <w:noProof/>
        </w:rPr>
        <mc:AlternateContent>
          <mc:Choice Requires="wpg">
            <w:drawing>
              <wp:inline distT="0" distB="0" distL="0" distR="0" wp14:anchorId="63A09E7B" wp14:editId="23ECAE86">
                <wp:extent cx="2125345" cy="12700"/>
                <wp:effectExtent l="0" t="0" r="0" b="0"/>
                <wp:docPr id="1646744632" name="Group 3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5345" cy="12700"/>
                          <a:chOff x="0" y="0"/>
                          <a:chExt cx="21254" cy="129"/>
                        </a:xfrm>
                      </wpg:grpSpPr>
                      <wps:wsp>
                        <wps:cNvPr id="2004419578" name="Shape 46050"/>
                        <wps:cNvSpPr>
                          <a:spLocks/>
                        </wps:cNvSpPr>
                        <wps:spPr bwMode="auto">
                          <a:xfrm>
                            <a:off x="0" y="0"/>
                            <a:ext cx="21254" cy="129"/>
                          </a:xfrm>
                          <a:custGeom>
                            <a:avLst/>
                            <a:gdLst>
                              <a:gd name="T0" fmla="*/ 0 w 2125434"/>
                              <a:gd name="T1" fmla="*/ 0 h 12960"/>
                              <a:gd name="T2" fmla="*/ 2125434 w 2125434"/>
                              <a:gd name="T3" fmla="*/ 0 h 12960"/>
                              <a:gd name="T4" fmla="*/ 2125434 w 2125434"/>
                              <a:gd name="T5" fmla="*/ 12960 h 12960"/>
                              <a:gd name="T6" fmla="*/ 0 w 2125434"/>
                              <a:gd name="T7" fmla="*/ 12960 h 12960"/>
                              <a:gd name="T8" fmla="*/ 0 w 2125434"/>
                              <a:gd name="T9" fmla="*/ 0 h 12960"/>
                              <a:gd name="T10" fmla="*/ 0 w 2125434"/>
                              <a:gd name="T11" fmla="*/ 0 h 12960"/>
                              <a:gd name="T12" fmla="*/ 2125434 w 2125434"/>
                              <a:gd name="T13" fmla="*/ 12960 h 12960"/>
                            </a:gdLst>
                            <a:ahLst/>
                            <a:cxnLst>
                              <a:cxn ang="0">
                                <a:pos x="T0" y="T1"/>
                              </a:cxn>
                              <a:cxn ang="0">
                                <a:pos x="T2" y="T3"/>
                              </a:cxn>
                              <a:cxn ang="0">
                                <a:pos x="T4" y="T5"/>
                              </a:cxn>
                              <a:cxn ang="0">
                                <a:pos x="T6" y="T7"/>
                              </a:cxn>
                              <a:cxn ang="0">
                                <a:pos x="T8" y="T9"/>
                              </a:cxn>
                            </a:cxnLst>
                            <a:rect l="T10" t="T11" r="T12" b="T13"/>
                            <a:pathLst>
                              <a:path w="2125434" h="12960">
                                <a:moveTo>
                                  <a:pt x="0" y="0"/>
                                </a:moveTo>
                                <a:lnTo>
                                  <a:pt x="2125434" y="0"/>
                                </a:lnTo>
                                <a:lnTo>
                                  <a:pt x="2125434" y="12960"/>
                                </a:lnTo>
                                <a:lnTo>
                                  <a:pt x="0" y="1296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E19073" id="Group 31324" o:spid="_x0000_s1026" style="width:167.35pt;height:1pt;mso-position-horizontal-relative:char;mso-position-vertical-relative:line" coordsize="21254,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">
                <v:shape id="Shape 46050" o:spid="_x0000_s1027" style="position:absolute;width:21254;height:129;visibility:visible;mso-wrap-style:square;v-text-anchor:top" coordsize="2125434,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" path="m,l2125434,r,12960l,12960,,e" fillcolor="#181717" stroked="f" strokeweight="0">
                  <v:stroke miterlimit="83231f" joinstyle="miter"/>
                  <v:path arrowok="t" o:connecttype="custom" o:connectlocs="0,0;21254,0;21254,129;0,129;0,0" o:connectangles="0,0,0,0,0" textboxrect="0,0,2125434,12960"/>
                </v:shape>
                <w10:anchorlock/>
              </v:group>
            </w:pict>
          </mc:Fallback>
        </mc:AlternateContent>
      </w:r>
    </w:p>
    <w:p w14:paraId="7B5308A7" w14:textId="77777777" w:rsidR="00000000" w:rsidRDefault="00000000">
      <w:pPr>
        <w:spacing w:after="33"/>
        <w:ind w:left="-15" w:firstLine="299"/>
      </w:pPr>
      <w:r>
        <w:t>问题是为每个操作设置执行资源和开始时间。我们用</w:t>
      </w:r>
      <w:r>
        <w:t xml:space="preserve"> C </w:t>
      </w:r>
      <w:r>
        <w:rPr>
          <w:vertAlign w:val="subscript"/>
        </w:rPr>
        <w:t xml:space="preserve">j </w:t>
      </w:r>
      <w:r>
        <w:rPr>
          <w:vertAlign w:val="subscript"/>
        </w:rPr>
        <w:t>表示作业</w:t>
      </w:r>
      <w:r>
        <w:rPr>
          <w:vertAlign w:val="subscript"/>
        </w:rPr>
        <w:t xml:space="preserve"> J j</w:t>
      </w:r>
      <w:r>
        <w:t>的完成时间。为了衡量调度的质量，需要考虑三个经典标准：由</w:t>
      </w:r>
      <w:r>
        <w:t xml:space="preserve"> C </w:t>
      </w:r>
      <w:r>
        <w:rPr>
          <w:vertAlign w:val="subscript"/>
        </w:rPr>
        <w:t>max</w:t>
      </w:r>
      <w:r>
        <w:t xml:space="preserve"> ¼ max </w:t>
      </w:r>
      <w:r>
        <w:rPr>
          <w:vertAlign w:val="subscript"/>
        </w:rPr>
        <w:t xml:space="preserve">J </w:t>
      </w:r>
      <w:r>
        <w:rPr>
          <w:sz w:val="15"/>
          <w:vertAlign w:val="subscript"/>
        </w:rPr>
        <w:t>j</w:t>
      </w:r>
      <w:r>
        <w:rPr>
          <w:sz w:val="14"/>
        </w:rPr>
        <w:t xml:space="preserve"> 2 </w:t>
      </w:r>
      <w:r>
        <w:rPr>
          <w:vertAlign w:val="subscript"/>
        </w:rPr>
        <w:t>J</w:t>
      </w:r>
      <w:r>
        <w:t xml:space="preserve"> C </w:t>
      </w:r>
      <w:r>
        <w:rPr>
          <w:vertAlign w:val="subscript"/>
        </w:rPr>
        <w:t>j</w:t>
      </w:r>
      <w:r>
        <w:rPr>
          <w:vertAlign w:val="subscript"/>
        </w:rPr>
        <w:t>定义的完工时间</w:t>
      </w:r>
      <w:r>
        <w:rPr>
          <w:vertAlign w:val="subscript"/>
        </w:rPr>
        <w:t xml:space="preserve"> C max </w:t>
      </w:r>
      <w:r>
        <w:rPr>
          <w:vertAlign w:val="subscript"/>
        </w:rPr>
        <w:t>，由</w:t>
      </w:r>
      <w:r>
        <w:rPr>
          <w:vertAlign w:val="subscript"/>
        </w:rPr>
        <w:t xml:space="preserve"> L max</w:t>
      </w:r>
      <w:r>
        <w:t xml:space="preserve"> ¼ max </w:t>
      </w:r>
      <w:r>
        <w:rPr>
          <w:vertAlign w:val="subscript"/>
        </w:rPr>
        <w:t xml:space="preserve">J </w:t>
      </w:r>
      <w:r>
        <w:rPr>
          <w:sz w:val="15"/>
          <w:vertAlign w:val="subscript"/>
        </w:rPr>
        <w:t>j</w:t>
      </w:r>
      <w:r>
        <w:rPr>
          <w:sz w:val="14"/>
        </w:rPr>
        <w:t xml:space="preserve"> 2 </w:t>
      </w:r>
      <w:r>
        <w:rPr>
          <w:vertAlign w:val="subscript"/>
        </w:rPr>
        <w:t>J</w:t>
      </w:r>
      <w:r>
        <w:t xml:space="preserve"> ðC </w:t>
      </w:r>
      <w:r>
        <w:rPr>
          <w:vertAlign w:val="subscript"/>
        </w:rPr>
        <w:t>j</w:t>
      </w:r>
      <w:r>
        <w:t xml:space="preserve"> d </w:t>
      </w:r>
      <w:r>
        <w:rPr>
          <w:vertAlign w:val="subscript"/>
        </w:rPr>
        <w:t>j</w:t>
      </w:r>
      <w:r>
        <w:t>定义的最大迟到</w:t>
      </w:r>
      <w:r>
        <w:t xml:space="preserve"> L </w:t>
      </w:r>
      <w:r>
        <w:rPr>
          <w:vertAlign w:val="subscript"/>
        </w:rPr>
        <w:t xml:space="preserve">max </w:t>
      </w:r>
      <w:r>
        <w:t xml:space="preserve">Þ </w:t>
      </w:r>
      <w:r>
        <w:t>以及总迟到情况</w:t>
      </w:r>
      <w:r>
        <w:t xml:space="preserve"> </w:t>
      </w:r>
    </w:p>
    <w:p w14:paraId="3B7FEEA5" w14:textId="77777777" w:rsidR="00000000" w:rsidRDefault="00000000">
      <w:pPr>
        <w:tabs>
          <w:tab w:val="center" w:pos="1585"/>
          <w:tab w:val="center" w:pos="2512"/>
        </w:tabs>
        <w:spacing w:after="0" w:line="256" w:lineRule="auto"/>
        <w:ind w:left="0" w:firstLine="0"/>
        <w:jc w:val="left"/>
      </w:pPr>
      <w:r>
        <w:t>PP</w:t>
      </w:r>
      <w:r>
        <w:tab/>
        <w:t>​</w:t>
      </w:r>
      <w:r>
        <w:tab/>
        <w:t>​</w:t>
      </w:r>
    </w:p>
    <w:p w14:paraId="35F31313" w14:textId="77777777" w:rsidR="00000000" w:rsidRDefault="00000000">
      <w:pPr>
        <w:tabs>
          <w:tab w:val="center" w:pos="845"/>
          <w:tab w:val="center" w:pos="2972"/>
        </w:tabs>
        <w:ind w:left="0" w:firstLine="0"/>
        <w:jc w:val="left"/>
      </w:pPr>
      <w:r>
        <w:rPr>
          <w:rFonts w:ascii="Calibri" w:eastAsia="Calibri" w:hAnsi="Calibri" w:cs="Calibri"/>
          <w:color w:val="000000"/>
          <w:sz w:val="22"/>
        </w:rPr>
        <w:tab/>
      </w:r>
      <w:r>
        <w:t xml:space="preserve">T </w:t>
      </w:r>
      <w:r>
        <w:rPr>
          <w:vertAlign w:val="subscript"/>
        </w:rPr>
        <w:t>j</w:t>
      </w:r>
      <w:r>
        <w:t>由</w:t>
      </w:r>
      <w:r>
        <w:rPr>
          <w:vertAlign w:val="subscript"/>
        </w:rPr>
        <w:t xml:space="preserve">j2J </w:t>
      </w:r>
      <w:r>
        <w:t xml:space="preserve">T </w:t>
      </w:r>
      <w:r>
        <w:rPr>
          <w:vertAlign w:val="subscript"/>
        </w:rPr>
        <w:t>j</w:t>
      </w:r>
      <w:r>
        <w:t xml:space="preserve"> ¼ </w:t>
      </w:r>
      <w:r>
        <w:rPr>
          <w:vertAlign w:val="subscript"/>
        </w:rPr>
        <w:t>j2J</w:t>
      </w:r>
      <w:r>
        <w:t xml:space="preserve"> max(0, C </w:t>
      </w:r>
      <w:r>
        <w:rPr>
          <w:vertAlign w:val="subscript"/>
        </w:rPr>
        <w:t>j</w:t>
      </w:r>
      <w:r>
        <w:t xml:space="preserve"> d </w:t>
      </w:r>
      <w:r>
        <w:rPr>
          <w:vertAlign w:val="subscript"/>
        </w:rPr>
        <w:t>j</w:t>
      </w:r>
      <w:r>
        <w:t xml:space="preserve"> ) </w:t>
      </w:r>
      <w:r>
        <w:t>定义。</w:t>
      </w:r>
      <w:r>
        <w:tab/>
      </w:r>
    </w:p>
    <w:p w14:paraId="492F7F4B" w14:textId="77777777" w:rsidR="00000000" w:rsidRDefault="00000000">
      <w:pPr>
        <w:spacing w:after="365"/>
        <w:ind w:left="309"/>
      </w:pPr>
      <w:r>
        <w:t>这个问题是强</w:t>
      </w:r>
      <w:r>
        <w:t>NP</w:t>
      </w:r>
      <w:r>
        <w:t>困难的。表</w:t>
      </w:r>
      <w:r>
        <w:t xml:space="preserve"> 1 </w:t>
      </w:r>
      <w:r>
        <w:t>总结了这些符号。</w:t>
      </w:r>
    </w:p>
    <w:p w14:paraId="3E332D59" w14:textId="77777777" w:rsidR="00000000" w:rsidRDefault="00000000">
      <w:pPr>
        <w:spacing w:after="44" w:line="268" w:lineRule="auto"/>
        <w:ind w:left="-5"/>
        <w:jc w:val="left"/>
      </w:pPr>
      <w:r>
        <w:t xml:space="preserve">3. </w:t>
      </w:r>
      <w:r>
        <w:t>禁忌搜索算法</w:t>
      </w:r>
    </w:p>
    <w:p w14:paraId="4C5F85A6" w14:textId="77777777" w:rsidR="00000000" w:rsidRDefault="00000000">
      <w:pPr>
        <w:ind w:left="-5"/>
      </w:pPr>
      <w:r>
        <w:t>禁忌搜索算法的工作原理如下。它需要一个初始解决方案和一个邻域结构，并通过使用移动从一个解决方案转换到另一个解决方案来进行。检查当前解决方案的所有邻居并选择最佳可接受的移动。请注意，此举动可能会降低解决方案的质量。禁忌列表存储了所有以前被利用但现在被禁止的动作。禁忌搜索算法的一般描述可以在</w:t>
      </w:r>
      <w:r>
        <w:t xml:space="preserve"> Glover (1989) </w:t>
      </w:r>
      <w:r>
        <w:t>中找到，并且</w:t>
      </w:r>
      <w:r>
        <w:t xml:space="preserve"> FJSSP </w:t>
      </w:r>
      <w:r>
        <w:t>的首次应用可以在</w:t>
      </w:r>
      <w:r>
        <w:t xml:space="preserve"> Brandimarte (1993) </w:t>
      </w:r>
      <w:r>
        <w:t>中找到。</w:t>
      </w:r>
    </w:p>
    <w:p w14:paraId="079714BD" w14:textId="77777777" w:rsidR="00000000" w:rsidRDefault="00000000">
      <w:pPr>
        <w:spacing w:after="128"/>
        <w:ind w:left="309"/>
      </w:pPr>
      <w:r>
        <w:t>提出了两种禁忌搜索算法：</w:t>
      </w:r>
    </w:p>
    <w:p w14:paraId="4A034B8F" w14:textId="77777777" w:rsidR="00000000" w:rsidRDefault="00000000">
      <w:pPr>
        <w:spacing w:after="0" w:line="256" w:lineRule="auto"/>
        <w:ind w:right="85"/>
        <w:jc w:val="center"/>
      </w:pPr>
      <w:r>
        <w:t>。第一个对应于</w:t>
      </w:r>
      <w:r>
        <w:t xml:space="preserve"> -constraint </w:t>
      </w:r>
      <w:r>
        <w:t>方法并用</w:t>
      </w:r>
      <w:r>
        <w:t xml:space="preserve"> TS </w:t>
      </w:r>
      <w:r>
        <w:t>表示。</w:t>
      </w:r>
    </w:p>
    <w:p w14:paraId="7B768FED" w14:textId="77777777" w:rsidR="00000000" w:rsidRDefault="00000000">
      <w:pPr>
        <w:spacing w:after="115"/>
        <w:ind w:left="499"/>
      </w:pPr>
      <w:r>
        <w:t>。第二个最小化标准的线性组合并用</w:t>
      </w:r>
      <w:r>
        <w:t xml:space="preserve"> TS'c </w:t>
      </w:r>
      <w:r>
        <w:t>表示。</w:t>
      </w:r>
    </w:p>
    <w:p w14:paraId="0E7C7548" w14:textId="77777777" w:rsidR="00000000" w:rsidRDefault="00000000">
      <w:pPr>
        <w:spacing w:after="392"/>
        <w:ind w:left="-15" w:firstLine="299"/>
      </w:pPr>
      <w:r>
        <w:t>下面，我们首先介绍两种算法的共同点，然后继续介绍每种算法的具体部分。</w:t>
      </w:r>
    </w:p>
    <w:p w14:paraId="57ABFA23" w14:textId="77777777" w:rsidR="00000000" w:rsidRDefault="00000000">
      <w:pPr>
        <w:spacing w:after="53" w:line="261" w:lineRule="auto"/>
        <w:ind w:left="-5"/>
        <w:jc w:val="left"/>
      </w:pPr>
      <w:r>
        <w:t xml:space="preserve">3.1 </w:t>
      </w:r>
      <w:r>
        <w:t>两种算法的共同部分</w:t>
      </w:r>
    </w:p>
    <w:p w14:paraId="7BA7E648" w14:textId="77777777" w:rsidR="00000000" w:rsidRDefault="00000000">
      <w:pPr>
        <w:spacing w:after="268"/>
        <w:ind w:left="-5"/>
      </w:pPr>
      <w:r>
        <w:t>共同的元素是解的编码、初始解、邻域结构以及最后的禁忌列表定义。</w:t>
      </w:r>
    </w:p>
    <w:p w14:paraId="733A42A0" w14:textId="77777777" w:rsidR="00000000" w:rsidRDefault="00000000">
      <w:pPr>
        <w:pStyle w:val="1"/>
        <w:ind w:left="-5"/>
      </w:pPr>
      <w:r>
        <w:t xml:space="preserve">3.1.1 </w:t>
      </w:r>
      <w:r>
        <w:t>解决方案的编码</w:t>
      </w:r>
    </w:p>
    <w:p w14:paraId="1D1AF8AD" w14:textId="77777777" w:rsidR="00000000" w:rsidRDefault="00000000">
      <w:pPr>
        <w:ind w:left="-5"/>
      </w:pPr>
      <w:r>
        <w:t>解由经典的合取图</w:t>
      </w:r>
      <w:r>
        <w:t xml:space="preserve"> G=(V,E) </w:t>
      </w:r>
      <w:r>
        <w:t>表示。顶点集等于</w:t>
      </w:r>
      <w:r>
        <w:t xml:space="preserve"> V={O </w:t>
      </w:r>
      <w:r>
        <w:rPr>
          <w:vertAlign w:val="subscript"/>
        </w:rPr>
        <w:t>i,j</w:t>
      </w:r>
      <w:r>
        <w:t xml:space="preserve"> , 1jn, 1in </w:t>
      </w:r>
      <w:r>
        <w:rPr>
          <w:vertAlign w:val="subscript"/>
        </w:rPr>
        <w:t>j</w:t>
      </w:r>
      <w:r>
        <w:t xml:space="preserve"> }[{s,t} </w:t>
      </w:r>
      <w:r>
        <w:t>，其中</w:t>
      </w:r>
      <w:r>
        <w:t xml:space="preserve"> s </w:t>
      </w:r>
      <w:r>
        <w:t>为源顶点，</w:t>
      </w:r>
      <w:r>
        <w:t xml:space="preserve">t </w:t>
      </w:r>
      <w:r>
        <w:t>为汇顶点。</w:t>
      </w:r>
    </w:p>
    <w:p w14:paraId="2EC2C4C3" w14:textId="77777777" w:rsidR="00000000" w:rsidRDefault="00000000">
      <w:pPr>
        <w:spacing w:after="201" w:line="256" w:lineRule="auto"/>
        <w:ind w:left="1955" w:firstLine="0"/>
        <w:jc w:val="left"/>
      </w:pPr>
      <w:r>
        <w:rPr>
          <w:noProof/>
        </w:rPr>
        <mc:AlternateContent>
          <mc:Choice Requires="wpg">
            <w:drawing>
              <wp:inline distT="0" distB="0" distL="0" distR="0" wp14:anchorId="49F01C5A" wp14:editId="1591A187">
                <wp:extent cx="2375535" cy="1054735"/>
                <wp:effectExtent l="0" t="0" r="5715" b="2540"/>
                <wp:docPr id="374393440" name="Group 32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5535" cy="1054735"/>
                          <a:chOff x="0" y="0"/>
                          <a:chExt cx="23752" cy="10547"/>
                        </a:xfrm>
                      </wpg:grpSpPr>
                      <wps:wsp>
                        <wps:cNvPr id="246171622" name="Shape 678"/>
                        <wps:cNvSpPr>
                          <a:spLocks/>
                        </wps:cNvSpPr>
                        <wps:spPr bwMode="auto">
                          <a:xfrm>
                            <a:off x="5285" y="1304"/>
                            <a:ext cx="2630" cy="1336"/>
                          </a:xfrm>
                          <a:custGeom>
                            <a:avLst/>
                            <a:gdLst>
                              <a:gd name="T0" fmla="*/ 1854 w 262966"/>
                              <a:gd name="T1" fmla="*/ 0 h 133591"/>
                              <a:gd name="T2" fmla="*/ 3708 w 262966"/>
                              <a:gd name="T3" fmla="*/ 1854 h 133591"/>
                              <a:gd name="T4" fmla="*/ 105992 w 262966"/>
                              <a:gd name="T5" fmla="*/ 127274 h 133591"/>
                              <a:gd name="T6" fmla="*/ 131483 w 262966"/>
                              <a:gd name="T7" fmla="*/ 129857 h 133591"/>
                              <a:gd name="T8" fmla="*/ 156975 w 262966"/>
                              <a:gd name="T9" fmla="*/ 127274 h 133591"/>
                              <a:gd name="T10" fmla="*/ 259258 w 262966"/>
                              <a:gd name="T11" fmla="*/ 1854 h 133591"/>
                              <a:gd name="T12" fmla="*/ 261112 w 262966"/>
                              <a:gd name="T13" fmla="*/ 0 h 133591"/>
                              <a:gd name="T14" fmla="*/ 262966 w 262966"/>
                              <a:gd name="T15" fmla="*/ 1854 h 133591"/>
                              <a:gd name="T16" fmla="*/ 157717 w 262966"/>
                              <a:gd name="T17" fmla="*/ 130907 h 133591"/>
                              <a:gd name="T18" fmla="*/ 131794 w 262966"/>
                              <a:gd name="T19" fmla="*/ 133534 h 133591"/>
                              <a:gd name="T20" fmla="*/ 131737 w 262966"/>
                              <a:gd name="T21" fmla="*/ 133591 h 133591"/>
                              <a:gd name="T22" fmla="*/ 131483 w 262966"/>
                              <a:gd name="T23" fmla="*/ 133565 h 133591"/>
                              <a:gd name="T24" fmla="*/ 131229 w 262966"/>
                              <a:gd name="T25" fmla="*/ 133591 h 133591"/>
                              <a:gd name="T26" fmla="*/ 131172 w 262966"/>
                              <a:gd name="T27" fmla="*/ 133534 h 133591"/>
                              <a:gd name="T28" fmla="*/ 105249 w 262966"/>
                              <a:gd name="T29" fmla="*/ 130907 h 133591"/>
                              <a:gd name="T30" fmla="*/ 0 w 262966"/>
                              <a:gd name="T31" fmla="*/ 1854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38"/>
                                  <a:pt x="3708" y="1854"/>
                                </a:cubicBezTo>
                                <a:cubicBezTo>
                                  <a:pt x="3708" y="63551"/>
                                  <a:pt x="47746" y="115300"/>
                                  <a:pt x="105992" y="127274"/>
                                </a:cubicBezTo>
                                <a:lnTo>
                                  <a:pt x="131483" y="129857"/>
                                </a:lnTo>
                                <a:lnTo>
                                  <a:pt x="156975" y="127274"/>
                                </a:lnTo>
                                <a:cubicBezTo>
                                  <a:pt x="215220" y="115300"/>
                                  <a:pt x="259258" y="63551"/>
                                  <a:pt x="259258" y="1854"/>
                                </a:cubicBezTo>
                                <a:cubicBezTo>
                                  <a:pt x="259258" y="838"/>
                                  <a:pt x="260096" y="0"/>
                                  <a:pt x="261112" y="0"/>
                                </a:cubicBezTo>
                                <a:cubicBezTo>
                                  <a:pt x="262141" y="0"/>
                                  <a:pt x="262966" y="838"/>
                                  <a:pt x="262966" y="1854"/>
                                </a:cubicBezTo>
                                <a:cubicBezTo>
                                  <a:pt x="262966" y="65340"/>
                                  <a:pt x="217645" y="118587"/>
                                  <a:pt x="157717" y="130907"/>
                                </a:cubicBezTo>
                                <a:lnTo>
                                  <a:pt x="131794" y="133534"/>
                                </a:lnTo>
                                <a:lnTo>
                                  <a:pt x="131737" y="133591"/>
                                </a:lnTo>
                                <a:lnTo>
                                  <a:pt x="131483" y="133565"/>
                                </a:lnTo>
                                <a:lnTo>
                                  <a:pt x="131229" y="133591"/>
                                </a:lnTo>
                                <a:lnTo>
                                  <a:pt x="131172" y="133534"/>
                                </a:lnTo>
                                <a:lnTo>
                                  <a:pt x="105249" y="130907"/>
                                </a:lnTo>
                                <a:cubicBezTo>
                                  <a:pt x="45321" y="118587"/>
                                  <a:pt x="0" y="65340"/>
                                  <a:pt x="0" y="1854"/>
                                </a:cubicBezTo>
                                <a:cubicBezTo>
                                  <a:pt x="0" y="838"/>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736195" name="Shape 679"/>
                        <wps:cNvSpPr>
                          <a:spLocks/>
                        </wps:cNvSpPr>
                        <wps:spPr bwMode="auto">
                          <a:xfrm>
                            <a:off x="5285" y="0"/>
                            <a:ext cx="2630" cy="1335"/>
                          </a:xfrm>
                          <a:custGeom>
                            <a:avLst/>
                            <a:gdLst>
                              <a:gd name="T0" fmla="*/ 131229 w 262966"/>
                              <a:gd name="T1" fmla="*/ 0 h 133591"/>
                              <a:gd name="T2" fmla="*/ 131483 w 262966"/>
                              <a:gd name="T3" fmla="*/ 26 h 133591"/>
                              <a:gd name="T4" fmla="*/ 131737 w 262966"/>
                              <a:gd name="T5" fmla="*/ 0 h 133591"/>
                              <a:gd name="T6" fmla="*/ 131794 w 262966"/>
                              <a:gd name="T7" fmla="*/ 57 h 133591"/>
                              <a:gd name="T8" fmla="*/ 157717 w 262966"/>
                              <a:gd name="T9" fmla="*/ 2685 h 133591"/>
                              <a:gd name="T10" fmla="*/ 262966 w 262966"/>
                              <a:gd name="T11" fmla="*/ 131737 h 133591"/>
                              <a:gd name="T12" fmla="*/ 261112 w 262966"/>
                              <a:gd name="T13" fmla="*/ 133591 h 133591"/>
                              <a:gd name="T14" fmla="*/ 259258 w 262966"/>
                              <a:gd name="T15" fmla="*/ 131737 h 133591"/>
                              <a:gd name="T16" fmla="*/ 156975 w 262966"/>
                              <a:gd name="T17" fmla="*/ 6318 h 133591"/>
                              <a:gd name="T18" fmla="*/ 131483 w 262966"/>
                              <a:gd name="T19" fmla="*/ 3734 h 133591"/>
                              <a:gd name="T20" fmla="*/ 105992 w 262966"/>
                              <a:gd name="T21" fmla="*/ 6318 h 133591"/>
                              <a:gd name="T22" fmla="*/ 3708 w 262966"/>
                              <a:gd name="T23" fmla="*/ 131737 h 133591"/>
                              <a:gd name="T24" fmla="*/ 1854 w 262966"/>
                              <a:gd name="T25" fmla="*/ 133591 h 133591"/>
                              <a:gd name="T26" fmla="*/ 0 w 262966"/>
                              <a:gd name="T27" fmla="*/ 131737 h 133591"/>
                              <a:gd name="T28" fmla="*/ 105249 w 262966"/>
                              <a:gd name="T29" fmla="*/ 2685 h 133591"/>
                              <a:gd name="T30" fmla="*/ 131172 w 262966"/>
                              <a:gd name="T31" fmla="*/ 57 h 133591"/>
                              <a:gd name="T32" fmla="*/ 131229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31229" y="0"/>
                                </a:moveTo>
                                <a:lnTo>
                                  <a:pt x="131483" y="26"/>
                                </a:lnTo>
                                <a:lnTo>
                                  <a:pt x="131737" y="0"/>
                                </a:lnTo>
                                <a:lnTo>
                                  <a:pt x="131794" y="57"/>
                                </a:lnTo>
                                <a:lnTo>
                                  <a:pt x="157717" y="2685"/>
                                </a:lnTo>
                                <a:cubicBezTo>
                                  <a:pt x="217645" y="15007"/>
                                  <a:pt x="262966" y="68262"/>
                                  <a:pt x="262966" y="131737"/>
                                </a:cubicBezTo>
                                <a:cubicBezTo>
                                  <a:pt x="262966" y="132766"/>
                                  <a:pt x="262141" y="133591"/>
                                  <a:pt x="261112" y="133591"/>
                                </a:cubicBezTo>
                                <a:cubicBezTo>
                                  <a:pt x="260096" y="133591"/>
                                  <a:pt x="259258" y="132766"/>
                                  <a:pt x="259258" y="131737"/>
                                </a:cubicBezTo>
                                <a:cubicBezTo>
                                  <a:pt x="259258" y="70041"/>
                                  <a:pt x="215220" y="18291"/>
                                  <a:pt x="156975" y="6318"/>
                                </a:cubicBezTo>
                                <a:lnTo>
                                  <a:pt x="131483" y="3734"/>
                                </a:lnTo>
                                <a:lnTo>
                                  <a:pt x="105992" y="6318"/>
                                </a:lnTo>
                                <a:cubicBezTo>
                                  <a:pt x="47746" y="18291"/>
                                  <a:pt x="3708" y="70041"/>
                                  <a:pt x="3708" y="131737"/>
                                </a:cubicBezTo>
                                <a:cubicBezTo>
                                  <a:pt x="3708" y="132766"/>
                                  <a:pt x="2870" y="133591"/>
                                  <a:pt x="1854" y="133591"/>
                                </a:cubicBezTo>
                                <a:cubicBezTo>
                                  <a:pt x="826" y="133591"/>
                                  <a:pt x="0" y="132766"/>
                                  <a:pt x="0" y="131737"/>
                                </a:cubicBezTo>
                                <a:cubicBezTo>
                                  <a:pt x="0" y="68262"/>
                                  <a:pt x="45321" y="15007"/>
                                  <a:pt x="105249" y="2685"/>
                                </a:cubicBezTo>
                                <a:lnTo>
                                  <a:pt x="131172" y="57"/>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638602" name="Rectangle 680"/>
                        <wps:cNvSpPr>
                          <a:spLocks noChangeArrowheads="1"/>
                        </wps:cNvSpPr>
                        <wps:spPr bwMode="auto">
                          <a:xfrm>
                            <a:off x="5799" y="828"/>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81EF6"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978841351" name="Rectangle 681"/>
                        <wps:cNvSpPr>
                          <a:spLocks noChangeArrowheads="1"/>
                        </wps:cNvSpPr>
                        <wps:spPr bwMode="auto">
                          <a:xfrm>
                            <a:off x="6570" y="1028"/>
                            <a:ext cx="1045"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6FBB" w14:textId="77777777" w:rsidR="00000000" w:rsidRDefault="00000000">
                              <w:pPr>
                                <w:spacing w:after="160" w:line="256" w:lineRule="auto"/>
                                <w:ind w:left="0" w:firstLine="0"/>
                                <w:jc w:val="left"/>
                              </w:pPr>
                              <w:r>
                                <w:rPr>
                                  <w:rFonts w:ascii="Cambria" w:eastAsia="Cambria" w:hAnsi="Cambria" w:cs="Cambria"/>
                                  <w:sz w:val="12"/>
                                </w:rPr>
                                <w:t>11</w:t>
                              </w:r>
                            </w:p>
                          </w:txbxContent>
                        </wps:txbx>
                        <wps:bodyPr rot="0" vert="horz" wrap="square" lIns="0" tIns="0" rIns="0" bIns="0" anchor="t" anchorCtr="0" upright="1">
                          <a:noAutofit/>
                        </wps:bodyPr>
                      </wps:wsp>
                      <wps:wsp>
                        <wps:cNvPr id="251720284" name="Shape 682"/>
                        <wps:cNvSpPr>
                          <a:spLocks/>
                        </wps:cNvSpPr>
                        <wps:spPr bwMode="auto">
                          <a:xfrm>
                            <a:off x="10560" y="1304"/>
                            <a:ext cx="2630" cy="1336"/>
                          </a:xfrm>
                          <a:custGeom>
                            <a:avLst/>
                            <a:gdLst>
                              <a:gd name="T0" fmla="*/ 1867 w 262979"/>
                              <a:gd name="T1" fmla="*/ 0 h 133591"/>
                              <a:gd name="T2" fmla="*/ 3721 w 262979"/>
                              <a:gd name="T3" fmla="*/ 1854 h 133591"/>
                              <a:gd name="T4" fmla="*/ 106004 w 262979"/>
                              <a:gd name="T5" fmla="*/ 127274 h 133591"/>
                              <a:gd name="T6" fmla="*/ 131490 w 262979"/>
                              <a:gd name="T7" fmla="*/ 129857 h 133591"/>
                              <a:gd name="T8" fmla="*/ 156975 w 262979"/>
                              <a:gd name="T9" fmla="*/ 127274 h 133591"/>
                              <a:gd name="T10" fmla="*/ 259258 w 262979"/>
                              <a:gd name="T11" fmla="*/ 1854 h 133591"/>
                              <a:gd name="T12" fmla="*/ 261125 w 262979"/>
                              <a:gd name="T13" fmla="*/ 0 h 133591"/>
                              <a:gd name="T14" fmla="*/ 262979 w 262979"/>
                              <a:gd name="T15" fmla="*/ 1854 h 133591"/>
                              <a:gd name="T16" fmla="*/ 157722 w 262979"/>
                              <a:gd name="T17" fmla="*/ 130907 h 133591"/>
                              <a:gd name="T18" fmla="*/ 131809 w 262979"/>
                              <a:gd name="T19" fmla="*/ 133533 h 133591"/>
                              <a:gd name="T20" fmla="*/ 131750 w 262979"/>
                              <a:gd name="T21" fmla="*/ 133591 h 133591"/>
                              <a:gd name="T22" fmla="*/ 131490 w 262979"/>
                              <a:gd name="T23" fmla="*/ 133565 h 133591"/>
                              <a:gd name="T24" fmla="*/ 131229 w 262979"/>
                              <a:gd name="T25" fmla="*/ 133591 h 133591"/>
                              <a:gd name="T26" fmla="*/ 131170 w 262979"/>
                              <a:gd name="T27" fmla="*/ 133533 h 133591"/>
                              <a:gd name="T28" fmla="*/ 105258 w 262979"/>
                              <a:gd name="T29" fmla="*/ 130907 h 133591"/>
                              <a:gd name="T30" fmla="*/ 0 w 262979"/>
                              <a:gd name="T31" fmla="*/ 1854 h 133591"/>
                              <a:gd name="T32" fmla="*/ 1867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867" y="0"/>
                                </a:moveTo>
                                <a:cubicBezTo>
                                  <a:pt x="2883" y="0"/>
                                  <a:pt x="3721" y="838"/>
                                  <a:pt x="3721" y="1854"/>
                                </a:cubicBezTo>
                                <a:cubicBezTo>
                                  <a:pt x="3721" y="63551"/>
                                  <a:pt x="47759" y="115300"/>
                                  <a:pt x="106004" y="127274"/>
                                </a:cubicBezTo>
                                <a:lnTo>
                                  <a:pt x="131490" y="129857"/>
                                </a:lnTo>
                                <a:lnTo>
                                  <a:pt x="156975" y="127274"/>
                                </a:lnTo>
                                <a:cubicBezTo>
                                  <a:pt x="215220" y="115300"/>
                                  <a:pt x="259258" y="63551"/>
                                  <a:pt x="259258" y="1854"/>
                                </a:cubicBezTo>
                                <a:cubicBezTo>
                                  <a:pt x="259258" y="838"/>
                                  <a:pt x="260096" y="0"/>
                                  <a:pt x="261125" y="0"/>
                                </a:cubicBezTo>
                                <a:cubicBezTo>
                                  <a:pt x="262141" y="0"/>
                                  <a:pt x="262979" y="838"/>
                                  <a:pt x="262979" y="1854"/>
                                </a:cubicBezTo>
                                <a:cubicBezTo>
                                  <a:pt x="262979" y="65340"/>
                                  <a:pt x="217658" y="118587"/>
                                  <a:pt x="157722" y="130907"/>
                                </a:cubicBezTo>
                                <a:lnTo>
                                  <a:pt x="131809" y="133533"/>
                                </a:lnTo>
                                <a:lnTo>
                                  <a:pt x="131750" y="133591"/>
                                </a:lnTo>
                                <a:lnTo>
                                  <a:pt x="131490" y="133565"/>
                                </a:lnTo>
                                <a:lnTo>
                                  <a:pt x="131229" y="133591"/>
                                </a:lnTo>
                                <a:lnTo>
                                  <a:pt x="131170" y="133533"/>
                                </a:lnTo>
                                <a:lnTo>
                                  <a:pt x="105258" y="130907"/>
                                </a:lnTo>
                                <a:cubicBezTo>
                                  <a:pt x="45321" y="118587"/>
                                  <a:pt x="0" y="65340"/>
                                  <a:pt x="0" y="1854"/>
                                </a:cubicBezTo>
                                <a:cubicBezTo>
                                  <a:pt x="0" y="838"/>
                                  <a:pt x="838"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7412552" name="Shape 683"/>
                        <wps:cNvSpPr>
                          <a:spLocks/>
                        </wps:cNvSpPr>
                        <wps:spPr bwMode="auto">
                          <a:xfrm>
                            <a:off x="10560" y="0"/>
                            <a:ext cx="2641" cy="1335"/>
                          </a:xfrm>
                          <a:custGeom>
                            <a:avLst/>
                            <a:gdLst>
                              <a:gd name="T0" fmla="*/ 131750 w 264071"/>
                              <a:gd name="T1" fmla="*/ 0 h 133591"/>
                              <a:gd name="T2" fmla="*/ 132042 w 264071"/>
                              <a:gd name="T3" fmla="*/ 294 h 133591"/>
                              <a:gd name="T4" fmla="*/ 132334 w 264071"/>
                              <a:gd name="T5" fmla="*/ 0 h 133591"/>
                              <a:gd name="T6" fmla="*/ 264071 w 264071"/>
                              <a:gd name="T7" fmla="*/ 131737 h 133591"/>
                              <a:gd name="T8" fmla="*/ 262229 w 264071"/>
                              <a:gd name="T9" fmla="*/ 133591 h 133591"/>
                              <a:gd name="T10" fmla="*/ 260363 w 264071"/>
                              <a:gd name="T11" fmla="*/ 131737 h 133591"/>
                              <a:gd name="T12" fmla="*/ 132334 w 264071"/>
                              <a:gd name="T13" fmla="*/ 3708 h 133591"/>
                              <a:gd name="T14" fmla="*/ 132042 w 264071"/>
                              <a:gd name="T15" fmla="*/ 3414 h 133591"/>
                              <a:gd name="T16" fmla="*/ 131750 w 264071"/>
                              <a:gd name="T17" fmla="*/ 3708 h 133591"/>
                              <a:gd name="T18" fmla="*/ 3708 w 264071"/>
                              <a:gd name="T19" fmla="*/ 131737 h 133591"/>
                              <a:gd name="T20" fmla="*/ 1854 w 264071"/>
                              <a:gd name="T21" fmla="*/ 133591 h 133591"/>
                              <a:gd name="T22" fmla="*/ 0 w 264071"/>
                              <a:gd name="T23" fmla="*/ 131737 h 133591"/>
                              <a:gd name="T24" fmla="*/ 131750 w 264071"/>
                              <a:gd name="T25" fmla="*/ 0 h 133591"/>
                              <a:gd name="T26" fmla="*/ 0 w 264071"/>
                              <a:gd name="T27" fmla="*/ 0 h 133591"/>
                              <a:gd name="T28" fmla="*/ 264071 w 264071"/>
                              <a:gd name="T29"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71" h="133591">
                                <a:moveTo>
                                  <a:pt x="131750" y="0"/>
                                </a:moveTo>
                                <a:lnTo>
                                  <a:pt x="132042" y="294"/>
                                </a:lnTo>
                                <a:lnTo>
                                  <a:pt x="132334" y="0"/>
                                </a:lnTo>
                                <a:cubicBezTo>
                                  <a:pt x="204889" y="0"/>
                                  <a:pt x="264071" y="59195"/>
                                  <a:pt x="264071" y="131737"/>
                                </a:cubicBezTo>
                                <a:cubicBezTo>
                                  <a:pt x="264071" y="132766"/>
                                  <a:pt x="263258" y="133591"/>
                                  <a:pt x="262229" y="133591"/>
                                </a:cubicBezTo>
                                <a:cubicBezTo>
                                  <a:pt x="261214" y="133591"/>
                                  <a:pt x="260363" y="132766"/>
                                  <a:pt x="260363" y="131737"/>
                                </a:cubicBezTo>
                                <a:cubicBezTo>
                                  <a:pt x="260363" y="61227"/>
                                  <a:pt x="202844" y="3708"/>
                                  <a:pt x="132334" y="3708"/>
                                </a:cubicBezTo>
                                <a:lnTo>
                                  <a:pt x="132042" y="3414"/>
                                </a:lnTo>
                                <a:lnTo>
                                  <a:pt x="131750" y="3708"/>
                                </a:lnTo>
                                <a:cubicBezTo>
                                  <a:pt x="61227" y="3708"/>
                                  <a:pt x="3708" y="61227"/>
                                  <a:pt x="3708" y="131737"/>
                                </a:cubicBezTo>
                                <a:cubicBezTo>
                                  <a:pt x="3708" y="132766"/>
                                  <a:pt x="2870" y="133591"/>
                                  <a:pt x="1854" y="133591"/>
                                </a:cubicBezTo>
                                <a:cubicBezTo>
                                  <a:pt x="838" y="133591"/>
                                  <a:pt x="0" y="132766"/>
                                  <a:pt x="0" y="131737"/>
                                </a:cubicBezTo>
                                <a:cubicBezTo>
                                  <a:pt x="0" y="59195"/>
                                  <a:pt x="59182" y="0"/>
                                  <a:pt x="13175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3504927" name="Rectangle 684"/>
                        <wps:cNvSpPr>
                          <a:spLocks noChangeArrowheads="1"/>
                        </wps:cNvSpPr>
                        <wps:spPr bwMode="auto">
                          <a:xfrm>
                            <a:off x="11085" y="828"/>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501E9"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425797847" name="Rectangle 685"/>
                        <wps:cNvSpPr>
                          <a:spLocks noChangeArrowheads="1"/>
                        </wps:cNvSpPr>
                        <wps:spPr bwMode="auto">
                          <a:xfrm>
                            <a:off x="11856" y="1028"/>
                            <a:ext cx="1044"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9CEB8" w14:textId="77777777" w:rsidR="00000000" w:rsidRDefault="00000000">
                              <w:pPr>
                                <w:spacing w:after="160" w:line="256" w:lineRule="auto"/>
                                <w:ind w:left="0" w:firstLine="0"/>
                                <w:jc w:val="left"/>
                              </w:pPr>
                              <w:r>
                                <w:rPr>
                                  <w:rFonts w:ascii="Cambria" w:eastAsia="Cambria" w:hAnsi="Cambria" w:cs="Cambria"/>
                                  <w:sz w:val="12"/>
                                </w:rPr>
                                <w:t>21</w:t>
                              </w:r>
                            </w:p>
                          </w:txbxContent>
                        </wps:txbx>
                        <wps:bodyPr rot="0" vert="horz" wrap="square" lIns="0" tIns="0" rIns="0" bIns="0" anchor="t" anchorCtr="0" upright="1">
                          <a:noAutofit/>
                        </wps:bodyPr>
                      </wps:wsp>
                      <wps:wsp>
                        <wps:cNvPr id="1608892990" name="Shape 686"/>
                        <wps:cNvSpPr>
                          <a:spLocks/>
                        </wps:cNvSpPr>
                        <wps:spPr bwMode="auto">
                          <a:xfrm>
                            <a:off x="15846" y="1304"/>
                            <a:ext cx="2629" cy="1336"/>
                          </a:xfrm>
                          <a:custGeom>
                            <a:avLst/>
                            <a:gdLst>
                              <a:gd name="T0" fmla="*/ 1867 w 262979"/>
                              <a:gd name="T1" fmla="*/ 0 h 133591"/>
                              <a:gd name="T2" fmla="*/ 3721 w 262979"/>
                              <a:gd name="T3" fmla="*/ 1854 h 133591"/>
                              <a:gd name="T4" fmla="*/ 106008 w 262979"/>
                              <a:gd name="T5" fmla="*/ 127274 h 133591"/>
                              <a:gd name="T6" fmla="*/ 131490 w 262979"/>
                              <a:gd name="T7" fmla="*/ 129857 h 133591"/>
                              <a:gd name="T8" fmla="*/ 156979 w 262979"/>
                              <a:gd name="T9" fmla="*/ 127274 h 133591"/>
                              <a:gd name="T10" fmla="*/ 259271 w 262979"/>
                              <a:gd name="T11" fmla="*/ 1854 h 133591"/>
                              <a:gd name="T12" fmla="*/ 261138 w 262979"/>
                              <a:gd name="T13" fmla="*/ 0 h 133591"/>
                              <a:gd name="T14" fmla="*/ 262979 w 262979"/>
                              <a:gd name="T15" fmla="*/ 1854 h 133591"/>
                              <a:gd name="T16" fmla="*/ 157722 w 262979"/>
                              <a:gd name="T17" fmla="*/ 130907 h 133591"/>
                              <a:gd name="T18" fmla="*/ 131809 w 262979"/>
                              <a:gd name="T19" fmla="*/ 133532 h 133591"/>
                              <a:gd name="T20" fmla="*/ 131750 w 262979"/>
                              <a:gd name="T21" fmla="*/ 133591 h 133591"/>
                              <a:gd name="T22" fmla="*/ 131490 w 262979"/>
                              <a:gd name="T23" fmla="*/ 133565 h 133591"/>
                              <a:gd name="T24" fmla="*/ 131229 w 262979"/>
                              <a:gd name="T25" fmla="*/ 133591 h 133591"/>
                              <a:gd name="T26" fmla="*/ 131171 w 262979"/>
                              <a:gd name="T27" fmla="*/ 133533 h 133591"/>
                              <a:gd name="T28" fmla="*/ 105261 w 262979"/>
                              <a:gd name="T29" fmla="*/ 130907 h 133591"/>
                              <a:gd name="T30" fmla="*/ 0 w 262979"/>
                              <a:gd name="T31" fmla="*/ 1854 h 133591"/>
                              <a:gd name="T32" fmla="*/ 1867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867" y="0"/>
                                </a:moveTo>
                                <a:cubicBezTo>
                                  <a:pt x="2896" y="0"/>
                                  <a:pt x="3721" y="838"/>
                                  <a:pt x="3721" y="1854"/>
                                </a:cubicBezTo>
                                <a:cubicBezTo>
                                  <a:pt x="3721" y="63551"/>
                                  <a:pt x="47768" y="115300"/>
                                  <a:pt x="106008" y="127274"/>
                                </a:cubicBezTo>
                                <a:lnTo>
                                  <a:pt x="131490" y="129857"/>
                                </a:lnTo>
                                <a:lnTo>
                                  <a:pt x="156979" y="127274"/>
                                </a:lnTo>
                                <a:cubicBezTo>
                                  <a:pt x="215233" y="115300"/>
                                  <a:pt x="259271" y="63551"/>
                                  <a:pt x="259271" y="1854"/>
                                </a:cubicBezTo>
                                <a:cubicBezTo>
                                  <a:pt x="259271" y="838"/>
                                  <a:pt x="260109" y="0"/>
                                  <a:pt x="261138" y="0"/>
                                </a:cubicBezTo>
                                <a:cubicBezTo>
                                  <a:pt x="262153" y="0"/>
                                  <a:pt x="262979" y="838"/>
                                  <a:pt x="262979" y="1854"/>
                                </a:cubicBezTo>
                                <a:cubicBezTo>
                                  <a:pt x="262979" y="65340"/>
                                  <a:pt x="217658" y="118587"/>
                                  <a:pt x="157722" y="130907"/>
                                </a:cubicBezTo>
                                <a:lnTo>
                                  <a:pt x="131809" y="133532"/>
                                </a:lnTo>
                                <a:lnTo>
                                  <a:pt x="131750" y="133591"/>
                                </a:lnTo>
                                <a:lnTo>
                                  <a:pt x="131490" y="133565"/>
                                </a:lnTo>
                                <a:lnTo>
                                  <a:pt x="131229" y="133591"/>
                                </a:lnTo>
                                <a:lnTo>
                                  <a:pt x="131171" y="133533"/>
                                </a:lnTo>
                                <a:lnTo>
                                  <a:pt x="105261" y="130907"/>
                                </a:lnTo>
                                <a:cubicBezTo>
                                  <a:pt x="45331" y="118587"/>
                                  <a:pt x="0" y="65340"/>
                                  <a:pt x="0" y="1854"/>
                                </a:cubicBezTo>
                                <a:cubicBezTo>
                                  <a:pt x="0" y="838"/>
                                  <a:pt x="851"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926230" name="Shape 687"/>
                        <wps:cNvSpPr>
                          <a:spLocks/>
                        </wps:cNvSpPr>
                        <wps:spPr bwMode="auto">
                          <a:xfrm>
                            <a:off x="15846" y="0"/>
                            <a:ext cx="2629" cy="1335"/>
                          </a:xfrm>
                          <a:custGeom>
                            <a:avLst/>
                            <a:gdLst>
                              <a:gd name="T0" fmla="*/ 131229 w 262979"/>
                              <a:gd name="T1" fmla="*/ 0 h 133591"/>
                              <a:gd name="T2" fmla="*/ 131489 w 262979"/>
                              <a:gd name="T3" fmla="*/ 26 h 133591"/>
                              <a:gd name="T4" fmla="*/ 131750 w 262979"/>
                              <a:gd name="T5" fmla="*/ 0 h 133591"/>
                              <a:gd name="T6" fmla="*/ 131809 w 262979"/>
                              <a:gd name="T7" fmla="*/ 59 h 133591"/>
                              <a:gd name="T8" fmla="*/ 157721 w 262979"/>
                              <a:gd name="T9" fmla="*/ 2685 h 133591"/>
                              <a:gd name="T10" fmla="*/ 262979 w 262979"/>
                              <a:gd name="T11" fmla="*/ 131737 h 133591"/>
                              <a:gd name="T12" fmla="*/ 261137 w 262979"/>
                              <a:gd name="T13" fmla="*/ 133591 h 133591"/>
                              <a:gd name="T14" fmla="*/ 259270 w 262979"/>
                              <a:gd name="T15" fmla="*/ 131737 h 133591"/>
                              <a:gd name="T16" fmla="*/ 156978 w 262979"/>
                              <a:gd name="T17" fmla="*/ 6318 h 133591"/>
                              <a:gd name="T18" fmla="*/ 131489 w 262979"/>
                              <a:gd name="T19" fmla="*/ 3735 h 133591"/>
                              <a:gd name="T20" fmla="*/ 106008 w 262979"/>
                              <a:gd name="T21" fmla="*/ 6318 h 133591"/>
                              <a:gd name="T22" fmla="*/ 3721 w 262979"/>
                              <a:gd name="T23" fmla="*/ 131737 h 133591"/>
                              <a:gd name="T24" fmla="*/ 1867 w 262979"/>
                              <a:gd name="T25" fmla="*/ 133591 h 133591"/>
                              <a:gd name="T26" fmla="*/ 0 w 262979"/>
                              <a:gd name="T27" fmla="*/ 131737 h 133591"/>
                              <a:gd name="T28" fmla="*/ 105261 w 262979"/>
                              <a:gd name="T29" fmla="*/ 2685 h 133591"/>
                              <a:gd name="T30" fmla="*/ 131171 w 262979"/>
                              <a:gd name="T31" fmla="*/ 59 h 133591"/>
                              <a:gd name="T32" fmla="*/ 131229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31229" y="0"/>
                                </a:moveTo>
                                <a:lnTo>
                                  <a:pt x="131489" y="26"/>
                                </a:lnTo>
                                <a:lnTo>
                                  <a:pt x="131750" y="0"/>
                                </a:lnTo>
                                <a:lnTo>
                                  <a:pt x="131809" y="59"/>
                                </a:lnTo>
                                <a:lnTo>
                                  <a:pt x="157721" y="2685"/>
                                </a:lnTo>
                                <a:cubicBezTo>
                                  <a:pt x="217658" y="15007"/>
                                  <a:pt x="262979" y="68262"/>
                                  <a:pt x="262979" y="131737"/>
                                </a:cubicBezTo>
                                <a:cubicBezTo>
                                  <a:pt x="262979" y="132766"/>
                                  <a:pt x="262153" y="133591"/>
                                  <a:pt x="261137" y="133591"/>
                                </a:cubicBezTo>
                                <a:cubicBezTo>
                                  <a:pt x="260109" y="133591"/>
                                  <a:pt x="259270" y="132766"/>
                                  <a:pt x="259270" y="131737"/>
                                </a:cubicBezTo>
                                <a:cubicBezTo>
                                  <a:pt x="259270" y="70041"/>
                                  <a:pt x="215233" y="18291"/>
                                  <a:pt x="156978" y="6318"/>
                                </a:cubicBezTo>
                                <a:lnTo>
                                  <a:pt x="131489" y="3735"/>
                                </a:lnTo>
                                <a:lnTo>
                                  <a:pt x="106008" y="6318"/>
                                </a:lnTo>
                                <a:cubicBezTo>
                                  <a:pt x="47768" y="18291"/>
                                  <a:pt x="3721" y="70041"/>
                                  <a:pt x="3721" y="131737"/>
                                </a:cubicBezTo>
                                <a:cubicBezTo>
                                  <a:pt x="3721" y="132766"/>
                                  <a:pt x="2896" y="133591"/>
                                  <a:pt x="1867" y="133591"/>
                                </a:cubicBezTo>
                                <a:cubicBezTo>
                                  <a:pt x="851" y="133591"/>
                                  <a:pt x="0" y="132766"/>
                                  <a:pt x="0" y="131737"/>
                                </a:cubicBezTo>
                                <a:cubicBezTo>
                                  <a:pt x="0" y="68262"/>
                                  <a:pt x="45331" y="15007"/>
                                  <a:pt x="105261" y="2685"/>
                                </a:cubicBezTo>
                                <a:lnTo>
                                  <a:pt x="131171" y="59"/>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6924640" name="Rectangle 688"/>
                        <wps:cNvSpPr>
                          <a:spLocks noChangeArrowheads="1"/>
                        </wps:cNvSpPr>
                        <wps:spPr bwMode="auto">
                          <a:xfrm>
                            <a:off x="16360" y="828"/>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F5A24"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1382891409" name="Rectangle 689"/>
                        <wps:cNvSpPr>
                          <a:spLocks noChangeArrowheads="1"/>
                        </wps:cNvSpPr>
                        <wps:spPr bwMode="auto">
                          <a:xfrm>
                            <a:off x="17131" y="1028"/>
                            <a:ext cx="1044"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41E17" w14:textId="77777777" w:rsidR="00000000" w:rsidRDefault="00000000">
                              <w:pPr>
                                <w:spacing w:after="160" w:line="256" w:lineRule="auto"/>
                                <w:ind w:left="0" w:firstLine="0"/>
                                <w:jc w:val="left"/>
                              </w:pPr>
                              <w:r>
                                <w:rPr>
                                  <w:rFonts w:ascii="Cambria" w:eastAsia="Cambria" w:hAnsi="Cambria" w:cs="Cambria"/>
                                  <w:sz w:val="12"/>
                                </w:rPr>
                                <w:t>31</w:t>
                              </w:r>
                            </w:p>
                          </w:txbxContent>
                        </wps:txbx>
                        <wps:bodyPr rot="0" vert="horz" wrap="square" lIns="0" tIns="0" rIns="0" bIns="0" anchor="t" anchorCtr="0" upright="1">
                          <a:noAutofit/>
                        </wps:bodyPr>
                      </wps:wsp>
                      <wps:wsp>
                        <wps:cNvPr id="454203042" name="Shape 690"/>
                        <wps:cNvSpPr>
                          <a:spLocks/>
                        </wps:cNvSpPr>
                        <wps:spPr bwMode="auto">
                          <a:xfrm>
                            <a:off x="5285" y="5260"/>
                            <a:ext cx="2630" cy="1336"/>
                          </a:xfrm>
                          <a:custGeom>
                            <a:avLst/>
                            <a:gdLst>
                              <a:gd name="T0" fmla="*/ 1854 w 262966"/>
                              <a:gd name="T1" fmla="*/ 0 h 133591"/>
                              <a:gd name="T2" fmla="*/ 3708 w 262966"/>
                              <a:gd name="T3" fmla="*/ 1854 h 133591"/>
                              <a:gd name="T4" fmla="*/ 105992 w 262966"/>
                              <a:gd name="T5" fmla="*/ 127286 h 133591"/>
                              <a:gd name="T6" fmla="*/ 131483 w 262966"/>
                              <a:gd name="T7" fmla="*/ 129870 h 133591"/>
                              <a:gd name="T8" fmla="*/ 156975 w 262966"/>
                              <a:gd name="T9" fmla="*/ 127286 h 133591"/>
                              <a:gd name="T10" fmla="*/ 259258 w 262966"/>
                              <a:gd name="T11" fmla="*/ 1854 h 133591"/>
                              <a:gd name="T12" fmla="*/ 261112 w 262966"/>
                              <a:gd name="T13" fmla="*/ 0 h 133591"/>
                              <a:gd name="T14" fmla="*/ 262966 w 262966"/>
                              <a:gd name="T15" fmla="*/ 1854 h 133591"/>
                              <a:gd name="T16" fmla="*/ 157717 w 262966"/>
                              <a:gd name="T17" fmla="*/ 130907 h 133591"/>
                              <a:gd name="T18" fmla="*/ 131795 w 262966"/>
                              <a:gd name="T19" fmla="*/ 133534 h 133591"/>
                              <a:gd name="T20" fmla="*/ 131737 w 262966"/>
                              <a:gd name="T21" fmla="*/ 133591 h 133591"/>
                              <a:gd name="T22" fmla="*/ 131483 w 262966"/>
                              <a:gd name="T23" fmla="*/ 133565 h 133591"/>
                              <a:gd name="T24" fmla="*/ 131229 w 262966"/>
                              <a:gd name="T25" fmla="*/ 133591 h 133591"/>
                              <a:gd name="T26" fmla="*/ 131171 w 262966"/>
                              <a:gd name="T27" fmla="*/ 133534 h 133591"/>
                              <a:gd name="T28" fmla="*/ 105249 w 262966"/>
                              <a:gd name="T29" fmla="*/ 130907 h 133591"/>
                              <a:gd name="T30" fmla="*/ 0 w 262966"/>
                              <a:gd name="T31" fmla="*/ 1854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38"/>
                                  <a:pt x="3708" y="1854"/>
                                </a:cubicBezTo>
                                <a:cubicBezTo>
                                  <a:pt x="3708" y="63551"/>
                                  <a:pt x="47746" y="115310"/>
                                  <a:pt x="105992" y="127286"/>
                                </a:cubicBezTo>
                                <a:lnTo>
                                  <a:pt x="131483" y="129870"/>
                                </a:lnTo>
                                <a:lnTo>
                                  <a:pt x="156975" y="127286"/>
                                </a:lnTo>
                                <a:cubicBezTo>
                                  <a:pt x="215220" y="115310"/>
                                  <a:pt x="259258" y="63551"/>
                                  <a:pt x="259258" y="1854"/>
                                </a:cubicBezTo>
                                <a:cubicBezTo>
                                  <a:pt x="259258" y="838"/>
                                  <a:pt x="260096" y="0"/>
                                  <a:pt x="261112" y="0"/>
                                </a:cubicBezTo>
                                <a:cubicBezTo>
                                  <a:pt x="262141" y="0"/>
                                  <a:pt x="262966" y="838"/>
                                  <a:pt x="262966" y="1854"/>
                                </a:cubicBezTo>
                                <a:cubicBezTo>
                                  <a:pt x="262966" y="65340"/>
                                  <a:pt x="217645" y="118587"/>
                                  <a:pt x="157717" y="130907"/>
                                </a:cubicBezTo>
                                <a:lnTo>
                                  <a:pt x="131795" y="133534"/>
                                </a:lnTo>
                                <a:lnTo>
                                  <a:pt x="131737" y="133591"/>
                                </a:lnTo>
                                <a:lnTo>
                                  <a:pt x="131483" y="133565"/>
                                </a:lnTo>
                                <a:lnTo>
                                  <a:pt x="131229" y="133591"/>
                                </a:lnTo>
                                <a:lnTo>
                                  <a:pt x="131171" y="133534"/>
                                </a:lnTo>
                                <a:lnTo>
                                  <a:pt x="105249" y="130907"/>
                                </a:lnTo>
                                <a:cubicBezTo>
                                  <a:pt x="45321" y="118587"/>
                                  <a:pt x="0" y="65340"/>
                                  <a:pt x="0" y="1854"/>
                                </a:cubicBezTo>
                                <a:cubicBezTo>
                                  <a:pt x="0" y="838"/>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3682888" name="Shape 691"/>
                        <wps:cNvSpPr>
                          <a:spLocks/>
                        </wps:cNvSpPr>
                        <wps:spPr bwMode="auto">
                          <a:xfrm>
                            <a:off x="5285" y="3967"/>
                            <a:ext cx="2630" cy="1336"/>
                          </a:xfrm>
                          <a:custGeom>
                            <a:avLst/>
                            <a:gdLst>
                              <a:gd name="T0" fmla="*/ 131229 w 262966"/>
                              <a:gd name="T1" fmla="*/ 0 h 133591"/>
                              <a:gd name="T2" fmla="*/ 131483 w 262966"/>
                              <a:gd name="T3" fmla="*/ 26 h 133591"/>
                              <a:gd name="T4" fmla="*/ 131737 w 262966"/>
                              <a:gd name="T5" fmla="*/ 0 h 133591"/>
                              <a:gd name="T6" fmla="*/ 131794 w 262966"/>
                              <a:gd name="T7" fmla="*/ 57 h 133591"/>
                              <a:gd name="T8" fmla="*/ 157717 w 262966"/>
                              <a:gd name="T9" fmla="*/ 2685 h 133591"/>
                              <a:gd name="T10" fmla="*/ 262966 w 262966"/>
                              <a:gd name="T11" fmla="*/ 131737 h 133591"/>
                              <a:gd name="T12" fmla="*/ 261112 w 262966"/>
                              <a:gd name="T13" fmla="*/ 133591 h 133591"/>
                              <a:gd name="T14" fmla="*/ 259258 w 262966"/>
                              <a:gd name="T15" fmla="*/ 131737 h 133591"/>
                              <a:gd name="T16" fmla="*/ 156975 w 262966"/>
                              <a:gd name="T17" fmla="*/ 6318 h 133591"/>
                              <a:gd name="T18" fmla="*/ 131483 w 262966"/>
                              <a:gd name="T19" fmla="*/ 3734 h 133591"/>
                              <a:gd name="T20" fmla="*/ 105992 w 262966"/>
                              <a:gd name="T21" fmla="*/ 6318 h 133591"/>
                              <a:gd name="T22" fmla="*/ 3708 w 262966"/>
                              <a:gd name="T23" fmla="*/ 131737 h 133591"/>
                              <a:gd name="T24" fmla="*/ 1854 w 262966"/>
                              <a:gd name="T25" fmla="*/ 133591 h 133591"/>
                              <a:gd name="T26" fmla="*/ 0 w 262966"/>
                              <a:gd name="T27" fmla="*/ 131737 h 133591"/>
                              <a:gd name="T28" fmla="*/ 105249 w 262966"/>
                              <a:gd name="T29" fmla="*/ 2685 h 133591"/>
                              <a:gd name="T30" fmla="*/ 131172 w 262966"/>
                              <a:gd name="T31" fmla="*/ 57 h 133591"/>
                              <a:gd name="T32" fmla="*/ 131229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31229" y="0"/>
                                </a:moveTo>
                                <a:lnTo>
                                  <a:pt x="131483" y="26"/>
                                </a:lnTo>
                                <a:lnTo>
                                  <a:pt x="131737" y="0"/>
                                </a:lnTo>
                                <a:lnTo>
                                  <a:pt x="131794" y="57"/>
                                </a:lnTo>
                                <a:lnTo>
                                  <a:pt x="157717" y="2685"/>
                                </a:lnTo>
                                <a:cubicBezTo>
                                  <a:pt x="217645" y="15007"/>
                                  <a:pt x="262966" y="68263"/>
                                  <a:pt x="262966" y="131737"/>
                                </a:cubicBezTo>
                                <a:cubicBezTo>
                                  <a:pt x="262966" y="132766"/>
                                  <a:pt x="262141" y="133591"/>
                                  <a:pt x="261112" y="133591"/>
                                </a:cubicBezTo>
                                <a:cubicBezTo>
                                  <a:pt x="260096" y="133591"/>
                                  <a:pt x="259258" y="132766"/>
                                  <a:pt x="259258" y="131737"/>
                                </a:cubicBezTo>
                                <a:cubicBezTo>
                                  <a:pt x="259258" y="70041"/>
                                  <a:pt x="215220" y="18291"/>
                                  <a:pt x="156975" y="6318"/>
                                </a:cubicBezTo>
                                <a:lnTo>
                                  <a:pt x="131483" y="3734"/>
                                </a:lnTo>
                                <a:lnTo>
                                  <a:pt x="105992" y="6318"/>
                                </a:lnTo>
                                <a:cubicBezTo>
                                  <a:pt x="47746" y="18291"/>
                                  <a:pt x="3708" y="70041"/>
                                  <a:pt x="3708" y="131737"/>
                                </a:cubicBezTo>
                                <a:cubicBezTo>
                                  <a:pt x="3708" y="132766"/>
                                  <a:pt x="2870" y="133591"/>
                                  <a:pt x="1854" y="133591"/>
                                </a:cubicBezTo>
                                <a:cubicBezTo>
                                  <a:pt x="826" y="133591"/>
                                  <a:pt x="0" y="132766"/>
                                  <a:pt x="0" y="131737"/>
                                </a:cubicBezTo>
                                <a:cubicBezTo>
                                  <a:pt x="0" y="68263"/>
                                  <a:pt x="45321" y="15007"/>
                                  <a:pt x="105249" y="2685"/>
                                </a:cubicBezTo>
                                <a:lnTo>
                                  <a:pt x="131172" y="57"/>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960174" name="Rectangle 692"/>
                        <wps:cNvSpPr>
                          <a:spLocks noChangeArrowheads="1"/>
                        </wps:cNvSpPr>
                        <wps:spPr bwMode="auto">
                          <a:xfrm>
                            <a:off x="5799" y="4784"/>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3027"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968241433" name="Rectangle 693"/>
                        <wps:cNvSpPr>
                          <a:spLocks noChangeArrowheads="1"/>
                        </wps:cNvSpPr>
                        <wps:spPr bwMode="auto">
                          <a:xfrm>
                            <a:off x="6570" y="4984"/>
                            <a:ext cx="1045"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B16A" w14:textId="77777777" w:rsidR="00000000" w:rsidRDefault="00000000">
                              <w:pPr>
                                <w:spacing w:after="160" w:line="256" w:lineRule="auto"/>
                                <w:ind w:left="0" w:firstLine="0"/>
                                <w:jc w:val="left"/>
                              </w:pPr>
                              <w:r>
                                <w:rPr>
                                  <w:rFonts w:ascii="Cambria" w:eastAsia="Cambria" w:hAnsi="Cambria" w:cs="Cambria"/>
                                  <w:sz w:val="12"/>
                                </w:rPr>
                                <w:t>12</w:t>
                              </w:r>
                            </w:p>
                          </w:txbxContent>
                        </wps:txbx>
                        <wps:bodyPr rot="0" vert="horz" wrap="square" lIns="0" tIns="0" rIns="0" bIns="0" anchor="t" anchorCtr="0" upright="1">
                          <a:noAutofit/>
                        </wps:bodyPr>
                      </wps:wsp>
                      <wps:wsp>
                        <wps:cNvPr id="1781309746" name="Shape 694"/>
                        <wps:cNvSpPr>
                          <a:spLocks/>
                        </wps:cNvSpPr>
                        <wps:spPr bwMode="auto">
                          <a:xfrm>
                            <a:off x="10560" y="5260"/>
                            <a:ext cx="2630" cy="1336"/>
                          </a:xfrm>
                          <a:custGeom>
                            <a:avLst/>
                            <a:gdLst>
                              <a:gd name="T0" fmla="*/ 1867 w 262979"/>
                              <a:gd name="T1" fmla="*/ 0 h 133591"/>
                              <a:gd name="T2" fmla="*/ 3721 w 262979"/>
                              <a:gd name="T3" fmla="*/ 1854 h 133591"/>
                              <a:gd name="T4" fmla="*/ 106004 w 262979"/>
                              <a:gd name="T5" fmla="*/ 127286 h 133591"/>
                              <a:gd name="T6" fmla="*/ 131490 w 262979"/>
                              <a:gd name="T7" fmla="*/ 129869 h 133591"/>
                              <a:gd name="T8" fmla="*/ 156975 w 262979"/>
                              <a:gd name="T9" fmla="*/ 127286 h 133591"/>
                              <a:gd name="T10" fmla="*/ 259258 w 262979"/>
                              <a:gd name="T11" fmla="*/ 1854 h 133591"/>
                              <a:gd name="T12" fmla="*/ 261125 w 262979"/>
                              <a:gd name="T13" fmla="*/ 0 h 133591"/>
                              <a:gd name="T14" fmla="*/ 262979 w 262979"/>
                              <a:gd name="T15" fmla="*/ 1854 h 133591"/>
                              <a:gd name="T16" fmla="*/ 157722 w 262979"/>
                              <a:gd name="T17" fmla="*/ 130906 h 133591"/>
                              <a:gd name="T18" fmla="*/ 131809 w 262979"/>
                              <a:gd name="T19" fmla="*/ 133532 h 133591"/>
                              <a:gd name="T20" fmla="*/ 131750 w 262979"/>
                              <a:gd name="T21" fmla="*/ 133591 h 133591"/>
                              <a:gd name="T22" fmla="*/ 131490 w 262979"/>
                              <a:gd name="T23" fmla="*/ 133565 h 133591"/>
                              <a:gd name="T24" fmla="*/ 131229 w 262979"/>
                              <a:gd name="T25" fmla="*/ 133591 h 133591"/>
                              <a:gd name="T26" fmla="*/ 131170 w 262979"/>
                              <a:gd name="T27" fmla="*/ 133532 h 133591"/>
                              <a:gd name="T28" fmla="*/ 105258 w 262979"/>
                              <a:gd name="T29" fmla="*/ 130906 h 133591"/>
                              <a:gd name="T30" fmla="*/ 0 w 262979"/>
                              <a:gd name="T31" fmla="*/ 1854 h 133591"/>
                              <a:gd name="T32" fmla="*/ 1867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867" y="0"/>
                                </a:moveTo>
                                <a:cubicBezTo>
                                  <a:pt x="2883" y="0"/>
                                  <a:pt x="3721" y="838"/>
                                  <a:pt x="3721" y="1854"/>
                                </a:cubicBezTo>
                                <a:cubicBezTo>
                                  <a:pt x="3721" y="63551"/>
                                  <a:pt x="47759" y="115310"/>
                                  <a:pt x="106004" y="127286"/>
                                </a:cubicBezTo>
                                <a:lnTo>
                                  <a:pt x="131490" y="129869"/>
                                </a:lnTo>
                                <a:lnTo>
                                  <a:pt x="156975" y="127286"/>
                                </a:lnTo>
                                <a:cubicBezTo>
                                  <a:pt x="215220" y="115310"/>
                                  <a:pt x="259258" y="63551"/>
                                  <a:pt x="259258" y="1854"/>
                                </a:cubicBezTo>
                                <a:cubicBezTo>
                                  <a:pt x="259258" y="838"/>
                                  <a:pt x="260096" y="0"/>
                                  <a:pt x="261125" y="0"/>
                                </a:cubicBezTo>
                                <a:cubicBezTo>
                                  <a:pt x="262141" y="0"/>
                                  <a:pt x="262979" y="838"/>
                                  <a:pt x="262979" y="1854"/>
                                </a:cubicBezTo>
                                <a:cubicBezTo>
                                  <a:pt x="262979" y="65329"/>
                                  <a:pt x="217658" y="118584"/>
                                  <a:pt x="157722" y="130906"/>
                                </a:cubicBezTo>
                                <a:lnTo>
                                  <a:pt x="131809" y="133532"/>
                                </a:lnTo>
                                <a:lnTo>
                                  <a:pt x="131750" y="133591"/>
                                </a:lnTo>
                                <a:lnTo>
                                  <a:pt x="131490" y="133565"/>
                                </a:lnTo>
                                <a:lnTo>
                                  <a:pt x="131229" y="133591"/>
                                </a:lnTo>
                                <a:lnTo>
                                  <a:pt x="131170" y="133532"/>
                                </a:lnTo>
                                <a:lnTo>
                                  <a:pt x="105258" y="130906"/>
                                </a:lnTo>
                                <a:cubicBezTo>
                                  <a:pt x="45321" y="118584"/>
                                  <a:pt x="0" y="65329"/>
                                  <a:pt x="0" y="1854"/>
                                </a:cubicBezTo>
                                <a:cubicBezTo>
                                  <a:pt x="0" y="838"/>
                                  <a:pt x="838"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8035958" name="Shape 695"/>
                        <wps:cNvSpPr>
                          <a:spLocks/>
                        </wps:cNvSpPr>
                        <wps:spPr bwMode="auto">
                          <a:xfrm>
                            <a:off x="10560" y="3967"/>
                            <a:ext cx="2641" cy="1336"/>
                          </a:xfrm>
                          <a:custGeom>
                            <a:avLst/>
                            <a:gdLst>
                              <a:gd name="T0" fmla="*/ 131750 w 264071"/>
                              <a:gd name="T1" fmla="*/ 0 h 133591"/>
                              <a:gd name="T2" fmla="*/ 132042 w 264071"/>
                              <a:gd name="T3" fmla="*/ 294 h 133591"/>
                              <a:gd name="T4" fmla="*/ 132334 w 264071"/>
                              <a:gd name="T5" fmla="*/ 0 h 133591"/>
                              <a:gd name="T6" fmla="*/ 264071 w 264071"/>
                              <a:gd name="T7" fmla="*/ 131737 h 133591"/>
                              <a:gd name="T8" fmla="*/ 262229 w 264071"/>
                              <a:gd name="T9" fmla="*/ 133591 h 133591"/>
                              <a:gd name="T10" fmla="*/ 260363 w 264071"/>
                              <a:gd name="T11" fmla="*/ 131737 h 133591"/>
                              <a:gd name="T12" fmla="*/ 132334 w 264071"/>
                              <a:gd name="T13" fmla="*/ 3708 h 133591"/>
                              <a:gd name="T14" fmla="*/ 132042 w 264071"/>
                              <a:gd name="T15" fmla="*/ 3414 h 133591"/>
                              <a:gd name="T16" fmla="*/ 131750 w 264071"/>
                              <a:gd name="T17" fmla="*/ 3708 h 133591"/>
                              <a:gd name="T18" fmla="*/ 3708 w 264071"/>
                              <a:gd name="T19" fmla="*/ 131737 h 133591"/>
                              <a:gd name="T20" fmla="*/ 1854 w 264071"/>
                              <a:gd name="T21" fmla="*/ 133591 h 133591"/>
                              <a:gd name="T22" fmla="*/ 0 w 264071"/>
                              <a:gd name="T23" fmla="*/ 131737 h 133591"/>
                              <a:gd name="T24" fmla="*/ 131750 w 264071"/>
                              <a:gd name="T25" fmla="*/ 0 h 133591"/>
                              <a:gd name="T26" fmla="*/ 0 w 264071"/>
                              <a:gd name="T27" fmla="*/ 0 h 133591"/>
                              <a:gd name="T28" fmla="*/ 264071 w 264071"/>
                              <a:gd name="T29"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71" h="133591">
                                <a:moveTo>
                                  <a:pt x="131750" y="0"/>
                                </a:moveTo>
                                <a:lnTo>
                                  <a:pt x="132042" y="294"/>
                                </a:lnTo>
                                <a:lnTo>
                                  <a:pt x="132334" y="0"/>
                                </a:lnTo>
                                <a:cubicBezTo>
                                  <a:pt x="204889" y="0"/>
                                  <a:pt x="264071" y="59195"/>
                                  <a:pt x="264071" y="131737"/>
                                </a:cubicBezTo>
                                <a:cubicBezTo>
                                  <a:pt x="264071" y="132753"/>
                                  <a:pt x="263258" y="133591"/>
                                  <a:pt x="262229" y="133591"/>
                                </a:cubicBezTo>
                                <a:cubicBezTo>
                                  <a:pt x="261214" y="133591"/>
                                  <a:pt x="260363" y="132753"/>
                                  <a:pt x="260363" y="131737"/>
                                </a:cubicBezTo>
                                <a:cubicBezTo>
                                  <a:pt x="260363" y="61227"/>
                                  <a:pt x="202844" y="3708"/>
                                  <a:pt x="132334" y="3708"/>
                                </a:cubicBezTo>
                                <a:lnTo>
                                  <a:pt x="132042" y="3414"/>
                                </a:lnTo>
                                <a:lnTo>
                                  <a:pt x="131750" y="3708"/>
                                </a:lnTo>
                                <a:cubicBezTo>
                                  <a:pt x="61227" y="3708"/>
                                  <a:pt x="3708" y="61227"/>
                                  <a:pt x="3708" y="131737"/>
                                </a:cubicBezTo>
                                <a:cubicBezTo>
                                  <a:pt x="3708" y="132753"/>
                                  <a:pt x="2870" y="133591"/>
                                  <a:pt x="1854" y="133591"/>
                                </a:cubicBezTo>
                                <a:cubicBezTo>
                                  <a:pt x="838" y="133591"/>
                                  <a:pt x="0" y="132753"/>
                                  <a:pt x="0" y="131737"/>
                                </a:cubicBezTo>
                                <a:cubicBezTo>
                                  <a:pt x="0" y="59195"/>
                                  <a:pt x="59182" y="0"/>
                                  <a:pt x="13175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0635389" name="Rectangle 696"/>
                        <wps:cNvSpPr>
                          <a:spLocks noChangeArrowheads="1"/>
                        </wps:cNvSpPr>
                        <wps:spPr bwMode="auto">
                          <a:xfrm>
                            <a:off x="11085" y="4784"/>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460AA"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1806919475" name="Rectangle 697"/>
                        <wps:cNvSpPr>
                          <a:spLocks noChangeArrowheads="1"/>
                        </wps:cNvSpPr>
                        <wps:spPr bwMode="auto">
                          <a:xfrm>
                            <a:off x="11856" y="4984"/>
                            <a:ext cx="1044"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F6FB2" w14:textId="77777777" w:rsidR="00000000" w:rsidRDefault="00000000">
                              <w:pPr>
                                <w:spacing w:after="160" w:line="256" w:lineRule="auto"/>
                                <w:ind w:left="0" w:firstLine="0"/>
                                <w:jc w:val="left"/>
                              </w:pPr>
                              <w:r>
                                <w:rPr>
                                  <w:rFonts w:ascii="Cambria" w:eastAsia="Cambria" w:hAnsi="Cambria" w:cs="Cambria"/>
                                  <w:sz w:val="12"/>
                                </w:rPr>
                                <w:t>22</w:t>
                              </w:r>
                            </w:p>
                          </w:txbxContent>
                        </wps:txbx>
                        <wps:bodyPr rot="0" vert="horz" wrap="square" lIns="0" tIns="0" rIns="0" bIns="0" anchor="t" anchorCtr="0" upright="1">
                          <a:noAutofit/>
                        </wps:bodyPr>
                      </wps:wsp>
                      <wps:wsp>
                        <wps:cNvPr id="64070875" name="Shape 698"/>
                        <wps:cNvSpPr>
                          <a:spLocks/>
                        </wps:cNvSpPr>
                        <wps:spPr bwMode="auto">
                          <a:xfrm>
                            <a:off x="15846" y="5260"/>
                            <a:ext cx="2629" cy="1336"/>
                          </a:xfrm>
                          <a:custGeom>
                            <a:avLst/>
                            <a:gdLst>
                              <a:gd name="T0" fmla="*/ 1867 w 262979"/>
                              <a:gd name="T1" fmla="*/ 0 h 133591"/>
                              <a:gd name="T2" fmla="*/ 3721 w 262979"/>
                              <a:gd name="T3" fmla="*/ 1854 h 133591"/>
                              <a:gd name="T4" fmla="*/ 106008 w 262979"/>
                              <a:gd name="T5" fmla="*/ 127286 h 133591"/>
                              <a:gd name="T6" fmla="*/ 131490 w 262979"/>
                              <a:gd name="T7" fmla="*/ 129869 h 133591"/>
                              <a:gd name="T8" fmla="*/ 156979 w 262979"/>
                              <a:gd name="T9" fmla="*/ 127286 h 133591"/>
                              <a:gd name="T10" fmla="*/ 259271 w 262979"/>
                              <a:gd name="T11" fmla="*/ 1854 h 133591"/>
                              <a:gd name="T12" fmla="*/ 261138 w 262979"/>
                              <a:gd name="T13" fmla="*/ 0 h 133591"/>
                              <a:gd name="T14" fmla="*/ 262979 w 262979"/>
                              <a:gd name="T15" fmla="*/ 1854 h 133591"/>
                              <a:gd name="T16" fmla="*/ 157722 w 262979"/>
                              <a:gd name="T17" fmla="*/ 130906 h 133591"/>
                              <a:gd name="T18" fmla="*/ 131810 w 262979"/>
                              <a:gd name="T19" fmla="*/ 133532 h 133591"/>
                              <a:gd name="T20" fmla="*/ 131750 w 262979"/>
                              <a:gd name="T21" fmla="*/ 133591 h 133591"/>
                              <a:gd name="T22" fmla="*/ 131490 w 262979"/>
                              <a:gd name="T23" fmla="*/ 133565 h 133591"/>
                              <a:gd name="T24" fmla="*/ 131229 w 262979"/>
                              <a:gd name="T25" fmla="*/ 133591 h 133591"/>
                              <a:gd name="T26" fmla="*/ 131170 w 262979"/>
                              <a:gd name="T27" fmla="*/ 133533 h 133591"/>
                              <a:gd name="T28" fmla="*/ 105261 w 262979"/>
                              <a:gd name="T29" fmla="*/ 130906 h 133591"/>
                              <a:gd name="T30" fmla="*/ 0 w 262979"/>
                              <a:gd name="T31" fmla="*/ 1854 h 133591"/>
                              <a:gd name="T32" fmla="*/ 1867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867" y="0"/>
                                </a:moveTo>
                                <a:cubicBezTo>
                                  <a:pt x="2896" y="0"/>
                                  <a:pt x="3721" y="838"/>
                                  <a:pt x="3721" y="1854"/>
                                </a:cubicBezTo>
                                <a:cubicBezTo>
                                  <a:pt x="3721" y="63551"/>
                                  <a:pt x="47768" y="115310"/>
                                  <a:pt x="106008" y="127286"/>
                                </a:cubicBezTo>
                                <a:lnTo>
                                  <a:pt x="131490" y="129869"/>
                                </a:lnTo>
                                <a:lnTo>
                                  <a:pt x="156979" y="127286"/>
                                </a:lnTo>
                                <a:cubicBezTo>
                                  <a:pt x="215233" y="115310"/>
                                  <a:pt x="259271" y="63551"/>
                                  <a:pt x="259271" y="1854"/>
                                </a:cubicBezTo>
                                <a:cubicBezTo>
                                  <a:pt x="259271" y="838"/>
                                  <a:pt x="260109" y="0"/>
                                  <a:pt x="261138" y="0"/>
                                </a:cubicBezTo>
                                <a:cubicBezTo>
                                  <a:pt x="262153" y="0"/>
                                  <a:pt x="262979" y="838"/>
                                  <a:pt x="262979" y="1854"/>
                                </a:cubicBezTo>
                                <a:cubicBezTo>
                                  <a:pt x="262979" y="65329"/>
                                  <a:pt x="217658" y="118584"/>
                                  <a:pt x="157722" y="130906"/>
                                </a:cubicBezTo>
                                <a:lnTo>
                                  <a:pt x="131810" y="133532"/>
                                </a:lnTo>
                                <a:lnTo>
                                  <a:pt x="131750" y="133591"/>
                                </a:lnTo>
                                <a:lnTo>
                                  <a:pt x="131490" y="133565"/>
                                </a:lnTo>
                                <a:lnTo>
                                  <a:pt x="131229" y="133591"/>
                                </a:lnTo>
                                <a:lnTo>
                                  <a:pt x="131170" y="133533"/>
                                </a:lnTo>
                                <a:lnTo>
                                  <a:pt x="105261" y="130906"/>
                                </a:lnTo>
                                <a:cubicBezTo>
                                  <a:pt x="45331" y="118584"/>
                                  <a:pt x="0" y="65329"/>
                                  <a:pt x="0" y="1854"/>
                                </a:cubicBezTo>
                                <a:cubicBezTo>
                                  <a:pt x="0" y="838"/>
                                  <a:pt x="851"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8664817" name="Shape 699"/>
                        <wps:cNvSpPr>
                          <a:spLocks/>
                        </wps:cNvSpPr>
                        <wps:spPr bwMode="auto">
                          <a:xfrm>
                            <a:off x="15846" y="3967"/>
                            <a:ext cx="2629" cy="1336"/>
                          </a:xfrm>
                          <a:custGeom>
                            <a:avLst/>
                            <a:gdLst>
                              <a:gd name="T0" fmla="*/ 131229 w 262979"/>
                              <a:gd name="T1" fmla="*/ 0 h 133591"/>
                              <a:gd name="T2" fmla="*/ 131489 w 262979"/>
                              <a:gd name="T3" fmla="*/ 26 h 133591"/>
                              <a:gd name="T4" fmla="*/ 131750 w 262979"/>
                              <a:gd name="T5" fmla="*/ 0 h 133591"/>
                              <a:gd name="T6" fmla="*/ 131809 w 262979"/>
                              <a:gd name="T7" fmla="*/ 59 h 133591"/>
                              <a:gd name="T8" fmla="*/ 157721 w 262979"/>
                              <a:gd name="T9" fmla="*/ 2685 h 133591"/>
                              <a:gd name="T10" fmla="*/ 262979 w 262979"/>
                              <a:gd name="T11" fmla="*/ 131737 h 133591"/>
                              <a:gd name="T12" fmla="*/ 261137 w 262979"/>
                              <a:gd name="T13" fmla="*/ 133591 h 133591"/>
                              <a:gd name="T14" fmla="*/ 259270 w 262979"/>
                              <a:gd name="T15" fmla="*/ 131737 h 133591"/>
                              <a:gd name="T16" fmla="*/ 156978 w 262979"/>
                              <a:gd name="T17" fmla="*/ 6318 h 133591"/>
                              <a:gd name="T18" fmla="*/ 131489 w 262979"/>
                              <a:gd name="T19" fmla="*/ 3735 h 133591"/>
                              <a:gd name="T20" fmla="*/ 106008 w 262979"/>
                              <a:gd name="T21" fmla="*/ 6318 h 133591"/>
                              <a:gd name="T22" fmla="*/ 3721 w 262979"/>
                              <a:gd name="T23" fmla="*/ 131737 h 133591"/>
                              <a:gd name="T24" fmla="*/ 1867 w 262979"/>
                              <a:gd name="T25" fmla="*/ 133591 h 133591"/>
                              <a:gd name="T26" fmla="*/ 0 w 262979"/>
                              <a:gd name="T27" fmla="*/ 131737 h 133591"/>
                              <a:gd name="T28" fmla="*/ 105261 w 262979"/>
                              <a:gd name="T29" fmla="*/ 2685 h 133591"/>
                              <a:gd name="T30" fmla="*/ 131171 w 262979"/>
                              <a:gd name="T31" fmla="*/ 59 h 133591"/>
                              <a:gd name="T32" fmla="*/ 131229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31229" y="0"/>
                                </a:moveTo>
                                <a:lnTo>
                                  <a:pt x="131489" y="26"/>
                                </a:lnTo>
                                <a:lnTo>
                                  <a:pt x="131750" y="0"/>
                                </a:lnTo>
                                <a:lnTo>
                                  <a:pt x="131809" y="59"/>
                                </a:lnTo>
                                <a:lnTo>
                                  <a:pt x="157721" y="2685"/>
                                </a:lnTo>
                                <a:cubicBezTo>
                                  <a:pt x="217658" y="15007"/>
                                  <a:pt x="262979" y="68263"/>
                                  <a:pt x="262979" y="131737"/>
                                </a:cubicBezTo>
                                <a:cubicBezTo>
                                  <a:pt x="262979" y="132753"/>
                                  <a:pt x="262153" y="133591"/>
                                  <a:pt x="261137" y="133591"/>
                                </a:cubicBezTo>
                                <a:cubicBezTo>
                                  <a:pt x="260109" y="133591"/>
                                  <a:pt x="259270" y="132753"/>
                                  <a:pt x="259270" y="131737"/>
                                </a:cubicBezTo>
                                <a:cubicBezTo>
                                  <a:pt x="259270" y="70041"/>
                                  <a:pt x="215233" y="18291"/>
                                  <a:pt x="156978" y="6318"/>
                                </a:cubicBezTo>
                                <a:lnTo>
                                  <a:pt x="131489" y="3735"/>
                                </a:lnTo>
                                <a:lnTo>
                                  <a:pt x="106008" y="6318"/>
                                </a:lnTo>
                                <a:cubicBezTo>
                                  <a:pt x="47768" y="18291"/>
                                  <a:pt x="3721" y="70041"/>
                                  <a:pt x="3721" y="131737"/>
                                </a:cubicBezTo>
                                <a:cubicBezTo>
                                  <a:pt x="3721" y="132753"/>
                                  <a:pt x="2896" y="133591"/>
                                  <a:pt x="1867" y="133591"/>
                                </a:cubicBezTo>
                                <a:cubicBezTo>
                                  <a:pt x="851" y="133591"/>
                                  <a:pt x="0" y="132753"/>
                                  <a:pt x="0" y="131737"/>
                                </a:cubicBezTo>
                                <a:cubicBezTo>
                                  <a:pt x="0" y="68263"/>
                                  <a:pt x="45331" y="15007"/>
                                  <a:pt x="105261" y="2685"/>
                                </a:cubicBezTo>
                                <a:lnTo>
                                  <a:pt x="131171" y="59"/>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9763602" name="Rectangle 700"/>
                        <wps:cNvSpPr>
                          <a:spLocks noChangeArrowheads="1"/>
                        </wps:cNvSpPr>
                        <wps:spPr bwMode="auto">
                          <a:xfrm>
                            <a:off x="16360" y="4784"/>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6E6C9"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1237821150" name="Rectangle 701"/>
                        <wps:cNvSpPr>
                          <a:spLocks noChangeArrowheads="1"/>
                        </wps:cNvSpPr>
                        <wps:spPr bwMode="auto">
                          <a:xfrm>
                            <a:off x="17131" y="4984"/>
                            <a:ext cx="1044"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E017C" w14:textId="77777777" w:rsidR="00000000" w:rsidRDefault="00000000">
                              <w:pPr>
                                <w:spacing w:after="160" w:line="256" w:lineRule="auto"/>
                                <w:ind w:left="0" w:firstLine="0"/>
                                <w:jc w:val="left"/>
                              </w:pPr>
                              <w:r>
                                <w:rPr>
                                  <w:rFonts w:ascii="Cambria" w:eastAsia="Cambria" w:hAnsi="Cambria" w:cs="Cambria"/>
                                  <w:sz w:val="12"/>
                                </w:rPr>
                                <w:t>32</w:t>
                              </w:r>
                            </w:p>
                          </w:txbxContent>
                        </wps:txbx>
                        <wps:bodyPr rot="0" vert="horz" wrap="square" lIns="0" tIns="0" rIns="0" bIns="0" anchor="t" anchorCtr="0" upright="1">
                          <a:noAutofit/>
                        </wps:bodyPr>
                      </wps:wsp>
                      <wps:wsp>
                        <wps:cNvPr id="745383262" name="Shape 702"/>
                        <wps:cNvSpPr>
                          <a:spLocks/>
                        </wps:cNvSpPr>
                        <wps:spPr bwMode="auto">
                          <a:xfrm>
                            <a:off x="5285" y="9216"/>
                            <a:ext cx="2630" cy="1331"/>
                          </a:xfrm>
                          <a:custGeom>
                            <a:avLst/>
                            <a:gdLst>
                              <a:gd name="T0" fmla="*/ 1854 w 262966"/>
                              <a:gd name="T1" fmla="*/ 0 h 133121"/>
                              <a:gd name="T2" fmla="*/ 3708 w 262966"/>
                              <a:gd name="T3" fmla="*/ 1854 h 133121"/>
                              <a:gd name="T4" fmla="*/ 105992 w 262966"/>
                              <a:gd name="T5" fmla="*/ 127274 h 133121"/>
                              <a:gd name="T6" fmla="*/ 131483 w 262966"/>
                              <a:gd name="T7" fmla="*/ 129857 h 133121"/>
                              <a:gd name="T8" fmla="*/ 156975 w 262966"/>
                              <a:gd name="T9" fmla="*/ 127274 h 133121"/>
                              <a:gd name="T10" fmla="*/ 259258 w 262966"/>
                              <a:gd name="T11" fmla="*/ 1854 h 133121"/>
                              <a:gd name="T12" fmla="*/ 261112 w 262966"/>
                              <a:gd name="T13" fmla="*/ 0 h 133121"/>
                              <a:gd name="T14" fmla="*/ 262966 w 262966"/>
                              <a:gd name="T15" fmla="*/ 1854 h 133121"/>
                              <a:gd name="T16" fmla="*/ 157717 w 262966"/>
                              <a:gd name="T17" fmla="*/ 130907 h 133121"/>
                              <a:gd name="T18" fmla="*/ 135866 w 262966"/>
                              <a:gd name="T19" fmla="*/ 133121 h 133121"/>
                              <a:gd name="T20" fmla="*/ 132207 w 262966"/>
                              <a:gd name="T21" fmla="*/ 133121 h 133121"/>
                              <a:gd name="T22" fmla="*/ 130759 w 262966"/>
                              <a:gd name="T23" fmla="*/ 133121 h 133121"/>
                              <a:gd name="T24" fmla="*/ 127101 w 262966"/>
                              <a:gd name="T25" fmla="*/ 133121 h 133121"/>
                              <a:gd name="T26" fmla="*/ 105249 w 262966"/>
                              <a:gd name="T27" fmla="*/ 130907 h 133121"/>
                              <a:gd name="T28" fmla="*/ 0 w 262966"/>
                              <a:gd name="T29" fmla="*/ 1854 h 133121"/>
                              <a:gd name="T30" fmla="*/ 1854 w 262966"/>
                              <a:gd name="T31" fmla="*/ 0 h 133121"/>
                              <a:gd name="T32" fmla="*/ 0 w 262966"/>
                              <a:gd name="T33" fmla="*/ 0 h 133121"/>
                              <a:gd name="T34" fmla="*/ 262966 w 262966"/>
                              <a:gd name="T35" fmla="*/ 133121 h 133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66" h="133121">
                                <a:moveTo>
                                  <a:pt x="1854" y="0"/>
                                </a:moveTo>
                                <a:cubicBezTo>
                                  <a:pt x="2870" y="0"/>
                                  <a:pt x="3708" y="838"/>
                                  <a:pt x="3708" y="1854"/>
                                </a:cubicBezTo>
                                <a:cubicBezTo>
                                  <a:pt x="3708" y="63551"/>
                                  <a:pt x="47746" y="115300"/>
                                  <a:pt x="105992" y="127274"/>
                                </a:cubicBezTo>
                                <a:lnTo>
                                  <a:pt x="131483" y="129857"/>
                                </a:lnTo>
                                <a:lnTo>
                                  <a:pt x="156975" y="127274"/>
                                </a:lnTo>
                                <a:cubicBezTo>
                                  <a:pt x="215220" y="115300"/>
                                  <a:pt x="259258" y="63551"/>
                                  <a:pt x="259258" y="1854"/>
                                </a:cubicBezTo>
                                <a:cubicBezTo>
                                  <a:pt x="259258" y="838"/>
                                  <a:pt x="260096" y="0"/>
                                  <a:pt x="261112" y="0"/>
                                </a:cubicBezTo>
                                <a:cubicBezTo>
                                  <a:pt x="262141" y="0"/>
                                  <a:pt x="262966" y="838"/>
                                  <a:pt x="262966" y="1854"/>
                                </a:cubicBezTo>
                                <a:cubicBezTo>
                                  <a:pt x="262966" y="65340"/>
                                  <a:pt x="217645" y="118587"/>
                                  <a:pt x="157717" y="130907"/>
                                </a:cubicBezTo>
                                <a:lnTo>
                                  <a:pt x="135866" y="133121"/>
                                </a:lnTo>
                                <a:lnTo>
                                  <a:pt x="132207" y="133121"/>
                                </a:lnTo>
                                <a:lnTo>
                                  <a:pt x="130759" y="133121"/>
                                </a:lnTo>
                                <a:lnTo>
                                  <a:pt x="127101" y="133121"/>
                                </a:lnTo>
                                <a:lnTo>
                                  <a:pt x="105249" y="130907"/>
                                </a:lnTo>
                                <a:cubicBezTo>
                                  <a:pt x="45321" y="118587"/>
                                  <a:pt x="0" y="65340"/>
                                  <a:pt x="0" y="1854"/>
                                </a:cubicBezTo>
                                <a:cubicBezTo>
                                  <a:pt x="0" y="838"/>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4598974" name="Shape 703"/>
                        <wps:cNvSpPr>
                          <a:spLocks/>
                        </wps:cNvSpPr>
                        <wps:spPr bwMode="auto">
                          <a:xfrm>
                            <a:off x="5285" y="7923"/>
                            <a:ext cx="2630" cy="1336"/>
                          </a:xfrm>
                          <a:custGeom>
                            <a:avLst/>
                            <a:gdLst>
                              <a:gd name="T0" fmla="*/ 131229 w 262966"/>
                              <a:gd name="T1" fmla="*/ 0 h 133604"/>
                              <a:gd name="T2" fmla="*/ 131483 w 262966"/>
                              <a:gd name="T3" fmla="*/ 26 h 133604"/>
                              <a:gd name="T4" fmla="*/ 131737 w 262966"/>
                              <a:gd name="T5" fmla="*/ 0 h 133604"/>
                              <a:gd name="T6" fmla="*/ 131794 w 262966"/>
                              <a:gd name="T7" fmla="*/ 57 h 133604"/>
                              <a:gd name="T8" fmla="*/ 157717 w 262966"/>
                              <a:gd name="T9" fmla="*/ 2685 h 133604"/>
                              <a:gd name="T10" fmla="*/ 262966 w 262966"/>
                              <a:gd name="T11" fmla="*/ 131750 h 133604"/>
                              <a:gd name="T12" fmla="*/ 261112 w 262966"/>
                              <a:gd name="T13" fmla="*/ 133604 h 133604"/>
                              <a:gd name="T14" fmla="*/ 259258 w 262966"/>
                              <a:gd name="T15" fmla="*/ 131750 h 133604"/>
                              <a:gd name="T16" fmla="*/ 156975 w 262966"/>
                              <a:gd name="T17" fmla="*/ 6318 h 133604"/>
                              <a:gd name="T18" fmla="*/ 131483 w 262966"/>
                              <a:gd name="T19" fmla="*/ 3734 h 133604"/>
                              <a:gd name="T20" fmla="*/ 105992 w 262966"/>
                              <a:gd name="T21" fmla="*/ 6318 h 133604"/>
                              <a:gd name="T22" fmla="*/ 3708 w 262966"/>
                              <a:gd name="T23" fmla="*/ 131750 h 133604"/>
                              <a:gd name="T24" fmla="*/ 1854 w 262966"/>
                              <a:gd name="T25" fmla="*/ 133604 h 133604"/>
                              <a:gd name="T26" fmla="*/ 0 w 262966"/>
                              <a:gd name="T27" fmla="*/ 131750 h 133604"/>
                              <a:gd name="T28" fmla="*/ 105249 w 262966"/>
                              <a:gd name="T29" fmla="*/ 2685 h 133604"/>
                              <a:gd name="T30" fmla="*/ 131172 w 262966"/>
                              <a:gd name="T31" fmla="*/ 57 h 133604"/>
                              <a:gd name="T32" fmla="*/ 131229 w 262966"/>
                              <a:gd name="T33" fmla="*/ 0 h 133604"/>
                              <a:gd name="T34" fmla="*/ 0 w 262966"/>
                              <a:gd name="T35" fmla="*/ 0 h 133604"/>
                              <a:gd name="T36" fmla="*/ 262966 w 262966"/>
                              <a:gd name="T37"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604">
                                <a:moveTo>
                                  <a:pt x="131229" y="0"/>
                                </a:moveTo>
                                <a:lnTo>
                                  <a:pt x="131483" y="26"/>
                                </a:lnTo>
                                <a:lnTo>
                                  <a:pt x="131737" y="0"/>
                                </a:lnTo>
                                <a:lnTo>
                                  <a:pt x="131794" y="57"/>
                                </a:lnTo>
                                <a:lnTo>
                                  <a:pt x="157717" y="2685"/>
                                </a:lnTo>
                                <a:cubicBezTo>
                                  <a:pt x="217645" y="15007"/>
                                  <a:pt x="262966" y="68264"/>
                                  <a:pt x="262966" y="131750"/>
                                </a:cubicBezTo>
                                <a:cubicBezTo>
                                  <a:pt x="262966" y="132766"/>
                                  <a:pt x="262141" y="133604"/>
                                  <a:pt x="261112" y="133604"/>
                                </a:cubicBezTo>
                                <a:cubicBezTo>
                                  <a:pt x="260096" y="133604"/>
                                  <a:pt x="259258" y="132766"/>
                                  <a:pt x="259258" y="131750"/>
                                </a:cubicBezTo>
                                <a:cubicBezTo>
                                  <a:pt x="259258" y="70053"/>
                                  <a:pt x="215220" y="18294"/>
                                  <a:pt x="156975" y="6318"/>
                                </a:cubicBezTo>
                                <a:lnTo>
                                  <a:pt x="131483" y="3734"/>
                                </a:lnTo>
                                <a:lnTo>
                                  <a:pt x="105992" y="6318"/>
                                </a:lnTo>
                                <a:cubicBezTo>
                                  <a:pt x="47746" y="18294"/>
                                  <a:pt x="3708" y="70053"/>
                                  <a:pt x="3708" y="131750"/>
                                </a:cubicBezTo>
                                <a:cubicBezTo>
                                  <a:pt x="3708" y="132766"/>
                                  <a:pt x="2870" y="133604"/>
                                  <a:pt x="1854" y="133604"/>
                                </a:cubicBezTo>
                                <a:cubicBezTo>
                                  <a:pt x="826" y="133604"/>
                                  <a:pt x="0" y="132766"/>
                                  <a:pt x="0" y="131750"/>
                                </a:cubicBezTo>
                                <a:cubicBezTo>
                                  <a:pt x="0" y="68264"/>
                                  <a:pt x="45321" y="15007"/>
                                  <a:pt x="105249" y="2685"/>
                                </a:cubicBezTo>
                                <a:lnTo>
                                  <a:pt x="131172" y="57"/>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6541378" name="Rectangle 704"/>
                        <wps:cNvSpPr>
                          <a:spLocks noChangeArrowheads="1"/>
                        </wps:cNvSpPr>
                        <wps:spPr bwMode="auto">
                          <a:xfrm>
                            <a:off x="5799" y="8740"/>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95093"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1037377735" name="Rectangle 705"/>
                        <wps:cNvSpPr>
                          <a:spLocks noChangeArrowheads="1"/>
                        </wps:cNvSpPr>
                        <wps:spPr bwMode="auto">
                          <a:xfrm>
                            <a:off x="6570" y="8940"/>
                            <a:ext cx="1045"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B87FA" w14:textId="77777777" w:rsidR="00000000" w:rsidRDefault="00000000">
                              <w:pPr>
                                <w:spacing w:after="160" w:line="256" w:lineRule="auto"/>
                                <w:ind w:left="0" w:firstLine="0"/>
                                <w:jc w:val="left"/>
                              </w:pPr>
                              <w:r>
                                <w:rPr>
                                  <w:rFonts w:ascii="Cambria" w:eastAsia="Cambria" w:hAnsi="Cambria" w:cs="Cambria"/>
                                  <w:sz w:val="12"/>
                                </w:rPr>
                                <w:t>13</w:t>
                              </w:r>
                            </w:p>
                          </w:txbxContent>
                        </wps:txbx>
                        <wps:bodyPr rot="0" vert="horz" wrap="square" lIns="0" tIns="0" rIns="0" bIns="0" anchor="t" anchorCtr="0" upright="1">
                          <a:noAutofit/>
                        </wps:bodyPr>
                      </wps:wsp>
                      <wps:wsp>
                        <wps:cNvPr id="532347225" name="Shape 706"/>
                        <wps:cNvSpPr>
                          <a:spLocks/>
                        </wps:cNvSpPr>
                        <wps:spPr bwMode="auto">
                          <a:xfrm>
                            <a:off x="10560" y="9216"/>
                            <a:ext cx="2630" cy="1331"/>
                          </a:xfrm>
                          <a:custGeom>
                            <a:avLst/>
                            <a:gdLst>
                              <a:gd name="T0" fmla="*/ 1867 w 262979"/>
                              <a:gd name="T1" fmla="*/ 0 h 133121"/>
                              <a:gd name="T2" fmla="*/ 3721 w 262979"/>
                              <a:gd name="T3" fmla="*/ 1854 h 133121"/>
                              <a:gd name="T4" fmla="*/ 106004 w 262979"/>
                              <a:gd name="T5" fmla="*/ 127274 h 133121"/>
                              <a:gd name="T6" fmla="*/ 131490 w 262979"/>
                              <a:gd name="T7" fmla="*/ 129857 h 133121"/>
                              <a:gd name="T8" fmla="*/ 156975 w 262979"/>
                              <a:gd name="T9" fmla="*/ 127274 h 133121"/>
                              <a:gd name="T10" fmla="*/ 259258 w 262979"/>
                              <a:gd name="T11" fmla="*/ 1854 h 133121"/>
                              <a:gd name="T12" fmla="*/ 261125 w 262979"/>
                              <a:gd name="T13" fmla="*/ 0 h 133121"/>
                              <a:gd name="T14" fmla="*/ 262979 w 262979"/>
                              <a:gd name="T15" fmla="*/ 1854 h 133121"/>
                              <a:gd name="T16" fmla="*/ 157722 w 262979"/>
                              <a:gd name="T17" fmla="*/ 130907 h 133121"/>
                              <a:gd name="T18" fmla="*/ 135867 w 262979"/>
                              <a:gd name="T19" fmla="*/ 133121 h 133121"/>
                              <a:gd name="T20" fmla="*/ 132220 w 262979"/>
                              <a:gd name="T21" fmla="*/ 133121 h 133121"/>
                              <a:gd name="T22" fmla="*/ 130759 w 262979"/>
                              <a:gd name="T23" fmla="*/ 133121 h 133121"/>
                              <a:gd name="T24" fmla="*/ 127113 w 262979"/>
                              <a:gd name="T25" fmla="*/ 133121 h 133121"/>
                              <a:gd name="T26" fmla="*/ 105258 w 262979"/>
                              <a:gd name="T27" fmla="*/ 130907 h 133121"/>
                              <a:gd name="T28" fmla="*/ 0 w 262979"/>
                              <a:gd name="T29" fmla="*/ 1854 h 133121"/>
                              <a:gd name="T30" fmla="*/ 1867 w 262979"/>
                              <a:gd name="T31" fmla="*/ 0 h 133121"/>
                              <a:gd name="T32" fmla="*/ 0 w 262979"/>
                              <a:gd name="T33" fmla="*/ 0 h 133121"/>
                              <a:gd name="T34" fmla="*/ 262979 w 262979"/>
                              <a:gd name="T35" fmla="*/ 133121 h 133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79" h="133121">
                                <a:moveTo>
                                  <a:pt x="1867" y="0"/>
                                </a:moveTo>
                                <a:cubicBezTo>
                                  <a:pt x="2883" y="0"/>
                                  <a:pt x="3721" y="838"/>
                                  <a:pt x="3721" y="1854"/>
                                </a:cubicBezTo>
                                <a:cubicBezTo>
                                  <a:pt x="3721" y="63551"/>
                                  <a:pt x="47759" y="115300"/>
                                  <a:pt x="106004" y="127274"/>
                                </a:cubicBezTo>
                                <a:lnTo>
                                  <a:pt x="131490" y="129857"/>
                                </a:lnTo>
                                <a:lnTo>
                                  <a:pt x="156975" y="127274"/>
                                </a:lnTo>
                                <a:cubicBezTo>
                                  <a:pt x="215220" y="115300"/>
                                  <a:pt x="259258" y="63551"/>
                                  <a:pt x="259258" y="1854"/>
                                </a:cubicBezTo>
                                <a:cubicBezTo>
                                  <a:pt x="259258" y="838"/>
                                  <a:pt x="260096" y="0"/>
                                  <a:pt x="261125" y="0"/>
                                </a:cubicBezTo>
                                <a:cubicBezTo>
                                  <a:pt x="262141" y="0"/>
                                  <a:pt x="262979" y="838"/>
                                  <a:pt x="262979" y="1854"/>
                                </a:cubicBezTo>
                                <a:cubicBezTo>
                                  <a:pt x="262979" y="65340"/>
                                  <a:pt x="217658" y="118587"/>
                                  <a:pt x="157722" y="130907"/>
                                </a:cubicBezTo>
                                <a:lnTo>
                                  <a:pt x="135867" y="133121"/>
                                </a:lnTo>
                                <a:lnTo>
                                  <a:pt x="132220" y="133121"/>
                                </a:lnTo>
                                <a:lnTo>
                                  <a:pt x="130759" y="133121"/>
                                </a:lnTo>
                                <a:lnTo>
                                  <a:pt x="127113" y="133121"/>
                                </a:lnTo>
                                <a:lnTo>
                                  <a:pt x="105258" y="130907"/>
                                </a:lnTo>
                                <a:cubicBezTo>
                                  <a:pt x="45321" y="118587"/>
                                  <a:pt x="0" y="65340"/>
                                  <a:pt x="0" y="1854"/>
                                </a:cubicBezTo>
                                <a:cubicBezTo>
                                  <a:pt x="0" y="838"/>
                                  <a:pt x="838"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792974" name="Shape 707"/>
                        <wps:cNvSpPr>
                          <a:spLocks/>
                        </wps:cNvSpPr>
                        <wps:spPr bwMode="auto">
                          <a:xfrm>
                            <a:off x="10560" y="7923"/>
                            <a:ext cx="2641" cy="1336"/>
                          </a:xfrm>
                          <a:custGeom>
                            <a:avLst/>
                            <a:gdLst>
                              <a:gd name="T0" fmla="*/ 131750 w 264071"/>
                              <a:gd name="T1" fmla="*/ 0 h 133604"/>
                              <a:gd name="T2" fmla="*/ 132042 w 264071"/>
                              <a:gd name="T3" fmla="*/ 294 h 133604"/>
                              <a:gd name="T4" fmla="*/ 132334 w 264071"/>
                              <a:gd name="T5" fmla="*/ 0 h 133604"/>
                              <a:gd name="T6" fmla="*/ 264071 w 264071"/>
                              <a:gd name="T7" fmla="*/ 131750 h 133604"/>
                              <a:gd name="T8" fmla="*/ 262229 w 264071"/>
                              <a:gd name="T9" fmla="*/ 133604 h 133604"/>
                              <a:gd name="T10" fmla="*/ 260363 w 264071"/>
                              <a:gd name="T11" fmla="*/ 131750 h 133604"/>
                              <a:gd name="T12" fmla="*/ 132334 w 264071"/>
                              <a:gd name="T13" fmla="*/ 3708 h 133604"/>
                              <a:gd name="T14" fmla="*/ 132042 w 264071"/>
                              <a:gd name="T15" fmla="*/ 3414 h 133604"/>
                              <a:gd name="T16" fmla="*/ 131750 w 264071"/>
                              <a:gd name="T17" fmla="*/ 3708 h 133604"/>
                              <a:gd name="T18" fmla="*/ 3708 w 264071"/>
                              <a:gd name="T19" fmla="*/ 131750 h 133604"/>
                              <a:gd name="T20" fmla="*/ 1854 w 264071"/>
                              <a:gd name="T21" fmla="*/ 133604 h 133604"/>
                              <a:gd name="T22" fmla="*/ 0 w 264071"/>
                              <a:gd name="T23" fmla="*/ 131750 h 133604"/>
                              <a:gd name="T24" fmla="*/ 131750 w 264071"/>
                              <a:gd name="T25" fmla="*/ 0 h 133604"/>
                              <a:gd name="T26" fmla="*/ 0 w 264071"/>
                              <a:gd name="T27" fmla="*/ 0 h 133604"/>
                              <a:gd name="T28" fmla="*/ 264071 w 264071"/>
                              <a:gd name="T29"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71" h="133604">
                                <a:moveTo>
                                  <a:pt x="131750" y="0"/>
                                </a:moveTo>
                                <a:lnTo>
                                  <a:pt x="132042" y="294"/>
                                </a:lnTo>
                                <a:lnTo>
                                  <a:pt x="132334" y="0"/>
                                </a:lnTo>
                                <a:cubicBezTo>
                                  <a:pt x="204889" y="0"/>
                                  <a:pt x="264071" y="59195"/>
                                  <a:pt x="264071" y="131750"/>
                                </a:cubicBezTo>
                                <a:cubicBezTo>
                                  <a:pt x="264071" y="132766"/>
                                  <a:pt x="263258" y="133604"/>
                                  <a:pt x="262229" y="133604"/>
                                </a:cubicBezTo>
                                <a:cubicBezTo>
                                  <a:pt x="261214" y="133604"/>
                                  <a:pt x="260363" y="132766"/>
                                  <a:pt x="260363" y="131750"/>
                                </a:cubicBezTo>
                                <a:cubicBezTo>
                                  <a:pt x="260363" y="61239"/>
                                  <a:pt x="202844" y="3708"/>
                                  <a:pt x="132334" y="3708"/>
                                </a:cubicBezTo>
                                <a:lnTo>
                                  <a:pt x="132042" y="3414"/>
                                </a:lnTo>
                                <a:lnTo>
                                  <a:pt x="131750" y="3708"/>
                                </a:lnTo>
                                <a:cubicBezTo>
                                  <a:pt x="61227" y="3708"/>
                                  <a:pt x="3708" y="61239"/>
                                  <a:pt x="3708" y="131750"/>
                                </a:cubicBezTo>
                                <a:cubicBezTo>
                                  <a:pt x="3708" y="132766"/>
                                  <a:pt x="2870" y="133604"/>
                                  <a:pt x="1854" y="133604"/>
                                </a:cubicBezTo>
                                <a:cubicBezTo>
                                  <a:pt x="838" y="133604"/>
                                  <a:pt x="0" y="132766"/>
                                  <a:pt x="0" y="131750"/>
                                </a:cubicBezTo>
                                <a:cubicBezTo>
                                  <a:pt x="0" y="59195"/>
                                  <a:pt x="59182" y="0"/>
                                  <a:pt x="13175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797511" name="Rectangle 708"/>
                        <wps:cNvSpPr>
                          <a:spLocks noChangeArrowheads="1"/>
                        </wps:cNvSpPr>
                        <wps:spPr bwMode="auto">
                          <a:xfrm>
                            <a:off x="11085" y="8740"/>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D18D"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100385326" name="Rectangle 709"/>
                        <wps:cNvSpPr>
                          <a:spLocks noChangeArrowheads="1"/>
                        </wps:cNvSpPr>
                        <wps:spPr bwMode="auto">
                          <a:xfrm>
                            <a:off x="11856" y="8940"/>
                            <a:ext cx="1044"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A9FAC" w14:textId="77777777" w:rsidR="00000000" w:rsidRDefault="00000000">
                              <w:pPr>
                                <w:spacing w:after="160" w:line="256" w:lineRule="auto"/>
                                <w:ind w:left="0" w:firstLine="0"/>
                                <w:jc w:val="left"/>
                              </w:pPr>
                              <w:r>
                                <w:rPr>
                                  <w:rFonts w:ascii="Cambria" w:eastAsia="Cambria" w:hAnsi="Cambria" w:cs="Cambria"/>
                                  <w:sz w:val="12"/>
                                </w:rPr>
                                <w:t>23</w:t>
                              </w:r>
                            </w:p>
                          </w:txbxContent>
                        </wps:txbx>
                        <wps:bodyPr rot="0" vert="horz" wrap="square" lIns="0" tIns="0" rIns="0" bIns="0" anchor="t" anchorCtr="0" upright="1">
                          <a:noAutofit/>
                        </wps:bodyPr>
                      </wps:wsp>
                      <wps:wsp>
                        <wps:cNvPr id="1096589619" name="Shape 710"/>
                        <wps:cNvSpPr>
                          <a:spLocks/>
                        </wps:cNvSpPr>
                        <wps:spPr bwMode="auto">
                          <a:xfrm>
                            <a:off x="15846" y="9216"/>
                            <a:ext cx="2629" cy="1331"/>
                          </a:xfrm>
                          <a:custGeom>
                            <a:avLst/>
                            <a:gdLst>
                              <a:gd name="T0" fmla="*/ 1867 w 262979"/>
                              <a:gd name="T1" fmla="*/ 0 h 133121"/>
                              <a:gd name="T2" fmla="*/ 3721 w 262979"/>
                              <a:gd name="T3" fmla="*/ 1854 h 133121"/>
                              <a:gd name="T4" fmla="*/ 106008 w 262979"/>
                              <a:gd name="T5" fmla="*/ 127274 h 133121"/>
                              <a:gd name="T6" fmla="*/ 131490 w 262979"/>
                              <a:gd name="T7" fmla="*/ 129857 h 133121"/>
                              <a:gd name="T8" fmla="*/ 156979 w 262979"/>
                              <a:gd name="T9" fmla="*/ 127274 h 133121"/>
                              <a:gd name="T10" fmla="*/ 259271 w 262979"/>
                              <a:gd name="T11" fmla="*/ 1854 h 133121"/>
                              <a:gd name="T12" fmla="*/ 261138 w 262979"/>
                              <a:gd name="T13" fmla="*/ 0 h 133121"/>
                              <a:gd name="T14" fmla="*/ 262979 w 262979"/>
                              <a:gd name="T15" fmla="*/ 1854 h 133121"/>
                              <a:gd name="T16" fmla="*/ 157722 w 262979"/>
                              <a:gd name="T17" fmla="*/ 130907 h 133121"/>
                              <a:gd name="T18" fmla="*/ 135867 w 262979"/>
                              <a:gd name="T19" fmla="*/ 133121 h 133121"/>
                              <a:gd name="T20" fmla="*/ 132223 w 262979"/>
                              <a:gd name="T21" fmla="*/ 133121 h 133121"/>
                              <a:gd name="T22" fmla="*/ 130763 w 262979"/>
                              <a:gd name="T23" fmla="*/ 133121 h 133121"/>
                              <a:gd name="T24" fmla="*/ 127114 w 262979"/>
                              <a:gd name="T25" fmla="*/ 133121 h 133121"/>
                              <a:gd name="T26" fmla="*/ 105261 w 262979"/>
                              <a:gd name="T27" fmla="*/ 130907 h 133121"/>
                              <a:gd name="T28" fmla="*/ 0 w 262979"/>
                              <a:gd name="T29" fmla="*/ 1854 h 133121"/>
                              <a:gd name="T30" fmla="*/ 1867 w 262979"/>
                              <a:gd name="T31" fmla="*/ 0 h 133121"/>
                              <a:gd name="T32" fmla="*/ 0 w 262979"/>
                              <a:gd name="T33" fmla="*/ 0 h 133121"/>
                              <a:gd name="T34" fmla="*/ 262979 w 262979"/>
                              <a:gd name="T35" fmla="*/ 133121 h 133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79" h="133121">
                                <a:moveTo>
                                  <a:pt x="1867" y="0"/>
                                </a:moveTo>
                                <a:cubicBezTo>
                                  <a:pt x="2896" y="0"/>
                                  <a:pt x="3721" y="838"/>
                                  <a:pt x="3721" y="1854"/>
                                </a:cubicBezTo>
                                <a:cubicBezTo>
                                  <a:pt x="3721" y="63551"/>
                                  <a:pt x="47768" y="115300"/>
                                  <a:pt x="106008" y="127274"/>
                                </a:cubicBezTo>
                                <a:lnTo>
                                  <a:pt x="131490" y="129857"/>
                                </a:lnTo>
                                <a:lnTo>
                                  <a:pt x="156979" y="127274"/>
                                </a:lnTo>
                                <a:cubicBezTo>
                                  <a:pt x="215233" y="115300"/>
                                  <a:pt x="259271" y="63551"/>
                                  <a:pt x="259271" y="1854"/>
                                </a:cubicBezTo>
                                <a:cubicBezTo>
                                  <a:pt x="259271" y="838"/>
                                  <a:pt x="260109" y="0"/>
                                  <a:pt x="261138" y="0"/>
                                </a:cubicBezTo>
                                <a:cubicBezTo>
                                  <a:pt x="262153" y="0"/>
                                  <a:pt x="262979" y="838"/>
                                  <a:pt x="262979" y="1854"/>
                                </a:cubicBezTo>
                                <a:cubicBezTo>
                                  <a:pt x="262979" y="65340"/>
                                  <a:pt x="217658" y="118587"/>
                                  <a:pt x="157722" y="130907"/>
                                </a:cubicBezTo>
                                <a:lnTo>
                                  <a:pt x="135867" y="133121"/>
                                </a:lnTo>
                                <a:lnTo>
                                  <a:pt x="132223" y="133121"/>
                                </a:lnTo>
                                <a:lnTo>
                                  <a:pt x="130763" y="133121"/>
                                </a:lnTo>
                                <a:lnTo>
                                  <a:pt x="127114" y="133121"/>
                                </a:lnTo>
                                <a:lnTo>
                                  <a:pt x="105261" y="130907"/>
                                </a:lnTo>
                                <a:cubicBezTo>
                                  <a:pt x="45331" y="118587"/>
                                  <a:pt x="0" y="65340"/>
                                  <a:pt x="0" y="1854"/>
                                </a:cubicBezTo>
                                <a:cubicBezTo>
                                  <a:pt x="0" y="838"/>
                                  <a:pt x="851"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8979162" name="Shape 711"/>
                        <wps:cNvSpPr>
                          <a:spLocks/>
                        </wps:cNvSpPr>
                        <wps:spPr bwMode="auto">
                          <a:xfrm>
                            <a:off x="15846" y="7923"/>
                            <a:ext cx="2629" cy="1336"/>
                          </a:xfrm>
                          <a:custGeom>
                            <a:avLst/>
                            <a:gdLst>
                              <a:gd name="T0" fmla="*/ 131229 w 262979"/>
                              <a:gd name="T1" fmla="*/ 0 h 133604"/>
                              <a:gd name="T2" fmla="*/ 131489 w 262979"/>
                              <a:gd name="T3" fmla="*/ 26 h 133604"/>
                              <a:gd name="T4" fmla="*/ 131750 w 262979"/>
                              <a:gd name="T5" fmla="*/ 0 h 133604"/>
                              <a:gd name="T6" fmla="*/ 131809 w 262979"/>
                              <a:gd name="T7" fmla="*/ 59 h 133604"/>
                              <a:gd name="T8" fmla="*/ 157721 w 262979"/>
                              <a:gd name="T9" fmla="*/ 2685 h 133604"/>
                              <a:gd name="T10" fmla="*/ 262979 w 262979"/>
                              <a:gd name="T11" fmla="*/ 131750 h 133604"/>
                              <a:gd name="T12" fmla="*/ 261137 w 262979"/>
                              <a:gd name="T13" fmla="*/ 133604 h 133604"/>
                              <a:gd name="T14" fmla="*/ 259270 w 262979"/>
                              <a:gd name="T15" fmla="*/ 131750 h 133604"/>
                              <a:gd name="T16" fmla="*/ 156978 w 262979"/>
                              <a:gd name="T17" fmla="*/ 6318 h 133604"/>
                              <a:gd name="T18" fmla="*/ 131489 w 262979"/>
                              <a:gd name="T19" fmla="*/ 3735 h 133604"/>
                              <a:gd name="T20" fmla="*/ 106008 w 262979"/>
                              <a:gd name="T21" fmla="*/ 6318 h 133604"/>
                              <a:gd name="T22" fmla="*/ 3721 w 262979"/>
                              <a:gd name="T23" fmla="*/ 131750 h 133604"/>
                              <a:gd name="T24" fmla="*/ 1867 w 262979"/>
                              <a:gd name="T25" fmla="*/ 133604 h 133604"/>
                              <a:gd name="T26" fmla="*/ 0 w 262979"/>
                              <a:gd name="T27" fmla="*/ 131750 h 133604"/>
                              <a:gd name="T28" fmla="*/ 105261 w 262979"/>
                              <a:gd name="T29" fmla="*/ 2685 h 133604"/>
                              <a:gd name="T30" fmla="*/ 131171 w 262979"/>
                              <a:gd name="T31" fmla="*/ 59 h 133604"/>
                              <a:gd name="T32" fmla="*/ 131229 w 262979"/>
                              <a:gd name="T33" fmla="*/ 0 h 133604"/>
                              <a:gd name="T34" fmla="*/ 0 w 262979"/>
                              <a:gd name="T35" fmla="*/ 0 h 133604"/>
                              <a:gd name="T36" fmla="*/ 262979 w 262979"/>
                              <a:gd name="T37"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604">
                                <a:moveTo>
                                  <a:pt x="131229" y="0"/>
                                </a:moveTo>
                                <a:lnTo>
                                  <a:pt x="131489" y="26"/>
                                </a:lnTo>
                                <a:lnTo>
                                  <a:pt x="131750" y="0"/>
                                </a:lnTo>
                                <a:lnTo>
                                  <a:pt x="131809" y="59"/>
                                </a:lnTo>
                                <a:lnTo>
                                  <a:pt x="157721" y="2685"/>
                                </a:lnTo>
                                <a:cubicBezTo>
                                  <a:pt x="217658" y="15007"/>
                                  <a:pt x="262979" y="68264"/>
                                  <a:pt x="262979" y="131750"/>
                                </a:cubicBezTo>
                                <a:cubicBezTo>
                                  <a:pt x="262979" y="132766"/>
                                  <a:pt x="262153" y="133604"/>
                                  <a:pt x="261137" y="133604"/>
                                </a:cubicBezTo>
                                <a:cubicBezTo>
                                  <a:pt x="260109" y="133604"/>
                                  <a:pt x="259270" y="132766"/>
                                  <a:pt x="259270" y="131750"/>
                                </a:cubicBezTo>
                                <a:cubicBezTo>
                                  <a:pt x="259270" y="70053"/>
                                  <a:pt x="215233" y="18294"/>
                                  <a:pt x="156978" y="6318"/>
                                </a:cubicBezTo>
                                <a:lnTo>
                                  <a:pt x="131489" y="3735"/>
                                </a:lnTo>
                                <a:lnTo>
                                  <a:pt x="106008" y="6318"/>
                                </a:lnTo>
                                <a:cubicBezTo>
                                  <a:pt x="47768" y="18294"/>
                                  <a:pt x="3721" y="70053"/>
                                  <a:pt x="3721" y="131750"/>
                                </a:cubicBezTo>
                                <a:cubicBezTo>
                                  <a:pt x="3721" y="132766"/>
                                  <a:pt x="2896" y="133604"/>
                                  <a:pt x="1867" y="133604"/>
                                </a:cubicBezTo>
                                <a:cubicBezTo>
                                  <a:pt x="851" y="133604"/>
                                  <a:pt x="0" y="132766"/>
                                  <a:pt x="0" y="131750"/>
                                </a:cubicBezTo>
                                <a:cubicBezTo>
                                  <a:pt x="0" y="68264"/>
                                  <a:pt x="45331" y="15007"/>
                                  <a:pt x="105261" y="2685"/>
                                </a:cubicBezTo>
                                <a:lnTo>
                                  <a:pt x="131171" y="59"/>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2050899" name="Rectangle 712"/>
                        <wps:cNvSpPr>
                          <a:spLocks noChangeArrowheads="1"/>
                        </wps:cNvSpPr>
                        <wps:spPr bwMode="auto">
                          <a:xfrm>
                            <a:off x="16360" y="8740"/>
                            <a:ext cx="1031"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755CB" w14:textId="77777777" w:rsidR="00000000" w:rsidRDefault="00000000">
                              <w:pPr>
                                <w:spacing w:after="160" w:line="256" w:lineRule="auto"/>
                                <w:ind w:left="0" w:firstLine="0"/>
                                <w:jc w:val="left"/>
                              </w:pPr>
                              <w:r>
                                <w:rPr>
                                  <w:rFonts w:ascii="Cambria" w:eastAsia="Cambria" w:hAnsi="Cambria" w:cs="Cambria"/>
                                  <w:i/>
                                  <w:sz w:val="16"/>
                                </w:rPr>
                                <w:t>O</w:t>
                              </w:r>
                            </w:p>
                          </w:txbxContent>
                        </wps:txbx>
                        <wps:bodyPr rot="0" vert="horz" wrap="square" lIns="0" tIns="0" rIns="0" bIns="0" anchor="t" anchorCtr="0" upright="1">
                          <a:noAutofit/>
                        </wps:bodyPr>
                      </wps:wsp>
                      <wps:wsp>
                        <wps:cNvPr id="1304787727" name="Rectangle 713"/>
                        <wps:cNvSpPr>
                          <a:spLocks noChangeArrowheads="1"/>
                        </wps:cNvSpPr>
                        <wps:spPr bwMode="auto">
                          <a:xfrm>
                            <a:off x="17131" y="8940"/>
                            <a:ext cx="1044"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C968B" w14:textId="77777777" w:rsidR="00000000" w:rsidRDefault="00000000">
                              <w:pPr>
                                <w:spacing w:after="160" w:line="256" w:lineRule="auto"/>
                                <w:ind w:left="0" w:firstLine="0"/>
                                <w:jc w:val="left"/>
                              </w:pPr>
                              <w:r>
                                <w:rPr>
                                  <w:rFonts w:ascii="Cambria" w:eastAsia="Cambria" w:hAnsi="Cambria" w:cs="Cambria"/>
                                  <w:sz w:val="12"/>
                                </w:rPr>
                                <w:t>33</w:t>
                              </w:r>
                            </w:p>
                          </w:txbxContent>
                        </wps:txbx>
                        <wps:bodyPr rot="0" vert="horz" wrap="square" lIns="0" tIns="0" rIns="0" bIns="0" anchor="t" anchorCtr="0" upright="1">
                          <a:noAutofit/>
                        </wps:bodyPr>
                      </wps:wsp>
                      <wps:wsp>
                        <wps:cNvPr id="1942975812" name="Shape 714"/>
                        <wps:cNvSpPr>
                          <a:spLocks/>
                        </wps:cNvSpPr>
                        <wps:spPr bwMode="auto">
                          <a:xfrm>
                            <a:off x="11" y="5260"/>
                            <a:ext cx="2629" cy="1336"/>
                          </a:xfrm>
                          <a:custGeom>
                            <a:avLst/>
                            <a:gdLst>
                              <a:gd name="T0" fmla="*/ 1854 w 262966"/>
                              <a:gd name="T1" fmla="*/ 0 h 133591"/>
                              <a:gd name="T2" fmla="*/ 3708 w 262966"/>
                              <a:gd name="T3" fmla="*/ 1854 h 133591"/>
                              <a:gd name="T4" fmla="*/ 105992 w 262966"/>
                              <a:gd name="T5" fmla="*/ 127286 h 133591"/>
                              <a:gd name="T6" fmla="*/ 131483 w 262966"/>
                              <a:gd name="T7" fmla="*/ 129870 h 133591"/>
                              <a:gd name="T8" fmla="*/ 156971 w 262966"/>
                              <a:gd name="T9" fmla="*/ 127286 h 133591"/>
                              <a:gd name="T10" fmla="*/ 259258 w 262966"/>
                              <a:gd name="T11" fmla="*/ 1854 h 133591"/>
                              <a:gd name="T12" fmla="*/ 261112 w 262966"/>
                              <a:gd name="T13" fmla="*/ 0 h 133591"/>
                              <a:gd name="T14" fmla="*/ 262966 w 262966"/>
                              <a:gd name="T15" fmla="*/ 1854 h 133591"/>
                              <a:gd name="T16" fmla="*/ 157717 w 262966"/>
                              <a:gd name="T17" fmla="*/ 130906 h 133591"/>
                              <a:gd name="T18" fmla="*/ 131795 w 262966"/>
                              <a:gd name="T19" fmla="*/ 133534 h 133591"/>
                              <a:gd name="T20" fmla="*/ 131737 w 262966"/>
                              <a:gd name="T21" fmla="*/ 133591 h 133591"/>
                              <a:gd name="T22" fmla="*/ 131483 w 262966"/>
                              <a:gd name="T23" fmla="*/ 133565 h 133591"/>
                              <a:gd name="T24" fmla="*/ 131229 w 262966"/>
                              <a:gd name="T25" fmla="*/ 133591 h 133591"/>
                              <a:gd name="T26" fmla="*/ 131171 w 262966"/>
                              <a:gd name="T27" fmla="*/ 133534 h 133591"/>
                              <a:gd name="T28" fmla="*/ 105245 w 262966"/>
                              <a:gd name="T29" fmla="*/ 130906 h 133591"/>
                              <a:gd name="T30" fmla="*/ 0 w 262966"/>
                              <a:gd name="T31" fmla="*/ 1854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38"/>
                                  <a:pt x="3708" y="1854"/>
                                </a:cubicBezTo>
                                <a:cubicBezTo>
                                  <a:pt x="3708" y="63551"/>
                                  <a:pt x="47746" y="115310"/>
                                  <a:pt x="105992" y="127286"/>
                                </a:cubicBezTo>
                                <a:lnTo>
                                  <a:pt x="131483" y="129870"/>
                                </a:lnTo>
                                <a:lnTo>
                                  <a:pt x="156971" y="127286"/>
                                </a:lnTo>
                                <a:cubicBezTo>
                                  <a:pt x="215211" y="115310"/>
                                  <a:pt x="259258" y="63551"/>
                                  <a:pt x="259258" y="1854"/>
                                </a:cubicBezTo>
                                <a:cubicBezTo>
                                  <a:pt x="259258" y="838"/>
                                  <a:pt x="260083" y="0"/>
                                  <a:pt x="261112" y="0"/>
                                </a:cubicBezTo>
                                <a:cubicBezTo>
                                  <a:pt x="262128" y="0"/>
                                  <a:pt x="262966" y="838"/>
                                  <a:pt x="262966" y="1854"/>
                                </a:cubicBezTo>
                                <a:cubicBezTo>
                                  <a:pt x="262966" y="65329"/>
                                  <a:pt x="217645" y="118584"/>
                                  <a:pt x="157717" y="130906"/>
                                </a:cubicBezTo>
                                <a:lnTo>
                                  <a:pt x="131795" y="133534"/>
                                </a:lnTo>
                                <a:lnTo>
                                  <a:pt x="131737" y="133591"/>
                                </a:lnTo>
                                <a:lnTo>
                                  <a:pt x="131483" y="133565"/>
                                </a:lnTo>
                                <a:lnTo>
                                  <a:pt x="131229" y="133591"/>
                                </a:lnTo>
                                <a:lnTo>
                                  <a:pt x="131171" y="133534"/>
                                </a:lnTo>
                                <a:lnTo>
                                  <a:pt x="105245" y="130906"/>
                                </a:lnTo>
                                <a:cubicBezTo>
                                  <a:pt x="45311" y="118584"/>
                                  <a:pt x="0" y="65329"/>
                                  <a:pt x="0" y="1854"/>
                                </a:cubicBezTo>
                                <a:cubicBezTo>
                                  <a:pt x="0" y="838"/>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7451828" name="Shape 715"/>
                        <wps:cNvSpPr>
                          <a:spLocks/>
                        </wps:cNvSpPr>
                        <wps:spPr bwMode="auto">
                          <a:xfrm>
                            <a:off x="0" y="3967"/>
                            <a:ext cx="2640" cy="1336"/>
                          </a:xfrm>
                          <a:custGeom>
                            <a:avLst/>
                            <a:gdLst>
                              <a:gd name="T0" fmla="*/ 131737 w 264084"/>
                              <a:gd name="T1" fmla="*/ 0 h 133591"/>
                              <a:gd name="T2" fmla="*/ 132043 w 264084"/>
                              <a:gd name="T3" fmla="*/ 304 h 133591"/>
                              <a:gd name="T4" fmla="*/ 132347 w 264084"/>
                              <a:gd name="T5" fmla="*/ 0 h 133591"/>
                              <a:gd name="T6" fmla="*/ 264084 w 264084"/>
                              <a:gd name="T7" fmla="*/ 131737 h 133591"/>
                              <a:gd name="T8" fmla="*/ 262230 w 264084"/>
                              <a:gd name="T9" fmla="*/ 133591 h 133591"/>
                              <a:gd name="T10" fmla="*/ 260375 w 264084"/>
                              <a:gd name="T11" fmla="*/ 131737 h 133591"/>
                              <a:gd name="T12" fmla="*/ 132347 w 264084"/>
                              <a:gd name="T13" fmla="*/ 3708 h 133591"/>
                              <a:gd name="T14" fmla="*/ 132043 w 264084"/>
                              <a:gd name="T15" fmla="*/ 3405 h 133591"/>
                              <a:gd name="T16" fmla="*/ 131737 w 264084"/>
                              <a:gd name="T17" fmla="*/ 3708 h 133591"/>
                              <a:gd name="T18" fmla="*/ 3708 w 264084"/>
                              <a:gd name="T19" fmla="*/ 131737 h 133591"/>
                              <a:gd name="T20" fmla="*/ 1854 w 264084"/>
                              <a:gd name="T21" fmla="*/ 133591 h 133591"/>
                              <a:gd name="T22" fmla="*/ 0 w 264084"/>
                              <a:gd name="T23" fmla="*/ 131737 h 133591"/>
                              <a:gd name="T24" fmla="*/ 131737 w 264084"/>
                              <a:gd name="T25" fmla="*/ 0 h 133591"/>
                              <a:gd name="T26" fmla="*/ 0 w 264084"/>
                              <a:gd name="T27" fmla="*/ 0 h 133591"/>
                              <a:gd name="T28" fmla="*/ 264084 w 264084"/>
                              <a:gd name="T29"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84" h="133591">
                                <a:moveTo>
                                  <a:pt x="131737" y="0"/>
                                </a:moveTo>
                                <a:lnTo>
                                  <a:pt x="132043" y="304"/>
                                </a:lnTo>
                                <a:lnTo>
                                  <a:pt x="132347" y="0"/>
                                </a:lnTo>
                                <a:cubicBezTo>
                                  <a:pt x="204889" y="0"/>
                                  <a:pt x="264084" y="59195"/>
                                  <a:pt x="264084" y="131737"/>
                                </a:cubicBezTo>
                                <a:cubicBezTo>
                                  <a:pt x="264084" y="132753"/>
                                  <a:pt x="263258" y="133591"/>
                                  <a:pt x="262230" y="133591"/>
                                </a:cubicBezTo>
                                <a:cubicBezTo>
                                  <a:pt x="261214" y="133591"/>
                                  <a:pt x="260375" y="132753"/>
                                  <a:pt x="260375" y="131737"/>
                                </a:cubicBezTo>
                                <a:cubicBezTo>
                                  <a:pt x="260375" y="61227"/>
                                  <a:pt x="202857" y="3708"/>
                                  <a:pt x="132347" y="3708"/>
                                </a:cubicBezTo>
                                <a:lnTo>
                                  <a:pt x="132043" y="3405"/>
                                </a:lnTo>
                                <a:lnTo>
                                  <a:pt x="131737" y="3708"/>
                                </a:lnTo>
                                <a:cubicBezTo>
                                  <a:pt x="61227" y="3708"/>
                                  <a:pt x="3708" y="61227"/>
                                  <a:pt x="3708" y="131737"/>
                                </a:cubicBezTo>
                                <a:cubicBezTo>
                                  <a:pt x="3708" y="132753"/>
                                  <a:pt x="2883" y="133591"/>
                                  <a:pt x="1854" y="133591"/>
                                </a:cubicBezTo>
                                <a:cubicBezTo>
                                  <a:pt x="838" y="133591"/>
                                  <a:pt x="0" y="132753"/>
                                  <a:pt x="0" y="131737"/>
                                </a:cubicBezTo>
                                <a:cubicBezTo>
                                  <a:pt x="0" y="59195"/>
                                  <a:pt x="59195" y="0"/>
                                  <a:pt x="13173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09152974" name="Rectangle 716"/>
                        <wps:cNvSpPr>
                          <a:spLocks noChangeArrowheads="1"/>
                        </wps:cNvSpPr>
                        <wps:spPr bwMode="auto">
                          <a:xfrm>
                            <a:off x="1084" y="4728"/>
                            <a:ext cx="63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CF234" w14:textId="77777777" w:rsidR="00000000" w:rsidRDefault="00000000">
                              <w:pPr>
                                <w:spacing w:after="160" w:line="256" w:lineRule="auto"/>
                                <w:ind w:left="0" w:firstLine="0"/>
                                <w:jc w:val="left"/>
                              </w:pPr>
                              <w:r>
                                <w:rPr>
                                  <w:rFonts w:ascii="Cambria" w:eastAsia="Cambria" w:hAnsi="Cambria" w:cs="Cambria"/>
                                  <w:i/>
                                  <w:sz w:val="16"/>
                                </w:rPr>
                                <w:t>s</w:t>
                              </w:r>
                            </w:p>
                          </w:txbxContent>
                        </wps:txbx>
                        <wps:bodyPr rot="0" vert="horz" wrap="square" lIns="0" tIns="0" rIns="0" bIns="0" anchor="t" anchorCtr="0" upright="1">
                          <a:noAutofit/>
                        </wps:bodyPr>
                      </wps:wsp>
                      <wps:wsp>
                        <wps:cNvPr id="919913457" name="Shape 717"/>
                        <wps:cNvSpPr>
                          <a:spLocks/>
                        </wps:cNvSpPr>
                        <wps:spPr bwMode="auto">
                          <a:xfrm>
                            <a:off x="21120" y="5260"/>
                            <a:ext cx="2630" cy="1336"/>
                          </a:xfrm>
                          <a:custGeom>
                            <a:avLst/>
                            <a:gdLst>
                              <a:gd name="T0" fmla="*/ 1841 w 262966"/>
                              <a:gd name="T1" fmla="*/ 0 h 133591"/>
                              <a:gd name="T2" fmla="*/ 3708 w 262966"/>
                              <a:gd name="T3" fmla="*/ 1854 h 133591"/>
                              <a:gd name="T4" fmla="*/ 105992 w 262966"/>
                              <a:gd name="T5" fmla="*/ 127286 h 133591"/>
                              <a:gd name="T6" fmla="*/ 131483 w 262966"/>
                              <a:gd name="T7" fmla="*/ 129870 h 133591"/>
                              <a:gd name="T8" fmla="*/ 156971 w 262966"/>
                              <a:gd name="T9" fmla="*/ 127286 h 133591"/>
                              <a:gd name="T10" fmla="*/ 259258 w 262966"/>
                              <a:gd name="T11" fmla="*/ 1854 h 133591"/>
                              <a:gd name="T12" fmla="*/ 261112 w 262966"/>
                              <a:gd name="T13" fmla="*/ 0 h 133591"/>
                              <a:gd name="T14" fmla="*/ 262966 w 262966"/>
                              <a:gd name="T15" fmla="*/ 1854 h 133591"/>
                              <a:gd name="T16" fmla="*/ 157717 w 262966"/>
                              <a:gd name="T17" fmla="*/ 130906 h 133591"/>
                              <a:gd name="T18" fmla="*/ 131795 w 262966"/>
                              <a:gd name="T19" fmla="*/ 133534 h 133591"/>
                              <a:gd name="T20" fmla="*/ 131737 w 262966"/>
                              <a:gd name="T21" fmla="*/ 133591 h 133591"/>
                              <a:gd name="T22" fmla="*/ 131483 w 262966"/>
                              <a:gd name="T23" fmla="*/ 133565 h 133591"/>
                              <a:gd name="T24" fmla="*/ 131229 w 262966"/>
                              <a:gd name="T25" fmla="*/ 133591 h 133591"/>
                              <a:gd name="T26" fmla="*/ 131171 w 262966"/>
                              <a:gd name="T27" fmla="*/ 133534 h 133591"/>
                              <a:gd name="T28" fmla="*/ 105245 w 262966"/>
                              <a:gd name="T29" fmla="*/ 130906 h 133591"/>
                              <a:gd name="T30" fmla="*/ 0 w 262966"/>
                              <a:gd name="T31" fmla="*/ 1854 h 133591"/>
                              <a:gd name="T32" fmla="*/ 1841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41" y="0"/>
                                </a:moveTo>
                                <a:cubicBezTo>
                                  <a:pt x="2870" y="0"/>
                                  <a:pt x="3708" y="838"/>
                                  <a:pt x="3708" y="1854"/>
                                </a:cubicBezTo>
                                <a:cubicBezTo>
                                  <a:pt x="3708" y="63551"/>
                                  <a:pt x="47746" y="115310"/>
                                  <a:pt x="105992" y="127286"/>
                                </a:cubicBezTo>
                                <a:lnTo>
                                  <a:pt x="131483" y="129870"/>
                                </a:lnTo>
                                <a:lnTo>
                                  <a:pt x="156971" y="127286"/>
                                </a:lnTo>
                                <a:cubicBezTo>
                                  <a:pt x="215211" y="115310"/>
                                  <a:pt x="259258" y="63551"/>
                                  <a:pt x="259258" y="1854"/>
                                </a:cubicBezTo>
                                <a:cubicBezTo>
                                  <a:pt x="259258" y="838"/>
                                  <a:pt x="260083" y="0"/>
                                  <a:pt x="261112" y="0"/>
                                </a:cubicBezTo>
                                <a:cubicBezTo>
                                  <a:pt x="262128" y="0"/>
                                  <a:pt x="262966" y="838"/>
                                  <a:pt x="262966" y="1854"/>
                                </a:cubicBezTo>
                                <a:cubicBezTo>
                                  <a:pt x="262966" y="65329"/>
                                  <a:pt x="217645" y="118584"/>
                                  <a:pt x="157717" y="130906"/>
                                </a:cubicBezTo>
                                <a:lnTo>
                                  <a:pt x="131795" y="133534"/>
                                </a:lnTo>
                                <a:lnTo>
                                  <a:pt x="131737" y="133591"/>
                                </a:lnTo>
                                <a:lnTo>
                                  <a:pt x="131483" y="133565"/>
                                </a:lnTo>
                                <a:lnTo>
                                  <a:pt x="131229" y="133591"/>
                                </a:lnTo>
                                <a:lnTo>
                                  <a:pt x="131171" y="133534"/>
                                </a:lnTo>
                                <a:lnTo>
                                  <a:pt x="105245" y="130906"/>
                                </a:lnTo>
                                <a:cubicBezTo>
                                  <a:pt x="45311" y="118584"/>
                                  <a:pt x="0" y="65329"/>
                                  <a:pt x="0" y="1854"/>
                                </a:cubicBezTo>
                                <a:cubicBezTo>
                                  <a:pt x="0" y="838"/>
                                  <a:pt x="826" y="0"/>
                                  <a:pt x="1841"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1423021" name="Shape 718"/>
                        <wps:cNvSpPr>
                          <a:spLocks/>
                        </wps:cNvSpPr>
                        <wps:spPr bwMode="auto">
                          <a:xfrm>
                            <a:off x="21120" y="3967"/>
                            <a:ext cx="2632" cy="1336"/>
                          </a:xfrm>
                          <a:custGeom>
                            <a:avLst/>
                            <a:gdLst>
                              <a:gd name="T0" fmla="*/ 131737 w 263195"/>
                              <a:gd name="T1" fmla="*/ 0 h 133591"/>
                              <a:gd name="T2" fmla="*/ 132042 w 263195"/>
                              <a:gd name="T3" fmla="*/ 305 h 133591"/>
                              <a:gd name="T4" fmla="*/ 132347 w 263195"/>
                              <a:gd name="T5" fmla="*/ 0 h 133591"/>
                              <a:gd name="T6" fmla="*/ 261399 w 263195"/>
                              <a:gd name="T7" fmla="*/ 105249 h 133591"/>
                              <a:gd name="T8" fmla="*/ 263195 w 263195"/>
                              <a:gd name="T9" fmla="*/ 122967 h 133591"/>
                              <a:gd name="T10" fmla="*/ 263195 w 263195"/>
                              <a:gd name="T11" fmla="*/ 132626 h 133591"/>
                              <a:gd name="T12" fmla="*/ 262229 w 263195"/>
                              <a:gd name="T13" fmla="*/ 133591 h 133591"/>
                              <a:gd name="T14" fmla="*/ 260375 w 263195"/>
                              <a:gd name="T15" fmla="*/ 131737 h 133591"/>
                              <a:gd name="T16" fmla="*/ 132347 w 263195"/>
                              <a:gd name="T17" fmla="*/ 3708 h 133591"/>
                              <a:gd name="T18" fmla="*/ 132042 w 263195"/>
                              <a:gd name="T19" fmla="*/ 3404 h 133591"/>
                              <a:gd name="T20" fmla="*/ 131737 w 263195"/>
                              <a:gd name="T21" fmla="*/ 3708 h 133591"/>
                              <a:gd name="T22" fmla="*/ 3708 w 263195"/>
                              <a:gd name="T23" fmla="*/ 131737 h 133591"/>
                              <a:gd name="T24" fmla="*/ 1841 w 263195"/>
                              <a:gd name="T25" fmla="*/ 133591 h 133591"/>
                              <a:gd name="T26" fmla="*/ 0 w 263195"/>
                              <a:gd name="T27" fmla="*/ 131737 h 133591"/>
                              <a:gd name="T28" fmla="*/ 131737 w 263195"/>
                              <a:gd name="T29" fmla="*/ 0 h 133591"/>
                              <a:gd name="T30" fmla="*/ 0 w 263195"/>
                              <a:gd name="T31" fmla="*/ 0 h 133591"/>
                              <a:gd name="T32" fmla="*/ 263195 w 263195"/>
                              <a:gd name="T33"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3195" h="133591">
                                <a:moveTo>
                                  <a:pt x="131737" y="0"/>
                                </a:moveTo>
                                <a:lnTo>
                                  <a:pt x="132042" y="305"/>
                                </a:lnTo>
                                <a:lnTo>
                                  <a:pt x="132347" y="0"/>
                                </a:lnTo>
                                <a:cubicBezTo>
                                  <a:pt x="195821" y="0"/>
                                  <a:pt x="249077" y="45321"/>
                                  <a:pt x="261399" y="105249"/>
                                </a:cubicBezTo>
                                <a:lnTo>
                                  <a:pt x="263195" y="122967"/>
                                </a:lnTo>
                                <a:lnTo>
                                  <a:pt x="263195" y="132626"/>
                                </a:lnTo>
                                <a:lnTo>
                                  <a:pt x="262229" y="133591"/>
                                </a:lnTo>
                                <a:cubicBezTo>
                                  <a:pt x="261214" y="133591"/>
                                  <a:pt x="260375" y="132753"/>
                                  <a:pt x="260375" y="131737"/>
                                </a:cubicBezTo>
                                <a:cubicBezTo>
                                  <a:pt x="260375" y="61227"/>
                                  <a:pt x="202844" y="3708"/>
                                  <a:pt x="132347" y="3708"/>
                                </a:cubicBezTo>
                                <a:lnTo>
                                  <a:pt x="132042" y="3404"/>
                                </a:lnTo>
                                <a:lnTo>
                                  <a:pt x="131737" y="3708"/>
                                </a:lnTo>
                                <a:cubicBezTo>
                                  <a:pt x="61226" y="3708"/>
                                  <a:pt x="3708" y="61227"/>
                                  <a:pt x="3708" y="131737"/>
                                </a:cubicBezTo>
                                <a:cubicBezTo>
                                  <a:pt x="3708" y="132753"/>
                                  <a:pt x="2870" y="133591"/>
                                  <a:pt x="1841" y="133591"/>
                                </a:cubicBezTo>
                                <a:cubicBezTo>
                                  <a:pt x="826" y="133591"/>
                                  <a:pt x="0" y="132753"/>
                                  <a:pt x="0" y="131737"/>
                                </a:cubicBezTo>
                                <a:cubicBezTo>
                                  <a:pt x="0" y="59195"/>
                                  <a:pt x="59182" y="0"/>
                                  <a:pt x="13173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510914" name="Rectangle 719"/>
                        <wps:cNvSpPr>
                          <a:spLocks noChangeArrowheads="1"/>
                        </wps:cNvSpPr>
                        <wps:spPr bwMode="auto">
                          <a:xfrm>
                            <a:off x="22260" y="4829"/>
                            <a:ext cx="488"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2754" w14:textId="77777777" w:rsidR="00000000" w:rsidRDefault="00000000">
                              <w:pPr>
                                <w:spacing w:after="160" w:line="256" w:lineRule="auto"/>
                                <w:ind w:left="0" w:firstLine="0"/>
                                <w:jc w:val="left"/>
                              </w:pPr>
                              <w:r>
                                <w:rPr>
                                  <w:rFonts w:ascii="Cambria" w:eastAsia="Cambria" w:hAnsi="Cambria" w:cs="Cambria"/>
                                  <w:i/>
                                  <w:sz w:val="16"/>
                                </w:rPr>
                                <w:t>t</w:t>
                              </w:r>
                            </w:p>
                          </w:txbxContent>
                        </wps:txbx>
                        <wps:bodyPr rot="0" vert="horz" wrap="square" lIns="0" tIns="0" rIns="0" bIns="0" anchor="t" anchorCtr="0" upright="1">
                          <a:noAutofit/>
                        </wps:bodyPr>
                      </wps:wsp>
                      <wps:wsp>
                        <wps:cNvPr id="1562920866" name="Shape 720"/>
                        <wps:cNvSpPr>
                          <a:spLocks/>
                        </wps:cNvSpPr>
                        <wps:spPr bwMode="auto">
                          <a:xfrm>
                            <a:off x="5000" y="1267"/>
                            <a:ext cx="321" cy="386"/>
                          </a:xfrm>
                          <a:custGeom>
                            <a:avLst/>
                            <a:gdLst>
                              <a:gd name="T0" fmla="*/ 32004 w 32093"/>
                              <a:gd name="T1" fmla="*/ 0 h 38506"/>
                              <a:gd name="T2" fmla="*/ 32093 w 32093"/>
                              <a:gd name="T3" fmla="*/ 0 h 38506"/>
                              <a:gd name="T4" fmla="*/ 23203 w 32093"/>
                              <a:gd name="T5" fmla="*/ 38506 h 38506"/>
                              <a:gd name="T6" fmla="*/ 0 w 32093"/>
                              <a:gd name="T7" fmla="*/ 23012 h 38506"/>
                              <a:gd name="T8" fmla="*/ 32004 w 32093"/>
                              <a:gd name="T9" fmla="*/ 0 h 38506"/>
                              <a:gd name="T10" fmla="*/ 0 w 32093"/>
                              <a:gd name="T11" fmla="*/ 0 h 38506"/>
                              <a:gd name="T12" fmla="*/ 32093 w 32093"/>
                              <a:gd name="T13" fmla="*/ 38506 h 38506"/>
                            </a:gdLst>
                            <a:ahLst/>
                            <a:cxnLst>
                              <a:cxn ang="0">
                                <a:pos x="T0" y="T1"/>
                              </a:cxn>
                              <a:cxn ang="0">
                                <a:pos x="T2" y="T3"/>
                              </a:cxn>
                              <a:cxn ang="0">
                                <a:pos x="T4" y="T5"/>
                              </a:cxn>
                              <a:cxn ang="0">
                                <a:pos x="T6" y="T7"/>
                              </a:cxn>
                              <a:cxn ang="0">
                                <a:pos x="T8" y="T9"/>
                              </a:cxn>
                            </a:cxnLst>
                            <a:rect l="T10" t="T11" r="T12" b="T13"/>
                            <a:pathLst>
                              <a:path w="32093" h="38506">
                                <a:moveTo>
                                  <a:pt x="32004" y="0"/>
                                </a:moveTo>
                                <a:lnTo>
                                  <a:pt x="32093" y="0"/>
                                </a:lnTo>
                                <a:cubicBezTo>
                                  <a:pt x="27368" y="12344"/>
                                  <a:pt x="24397" y="25146"/>
                                  <a:pt x="23203" y="38506"/>
                                </a:cubicBezTo>
                                <a:lnTo>
                                  <a:pt x="0" y="23012"/>
                                </a:lnTo>
                                <a:cubicBezTo>
                                  <a:pt x="11887" y="16802"/>
                                  <a:pt x="22542" y="9093"/>
                                  <a:pt x="3200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1335757" name="Shape 721"/>
                        <wps:cNvSpPr>
                          <a:spLocks/>
                        </wps:cNvSpPr>
                        <wps:spPr bwMode="auto">
                          <a:xfrm>
                            <a:off x="4948" y="5127"/>
                            <a:ext cx="369" cy="279"/>
                          </a:xfrm>
                          <a:custGeom>
                            <a:avLst/>
                            <a:gdLst>
                              <a:gd name="T0" fmla="*/ 0 w 36932"/>
                              <a:gd name="T1" fmla="*/ 0 h 27826"/>
                              <a:gd name="T2" fmla="*/ 36932 w 36932"/>
                              <a:gd name="T3" fmla="*/ 13818 h 27826"/>
                              <a:gd name="T4" fmla="*/ 36932 w 36932"/>
                              <a:gd name="T5" fmla="*/ 14008 h 27826"/>
                              <a:gd name="T6" fmla="*/ 0 w 36932"/>
                              <a:gd name="T7" fmla="*/ 27826 h 27826"/>
                              <a:gd name="T8" fmla="*/ 0 w 36932"/>
                              <a:gd name="T9" fmla="*/ 0 h 27826"/>
                              <a:gd name="T10" fmla="*/ 0 w 36932"/>
                              <a:gd name="T11" fmla="*/ 0 h 27826"/>
                              <a:gd name="T12" fmla="*/ 36932 w 36932"/>
                              <a:gd name="T13" fmla="*/ 27826 h 27826"/>
                            </a:gdLst>
                            <a:ahLst/>
                            <a:cxnLst>
                              <a:cxn ang="0">
                                <a:pos x="T0" y="T1"/>
                              </a:cxn>
                              <a:cxn ang="0">
                                <a:pos x="T2" y="T3"/>
                              </a:cxn>
                              <a:cxn ang="0">
                                <a:pos x="T4" y="T5"/>
                              </a:cxn>
                              <a:cxn ang="0">
                                <a:pos x="T6" y="T7"/>
                              </a:cxn>
                              <a:cxn ang="0">
                                <a:pos x="T8" y="T9"/>
                              </a:cxn>
                            </a:cxnLst>
                            <a:rect l="T10" t="T11" r="T12" b="T13"/>
                            <a:pathLst>
                              <a:path w="36932" h="27826">
                                <a:moveTo>
                                  <a:pt x="0" y="0"/>
                                </a:moveTo>
                                <a:cubicBezTo>
                                  <a:pt x="11697" y="6401"/>
                                  <a:pt x="24028" y="11036"/>
                                  <a:pt x="36932" y="13818"/>
                                </a:cubicBezTo>
                                <a:lnTo>
                                  <a:pt x="36932" y="14008"/>
                                </a:lnTo>
                                <a:cubicBezTo>
                                  <a:pt x="24028" y="16789"/>
                                  <a:pt x="11697" y="21438"/>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2225448" name="Shape 722"/>
                        <wps:cNvSpPr>
                          <a:spLocks/>
                        </wps:cNvSpPr>
                        <wps:spPr bwMode="auto">
                          <a:xfrm>
                            <a:off x="5000" y="8892"/>
                            <a:ext cx="321" cy="384"/>
                          </a:xfrm>
                          <a:custGeom>
                            <a:avLst/>
                            <a:gdLst>
                              <a:gd name="T0" fmla="*/ 23203 w 32106"/>
                              <a:gd name="T1" fmla="*/ 0 h 38405"/>
                              <a:gd name="T2" fmla="*/ 32106 w 32106"/>
                              <a:gd name="T3" fmla="*/ 38405 h 38405"/>
                              <a:gd name="T4" fmla="*/ 32017 w 32106"/>
                              <a:gd name="T5" fmla="*/ 38405 h 38405"/>
                              <a:gd name="T6" fmla="*/ 0 w 32106"/>
                              <a:gd name="T7" fmla="*/ 15494 h 38405"/>
                              <a:gd name="T8" fmla="*/ 23203 w 32106"/>
                              <a:gd name="T9" fmla="*/ 0 h 38405"/>
                              <a:gd name="T10" fmla="*/ 0 w 32106"/>
                              <a:gd name="T11" fmla="*/ 0 h 38405"/>
                              <a:gd name="T12" fmla="*/ 32106 w 32106"/>
                              <a:gd name="T13" fmla="*/ 38405 h 38405"/>
                            </a:gdLst>
                            <a:ahLst/>
                            <a:cxnLst>
                              <a:cxn ang="0">
                                <a:pos x="T0" y="T1"/>
                              </a:cxn>
                              <a:cxn ang="0">
                                <a:pos x="T2" y="T3"/>
                              </a:cxn>
                              <a:cxn ang="0">
                                <a:pos x="T4" y="T5"/>
                              </a:cxn>
                              <a:cxn ang="0">
                                <a:pos x="T6" y="T7"/>
                              </a:cxn>
                              <a:cxn ang="0">
                                <a:pos x="T8" y="T9"/>
                              </a:cxn>
                            </a:cxnLst>
                            <a:rect l="T10" t="T11" r="T12" b="T13"/>
                            <a:pathLst>
                              <a:path w="32106" h="38405">
                                <a:moveTo>
                                  <a:pt x="23203" y="0"/>
                                </a:moveTo>
                                <a:cubicBezTo>
                                  <a:pt x="24409" y="13360"/>
                                  <a:pt x="27381" y="26162"/>
                                  <a:pt x="32106" y="38405"/>
                                </a:cubicBezTo>
                                <a:lnTo>
                                  <a:pt x="32017" y="38405"/>
                                </a:lnTo>
                                <a:cubicBezTo>
                                  <a:pt x="22555" y="29413"/>
                                  <a:pt x="11887" y="21704"/>
                                  <a:pt x="0" y="15494"/>
                                </a:cubicBezTo>
                                <a:lnTo>
                                  <a:pt x="23203"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4842139" name="Shape 723"/>
                        <wps:cNvSpPr>
                          <a:spLocks/>
                        </wps:cNvSpPr>
                        <wps:spPr bwMode="auto">
                          <a:xfrm>
                            <a:off x="10223" y="1171"/>
                            <a:ext cx="369" cy="279"/>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84" y="6401"/>
                                  <a:pt x="24028" y="11049"/>
                                  <a:pt x="36919" y="13818"/>
                                </a:cubicBezTo>
                                <a:lnTo>
                                  <a:pt x="36919" y="14008"/>
                                </a:lnTo>
                                <a:cubicBezTo>
                                  <a:pt x="24028" y="16789"/>
                                  <a:pt x="11684"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2864147" name="Shape 724"/>
                        <wps:cNvSpPr>
                          <a:spLocks/>
                        </wps:cNvSpPr>
                        <wps:spPr bwMode="auto">
                          <a:xfrm>
                            <a:off x="15508" y="1171"/>
                            <a:ext cx="369" cy="279"/>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97" y="6401"/>
                                  <a:pt x="24041" y="11049"/>
                                  <a:pt x="36919" y="13818"/>
                                </a:cubicBezTo>
                                <a:lnTo>
                                  <a:pt x="36919" y="14008"/>
                                </a:lnTo>
                                <a:cubicBezTo>
                                  <a:pt x="24041" y="16789"/>
                                  <a:pt x="11697"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919479" name="Shape 725"/>
                        <wps:cNvSpPr>
                          <a:spLocks/>
                        </wps:cNvSpPr>
                        <wps:spPr bwMode="auto">
                          <a:xfrm>
                            <a:off x="20835" y="4936"/>
                            <a:ext cx="321" cy="384"/>
                          </a:xfrm>
                          <a:custGeom>
                            <a:avLst/>
                            <a:gdLst>
                              <a:gd name="T0" fmla="*/ 23203 w 32105"/>
                              <a:gd name="T1" fmla="*/ 0 h 38405"/>
                              <a:gd name="T2" fmla="*/ 32105 w 32105"/>
                              <a:gd name="T3" fmla="*/ 38405 h 38405"/>
                              <a:gd name="T4" fmla="*/ 32004 w 32105"/>
                              <a:gd name="T5" fmla="*/ 38405 h 38405"/>
                              <a:gd name="T6" fmla="*/ 0 w 32105"/>
                              <a:gd name="T7" fmla="*/ 15494 h 38405"/>
                              <a:gd name="T8" fmla="*/ 23203 w 32105"/>
                              <a:gd name="T9" fmla="*/ 0 h 38405"/>
                              <a:gd name="T10" fmla="*/ 0 w 32105"/>
                              <a:gd name="T11" fmla="*/ 0 h 38405"/>
                              <a:gd name="T12" fmla="*/ 32105 w 32105"/>
                              <a:gd name="T13" fmla="*/ 38405 h 38405"/>
                            </a:gdLst>
                            <a:ahLst/>
                            <a:cxnLst>
                              <a:cxn ang="0">
                                <a:pos x="T0" y="T1"/>
                              </a:cxn>
                              <a:cxn ang="0">
                                <a:pos x="T2" y="T3"/>
                              </a:cxn>
                              <a:cxn ang="0">
                                <a:pos x="T4" y="T5"/>
                              </a:cxn>
                              <a:cxn ang="0">
                                <a:pos x="T6" y="T7"/>
                              </a:cxn>
                              <a:cxn ang="0">
                                <a:pos x="T8" y="T9"/>
                              </a:cxn>
                            </a:cxnLst>
                            <a:rect l="T10" t="T11" r="T12" b="T13"/>
                            <a:pathLst>
                              <a:path w="32105" h="38405">
                                <a:moveTo>
                                  <a:pt x="23203" y="0"/>
                                </a:moveTo>
                                <a:cubicBezTo>
                                  <a:pt x="24397" y="13360"/>
                                  <a:pt x="27381" y="26162"/>
                                  <a:pt x="32105" y="38405"/>
                                </a:cubicBezTo>
                                <a:lnTo>
                                  <a:pt x="32004" y="38405"/>
                                </a:lnTo>
                                <a:cubicBezTo>
                                  <a:pt x="22542" y="29413"/>
                                  <a:pt x="11874" y="21704"/>
                                  <a:pt x="0" y="15494"/>
                                </a:cubicBezTo>
                                <a:lnTo>
                                  <a:pt x="23203"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4128155" name="Shape 726"/>
                        <wps:cNvSpPr>
                          <a:spLocks/>
                        </wps:cNvSpPr>
                        <wps:spPr bwMode="auto">
                          <a:xfrm>
                            <a:off x="10223" y="5127"/>
                            <a:ext cx="369" cy="279"/>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84" y="6401"/>
                                  <a:pt x="24028" y="11036"/>
                                  <a:pt x="36919" y="13818"/>
                                </a:cubicBezTo>
                                <a:lnTo>
                                  <a:pt x="36919" y="14008"/>
                                </a:lnTo>
                                <a:cubicBezTo>
                                  <a:pt x="24028" y="16789"/>
                                  <a:pt x="11684" y="21438"/>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1156986" name="Shape 727"/>
                        <wps:cNvSpPr>
                          <a:spLocks/>
                        </wps:cNvSpPr>
                        <wps:spPr bwMode="auto">
                          <a:xfrm>
                            <a:off x="15508" y="5127"/>
                            <a:ext cx="369" cy="279"/>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97" y="6401"/>
                                  <a:pt x="24041" y="11036"/>
                                  <a:pt x="36919" y="13818"/>
                                </a:cubicBezTo>
                                <a:lnTo>
                                  <a:pt x="36919" y="14008"/>
                                </a:lnTo>
                                <a:cubicBezTo>
                                  <a:pt x="24041" y="16789"/>
                                  <a:pt x="11697" y="21438"/>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2241003" name="Shape 728"/>
                        <wps:cNvSpPr>
                          <a:spLocks/>
                        </wps:cNvSpPr>
                        <wps:spPr bwMode="auto">
                          <a:xfrm>
                            <a:off x="20783" y="5127"/>
                            <a:ext cx="369" cy="279"/>
                          </a:xfrm>
                          <a:custGeom>
                            <a:avLst/>
                            <a:gdLst>
                              <a:gd name="T0" fmla="*/ 0 w 36944"/>
                              <a:gd name="T1" fmla="*/ 0 h 27826"/>
                              <a:gd name="T2" fmla="*/ 36944 w 36944"/>
                              <a:gd name="T3" fmla="*/ 13818 h 27826"/>
                              <a:gd name="T4" fmla="*/ 36944 w 36944"/>
                              <a:gd name="T5" fmla="*/ 14008 h 27826"/>
                              <a:gd name="T6" fmla="*/ 0 w 36944"/>
                              <a:gd name="T7" fmla="*/ 27826 h 27826"/>
                              <a:gd name="T8" fmla="*/ 0 w 36944"/>
                              <a:gd name="T9" fmla="*/ 0 h 27826"/>
                              <a:gd name="T10" fmla="*/ 0 w 36944"/>
                              <a:gd name="T11" fmla="*/ 0 h 27826"/>
                              <a:gd name="T12" fmla="*/ 36944 w 36944"/>
                              <a:gd name="T13" fmla="*/ 27826 h 27826"/>
                            </a:gdLst>
                            <a:ahLst/>
                            <a:cxnLst>
                              <a:cxn ang="0">
                                <a:pos x="T0" y="T1"/>
                              </a:cxn>
                              <a:cxn ang="0">
                                <a:pos x="T2" y="T3"/>
                              </a:cxn>
                              <a:cxn ang="0">
                                <a:pos x="T4" y="T5"/>
                              </a:cxn>
                              <a:cxn ang="0">
                                <a:pos x="T6" y="T7"/>
                              </a:cxn>
                              <a:cxn ang="0">
                                <a:pos x="T8" y="T9"/>
                              </a:cxn>
                            </a:cxnLst>
                            <a:rect l="T10" t="T11" r="T12" b="T13"/>
                            <a:pathLst>
                              <a:path w="36944" h="27826">
                                <a:moveTo>
                                  <a:pt x="0" y="0"/>
                                </a:moveTo>
                                <a:cubicBezTo>
                                  <a:pt x="11697" y="6401"/>
                                  <a:pt x="24041" y="11036"/>
                                  <a:pt x="36944" y="13818"/>
                                </a:cubicBezTo>
                                <a:lnTo>
                                  <a:pt x="36944" y="14008"/>
                                </a:lnTo>
                                <a:cubicBezTo>
                                  <a:pt x="24041" y="16789"/>
                                  <a:pt x="11697" y="21438"/>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6491456" name="Shape 729"/>
                        <wps:cNvSpPr>
                          <a:spLocks/>
                        </wps:cNvSpPr>
                        <wps:spPr bwMode="auto">
                          <a:xfrm>
                            <a:off x="10223" y="9094"/>
                            <a:ext cx="369" cy="279"/>
                          </a:xfrm>
                          <a:custGeom>
                            <a:avLst/>
                            <a:gdLst>
                              <a:gd name="T0" fmla="*/ 0 w 36919"/>
                              <a:gd name="T1" fmla="*/ 0 h 27838"/>
                              <a:gd name="T2" fmla="*/ 36919 w 36919"/>
                              <a:gd name="T3" fmla="*/ 13830 h 27838"/>
                              <a:gd name="T4" fmla="*/ 36919 w 36919"/>
                              <a:gd name="T5" fmla="*/ 14021 h 27838"/>
                              <a:gd name="T6" fmla="*/ 0 w 36919"/>
                              <a:gd name="T7" fmla="*/ 27838 h 27838"/>
                              <a:gd name="T8" fmla="*/ 0 w 36919"/>
                              <a:gd name="T9" fmla="*/ 0 h 27838"/>
                              <a:gd name="T10" fmla="*/ 0 w 36919"/>
                              <a:gd name="T11" fmla="*/ 0 h 27838"/>
                              <a:gd name="T12" fmla="*/ 36919 w 36919"/>
                              <a:gd name="T13" fmla="*/ 27838 h 27838"/>
                            </a:gdLst>
                            <a:ahLst/>
                            <a:cxnLst>
                              <a:cxn ang="0">
                                <a:pos x="T0" y="T1"/>
                              </a:cxn>
                              <a:cxn ang="0">
                                <a:pos x="T2" y="T3"/>
                              </a:cxn>
                              <a:cxn ang="0">
                                <a:pos x="T4" y="T5"/>
                              </a:cxn>
                              <a:cxn ang="0">
                                <a:pos x="T6" y="T7"/>
                              </a:cxn>
                              <a:cxn ang="0">
                                <a:pos x="T8" y="T9"/>
                              </a:cxn>
                            </a:cxnLst>
                            <a:rect l="T10" t="T11" r="T12" b="T13"/>
                            <a:pathLst>
                              <a:path w="36919" h="27838">
                                <a:moveTo>
                                  <a:pt x="0" y="0"/>
                                </a:moveTo>
                                <a:cubicBezTo>
                                  <a:pt x="11684" y="6401"/>
                                  <a:pt x="24028" y="11049"/>
                                  <a:pt x="36919" y="13830"/>
                                </a:cubicBezTo>
                                <a:lnTo>
                                  <a:pt x="36919" y="14021"/>
                                </a:lnTo>
                                <a:cubicBezTo>
                                  <a:pt x="24028" y="16802"/>
                                  <a:pt x="11684" y="21438"/>
                                  <a:pt x="0" y="2783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5266099" name="Shape 730"/>
                        <wps:cNvSpPr>
                          <a:spLocks/>
                        </wps:cNvSpPr>
                        <wps:spPr bwMode="auto">
                          <a:xfrm>
                            <a:off x="15508" y="9094"/>
                            <a:ext cx="369" cy="279"/>
                          </a:xfrm>
                          <a:custGeom>
                            <a:avLst/>
                            <a:gdLst>
                              <a:gd name="T0" fmla="*/ 0 w 36919"/>
                              <a:gd name="T1" fmla="*/ 0 h 27838"/>
                              <a:gd name="T2" fmla="*/ 36919 w 36919"/>
                              <a:gd name="T3" fmla="*/ 13830 h 27838"/>
                              <a:gd name="T4" fmla="*/ 36919 w 36919"/>
                              <a:gd name="T5" fmla="*/ 14021 h 27838"/>
                              <a:gd name="T6" fmla="*/ 0 w 36919"/>
                              <a:gd name="T7" fmla="*/ 27838 h 27838"/>
                              <a:gd name="T8" fmla="*/ 0 w 36919"/>
                              <a:gd name="T9" fmla="*/ 0 h 27838"/>
                              <a:gd name="T10" fmla="*/ 0 w 36919"/>
                              <a:gd name="T11" fmla="*/ 0 h 27838"/>
                              <a:gd name="T12" fmla="*/ 36919 w 36919"/>
                              <a:gd name="T13" fmla="*/ 27838 h 27838"/>
                            </a:gdLst>
                            <a:ahLst/>
                            <a:cxnLst>
                              <a:cxn ang="0">
                                <a:pos x="T0" y="T1"/>
                              </a:cxn>
                              <a:cxn ang="0">
                                <a:pos x="T2" y="T3"/>
                              </a:cxn>
                              <a:cxn ang="0">
                                <a:pos x="T4" y="T5"/>
                              </a:cxn>
                              <a:cxn ang="0">
                                <a:pos x="T6" y="T7"/>
                              </a:cxn>
                              <a:cxn ang="0">
                                <a:pos x="T8" y="T9"/>
                              </a:cxn>
                            </a:cxnLst>
                            <a:rect l="T10" t="T11" r="T12" b="T13"/>
                            <a:pathLst>
                              <a:path w="36919" h="27838">
                                <a:moveTo>
                                  <a:pt x="0" y="0"/>
                                </a:moveTo>
                                <a:cubicBezTo>
                                  <a:pt x="11697" y="6401"/>
                                  <a:pt x="24041" y="11049"/>
                                  <a:pt x="36919" y="13830"/>
                                </a:cubicBezTo>
                                <a:lnTo>
                                  <a:pt x="36919" y="14021"/>
                                </a:lnTo>
                                <a:cubicBezTo>
                                  <a:pt x="24041" y="16802"/>
                                  <a:pt x="11697" y="21438"/>
                                  <a:pt x="0" y="2783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2900402" name="Shape 731"/>
                        <wps:cNvSpPr>
                          <a:spLocks/>
                        </wps:cNvSpPr>
                        <wps:spPr bwMode="auto">
                          <a:xfrm>
                            <a:off x="20835" y="5235"/>
                            <a:ext cx="321" cy="385"/>
                          </a:xfrm>
                          <a:custGeom>
                            <a:avLst/>
                            <a:gdLst>
                              <a:gd name="T0" fmla="*/ 32004 w 32106"/>
                              <a:gd name="T1" fmla="*/ 0 h 38506"/>
                              <a:gd name="T2" fmla="*/ 32106 w 32106"/>
                              <a:gd name="T3" fmla="*/ 0 h 38506"/>
                              <a:gd name="T4" fmla="*/ 23203 w 32106"/>
                              <a:gd name="T5" fmla="*/ 38506 h 38506"/>
                              <a:gd name="T6" fmla="*/ 0 w 32106"/>
                              <a:gd name="T7" fmla="*/ 23012 h 38506"/>
                              <a:gd name="T8" fmla="*/ 32004 w 32106"/>
                              <a:gd name="T9" fmla="*/ 0 h 38506"/>
                              <a:gd name="T10" fmla="*/ 0 w 32106"/>
                              <a:gd name="T11" fmla="*/ 0 h 38506"/>
                              <a:gd name="T12" fmla="*/ 32106 w 32106"/>
                              <a:gd name="T13" fmla="*/ 38506 h 38506"/>
                            </a:gdLst>
                            <a:ahLst/>
                            <a:cxnLst>
                              <a:cxn ang="0">
                                <a:pos x="T0" y="T1"/>
                              </a:cxn>
                              <a:cxn ang="0">
                                <a:pos x="T2" y="T3"/>
                              </a:cxn>
                              <a:cxn ang="0">
                                <a:pos x="T4" y="T5"/>
                              </a:cxn>
                              <a:cxn ang="0">
                                <a:pos x="T6" y="T7"/>
                              </a:cxn>
                              <a:cxn ang="0">
                                <a:pos x="T8" y="T9"/>
                              </a:cxn>
                            </a:cxnLst>
                            <a:rect l="T10" t="T11" r="T12" b="T13"/>
                            <a:pathLst>
                              <a:path w="32106" h="38506">
                                <a:moveTo>
                                  <a:pt x="32004" y="0"/>
                                </a:moveTo>
                                <a:lnTo>
                                  <a:pt x="32106" y="0"/>
                                </a:lnTo>
                                <a:cubicBezTo>
                                  <a:pt x="27381" y="12344"/>
                                  <a:pt x="24397" y="25146"/>
                                  <a:pt x="23203" y="38506"/>
                                </a:cubicBezTo>
                                <a:lnTo>
                                  <a:pt x="0" y="23012"/>
                                </a:lnTo>
                                <a:cubicBezTo>
                                  <a:pt x="11874" y="16802"/>
                                  <a:pt x="22542" y="9093"/>
                                  <a:pt x="3200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5633226" name="Shape 732"/>
                        <wps:cNvSpPr>
                          <a:spLocks/>
                        </wps:cNvSpPr>
                        <wps:spPr bwMode="auto">
                          <a:xfrm>
                            <a:off x="10750" y="3916"/>
                            <a:ext cx="378" cy="333"/>
                          </a:xfrm>
                          <a:custGeom>
                            <a:avLst/>
                            <a:gdLst>
                              <a:gd name="T0" fmla="*/ 16701 w 37846"/>
                              <a:gd name="T1" fmla="*/ 0 h 33312"/>
                              <a:gd name="T2" fmla="*/ 37846 w 37846"/>
                              <a:gd name="T3" fmla="*/ 33210 h 33312"/>
                              <a:gd name="T4" fmla="*/ 37846 w 37846"/>
                              <a:gd name="T5" fmla="*/ 33312 h 33312"/>
                              <a:gd name="T6" fmla="*/ 0 w 37846"/>
                              <a:gd name="T7" fmla="*/ 22365 h 33312"/>
                              <a:gd name="T8" fmla="*/ 16701 w 37846"/>
                              <a:gd name="T9" fmla="*/ 0 h 33312"/>
                              <a:gd name="T10" fmla="*/ 0 w 37846"/>
                              <a:gd name="T11" fmla="*/ 0 h 33312"/>
                              <a:gd name="T12" fmla="*/ 37846 w 37846"/>
                              <a:gd name="T13" fmla="*/ 33312 h 33312"/>
                            </a:gdLst>
                            <a:ahLst/>
                            <a:cxnLst>
                              <a:cxn ang="0">
                                <a:pos x="T0" y="T1"/>
                              </a:cxn>
                              <a:cxn ang="0">
                                <a:pos x="T2" y="T3"/>
                              </a:cxn>
                              <a:cxn ang="0">
                                <a:pos x="T4" y="T5"/>
                              </a:cxn>
                              <a:cxn ang="0">
                                <a:pos x="T6" y="T7"/>
                              </a:cxn>
                              <a:cxn ang="0">
                                <a:pos x="T8" y="T9"/>
                              </a:cxn>
                            </a:cxnLst>
                            <a:rect l="T10" t="T11" r="T12" b="T13"/>
                            <a:pathLst>
                              <a:path w="37846" h="33312">
                                <a:moveTo>
                                  <a:pt x="16701" y="0"/>
                                </a:moveTo>
                                <a:cubicBezTo>
                                  <a:pt x="22174" y="12154"/>
                                  <a:pt x="29324" y="23279"/>
                                  <a:pt x="37846" y="33210"/>
                                </a:cubicBezTo>
                                <a:lnTo>
                                  <a:pt x="37846" y="33312"/>
                                </a:lnTo>
                                <a:cubicBezTo>
                                  <a:pt x="25794" y="27927"/>
                                  <a:pt x="13170" y="24219"/>
                                  <a:pt x="0" y="22365"/>
                                </a:cubicBezTo>
                                <a:lnTo>
                                  <a:pt x="16701"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940694" name="Shape 733"/>
                        <wps:cNvSpPr>
                          <a:spLocks/>
                        </wps:cNvSpPr>
                        <wps:spPr bwMode="auto">
                          <a:xfrm>
                            <a:off x="15750" y="8141"/>
                            <a:ext cx="385" cy="321"/>
                          </a:xfrm>
                          <a:custGeom>
                            <a:avLst/>
                            <a:gdLst>
                              <a:gd name="T0" fmla="*/ 15481 w 38494"/>
                              <a:gd name="T1" fmla="*/ 0 h 32004"/>
                              <a:gd name="T2" fmla="*/ 38494 w 38494"/>
                              <a:gd name="T3" fmla="*/ 31915 h 32004"/>
                              <a:gd name="T4" fmla="*/ 38494 w 38494"/>
                              <a:gd name="T5" fmla="*/ 32004 h 32004"/>
                              <a:gd name="T6" fmla="*/ 0 w 38494"/>
                              <a:gd name="T7" fmla="*/ 23101 h 32004"/>
                              <a:gd name="T8" fmla="*/ 15481 w 38494"/>
                              <a:gd name="T9" fmla="*/ 0 h 32004"/>
                              <a:gd name="T10" fmla="*/ 0 w 38494"/>
                              <a:gd name="T11" fmla="*/ 0 h 32004"/>
                              <a:gd name="T12" fmla="*/ 38494 w 38494"/>
                              <a:gd name="T13" fmla="*/ 32004 h 32004"/>
                            </a:gdLst>
                            <a:ahLst/>
                            <a:cxnLst>
                              <a:cxn ang="0">
                                <a:pos x="T0" y="T1"/>
                              </a:cxn>
                              <a:cxn ang="0">
                                <a:pos x="T2" y="T3"/>
                              </a:cxn>
                              <a:cxn ang="0">
                                <a:pos x="T4" y="T5"/>
                              </a:cxn>
                              <a:cxn ang="0">
                                <a:pos x="T6" y="T7"/>
                              </a:cxn>
                              <a:cxn ang="0">
                                <a:pos x="T8" y="T9"/>
                              </a:cxn>
                            </a:cxnLst>
                            <a:rect l="T10" t="T11" r="T12" b="T13"/>
                            <a:pathLst>
                              <a:path w="38494" h="32004">
                                <a:moveTo>
                                  <a:pt x="15481" y="0"/>
                                </a:moveTo>
                                <a:cubicBezTo>
                                  <a:pt x="21704" y="11786"/>
                                  <a:pt x="29401" y="22543"/>
                                  <a:pt x="38494" y="31915"/>
                                </a:cubicBezTo>
                                <a:lnTo>
                                  <a:pt x="38494" y="32004"/>
                                </a:lnTo>
                                <a:cubicBezTo>
                                  <a:pt x="26149" y="27368"/>
                                  <a:pt x="13348" y="24308"/>
                                  <a:pt x="0" y="23101"/>
                                </a:cubicBezTo>
                                <a:lnTo>
                                  <a:pt x="15481"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6348326" name="Shape 734"/>
                        <wps:cNvSpPr>
                          <a:spLocks/>
                        </wps:cNvSpPr>
                        <wps:spPr bwMode="auto">
                          <a:xfrm>
                            <a:off x="16010" y="6312"/>
                            <a:ext cx="393" cy="290"/>
                          </a:xfrm>
                          <a:custGeom>
                            <a:avLst/>
                            <a:gdLst>
                              <a:gd name="T0" fmla="*/ 39256 w 39256"/>
                              <a:gd name="T1" fmla="*/ 0 h 29032"/>
                              <a:gd name="T2" fmla="*/ 12433 w 39256"/>
                              <a:gd name="T3" fmla="*/ 29032 h 29032"/>
                              <a:gd name="T4" fmla="*/ 0 w 39256"/>
                              <a:gd name="T5" fmla="*/ 4077 h 29032"/>
                              <a:gd name="T6" fmla="*/ 39256 w 39256"/>
                              <a:gd name="T7" fmla="*/ 0 h 29032"/>
                              <a:gd name="T8" fmla="*/ 0 w 39256"/>
                              <a:gd name="T9" fmla="*/ 0 h 29032"/>
                              <a:gd name="T10" fmla="*/ 39256 w 39256"/>
                              <a:gd name="T11" fmla="*/ 29032 h 29032"/>
                            </a:gdLst>
                            <a:ahLst/>
                            <a:cxnLst>
                              <a:cxn ang="0">
                                <a:pos x="T0" y="T1"/>
                              </a:cxn>
                              <a:cxn ang="0">
                                <a:pos x="T2" y="T3"/>
                              </a:cxn>
                              <a:cxn ang="0">
                                <a:pos x="T4" y="T5"/>
                              </a:cxn>
                              <a:cxn ang="0">
                                <a:pos x="T6" y="T7"/>
                              </a:cxn>
                            </a:cxnLst>
                            <a:rect l="T8" t="T9" r="T10" b="T11"/>
                            <a:pathLst>
                              <a:path w="39256" h="29032">
                                <a:moveTo>
                                  <a:pt x="39256" y="0"/>
                                </a:moveTo>
                                <a:cubicBezTo>
                                  <a:pt x="29032" y="8344"/>
                                  <a:pt x="20041" y="18085"/>
                                  <a:pt x="12433" y="29032"/>
                                </a:cubicBezTo>
                                <a:lnTo>
                                  <a:pt x="0" y="4077"/>
                                </a:lnTo>
                                <a:cubicBezTo>
                                  <a:pt x="13272" y="4547"/>
                                  <a:pt x="26441" y="3150"/>
                                  <a:pt x="39256"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99222" name="Shape 735"/>
                        <wps:cNvSpPr>
                          <a:spLocks/>
                        </wps:cNvSpPr>
                        <wps:spPr bwMode="auto">
                          <a:xfrm>
                            <a:off x="17025" y="2866"/>
                            <a:ext cx="279" cy="369"/>
                          </a:xfrm>
                          <a:custGeom>
                            <a:avLst/>
                            <a:gdLst>
                              <a:gd name="T0" fmla="*/ 13805 w 27826"/>
                              <a:gd name="T1" fmla="*/ 0 h 36919"/>
                              <a:gd name="T2" fmla="*/ 13995 w 27826"/>
                              <a:gd name="T3" fmla="*/ 0 h 36919"/>
                              <a:gd name="T4" fmla="*/ 27826 w 27826"/>
                              <a:gd name="T5" fmla="*/ 36919 h 36919"/>
                              <a:gd name="T6" fmla="*/ 0 w 27826"/>
                              <a:gd name="T7" fmla="*/ 36919 h 36919"/>
                              <a:gd name="T8" fmla="*/ 13805 w 27826"/>
                              <a:gd name="T9" fmla="*/ 0 h 36919"/>
                              <a:gd name="T10" fmla="*/ 0 w 27826"/>
                              <a:gd name="T11" fmla="*/ 0 h 36919"/>
                              <a:gd name="T12" fmla="*/ 27826 w 27826"/>
                              <a:gd name="T13" fmla="*/ 36919 h 36919"/>
                            </a:gdLst>
                            <a:ahLst/>
                            <a:cxnLst>
                              <a:cxn ang="0">
                                <a:pos x="T0" y="T1"/>
                              </a:cxn>
                              <a:cxn ang="0">
                                <a:pos x="T2" y="T3"/>
                              </a:cxn>
                              <a:cxn ang="0">
                                <a:pos x="T4" y="T5"/>
                              </a:cxn>
                              <a:cxn ang="0">
                                <a:pos x="T6" y="T7"/>
                              </a:cxn>
                              <a:cxn ang="0">
                                <a:pos x="T8" y="T9"/>
                              </a:cxn>
                            </a:cxnLst>
                            <a:rect l="T10" t="T11" r="T12" b="T13"/>
                            <a:pathLst>
                              <a:path w="27826" h="36919">
                                <a:moveTo>
                                  <a:pt x="13805" y="0"/>
                                </a:moveTo>
                                <a:lnTo>
                                  <a:pt x="13995" y="0"/>
                                </a:lnTo>
                                <a:cubicBezTo>
                                  <a:pt x="16789" y="12890"/>
                                  <a:pt x="21425" y="25235"/>
                                  <a:pt x="27826" y="36919"/>
                                </a:cubicBezTo>
                                <a:lnTo>
                                  <a:pt x="0" y="36919"/>
                                </a:lnTo>
                                <a:cubicBezTo>
                                  <a:pt x="6388" y="25235"/>
                                  <a:pt x="11036" y="12890"/>
                                  <a:pt x="13805"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0947126" name="Shape 736"/>
                        <wps:cNvSpPr>
                          <a:spLocks/>
                        </wps:cNvSpPr>
                        <wps:spPr bwMode="auto">
                          <a:xfrm>
                            <a:off x="6465" y="6564"/>
                            <a:ext cx="278" cy="370"/>
                          </a:xfrm>
                          <a:custGeom>
                            <a:avLst/>
                            <a:gdLst>
                              <a:gd name="T0" fmla="*/ 13818 w 27826"/>
                              <a:gd name="T1" fmla="*/ 0 h 36932"/>
                              <a:gd name="T2" fmla="*/ 14008 w 27826"/>
                              <a:gd name="T3" fmla="*/ 0 h 36932"/>
                              <a:gd name="T4" fmla="*/ 27826 w 27826"/>
                              <a:gd name="T5" fmla="*/ 36932 h 36932"/>
                              <a:gd name="T6" fmla="*/ 0 w 27826"/>
                              <a:gd name="T7" fmla="*/ 36932 h 36932"/>
                              <a:gd name="T8" fmla="*/ 13818 w 27826"/>
                              <a:gd name="T9" fmla="*/ 0 h 36932"/>
                              <a:gd name="T10" fmla="*/ 0 w 27826"/>
                              <a:gd name="T11" fmla="*/ 0 h 36932"/>
                              <a:gd name="T12" fmla="*/ 27826 w 27826"/>
                              <a:gd name="T13" fmla="*/ 36932 h 36932"/>
                            </a:gdLst>
                            <a:ahLst/>
                            <a:cxnLst>
                              <a:cxn ang="0">
                                <a:pos x="T0" y="T1"/>
                              </a:cxn>
                              <a:cxn ang="0">
                                <a:pos x="T2" y="T3"/>
                              </a:cxn>
                              <a:cxn ang="0">
                                <a:pos x="T4" y="T5"/>
                              </a:cxn>
                              <a:cxn ang="0">
                                <a:pos x="T6" y="T7"/>
                              </a:cxn>
                              <a:cxn ang="0">
                                <a:pos x="T8" y="T9"/>
                              </a:cxn>
                            </a:cxnLst>
                            <a:rect l="T10" t="T11" r="T12" b="T13"/>
                            <a:pathLst>
                              <a:path w="27826" h="36932">
                                <a:moveTo>
                                  <a:pt x="13818" y="0"/>
                                </a:moveTo>
                                <a:lnTo>
                                  <a:pt x="14008" y="0"/>
                                </a:lnTo>
                                <a:cubicBezTo>
                                  <a:pt x="16789" y="12903"/>
                                  <a:pt x="21425" y="25248"/>
                                  <a:pt x="27826" y="36932"/>
                                </a:cubicBezTo>
                                <a:lnTo>
                                  <a:pt x="0" y="36932"/>
                                </a:lnTo>
                                <a:cubicBezTo>
                                  <a:pt x="6401" y="25248"/>
                                  <a:pt x="11036" y="12903"/>
                                  <a:pt x="13818"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119135057" name="Picture 73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602" y="1267"/>
                            <a:ext cx="18562" cy="8016"/>
                          </a:xfrm>
                          <a:prstGeom prst="rect">
                            <a:avLst/>
                          </a:prstGeom>
                          <a:noFill/>
                          <a:extLst>
                            <a:ext uri="{909E8E84-426E-40DD-AFC4-6F175D3DCCD1}">
                              <a14:hiddenFill xmlns:a14="http://schemas.microsoft.com/office/drawing/2010/main">
                                <a:solidFill>
                                  <a:srgbClr val="FFFFFF"/>
                                </a:solidFill>
                              </a14:hiddenFill>
                            </a:ext>
                          </a:extLst>
                        </pic:spPr>
                      </pic:pic>
                      <wps:wsp>
                        <wps:cNvPr id="230253894" name="Shape 738"/>
                        <wps:cNvSpPr>
                          <a:spLocks/>
                        </wps:cNvSpPr>
                        <wps:spPr bwMode="auto">
                          <a:xfrm>
                            <a:off x="10993" y="2356"/>
                            <a:ext cx="392" cy="291"/>
                          </a:xfrm>
                          <a:custGeom>
                            <a:avLst/>
                            <a:gdLst>
                              <a:gd name="T0" fmla="*/ 39243 w 39243"/>
                              <a:gd name="T1" fmla="*/ 0 h 29032"/>
                              <a:gd name="T2" fmla="*/ 12433 w 39243"/>
                              <a:gd name="T3" fmla="*/ 29032 h 29032"/>
                              <a:gd name="T4" fmla="*/ 0 w 39243"/>
                              <a:gd name="T5" fmla="*/ 4077 h 29032"/>
                              <a:gd name="T6" fmla="*/ 39243 w 39243"/>
                              <a:gd name="T7" fmla="*/ 0 h 29032"/>
                              <a:gd name="T8" fmla="*/ 0 w 39243"/>
                              <a:gd name="T9" fmla="*/ 0 h 29032"/>
                              <a:gd name="T10" fmla="*/ 39243 w 39243"/>
                              <a:gd name="T11" fmla="*/ 29032 h 29032"/>
                            </a:gdLst>
                            <a:ahLst/>
                            <a:cxnLst>
                              <a:cxn ang="0">
                                <a:pos x="T0" y="T1"/>
                              </a:cxn>
                              <a:cxn ang="0">
                                <a:pos x="T2" y="T3"/>
                              </a:cxn>
                              <a:cxn ang="0">
                                <a:pos x="T4" y="T5"/>
                              </a:cxn>
                              <a:cxn ang="0">
                                <a:pos x="T6" y="T7"/>
                              </a:cxn>
                            </a:cxnLst>
                            <a:rect l="T8" t="T9" r="T10" b="T11"/>
                            <a:pathLst>
                              <a:path w="39243" h="29032">
                                <a:moveTo>
                                  <a:pt x="39243" y="0"/>
                                </a:moveTo>
                                <a:cubicBezTo>
                                  <a:pt x="29045" y="8344"/>
                                  <a:pt x="20053" y="18085"/>
                                  <a:pt x="12433" y="29032"/>
                                </a:cubicBezTo>
                                <a:lnTo>
                                  <a:pt x="0" y="4077"/>
                                </a:lnTo>
                                <a:cubicBezTo>
                                  <a:pt x="13271" y="4547"/>
                                  <a:pt x="26441" y="3150"/>
                                  <a:pt x="39243"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F01C5A" id="Group 32565" o:spid="_x0000_s1026" style="width:187.05pt;height:83.05pt;mso-position-horizontal-relative:char;mso-position-vertical-relative:line" coordsize="23752,1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">
                <v:shape id="Shape 678" o:spid="_x0000_s1027" style="position:absolute;left:5285;top:1304;width:2630;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" path="m1854,c2870,,3708,838,3708,1854v,61697,44038,113446,102284,125420l131483,129857r25492,-2583c215220,115300,259258,63551,259258,1854,259258,838,260096,,261112,v1029,,1854,838,1854,1854c262966,65340,217645,118587,157717,130907r-25923,2627l131737,133591r-254,-26l131229,133591r-57,-57l105249,130907c45321,118587,,65340,,1854,,838,826,,1854,xe" fillcolor="#181717" stroked="f" strokeweight="0">
                  <v:stroke miterlimit="83231f" joinstyle="miter"/>
                  <v:path arrowok="t" o:connecttype="custom" o:connectlocs="19,0;37,19;1060,1273;1315,1299;1570,1273;2593,19;2611,0;2630,19;1577,1309;1318,1335;1318,1336;1315,1336;1312,1336;1312,1335;1053,1309;0,19;19,0" o:connectangles="0,0,0,0,0,0,0,0,0,0,0,0,0,0,0,0,0" textboxrect="0,0,262966,133591"/>
                </v:shape>
                <v:shape id="Shape 679" o:spid="_x0000_s1028" style="position:absolute;left:5285;width:2630;height:1335;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" path="m131229,r254,26l131737,r57,57l157717,2685v59928,12322,105249,65577,105249,129052c262966,132766,262141,133591,261112,133591v-1016,,-1854,-825,-1854,-1854c259258,70041,215220,18291,156975,6318l131483,3734,105992,6318c47746,18291,3708,70041,3708,131737v,1029,-838,1854,-1854,1854c826,133591,,132766,,131737,,68262,45321,15007,105249,2685l131172,57r57,-57xe" fillcolor="#181717" stroked="f" strokeweight="0">
                  <v:stroke miterlimit="83231f" joinstyle="miter"/>
                  <v:path arrowok="t" o:connecttype="custom" o:connectlocs="1312,0;1315,0;1318,0;1318,1;1577,27;2630,1316;2611,1335;2593,1316;1570,63;1315,37;1060,63;37,1316;19,1335;0,1316;1053,27;1312,1;1312,0" o:connectangles="0,0,0,0,0,0,0,0,0,0,0,0,0,0,0,0,0" textboxrect="0,0,262966,133591"/>
                </v:shape>
                <v:rect id="Rectangle 680" o:spid="_x0000_s1029" style="position:absolute;left:5799;top:828;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" filled="f" stroked="f">
                  <v:textbox inset="0,0,0,0">
                    <w:txbxContent>
                      <w:p w14:paraId="4A381EF6"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681" o:spid="_x0000_s1030" style="position:absolute;left:6570;top:1028;width:1045;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" filled="f" stroked="f">
                  <v:textbox inset="0,0,0,0">
                    <w:txbxContent>
                      <w:p w14:paraId="75F66FBB" w14:textId="77777777" w:rsidR="00000000" w:rsidRDefault="00000000">
                        <w:pPr>
                          <w:spacing w:after="160" w:line="256" w:lineRule="auto"/>
                          <w:ind w:left="0" w:firstLine="0"/>
                          <w:jc w:val="left"/>
                        </w:pPr>
                        <w:r>
                          <w:rPr>
                            <w:rFonts w:ascii="Cambria" w:eastAsia="Cambria" w:hAnsi="Cambria" w:cs="Cambria"/>
                            <w:sz w:val="12"/>
                          </w:rPr>
                          <w:t>11</w:t>
                        </w:r>
                      </w:p>
                    </w:txbxContent>
                  </v:textbox>
                </v:rect>
                <v:shape id="Shape 682" o:spid="_x0000_s1031" style="position:absolute;left:10560;top:1304;width:2630;height:1336;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" path="m1867,c2883,,3721,838,3721,1854v,61697,44038,113446,102283,125420l131490,129857r25485,-2583c215220,115300,259258,63551,259258,1854,259258,838,260096,,261125,v1016,,1854,838,1854,1854c262979,65340,217658,118587,157722,130907r-25913,2626l131750,133591r-260,-26l131229,133591r-59,-58l105258,130907c45321,118587,,65340,,1854,,838,838,,1867,xe" fillcolor="#181717" stroked="f" strokeweight="0">
                  <v:stroke miterlimit="83231f" joinstyle="miter"/>
                  <v:path arrowok="t" o:connecttype="custom" o:connectlocs="19,0;37,19;1060,1273;1315,1299;1570,1273;2593,19;2611,0;2630,19;1577,1309;1318,1335;1318,1336;1315,1336;1312,1336;1312,1335;1053,1309;0,19;19,0" o:connectangles="0,0,0,0,0,0,0,0,0,0,0,0,0,0,0,0,0" textboxrect="0,0,262979,133591"/>
                </v:shape>
                <v:shape id="Shape 683" o:spid="_x0000_s1032" style="position:absolute;left:10560;width:2641;height:1335;visibility:visible;mso-wrap-style:square;v-text-anchor:top" coordsize="264071,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" path="m131750,r292,294l132334,v72555,,131737,59195,131737,131737c264071,132766,263258,133591,262229,133591v-1015,,-1866,-825,-1866,-1854c260363,61227,202844,3708,132334,3708r-292,-294l131750,3708c61227,3708,3708,61227,3708,131737v,1029,-838,1854,-1854,1854c838,133591,,132766,,131737,,59195,59182,,131750,xe" fillcolor="#181717" stroked="f" strokeweight="0">
                  <v:stroke miterlimit="83231f" joinstyle="miter"/>
                  <v:path arrowok="t" o:connecttype="custom" o:connectlocs="1318,0;1321,3;1323,0;2641,1316;2623,1335;2604,1316;1323,37;1321,34;1318,37;37,1316;19,1335;0,1316;1318,0" o:connectangles="0,0,0,0,0,0,0,0,0,0,0,0,0" textboxrect="0,0,264071,133591"/>
                </v:shape>
                <v:rect id="Rectangle 684" o:spid="_x0000_s1033" style="position:absolute;left:11085;top:828;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" filled="f" stroked="f">
                  <v:textbox inset="0,0,0,0">
                    <w:txbxContent>
                      <w:p w14:paraId="6CD501E9"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685" o:spid="_x0000_s1034" style="position:absolute;left:11856;top:1028;width:1044;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" filled="f" stroked="f">
                  <v:textbox inset="0,0,0,0">
                    <w:txbxContent>
                      <w:p w14:paraId="0B29CEB8" w14:textId="77777777" w:rsidR="00000000" w:rsidRDefault="00000000">
                        <w:pPr>
                          <w:spacing w:after="160" w:line="256" w:lineRule="auto"/>
                          <w:ind w:left="0" w:firstLine="0"/>
                          <w:jc w:val="left"/>
                        </w:pPr>
                        <w:r>
                          <w:rPr>
                            <w:rFonts w:ascii="Cambria" w:eastAsia="Cambria" w:hAnsi="Cambria" w:cs="Cambria"/>
                            <w:sz w:val="12"/>
                          </w:rPr>
                          <w:t>21</w:t>
                        </w:r>
                      </w:p>
                    </w:txbxContent>
                  </v:textbox>
                </v:rect>
                <v:shape id="Shape 686" o:spid="_x0000_s1035" style="position:absolute;left:15846;top:1304;width:2629;height:1336;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" path="m1867,c2896,,3721,838,3721,1854v,61697,44047,113446,102287,125420l131490,129857r25489,-2583c215233,115300,259271,63551,259271,1854,259271,838,260109,,261138,v1015,,1841,838,1841,1854c262979,65340,217658,118587,157722,130907r-25913,2625l131750,133591r-260,-26l131229,133591r-58,-58l105261,130907c45331,118587,,65340,,1854,,838,851,,1867,xe" fillcolor="#181717" stroked="f" strokeweight="0">
                  <v:stroke miterlimit="83231f" joinstyle="miter"/>
                  <v:path arrowok="t" o:connecttype="custom" o:connectlocs="19,0;37,19;1060,1273;1315,1299;1569,1273;2592,19;2611,0;2629,19;1577,1309;1318,1335;1317,1336;1315,1336;1312,1336;1311,1335;1052,1309;0,19;19,0" o:connectangles="0,0,0,0,0,0,0,0,0,0,0,0,0,0,0,0,0" textboxrect="0,0,262979,133591"/>
                </v:shape>
                <v:shape id="Shape 687" o:spid="_x0000_s1036" style="position:absolute;left:15846;width:2629;height:1335;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" path="m131229,r260,26l131750,r59,59l157721,2685v59937,12322,105258,65577,105258,129052c262979,132766,262153,133591,261137,133591v-1028,,-1867,-825,-1867,-1854c259270,70041,215233,18291,156978,6318l131489,3735,106008,6318c47768,18291,3721,70041,3721,131737v,1029,-825,1854,-1854,1854c851,133591,,132766,,131737,,68262,45331,15007,105261,2685l131171,59r58,-59xe" fillcolor="#181717" stroked="f" strokeweight="0">
                  <v:stroke miterlimit="83231f" joinstyle="miter"/>
                  <v:path arrowok="t" o:connecttype="custom" o:connectlocs="1312,0;1314,0;1317,0;1318,1;1577,27;2629,1316;2611,1335;2592,1316;1569,63;1314,37;1060,63;37,1316;19,1335;0,1316;1052,27;1311,1;1312,0" o:connectangles="0,0,0,0,0,0,0,0,0,0,0,0,0,0,0,0,0" textboxrect="0,0,262979,133591"/>
                </v:shape>
                <v:rect id="Rectangle 688" o:spid="_x0000_s1037" style="position:absolute;left:16360;top:828;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" filled="f" stroked="f">
                  <v:textbox inset="0,0,0,0">
                    <w:txbxContent>
                      <w:p w14:paraId="472F5A24"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689" o:spid="_x0000_s1038" style="position:absolute;left:17131;top:1028;width:1044;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" filled="f" stroked="f">
                  <v:textbox inset="0,0,0,0">
                    <w:txbxContent>
                      <w:p w14:paraId="25341E17" w14:textId="77777777" w:rsidR="00000000" w:rsidRDefault="00000000">
                        <w:pPr>
                          <w:spacing w:after="160" w:line="256" w:lineRule="auto"/>
                          <w:ind w:left="0" w:firstLine="0"/>
                          <w:jc w:val="left"/>
                        </w:pPr>
                        <w:r>
                          <w:rPr>
                            <w:rFonts w:ascii="Cambria" w:eastAsia="Cambria" w:hAnsi="Cambria" w:cs="Cambria"/>
                            <w:sz w:val="12"/>
                          </w:rPr>
                          <w:t>31</w:t>
                        </w:r>
                      </w:p>
                    </w:txbxContent>
                  </v:textbox>
                </v:rect>
                <v:shape id="Shape 690" o:spid="_x0000_s1039" style="position:absolute;left:5285;top:5260;width:2630;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" path="m1854,c2870,,3708,838,3708,1854v,61697,44038,113456,102284,125432l131483,129870r25492,-2584c215220,115310,259258,63551,259258,1854,259258,838,260096,,261112,v1029,,1854,838,1854,1854c262966,65340,217645,118587,157717,130907r-25922,2627l131737,133591r-254,-26l131229,133591r-58,-57l105249,130907c45321,118587,,65340,,1854,,838,826,,1854,xe" fillcolor="#181717" stroked="f" strokeweight="0">
                  <v:stroke miterlimit="83231f" joinstyle="miter"/>
                  <v:path arrowok="t" o:connecttype="custom" o:connectlocs="19,0;37,19;1060,1273;1315,1299;1570,1273;2593,19;2611,0;2630,19;1577,1309;1318,1335;1318,1336;1315,1336;1312,1336;1312,1335;1053,1309;0,19;19,0" o:connectangles="0,0,0,0,0,0,0,0,0,0,0,0,0,0,0,0,0" textboxrect="0,0,262966,133591"/>
                </v:shape>
                <v:shape id="Shape 691" o:spid="_x0000_s1040" style="position:absolute;left:5285;top:3967;width:2630;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" path="m131229,r254,26l131737,r57,57l157717,2685v59928,12322,105249,65578,105249,129052c262966,132766,262141,133591,261112,133591v-1016,,-1854,-825,-1854,-1854c259258,70041,215220,18291,156975,6318l131483,3734,105992,6318c47746,18291,3708,70041,3708,131737v,1029,-838,1854,-1854,1854c826,133591,,132766,,131737,,68263,45321,15007,105249,2685l131172,57r57,-57xe" fillcolor="#181717" stroked="f" strokeweight="0">
                  <v:stroke miterlimit="83231f" joinstyle="miter"/>
                  <v:path arrowok="t" o:connecttype="custom" o:connectlocs="1312,0;1315,0;1318,0;1318,1;1577,27;2630,1317;2611,1336;2593,1317;1570,63;1315,37;1060,63;37,1317;19,1336;0,1317;1053,27;1312,1;1312,0" o:connectangles="0,0,0,0,0,0,0,0,0,0,0,0,0,0,0,0,0" textboxrect="0,0,262966,133591"/>
                </v:shape>
                <v:rect id="Rectangle 692" o:spid="_x0000_s1041" style="position:absolute;left:5799;top:4784;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" filled="f" stroked="f">
                  <v:textbox inset="0,0,0,0">
                    <w:txbxContent>
                      <w:p w14:paraId="68A23027"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693" o:spid="_x0000_s1042" style="position:absolute;left:6570;top:4984;width:1045;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" filled="f" stroked="f">
                  <v:textbox inset="0,0,0,0">
                    <w:txbxContent>
                      <w:p w14:paraId="6CA6B16A" w14:textId="77777777" w:rsidR="00000000" w:rsidRDefault="00000000">
                        <w:pPr>
                          <w:spacing w:after="160" w:line="256" w:lineRule="auto"/>
                          <w:ind w:left="0" w:firstLine="0"/>
                          <w:jc w:val="left"/>
                        </w:pPr>
                        <w:r>
                          <w:rPr>
                            <w:rFonts w:ascii="Cambria" w:eastAsia="Cambria" w:hAnsi="Cambria" w:cs="Cambria"/>
                            <w:sz w:val="12"/>
                          </w:rPr>
                          <w:t>12</w:t>
                        </w:r>
                      </w:p>
                    </w:txbxContent>
                  </v:textbox>
                </v:rect>
                <v:shape id="Shape 694" o:spid="_x0000_s1043" style="position:absolute;left:10560;top:5260;width:2630;height:1336;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" path="m1867,c2883,,3721,838,3721,1854v,61697,44038,113456,102283,125432l131490,129869r25485,-2583c215220,115310,259258,63551,259258,1854,259258,838,260096,,261125,v1016,,1854,838,1854,1854c262979,65329,217658,118584,157722,130906r-25913,2626l131750,133591r-260,-26l131229,133591r-59,-59l105258,130906c45321,118584,,65329,,1854,,838,838,,1867,xe" fillcolor="#181717" stroked="f" strokeweight="0">
                  <v:stroke miterlimit="83231f" joinstyle="miter"/>
                  <v:path arrowok="t" o:connecttype="custom" o:connectlocs="19,0;37,19;1060,1273;1315,1299;1570,1273;2593,19;2611,0;2630,19;1577,1309;1318,1335;1318,1336;1315,1336;1312,1336;1312,1335;1053,1309;0,19;19,0" o:connectangles="0,0,0,0,0,0,0,0,0,0,0,0,0,0,0,0,0" textboxrect="0,0,262979,133591"/>
                </v:shape>
                <v:shape id="Shape 695" o:spid="_x0000_s1044" style="position:absolute;left:10560;top:3967;width:2641;height:1336;visibility:visible;mso-wrap-style:square;v-text-anchor:top" coordsize="264071,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" path="m131750,r292,294l132334,v72555,,131737,59195,131737,131737c264071,132753,263258,133591,262229,133591v-1015,,-1866,-838,-1866,-1854c260363,61227,202844,3708,132334,3708r-292,-294l131750,3708c61227,3708,3708,61227,3708,131737v,1016,-838,1854,-1854,1854c838,133591,,132753,,131737,,59195,59182,,131750,xe" fillcolor="#181717" stroked="f" strokeweight="0">
                  <v:stroke miterlimit="83231f" joinstyle="miter"/>
                  <v:path arrowok="t" o:connecttype="custom" o:connectlocs="1318,0;1321,3;1323,0;2641,1317;2623,1336;2604,1317;1323,37;1321,34;1318,37;37,1317;19,1336;0,1317;1318,0" o:connectangles="0,0,0,0,0,0,0,0,0,0,0,0,0" textboxrect="0,0,264071,133591"/>
                </v:shape>
                <v:rect id="Rectangle 696" o:spid="_x0000_s1045" style="position:absolute;left:11085;top:4784;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" filled="f" stroked="f">
                  <v:textbox inset="0,0,0,0">
                    <w:txbxContent>
                      <w:p w14:paraId="281460AA"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697" o:spid="_x0000_s1046" style="position:absolute;left:11856;top:4984;width:1044;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" filled="f" stroked="f">
                  <v:textbox inset="0,0,0,0">
                    <w:txbxContent>
                      <w:p w14:paraId="4A6F6FB2" w14:textId="77777777" w:rsidR="00000000" w:rsidRDefault="00000000">
                        <w:pPr>
                          <w:spacing w:after="160" w:line="256" w:lineRule="auto"/>
                          <w:ind w:left="0" w:firstLine="0"/>
                          <w:jc w:val="left"/>
                        </w:pPr>
                        <w:r>
                          <w:rPr>
                            <w:rFonts w:ascii="Cambria" w:eastAsia="Cambria" w:hAnsi="Cambria" w:cs="Cambria"/>
                            <w:sz w:val="12"/>
                          </w:rPr>
                          <w:t>22</w:t>
                        </w:r>
                      </w:p>
                    </w:txbxContent>
                  </v:textbox>
                </v:rect>
                <v:shape id="Shape 698" o:spid="_x0000_s1047" style="position:absolute;left:15846;top:5260;width:2629;height:1336;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" path="m1867,c2896,,3721,838,3721,1854v,61697,44047,113456,102287,125432l131490,129869r25489,-2583c215233,115310,259271,63551,259271,1854,259271,838,260109,,261138,v1015,,1841,838,1841,1854c262979,65329,217658,118584,157722,130906r-25912,2626l131750,133591r-260,-26l131229,133591r-59,-58l105261,130906c45331,118584,,65329,,1854,,838,851,,1867,xe" fillcolor="#181717" stroked="f" strokeweight="0">
                  <v:stroke miterlimit="83231f" joinstyle="miter"/>
                  <v:path arrowok="t" o:connecttype="custom" o:connectlocs="19,0;37,19;1060,1273;1315,1299;1569,1273;2592,19;2611,0;2629,19;1577,1309;1318,1335;1317,1336;1315,1336;1312,1336;1311,1335;1052,1309;0,19;19,0" o:connectangles="0,0,0,0,0,0,0,0,0,0,0,0,0,0,0,0,0" textboxrect="0,0,262979,133591"/>
                </v:shape>
                <v:shape id="Shape 699" o:spid="_x0000_s1048" style="position:absolute;left:15846;top:3967;width:2629;height:1336;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" path="m131229,r260,26l131750,r59,59l157721,2685v59937,12322,105258,65578,105258,129052c262979,132753,262153,133591,261137,133591v-1028,,-1867,-838,-1867,-1854c259270,70041,215233,18291,156978,6318l131489,3735,106008,6318c47768,18291,3721,70041,3721,131737v,1016,-825,1854,-1854,1854c851,133591,,132753,,131737,,68263,45331,15007,105261,2685l131171,59r58,-59xe" fillcolor="#181717" stroked="f" strokeweight="0">
                  <v:stroke miterlimit="83231f" joinstyle="miter"/>
                  <v:path arrowok="t" o:connecttype="custom" o:connectlocs="1312,0;1314,0;1317,0;1318,1;1577,27;2629,1317;2611,1336;2592,1317;1569,63;1314,37;1060,63;37,1317;19,1336;0,1317;1052,27;1311,1;1312,0" o:connectangles="0,0,0,0,0,0,0,0,0,0,0,0,0,0,0,0,0" textboxrect="0,0,262979,133591"/>
                </v:shape>
                <v:rect id="Rectangle 700" o:spid="_x0000_s1049" style="position:absolute;left:16360;top:4784;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" filled="f" stroked="f">
                  <v:textbox inset="0,0,0,0">
                    <w:txbxContent>
                      <w:p w14:paraId="5CD6E6C9"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701" o:spid="_x0000_s1050" style="position:absolute;left:17131;top:4984;width:1044;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" filled="f" stroked="f">
                  <v:textbox inset="0,0,0,0">
                    <w:txbxContent>
                      <w:p w14:paraId="030E017C" w14:textId="77777777" w:rsidR="00000000" w:rsidRDefault="00000000">
                        <w:pPr>
                          <w:spacing w:after="160" w:line="256" w:lineRule="auto"/>
                          <w:ind w:left="0" w:firstLine="0"/>
                          <w:jc w:val="left"/>
                        </w:pPr>
                        <w:r>
                          <w:rPr>
                            <w:rFonts w:ascii="Cambria" w:eastAsia="Cambria" w:hAnsi="Cambria" w:cs="Cambria"/>
                            <w:sz w:val="12"/>
                          </w:rPr>
                          <w:t>32</w:t>
                        </w:r>
                      </w:p>
                    </w:txbxContent>
                  </v:textbox>
                </v:rect>
                <v:shape id="Shape 702" o:spid="_x0000_s1051" style="position:absolute;left:5285;top:9216;width:2630;height:1331;visibility:visible;mso-wrap-style:square;v-text-anchor:top" coordsize="262966,1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" path="m1854,c2870,,3708,838,3708,1854v,61697,44038,113446,102284,125420l131483,129857r25492,-2583c215220,115300,259258,63551,259258,1854,259258,838,260096,,261112,v1029,,1854,838,1854,1854c262966,65340,217645,118587,157717,130907r-21851,2214l132207,133121r-1448,l127101,133121r-21852,-2214c45321,118587,,65340,,1854,,838,826,,1854,xe" fillcolor="#181717" stroked="f" strokeweight="0">
                  <v:stroke miterlimit="83231f" joinstyle="miter"/>
                  <v:path arrowok="t" o:connecttype="custom" o:connectlocs="19,0;37,19;1060,1273;1315,1298;1570,1273;2593,19;2611,0;2630,19;1577,1309;1359,1331;1322,1331;1308,1331;1271,1331;1053,1309;0,19;19,0" o:connectangles="0,0,0,0,0,0,0,0,0,0,0,0,0,0,0,0" textboxrect="0,0,262966,133121"/>
                </v:shape>
                <v:shape id="Shape 703" o:spid="_x0000_s1052" style="position:absolute;left:5285;top:7923;width:2630;height:1336;visibility:visible;mso-wrap-style:square;v-text-anchor:top" coordsize="262966,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" path="m131229,r254,26l131737,r57,57l157717,2685v59928,12322,105249,65579,105249,129065c262966,132766,262141,133604,261112,133604v-1016,,-1854,-838,-1854,-1854c259258,70053,215220,18294,156975,6318l131483,3734,105992,6318c47746,18294,3708,70053,3708,131750v,1016,-838,1854,-1854,1854c826,133604,,132766,,131750,,68264,45321,15007,105249,2685l131172,57r57,-57xe" fillcolor="#181717" stroked="f" strokeweight="0">
                  <v:stroke miterlimit="83231f" joinstyle="miter"/>
                  <v:path arrowok="t" o:connecttype="custom" o:connectlocs="1312,0;1315,0;1318,0;1318,1;1577,27;2630,1317;2611,1336;2593,1317;1570,63;1315,37;1060,63;37,1317;19,1336;0,1317;1053,27;1312,1;1312,0" o:connectangles="0,0,0,0,0,0,0,0,0,0,0,0,0,0,0,0,0" textboxrect="0,0,262966,133604"/>
                </v:shape>
                <v:rect id="Rectangle 704" o:spid="_x0000_s1053" style="position:absolute;left:5799;top:8740;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" filled="f" stroked="f">
                  <v:textbox inset="0,0,0,0">
                    <w:txbxContent>
                      <w:p w14:paraId="13B95093"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705" o:spid="_x0000_s1054" style="position:absolute;left:6570;top:8940;width:1045;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" filled="f" stroked="f">
                  <v:textbox inset="0,0,0,0">
                    <w:txbxContent>
                      <w:p w14:paraId="1E0B87FA" w14:textId="77777777" w:rsidR="00000000" w:rsidRDefault="00000000">
                        <w:pPr>
                          <w:spacing w:after="160" w:line="256" w:lineRule="auto"/>
                          <w:ind w:left="0" w:firstLine="0"/>
                          <w:jc w:val="left"/>
                        </w:pPr>
                        <w:r>
                          <w:rPr>
                            <w:rFonts w:ascii="Cambria" w:eastAsia="Cambria" w:hAnsi="Cambria" w:cs="Cambria"/>
                            <w:sz w:val="12"/>
                          </w:rPr>
                          <w:t>13</w:t>
                        </w:r>
                      </w:p>
                    </w:txbxContent>
                  </v:textbox>
                </v:rect>
                <v:shape id="Shape 706" o:spid="_x0000_s1055" style="position:absolute;left:10560;top:9216;width:2630;height:1331;visibility:visible;mso-wrap-style:square;v-text-anchor:top" coordsize="262979,1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" path="m1867,c2883,,3721,838,3721,1854v,61697,44038,113446,102283,125420l131490,129857r25485,-2583c215220,115300,259258,63551,259258,1854,259258,838,260096,,261125,v1016,,1854,838,1854,1854c262979,65340,217658,118587,157722,130907r-21855,2214l132220,133121r-1461,l127113,133121r-21855,-2214c45321,118587,,65340,,1854,,838,838,,1867,xe" fillcolor="#181717" stroked="f" strokeweight="0">
                  <v:stroke miterlimit="83231f" joinstyle="miter"/>
                  <v:path arrowok="t" o:connecttype="custom" o:connectlocs="19,0;37,19;1060,1273;1315,1298;1570,1273;2593,19;2611,0;2630,19;1577,1309;1359,1331;1322,1331;1308,1331;1271,1331;1053,1309;0,19;19,0" o:connectangles="0,0,0,0,0,0,0,0,0,0,0,0,0,0,0,0" textboxrect="0,0,262979,133121"/>
                </v:shape>
                <v:shape id="Shape 707" o:spid="_x0000_s1056" style="position:absolute;left:10560;top:7923;width:2641;height:1336;visibility:visible;mso-wrap-style:square;v-text-anchor:top" coordsize="264071,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" path="m131750,r292,294l132334,v72555,,131737,59195,131737,131750c264071,132766,263258,133604,262229,133604v-1015,,-1866,-838,-1866,-1854c260363,61239,202844,3708,132334,3708r-292,-294l131750,3708c61227,3708,3708,61239,3708,131750v,1016,-838,1854,-1854,1854c838,133604,,132766,,131750,,59195,59182,,131750,xe" fillcolor="#181717" stroked="f" strokeweight="0">
                  <v:stroke miterlimit="83231f" joinstyle="miter"/>
                  <v:path arrowok="t" o:connecttype="custom" o:connectlocs="1318,0;1321,3;1323,0;2641,1317;2623,1336;2604,1317;1323,37;1321,34;1318,37;37,1317;19,1336;0,1317;1318,0" o:connectangles="0,0,0,0,0,0,0,0,0,0,0,0,0" textboxrect="0,0,264071,133604"/>
                </v:shape>
                <v:rect id="Rectangle 708" o:spid="_x0000_s1057" style="position:absolute;left:11085;top:8740;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" filled="f" stroked="f">
                  <v:textbox inset="0,0,0,0">
                    <w:txbxContent>
                      <w:p w14:paraId="4475D18D"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709" o:spid="_x0000_s1058" style="position:absolute;left:11856;top:8940;width:1044;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" filled="f" stroked="f">
                  <v:textbox inset="0,0,0,0">
                    <w:txbxContent>
                      <w:p w14:paraId="2F3A9FAC" w14:textId="77777777" w:rsidR="00000000" w:rsidRDefault="00000000">
                        <w:pPr>
                          <w:spacing w:after="160" w:line="256" w:lineRule="auto"/>
                          <w:ind w:left="0" w:firstLine="0"/>
                          <w:jc w:val="left"/>
                        </w:pPr>
                        <w:r>
                          <w:rPr>
                            <w:rFonts w:ascii="Cambria" w:eastAsia="Cambria" w:hAnsi="Cambria" w:cs="Cambria"/>
                            <w:sz w:val="12"/>
                          </w:rPr>
                          <w:t>23</w:t>
                        </w:r>
                      </w:p>
                    </w:txbxContent>
                  </v:textbox>
                </v:rect>
                <v:shape id="Shape 710" o:spid="_x0000_s1059" style="position:absolute;left:15846;top:9216;width:2629;height:1331;visibility:visible;mso-wrap-style:square;v-text-anchor:top" coordsize="262979,1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" path="m1867,c2896,,3721,838,3721,1854v,61697,44047,113446,102287,125420l131490,129857r25489,-2583c215233,115300,259271,63551,259271,1854,259271,838,260109,,261138,v1015,,1841,838,1841,1854c262979,65340,217658,118587,157722,130907r-21855,2214l132223,133121r-1460,l127114,133121r-21853,-2214c45331,118587,,65340,,1854,,838,851,,1867,xe" fillcolor="#181717" stroked="f" strokeweight="0">
                  <v:stroke miterlimit="83231f" joinstyle="miter"/>
                  <v:path arrowok="t" o:connecttype="custom" o:connectlocs="19,0;37,19;1060,1273;1315,1298;1569,1273;2592,19;2611,0;2629,19;1577,1309;1358,1331;1322,1331;1307,1331;1271,1331;1052,1309;0,19;19,0" o:connectangles="0,0,0,0,0,0,0,0,0,0,0,0,0,0,0,0" textboxrect="0,0,262979,133121"/>
                </v:shape>
                <v:shape id="Shape 711" o:spid="_x0000_s1060" style="position:absolute;left:15846;top:7923;width:2629;height:1336;visibility:visible;mso-wrap-style:square;v-text-anchor:top" coordsize="262979,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" path="m131229,r260,26l131750,r59,59l157721,2685v59937,12322,105258,65579,105258,129065c262979,132766,262153,133604,261137,133604v-1028,,-1867,-838,-1867,-1854c259270,70053,215233,18294,156978,6318l131489,3735,106008,6318c47768,18294,3721,70053,3721,131750v,1016,-825,1854,-1854,1854c851,133604,,132766,,131750,,68264,45331,15007,105261,2685l131171,59r58,-59xe" fillcolor="#181717" stroked="f" strokeweight="0">
                  <v:stroke miterlimit="83231f" joinstyle="miter"/>
                  <v:path arrowok="t" o:connecttype="custom" o:connectlocs="1312,0;1314,0;1317,0;1318,1;1577,27;2629,1317;2611,1336;2592,1317;1569,63;1314,37;1060,63;37,1317;19,1336;0,1317;1052,27;1311,1;1312,0" o:connectangles="0,0,0,0,0,0,0,0,0,0,0,0,0,0,0,0,0" textboxrect="0,0,262979,133604"/>
                </v:shape>
                <v:rect id="Rectangle 712" o:spid="_x0000_s1061" style="position:absolute;left:16360;top:8740;width:10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" filled="f" stroked="f">
                  <v:textbox inset="0,0,0,0">
                    <w:txbxContent>
                      <w:p w14:paraId="2EC755CB" w14:textId="77777777" w:rsidR="00000000" w:rsidRDefault="00000000">
                        <w:pPr>
                          <w:spacing w:after="160" w:line="256" w:lineRule="auto"/>
                          <w:ind w:left="0" w:firstLine="0"/>
                          <w:jc w:val="left"/>
                        </w:pPr>
                        <w:r>
                          <w:rPr>
                            <w:rFonts w:ascii="Cambria" w:eastAsia="Cambria" w:hAnsi="Cambria" w:cs="Cambria"/>
                            <w:i/>
                            <w:sz w:val="16"/>
                          </w:rPr>
                          <w:t>O</w:t>
                        </w:r>
                      </w:p>
                    </w:txbxContent>
                  </v:textbox>
                </v:rect>
                <v:rect id="Rectangle 713" o:spid="_x0000_s1062" style="position:absolute;left:17131;top:8940;width:1044;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" filled="f" stroked="f">
                  <v:textbox inset="0,0,0,0">
                    <w:txbxContent>
                      <w:p w14:paraId="35AC968B" w14:textId="77777777" w:rsidR="00000000" w:rsidRDefault="00000000">
                        <w:pPr>
                          <w:spacing w:after="160" w:line="256" w:lineRule="auto"/>
                          <w:ind w:left="0" w:firstLine="0"/>
                          <w:jc w:val="left"/>
                        </w:pPr>
                        <w:r>
                          <w:rPr>
                            <w:rFonts w:ascii="Cambria" w:eastAsia="Cambria" w:hAnsi="Cambria" w:cs="Cambria"/>
                            <w:sz w:val="12"/>
                          </w:rPr>
                          <w:t>33</w:t>
                        </w:r>
                      </w:p>
                    </w:txbxContent>
                  </v:textbox>
                </v:rect>
                <v:shape id="Shape 714" o:spid="_x0000_s1063" style="position:absolute;left:11;top:5260;width:2629;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" path="m1854,c2870,,3708,838,3708,1854v,61697,44038,113456,102284,125432l131483,129870r25488,-2584c215211,115310,259258,63551,259258,1854,259258,838,260083,,261112,v1016,,1854,838,1854,1854c262966,65329,217645,118584,157717,130906r-25922,2628l131737,133591r-254,-26l131229,133591r-58,-57l105245,130906c45311,118584,,65329,,1854,,838,838,,1854,xe" fillcolor="#181717" stroked="f" strokeweight="0">
                  <v:stroke miterlimit="83231f" joinstyle="miter"/>
                  <v:path arrowok="t" o:connecttype="custom" o:connectlocs="19,0;37,19;1060,1273;1315,1299;1569,1273;2592,19;2610,0;2629,19;1577,1309;1318,1335;1317,1336;1315,1336;1312,1336;1311,1335;1052,1309;0,19;19,0" o:connectangles="0,0,0,0,0,0,0,0,0,0,0,0,0,0,0,0,0" textboxrect="0,0,262966,133591"/>
                </v:shape>
                <v:shape id="Shape 715" o:spid="_x0000_s1064" style="position:absolute;top:3967;width:2640;height:1336;visibility:visible;mso-wrap-style:square;v-text-anchor:top" coordsize="264084,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" path="m131737,r306,304l132347,v72542,,131737,59195,131737,131737c264084,132753,263258,133591,262230,133591v-1016,,-1855,-838,-1855,-1854c260375,61227,202857,3708,132347,3708r-304,-303l131737,3708c61227,3708,3708,61227,3708,131737v,1016,-825,1854,-1854,1854c838,133591,,132753,,131737,,59195,59195,,131737,xe" fillcolor="#181717" stroked="f" strokeweight="0">
                  <v:stroke miterlimit="83231f" joinstyle="miter"/>
                  <v:path arrowok="t" o:connecttype="custom" o:connectlocs="1317,0;1320,3;1323,0;2640,1317;2621,1336;2603,1317;1323,37;1320,34;1317,37;37,1317;19,1336;0,1317;1317,0" o:connectangles="0,0,0,0,0,0,0,0,0,0,0,0,0" textboxrect="0,0,264084,133591"/>
                </v:shape>
                <v:rect id="Rectangle 716" o:spid="_x0000_s1065" style="position:absolute;left:1084;top:4728;width:63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" filled="f" stroked="f">
                  <v:textbox inset="0,0,0,0">
                    <w:txbxContent>
                      <w:p w14:paraId="6F4CF234" w14:textId="77777777" w:rsidR="00000000" w:rsidRDefault="00000000">
                        <w:pPr>
                          <w:spacing w:after="160" w:line="256" w:lineRule="auto"/>
                          <w:ind w:left="0" w:firstLine="0"/>
                          <w:jc w:val="left"/>
                        </w:pPr>
                        <w:r>
                          <w:rPr>
                            <w:rFonts w:ascii="Cambria" w:eastAsia="Cambria" w:hAnsi="Cambria" w:cs="Cambria"/>
                            <w:i/>
                            <w:sz w:val="16"/>
                          </w:rPr>
                          <w:t>s</w:t>
                        </w:r>
                      </w:p>
                    </w:txbxContent>
                  </v:textbox>
                </v:rect>
                <v:shape id="Shape 717" o:spid="_x0000_s1066" style="position:absolute;left:21120;top:5260;width:2630;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" path="m1841,c2870,,3708,838,3708,1854v,61697,44038,113456,102284,125432l131483,129870r25488,-2584c215211,115310,259258,63551,259258,1854,259258,838,260083,,261112,v1016,,1854,838,1854,1854c262966,65329,217645,118584,157717,130906r-25922,2628l131737,133591r-254,-26l131229,133591r-58,-57l105245,130906c45311,118584,,65329,,1854,,838,826,,1841,xe" fillcolor="#181717" stroked="f" strokeweight="0">
                  <v:stroke miterlimit="83231f" joinstyle="miter"/>
                  <v:path arrowok="t" o:connecttype="custom" o:connectlocs="18,0;37,19;1060,1273;1315,1299;1570,1273;2593,19;2611,0;2630,19;1577,1309;1318,1335;1318,1336;1315,1336;1312,1336;1312,1335;1053,1309;0,19;18,0" o:connectangles="0,0,0,0,0,0,0,0,0,0,0,0,0,0,0,0,0" textboxrect="0,0,262966,133591"/>
                </v:shape>
                <v:shape id="Shape 718" o:spid="_x0000_s1067" style="position:absolute;left:21120;top:3967;width:2632;height:1336;visibility:visible;mso-wrap-style:square;v-text-anchor:top" coordsize="263195,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" path="m131737,r305,305l132347,v63474,,116730,45321,129052,105249l263195,122967r,9659l262229,133591v-1015,,-1854,-838,-1854,-1854c260375,61227,202844,3708,132347,3708r-305,-304l131737,3708c61226,3708,3708,61227,3708,131737v,1016,-838,1854,-1867,1854c826,133591,,132753,,131737,,59195,59182,,131737,xe" fillcolor="#181717" stroked="f" strokeweight="0">
                  <v:stroke miterlimit="83231f" joinstyle="miter"/>
                  <v:path arrowok="t" o:connecttype="custom" o:connectlocs="1317,0;1320,3;1323,0;2614,1053;2632,1230;2632,1326;2622,1336;2604,1317;1323,37;1320,34;1317,37;37,1317;18,1336;0,1317;1317,0" o:connectangles="0,0,0,0,0,0,0,0,0,0,0,0,0,0,0" textboxrect="0,0,263195,133591"/>
                </v:shape>
                <v:rect id="Rectangle 719" o:spid="_x0000_s1068" style="position:absolute;left:22260;top:4829;width:48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" filled="f" stroked="f">
                  <v:textbox inset="0,0,0,0">
                    <w:txbxContent>
                      <w:p w14:paraId="48302754" w14:textId="77777777" w:rsidR="00000000" w:rsidRDefault="00000000">
                        <w:pPr>
                          <w:spacing w:after="160" w:line="256" w:lineRule="auto"/>
                          <w:ind w:left="0" w:firstLine="0"/>
                          <w:jc w:val="left"/>
                        </w:pPr>
                        <w:r>
                          <w:rPr>
                            <w:rFonts w:ascii="Cambria" w:eastAsia="Cambria" w:hAnsi="Cambria" w:cs="Cambria"/>
                            <w:i/>
                            <w:sz w:val="16"/>
                          </w:rPr>
                          <w:t>t</w:t>
                        </w:r>
                      </w:p>
                    </w:txbxContent>
                  </v:textbox>
                </v:rect>
                <v:shape id="Shape 720" o:spid="_x0000_s1069" style="position:absolute;left:5000;top:1267;width:321;height:386;visibility:visible;mso-wrap-style:square;v-text-anchor:top" coordsize="32093,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" path="m32004,r89,c27368,12344,24397,25146,23203,38506l,23012c11887,16802,22542,9093,32004,xe" fillcolor="#181717" stroked="f" strokeweight="0">
                  <v:stroke miterlimit="83231f" joinstyle="miter"/>
                  <v:path arrowok="t" o:connecttype="custom" o:connectlocs="320,0;321,0;232,386;0,231;320,0" o:connectangles="0,0,0,0,0" textboxrect="0,0,32093,38506"/>
                </v:shape>
                <v:shape id="Shape 721" o:spid="_x0000_s1070" style="position:absolute;left:4948;top:5127;width:369;height:279;visibility:visible;mso-wrap-style:square;v-text-anchor:top" coordsize="36932,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" path="m,c11697,6401,24028,11036,36932,13818r,190c24028,16789,11697,21438,,27826l,xe" fillcolor="#181717" stroked="f" strokeweight="0">
                  <v:stroke miterlimit="83231f" joinstyle="miter"/>
                  <v:path arrowok="t" o:connecttype="custom" o:connectlocs="0,0;369,139;369,140;0,279;0,0" o:connectangles="0,0,0,0,0" textboxrect="0,0,36932,27826"/>
                </v:shape>
                <v:shape id="Shape 722" o:spid="_x0000_s1071" style="position:absolute;left:5000;top:8892;width:321;height:384;visibility:visible;mso-wrap-style:square;v-text-anchor:top" coordsize="32106,3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" path="m23203,v1206,13360,4178,26162,8903,38405l32017,38405c22555,29413,11887,21704,,15494l23203,xe" fillcolor="#181717" stroked="f" strokeweight="0">
                  <v:stroke miterlimit="83231f" joinstyle="miter"/>
                  <v:path arrowok="t" o:connecttype="custom" o:connectlocs="232,0;321,384;320,384;0,155;232,0" o:connectangles="0,0,0,0,0" textboxrect="0,0,32106,38405"/>
                </v:shape>
                <v:shape id="Shape 723" o:spid="_x0000_s1072" style="position:absolute;left:10223;top:1171;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" path="m,c11684,6401,24028,11049,36919,13818r,190c24028,16789,11684,21425,,27826l,xe" fillcolor="#181717" stroked="f" strokeweight="0">
                  <v:stroke miterlimit="83231f" joinstyle="miter"/>
                  <v:path arrowok="t" o:connecttype="custom" o:connectlocs="0,0;369,139;369,140;0,279;0,0" o:connectangles="0,0,0,0,0" textboxrect="0,0,36919,27826"/>
                </v:shape>
                <v:shape id="Shape 724" o:spid="_x0000_s1073" style="position:absolute;left:15508;top:1171;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" path="m,c11697,6401,24041,11049,36919,13818r,190c24041,16789,11697,21425,,27826l,xe" fillcolor="#181717" stroked="f" strokeweight="0">
                  <v:stroke miterlimit="83231f" joinstyle="miter"/>
                  <v:path arrowok="t" o:connecttype="custom" o:connectlocs="0,0;369,139;369,140;0,279;0,0" o:connectangles="0,0,0,0,0" textboxrect="0,0,36919,27826"/>
                </v:shape>
                <v:shape id="Shape 725" o:spid="_x0000_s1074" style="position:absolute;left:20835;top:4936;width:321;height:384;visibility:visible;mso-wrap-style:square;v-text-anchor:top" coordsize="32105,3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" path="m23203,v1194,13360,4178,26162,8902,38405l32004,38405c22542,29413,11874,21704,,15494l23203,xe" fillcolor="#181717" stroked="f" strokeweight="0">
                  <v:stroke miterlimit="83231f" joinstyle="miter"/>
                  <v:path arrowok="t" o:connecttype="custom" o:connectlocs="232,0;321,384;320,384;0,155;232,0" o:connectangles="0,0,0,0,0" textboxrect="0,0,32105,38405"/>
                </v:shape>
                <v:shape id="Shape 726" o:spid="_x0000_s1075" style="position:absolute;left:10223;top:5127;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" path="m,c11684,6401,24028,11036,36919,13818r,190c24028,16789,11684,21438,,27826l,xe" fillcolor="#181717" stroked="f" strokeweight="0">
                  <v:stroke miterlimit="83231f" joinstyle="miter"/>
                  <v:path arrowok="t" o:connecttype="custom" o:connectlocs="0,0;369,139;369,140;0,279;0,0" o:connectangles="0,0,0,0,0" textboxrect="0,0,36919,27826"/>
                </v:shape>
                <v:shape id="Shape 727" o:spid="_x0000_s1076" style="position:absolute;left:15508;top:5127;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" path="m,c11697,6401,24041,11036,36919,13818r,190c24041,16789,11697,21438,,27826l,xe" fillcolor="#181717" stroked="f" strokeweight="0">
                  <v:stroke miterlimit="83231f" joinstyle="miter"/>
                  <v:path arrowok="t" o:connecttype="custom" o:connectlocs="0,0;369,139;369,140;0,279;0,0" o:connectangles="0,0,0,0,0" textboxrect="0,0,36919,27826"/>
                </v:shape>
                <v:shape id="Shape 728" o:spid="_x0000_s1077" style="position:absolute;left:20783;top:5127;width:369;height:279;visibility:visible;mso-wrap-style:square;v-text-anchor:top" coordsize="36944,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" path="m,c11697,6401,24041,11036,36944,13818r,190c24041,16789,11697,21438,,27826l,xe" fillcolor="#181717" stroked="f" strokeweight="0">
                  <v:stroke miterlimit="83231f" joinstyle="miter"/>
                  <v:path arrowok="t" o:connecttype="custom" o:connectlocs="0,0;369,139;369,140;0,279;0,0" o:connectangles="0,0,0,0,0" textboxrect="0,0,36944,27826"/>
                </v:shape>
                <v:shape id="Shape 729" o:spid="_x0000_s1078" style="position:absolute;left:10223;top:9094;width:369;height:279;visibility:visible;mso-wrap-style:square;v-text-anchor:top" coordsize="36919,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" path="m,c11684,6401,24028,11049,36919,13830r,191c24028,16802,11684,21438,,27838l,xe" fillcolor="#181717" stroked="f" strokeweight="0">
                  <v:stroke miterlimit="83231f" joinstyle="miter"/>
                  <v:path arrowok="t" o:connecttype="custom" o:connectlocs="0,0;369,139;369,141;0,279;0,0" o:connectangles="0,0,0,0,0" textboxrect="0,0,36919,27838"/>
                </v:shape>
                <v:shape id="Shape 730" o:spid="_x0000_s1079" style="position:absolute;left:15508;top:9094;width:369;height:279;visibility:visible;mso-wrap-style:square;v-text-anchor:top" coordsize="36919,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" path="m,c11697,6401,24041,11049,36919,13830r,191c24041,16802,11697,21438,,27838l,xe" fillcolor="#181717" stroked="f" strokeweight="0">
                  <v:stroke miterlimit="83231f" joinstyle="miter"/>
                  <v:path arrowok="t" o:connecttype="custom" o:connectlocs="0,0;369,139;369,141;0,279;0,0" o:connectangles="0,0,0,0,0" textboxrect="0,0,36919,27838"/>
                </v:shape>
                <v:shape id="Shape 731" o:spid="_x0000_s1080" style="position:absolute;left:20835;top:5235;width:321;height:385;visibility:visible;mso-wrap-style:square;v-text-anchor:top" coordsize="32106,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" path="m32004,r102,c27381,12344,24397,25146,23203,38506l,23012c11874,16802,22542,9093,32004,xe" fillcolor="#181717" stroked="f" strokeweight="0">
                  <v:stroke miterlimit="83231f" joinstyle="miter"/>
                  <v:path arrowok="t" o:connecttype="custom" o:connectlocs="320,0;321,0;232,385;0,230;320,0" o:connectangles="0,0,0,0,0" textboxrect="0,0,32106,38506"/>
                </v:shape>
                <v:shape id="Shape 732" o:spid="_x0000_s1081" style="position:absolute;left:10750;top:3916;width:378;height:333;visibility:visible;mso-wrap-style:square;v-text-anchor:top" coordsize="37846,3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" path="m16701,v5473,12154,12623,23279,21145,33210l37846,33312c25794,27927,13170,24219,,22365l16701,xe" fillcolor="#181717" stroked="f" strokeweight="0">
                  <v:stroke miterlimit="83231f" joinstyle="miter"/>
                  <v:path arrowok="t" o:connecttype="custom" o:connectlocs="167,0;378,332;378,333;0,224;167,0" o:connectangles="0,0,0,0,0" textboxrect="0,0,37846,33312"/>
                </v:shape>
                <v:shape id="Shape 733" o:spid="_x0000_s1082" style="position:absolute;left:15750;top:8141;width:385;height:321;visibility:visible;mso-wrap-style:square;v-text-anchor:top" coordsize="3849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" path="m15481,v6223,11786,13920,22543,23013,31915l38494,32004c26149,27368,13348,24308,,23101l15481,xe" fillcolor="#181717" stroked="f" strokeweight="0">
                  <v:stroke miterlimit="83231f" joinstyle="miter"/>
                  <v:path arrowok="t" o:connecttype="custom" o:connectlocs="155,0;385,320;385,321;0,232;155,0" o:connectangles="0,0,0,0,0" textboxrect="0,0,38494,32004"/>
                </v:shape>
                <v:shape id="Shape 734" o:spid="_x0000_s1083" style="position:absolute;left:16010;top:6312;width:393;height:290;visibility:visible;mso-wrap-style:square;v-text-anchor:top" coordsize="39256,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" path="m39256,c29032,8344,20041,18085,12433,29032l,4077c13272,4547,26441,3150,39256,xe" fillcolor="#181717" stroked="f" strokeweight="0">
                  <v:stroke miterlimit="83231f" joinstyle="miter"/>
                  <v:path arrowok="t" o:connecttype="custom" o:connectlocs="393,0;124,290;0,41;393,0" o:connectangles="0,0,0,0" textboxrect="0,0,39256,29032"/>
                </v:shape>
                <v:shape id="Shape 735" o:spid="_x0000_s1084" style="position:absolute;left:17025;top:2866;width:279;height:369;visibility:visible;mso-wrap-style:square;v-text-anchor:top" coordsize="27826,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" path="m13805,r190,c16789,12890,21425,25235,27826,36919l,36919c6388,25235,11036,12890,13805,xe" fillcolor="#181717" stroked="f" strokeweight="0">
                  <v:stroke miterlimit="83231f" joinstyle="miter"/>
                  <v:path arrowok="t" o:connecttype="custom" o:connectlocs="138,0;140,0;279,369;0,369;138,0" o:connectangles="0,0,0,0,0" textboxrect="0,0,27826,36919"/>
                </v:shape>
                <v:shape id="Shape 736" o:spid="_x0000_s1085" style="position:absolute;left:6465;top:6564;width:278;height:370;visibility:visible;mso-wrap-style:square;v-text-anchor:top" coordsize="27826,3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" path="m13818,r190,c16789,12903,21425,25248,27826,36932l,36932c6401,25248,11036,12903,13818,xe" fillcolor="#181717" stroked="f" strokeweight="0">
                  <v:stroke miterlimit="83231f" joinstyle="miter"/>
                  <v:path arrowok="t" o:connecttype="custom" o:connectlocs="138,0;140,0;278,370;0,370;138,0" o:connectangles="0,0,0,0,0" textboxrect="0,0,27826,369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7" o:spid="_x0000_s1086" type="#_x0000_t75" style="position:absolute;left:2602;top:1267;width:18562;height: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">
                  <v:imagedata r:id="rId8" o:title=""/>
                </v:shape>
                <v:shape id="Shape 738" o:spid="_x0000_s1087" style="position:absolute;left:10993;top:2356;width:392;height:291;visibility:visible;mso-wrap-style:square;v-text-anchor:top" coordsize="39243,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" path="m39243,c29045,8344,20053,18085,12433,29032l,4077c13271,4547,26441,3150,39243,xe" fillcolor="#181717" stroked="f" strokeweight="0">
                  <v:stroke miterlimit="83231f" joinstyle="miter"/>
                  <v:path arrowok="t" o:connecttype="custom" o:connectlocs="392,0;124,291;0,41;392,0" o:connectangles="0,0,0,0" textboxrect="0,0,39243,29032"/>
                </v:shape>
                <w10:anchorlock/>
              </v:group>
            </w:pict>
          </mc:Fallback>
        </mc:AlternateContent>
      </w:r>
    </w:p>
    <w:p w14:paraId="0103445C" w14:textId="77777777" w:rsidR="00000000" w:rsidRDefault="00000000">
      <w:pPr>
        <w:spacing w:after="593" w:line="261" w:lineRule="auto"/>
        <w:ind w:left="-5"/>
      </w:pPr>
      <w:r>
        <w:rPr>
          <w:sz w:val="18"/>
        </w:rPr>
        <w:t>图</w:t>
      </w:r>
      <w:r>
        <w:rPr>
          <w:sz w:val="18"/>
        </w:rPr>
        <w:t xml:space="preserve"> 1. </w:t>
      </w:r>
      <w:r>
        <w:rPr>
          <w:sz w:val="18"/>
        </w:rPr>
        <w:t>解决方案的编码。</w:t>
      </w:r>
    </w:p>
    <w:p w14:paraId="756236E4" w14:textId="77777777" w:rsidR="00000000" w:rsidRDefault="00000000">
      <w:pPr>
        <w:spacing w:after="515"/>
        <w:ind w:left="-5"/>
      </w:pPr>
      <w:r>
        <w:t>如果相应操作之间存在路由约束或资源约束，则两个顶点之间存在边。</w:t>
      </w:r>
      <w:r>
        <w:rPr>
          <w:vertAlign w:val="subscript"/>
        </w:rPr>
        <w:t xml:space="preserve">O n </w:t>
      </w:r>
      <w:r>
        <w:rPr>
          <w:sz w:val="15"/>
          <w:vertAlign w:val="subscript"/>
        </w:rPr>
        <w:t xml:space="preserve">j </w:t>
      </w:r>
      <w:r>
        <w:rPr>
          <w:vertAlign w:val="subscript"/>
        </w:rPr>
        <w:t>,j</w:t>
      </w:r>
      <w:r>
        <w:t>和</w:t>
      </w:r>
      <w:r>
        <w:t xml:space="preserve"> t</w:t>
      </w:r>
      <w:r>
        <w:t>之间有一条边，长度为</w:t>
      </w:r>
      <w:r>
        <w:t xml:space="preserve"> p </w:t>
      </w:r>
      <w:r>
        <w:rPr>
          <w:vertAlign w:val="subscript"/>
        </w:rPr>
        <w:t xml:space="preserve">n </w:t>
      </w:r>
      <w:r>
        <w:rPr>
          <w:sz w:val="15"/>
          <w:vertAlign w:val="subscript"/>
        </w:rPr>
        <w:t xml:space="preserve">j </w:t>
      </w:r>
      <w:r>
        <w:rPr>
          <w:vertAlign w:val="subscript"/>
        </w:rPr>
        <w:t>,j</w:t>
      </w:r>
      <w:r>
        <w:t>；</w:t>
      </w:r>
      <w:r>
        <w:rPr>
          <w:vertAlign w:val="subscript"/>
        </w:rPr>
        <w:t xml:space="preserve">s </w:t>
      </w:r>
      <w:r>
        <w:rPr>
          <w:vertAlign w:val="subscript"/>
        </w:rPr>
        <w:t>和</w:t>
      </w:r>
      <w:r>
        <w:rPr>
          <w:vertAlign w:val="subscript"/>
        </w:rPr>
        <w:t xml:space="preserve"> O 1,j</w:t>
      </w:r>
      <w:r>
        <w:t>之间长度为</w:t>
      </w:r>
      <w:r>
        <w:t xml:space="preserve"> 0 </w:t>
      </w:r>
      <w:r>
        <w:t>的边。对于其他边，长度等于边原点处操作的处理时间。该图不包含任何环，并且所有弧的长度均为正。相应调度的完工时间或最大延迟时间的评估可以在多项式时间内精确完成（图</w:t>
      </w:r>
      <w:r>
        <w:t xml:space="preserve"> 1</w:t>
      </w:r>
      <w:r>
        <w:t>）。</w:t>
      </w:r>
    </w:p>
    <w:p w14:paraId="53E0AEE1" w14:textId="77777777" w:rsidR="00000000" w:rsidRDefault="00000000">
      <w:pPr>
        <w:pStyle w:val="1"/>
        <w:ind w:left="-5"/>
      </w:pPr>
      <w:r>
        <w:t xml:space="preserve">3.1.2 </w:t>
      </w:r>
      <w:r>
        <w:t>初始解</w:t>
      </w:r>
    </w:p>
    <w:p w14:paraId="6DA1E240" w14:textId="77777777" w:rsidR="00000000" w:rsidRDefault="00000000">
      <w:pPr>
        <w:ind w:left="-5"/>
      </w:pPr>
      <w:r>
        <w:t>初始解由两步贪心算法给出。第一步包括解决每个工序的分配问题，第二步包括解决作业车间问题，而不修改工序的分配。</w:t>
      </w:r>
    </w:p>
    <w:p w14:paraId="76719C65" w14:textId="77777777" w:rsidR="00000000" w:rsidRDefault="00000000">
      <w:pPr>
        <w:ind w:left="-15" w:firstLine="299"/>
      </w:pPr>
      <w:r>
        <w:t>第一步</w:t>
      </w:r>
      <w:r>
        <w:t xml:space="preserve"> – </w:t>
      </w:r>
      <w:r>
        <w:t>首先，将操作按</w:t>
      </w:r>
      <w:r>
        <w:t xml:space="preserve"> jR </w:t>
      </w:r>
      <w:r>
        <w:rPr>
          <w:vertAlign w:val="subscript"/>
        </w:rPr>
        <w:t>i,j</w:t>
      </w:r>
      <w:r>
        <w:t xml:space="preserve"> j </w:t>
      </w:r>
      <w:r>
        <w:t>非递减顺序排序，并按非递增</w:t>
      </w:r>
      <w:r>
        <w:t xml:space="preserve"> p </w:t>
      </w:r>
      <w:r>
        <w:rPr>
          <w:vertAlign w:val="subscript"/>
        </w:rPr>
        <w:t>i,j</w:t>
      </w:r>
      <w:r>
        <w:t>顺序排序以打破平局。操作列表称为</w:t>
      </w:r>
      <w:r>
        <w:t xml:space="preserve"> O</w:t>
      </w:r>
      <w:r>
        <w:t>。一项资源的工作负载由分配的操作的处理时间之和来定义。资源按其工作量非递减顺序排序，该列表称为</w:t>
      </w:r>
      <w:r>
        <w:t xml:space="preserve"> R</w:t>
      </w:r>
      <w:r>
        <w:t>。根据列表</w:t>
      </w:r>
      <w:r>
        <w:t xml:space="preserve"> O </w:t>
      </w:r>
      <w:r>
        <w:t>进行操作，对于每个操作</w:t>
      </w:r>
      <w:r>
        <w:t xml:space="preserve"> O </w:t>
      </w:r>
      <w:r>
        <w:rPr>
          <w:vertAlign w:val="subscript"/>
        </w:rPr>
        <w:t>i,j</w:t>
      </w:r>
      <w:r>
        <w:t>，将</w:t>
      </w:r>
      <w:r>
        <w:t xml:space="preserve"> R </w:t>
      </w:r>
      <w:r>
        <w:t>中属于</w:t>
      </w:r>
      <w:r>
        <w:t xml:space="preserve"> R </w:t>
      </w:r>
      <w:r>
        <w:rPr>
          <w:vertAlign w:val="subscript"/>
        </w:rPr>
        <w:t>i,j</w:t>
      </w:r>
      <w:r>
        <w:t>的第一个资源分配给操作时，该资源的工作负载以及资源的排序都会更新。该过程不断迭代，直到</w:t>
      </w:r>
      <w:r>
        <w:t xml:space="preserve"> O </w:t>
      </w:r>
      <w:r>
        <w:t>的所有操作都分配给一个资源。</w:t>
      </w:r>
    </w:p>
    <w:p w14:paraId="7F89C54D" w14:textId="77777777" w:rsidR="00000000" w:rsidRDefault="00000000">
      <w:pPr>
        <w:spacing w:after="516"/>
        <w:ind w:left="-15" w:firstLine="299"/>
      </w:pPr>
      <w:r>
        <w:t>第二步</w:t>
      </w:r>
      <w:r>
        <w:t>——</w:t>
      </w:r>
      <w:r>
        <w:t>使用基于</w:t>
      </w:r>
      <w:r>
        <w:t>“</w:t>
      </w:r>
      <w:r>
        <w:t>松弛</w:t>
      </w:r>
      <w:r>
        <w:t>”</w:t>
      </w:r>
      <w:r>
        <w:t>规则的贪心算法解决作业车间问题。我们用</w:t>
      </w:r>
      <w:r>
        <w:t xml:space="preserve"> S </w:t>
      </w:r>
      <w:r>
        <w:t>表示候选操作集。一开始，</w:t>
      </w:r>
      <w:r>
        <w:t xml:space="preserve">S={O </w:t>
      </w:r>
      <w:r>
        <w:rPr>
          <w:vertAlign w:val="subscript"/>
        </w:rPr>
        <w:t>1,j</w:t>
      </w:r>
      <w:r>
        <w:t xml:space="preserve"> , 1jn}</w:t>
      </w:r>
      <w:r>
        <w:t>。候选操作按其发布时间非递减顺序排序（以及松弛非递减顺序以打破平局）。操作</w:t>
      </w:r>
      <w:r>
        <w:t xml:space="preserve"> O </w:t>
      </w:r>
      <w:r>
        <w:rPr>
          <w:vertAlign w:val="subscript"/>
        </w:rPr>
        <w:t>i,j</w:t>
      </w:r>
      <w:r>
        <w:rPr>
          <w:vertAlign w:val="subscript"/>
        </w:rPr>
        <w:t>的释放时间是执行资源可用于处理操作</w:t>
      </w:r>
      <w:r>
        <w:rPr>
          <w:vertAlign w:val="subscript"/>
        </w:rPr>
        <w:t xml:space="preserve"> O i,j </w:t>
      </w:r>
      <w:r>
        <w:rPr>
          <w:vertAlign w:val="subscript"/>
        </w:rPr>
        <w:t>的</w:t>
      </w:r>
      <w:r>
        <w:t>空闲时间与操作</w:t>
      </w:r>
      <w:r>
        <w:t xml:space="preserve"> O </w:t>
      </w:r>
      <w:r>
        <w:rPr>
          <w:vertAlign w:val="subscript"/>
        </w:rPr>
        <w:t>i1,j</w:t>
      </w:r>
      <w:r>
        <w:t>（如果存在）的完成时间之间的最大值。</w:t>
      </w:r>
      <w:r>
        <w:rPr>
          <w:vertAlign w:val="subscript"/>
        </w:rPr>
        <w:t>操作</w:t>
      </w:r>
      <w:r>
        <w:rPr>
          <w:vertAlign w:val="subscript"/>
        </w:rPr>
        <w:t xml:space="preserve"> O i,j </w:t>
      </w:r>
      <w:r>
        <w:t>的松弛是作业</w:t>
      </w:r>
      <w:r>
        <w:t xml:space="preserve"> J </w:t>
      </w:r>
      <w:r>
        <w:rPr>
          <w:vertAlign w:val="subscript"/>
        </w:rPr>
        <w:t>j</w:t>
      </w:r>
      <w:r>
        <w:t>的到期日期与该作业的完成时间之间的差值，就好像剩余操作在</w:t>
      </w:r>
      <w:r>
        <w:t xml:space="preserve"> O </w:t>
      </w:r>
      <w:r>
        <w:rPr>
          <w:vertAlign w:val="subscript"/>
        </w:rPr>
        <w:t>i,j</w:t>
      </w:r>
      <w:r>
        <w:t>之后没有空闲时间处理一样。安排第一个候选操作，更新发布日期，更新</w:t>
      </w:r>
      <w:r>
        <w:t xml:space="preserve"> S</w:t>
      </w:r>
      <w:r>
        <w:t>，并且在</w:t>
      </w:r>
      <w:r>
        <w:t xml:space="preserve"> S6/4; </w:t>
      </w:r>
      <w:r>
        <w:t>期间迭代该过程。</w:t>
      </w:r>
    </w:p>
    <w:p w14:paraId="6363097D" w14:textId="77777777" w:rsidR="00000000" w:rsidRDefault="00000000">
      <w:pPr>
        <w:pStyle w:val="1"/>
        <w:ind w:left="-5"/>
      </w:pPr>
      <w:r>
        <w:t xml:space="preserve">3.1.3 </w:t>
      </w:r>
      <w:r>
        <w:t>邻居的定义</w:t>
      </w:r>
    </w:p>
    <w:p w14:paraId="696FFD9D" w14:textId="77777777" w:rsidR="00000000" w:rsidRDefault="00000000">
      <w:pPr>
        <w:ind w:left="-5"/>
      </w:pPr>
      <w:r>
        <w:t>邻居是通过移动操作获得的。这种独特的技术允许修改分配和序列。在里面</w:t>
      </w:r>
    </w:p>
    <w:p w14:paraId="08615DE2" w14:textId="77777777" w:rsidR="00000000" w:rsidRDefault="00000000">
      <w:pPr>
        <w:spacing w:after="201" w:line="256" w:lineRule="auto"/>
        <w:ind w:left="1955" w:firstLine="0"/>
        <w:jc w:val="left"/>
      </w:pPr>
      <w:r>
        <w:rPr>
          <w:noProof/>
        </w:rPr>
        <mc:AlternateContent>
          <mc:Choice Requires="wpg">
            <w:drawing>
              <wp:inline distT="0" distB="0" distL="0" distR="0" wp14:anchorId="12975438" wp14:editId="0FB7B46E">
                <wp:extent cx="2375535" cy="1054735"/>
                <wp:effectExtent l="0" t="0" r="5715" b="2540"/>
                <wp:docPr id="811160683" name="Group 33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5535" cy="1054735"/>
                          <a:chOff x="0" y="0"/>
                          <a:chExt cx="23752" cy="10547"/>
                        </a:xfrm>
                      </wpg:grpSpPr>
                      <wps:wsp>
                        <wps:cNvPr id="1255451518" name="Shape 1009"/>
                        <wps:cNvSpPr>
                          <a:spLocks/>
                        </wps:cNvSpPr>
                        <wps:spPr bwMode="auto">
                          <a:xfrm>
                            <a:off x="11" y="9216"/>
                            <a:ext cx="2629" cy="1331"/>
                          </a:xfrm>
                          <a:custGeom>
                            <a:avLst/>
                            <a:gdLst>
                              <a:gd name="T0" fmla="*/ 1854 w 262966"/>
                              <a:gd name="T1" fmla="*/ 0 h 133121"/>
                              <a:gd name="T2" fmla="*/ 3708 w 262966"/>
                              <a:gd name="T3" fmla="*/ 1854 h 133121"/>
                              <a:gd name="T4" fmla="*/ 105992 w 262966"/>
                              <a:gd name="T5" fmla="*/ 127299 h 133121"/>
                              <a:gd name="T6" fmla="*/ 131483 w 262966"/>
                              <a:gd name="T7" fmla="*/ 129883 h 133121"/>
                              <a:gd name="T8" fmla="*/ 156971 w 262966"/>
                              <a:gd name="T9" fmla="*/ 127299 h 133121"/>
                              <a:gd name="T10" fmla="*/ 259258 w 262966"/>
                              <a:gd name="T11" fmla="*/ 1854 h 133121"/>
                              <a:gd name="T12" fmla="*/ 261112 w 262966"/>
                              <a:gd name="T13" fmla="*/ 0 h 133121"/>
                              <a:gd name="T14" fmla="*/ 262966 w 262966"/>
                              <a:gd name="T15" fmla="*/ 1854 h 133121"/>
                              <a:gd name="T16" fmla="*/ 157717 w 262966"/>
                              <a:gd name="T17" fmla="*/ 130931 h 133121"/>
                              <a:gd name="T18" fmla="*/ 136114 w 262966"/>
                              <a:gd name="T19" fmla="*/ 133121 h 133121"/>
                              <a:gd name="T20" fmla="*/ 132229 w 262966"/>
                              <a:gd name="T21" fmla="*/ 133121 h 133121"/>
                              <a:gd name="T22" fmla="*/ 130737 w 262966"/>
                              <a:gd name="T23" fmla="*/ 133121 h 133121"/>
                              <a:gd name="T24" fmla="*/ 126851 w 262966"/>
                              <a:gd name="T25" fmla="*/ 133121 h 133121"/>
                              <a:gd name="T26" fmla="*/ 105245 w 262966"/>
                              <a:gd name="T27" fmla="*/ 130931 h 133121"/>
                              <a:gd name="T28" fmla="*/ 0 w 262966"/>
                              <a:gd name="T29" fmla="*/ 1854 h 133121"/>
                              <a:gd name="T30" fmla="*/ 1854 w 262966"/>
                              <a:gd name="T31" fmla="*/ 0 h 133121"/>
                              <a:gd name="T32" fmla="*/ 0 w 262966"/>
                              <a:gd name="T33" fmla="*/ 0 h 133121"/>
                              <a:gd name="T34" fmla="*/ 262966 w 262966"/>
                              <a:gd name="T35" fmla="*/ 133121 h 133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66" h="133121">
                                <a:moveTo>
                                  <a:pt x="1854" y="0"/>
                                </a:moveTo>
                                <a:cubicBezTo>
                                  <a:pt x="2870" y="0"/>
                                  <a:pt x="3708" y="838"/>
                                  <a:pt x="3708" y="1854"/>
                                </a:cubicBezTo>
                                <a:cubicBezTo>
                                  <a:pt x="3708" y="63562"/>
                                  <a:pt x="47746" y="115323"/>
                                  <a:pt x="105992" y="127299"/>
                                </a:cubicBezTo>
                                <a:lnTo>
                                  <a:pt x="131483" y="129883"/>
                                </a:lnTo>
                                <a:lnTo>
                                  <a:pt x="156971" y="127299"/>
                                </a:lnTo>
                                <a:cubicBezTo>
                                  <a:pt x="215211" y="115323"/>
                                  <a:pt x="259258" y="63562"/>
                                  <a:pt x="259258" y="1854"/>
                                </a:cubicBezTo>
                                <a:cubicBezTo>
                                  <a:pt x="259258" y="838"/>
                                  <a:pt x="260083" y="0"/>
                                  <a:pt x="261112" y="0"/>
                                </a:cubicBezTo>
                                <a:cubicBezTo>
                                  <a:pt x="262128" y="0"/>
                                  <a:pt x="262966" y="838"/>
                                  <a:pt x="262966" y="1854"/>
                                </a:cubicBezTo>
                                <a:cubicBezTo>
                                  <a:pt x="262966" y="65340"/>
                                  <a:pt x="217645" y="118606"/>
                                  <a:pt x="157717" y="130931"/>
                                </a:cubicBezTo>
                                <a:lnTo>
                                  <a:pt x="136114" y="133121"/>
                                </a:lnTo>
                                <a:lnTo>
                                  <a:pt x="132229" y="133121"/>
                                </a:lnTo>
                                <a:lnTo>
                                  <a:pt x="130737" y="133121"/>
                                </a:lnTo>
                                <a:lnTo>
                                  <a:pt x="126851" y="133121"/>
                                </a:lnTo>
                                <a:lnTo>
                                  <a:pt x="105245" y="130931"/>
                                </a:lnTo>
                                <a:cubicBezTo>
                                  <a:pt x="45311" y="118606"/>
                                  <a:pt x="0" y="65340"/>
                                  <a:pt x="0" y="1854"/>
                                </a:cubicBezTo>
                                <a:cubicBezTo>
                                  <a:pt x="0" y="838"/>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8930696" name="Shape 1010"/>
                        <wps:cNvSpPr>
                          <a:spLocks/>
                        </wps:cNvSpPr>
                        <wps:spPr bwMode="auto">
                          <a:xfrm>
                            <a:off x="0" y="7923"/>
                            <a:ext cx="2640" cy="1336"/>
                          </a:xfrm>
                          <a:custGeom>
                            <a:avLst/>
                            <a:gdLst>
                              <a:gd name="T0" fmla="*/ 131737 w 264084"/>
                              <a:gd name="T1" fmla="*/ 0 h 133591"/>
                              <a:gd name="T2" fmla="*/ 132043 w 264084"/>
                              <a:gd name="T3" fmla="*/ 304 h 133591"/>
                              <a:gd name="T4" fmla="*/ 132347 w 264084"/>
                              <a:gd name="T5" fmla="*/ 0 h 133591"/>
                              <a:gd name="T6" fmla="*/ 264084 w 264084"/>
                              <a:gd name="T7" fmla="*/ 131737 h 133591"/>
                              <a:gd name="T8" fmla="*/ 262230 w 264084"/>
                              <a:gd name="T9" fmla="*/ 133591 h 133591"/>
                              <a:gd name="T10" fmla="*/ 260375 w 264084"/>
                              <a:gd name="T11" fmla="*/ 131737 h 133591"/>
                              <a:gd name="T12" fmla="*/ 132347 w 264084"/>
                              <a:gd name="T13" fmla="*/ 3708 h 133591"/>
                              <a:gd name="T14" fmla="*/ 132043 w 264084"/>
                              <a:gd name="T15" fmla="*/ 3405 h 133591"/>
                              <a:gd name="T16" fmla="*/ 131737 w 264084"/>
                              <a:gd name="T17" fmla="*/ 3708 h 133591"/>
                              <a:gd name="T18" fmla="*/ 3708 w 264084"/>
                              <a:gd name="T19" fmla="*/ 131737 h 133591"/>
                              <a:gd name="T20" fmla="*/ 1854 w 264084"/>
                              <a:gd name="T21" fmla="*/ 133591 h 133591"/>
                              <a:gd name="T22" fmla="*/ 0 w 264084"/>
                              <a:gd name="T23" fmla="*/ 131737 h 133591"/>
                              <a:gd name="T24" fmla="*/ 131737 w 264084"/>
                              <a:gd name="T25" fmla="*/ 0 h 133591"/>
                              <a:gd name="T26" fmla="*/ 0 w 264084"/>
                              <a:gd name="T27" fmla="*/ 0 h 133591"/>
                              <a:gd name="T28" fmla="*/ 264084 w 264084"/>
                              <a:gd name="T29"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84" h="133591">
                                <a:moveTo>
                                  <a:pt x="131737" y="0"/>
                                </a:moveTo>
                                <a:lnTo>
                                  <a:pt x="132043" y="304"/>
                                </a:lnTo>
                                <a:lnTo>
                                  <a:pt x="132347" y="0"/>
                                </a:lnTo>
                                <a:cubicBezTo>
                                  <a:pt x="204889" y="0"/>
                                  <a:pt x="264084" y="59195"/>
                                  <a:pt x="264084" y="131737"/>
                                </a:cubicBezTo>
                                <a:cubicBezTo>
                                  <a:pt x="264084" y="132766"/>
                                  <a:pt x="263258" y="133591"/>
                                  <a:pt x="262230" y="133591"/>
                                </a:cubicBezTo>
                                <a:cubicBezTo>
                                  <a:pt x="261214" y="133591"/>
                                  <a:pt x="260375" y="132766"/>
                                  <a:pt x="260375" y="131737"/>
                                </a:cubicBezTo>
                                <a:cubicBezTo>
                                  <a:pt x="260375" y="61239"/>
                                  <a:pt x="202857" y="3708"/>
                                  <a:pt x="132347" y="3708"/>
                                </a:cubicBezTo>
                                <a:lnTo>
                                  <a:pt x="132043" y="3405"/>
                                </a:lnTo>
                                <a:lnTo>
                                  <a:pt x="131737" y="3708"/>
                                </a:lnTo>
                                <a:cubicBezTo>
                                  <a:pt x="61227" y="3708"/>
                                  <a:pt x="3708" y="61239"/>
                                  <a:pt x="3708" y="131737"/>
                                </a:cubicBezTo>
                                <a:cubicBezTo>
                                  <a:pt x="3708" y="132766"/>
                                  <a:pt x="2883" y="133591"/>
                                  <a:pt x="1854" y="133591"/>
                                </a:cubicBezTo>
                                <a:cubicBezTo>
                                  <a:pt x="838" y="133591"/>
                                  <a:pt x="0" y="132766"/>
                                  <a:pt x="0" y="131737"/>
                                </a:cubicBezTo>
                                <a:cubicBezTo>
                                  <a:pt x="0" y="59195"/>
                                  <a:pt x="59195" y="0"/>
                                  <a:pt x="13173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7511545" name="Shape 1011"/>
                        <wps:cNvSpPr>
                          <a:spLocks/>
                        </wps:cNvSpPr>
                        <wps:spPr bwMode="auto">
                          <a:xfrm>
                            <a:off x="7923" y="1293"/>
                            <a:ext cx="2629" cy="1336"/>
                          </a:xfrm>
                          <a:custGeom>
                            <a:avLst/>
                            <a:gdLst>
                              <a:gd name="T0" fmla="*/ 1854 w 262966"/>
                              <a:gd name="T1" fmla="*/ 0 h 133591"/>
                              <a:gd name="T2" fmla="*/ 3708 w 262966"/>
                              <a:gd name="T3" fmla="*/ 1841 h 133591"/>
                              <a:gd name="T4" fmla="*/ 105992 w 262966"/>
                              <a:gd name="T5" fmla="*/ 127273 h 133591"/>
                              <a:gd name="T6" fmla="*/ 131477 w 262966"/>
                              <a:gd name="T7" fmla="*/ 129857 h 133591"/>
                              <a:gd name="T8" fmla="*/ 156962 w 262966"/>
                              <a:gd name="T9" fmla="*/ 127273 h 133591"/>
                              <a:gd name="T10" fmla="*/ 259258 w 262966"/>
                              <a:gd name="T11" fmla="*/ 1841 h 133591"/>
                              <a:gd name="T12" fmla="*/ 261112 w 262966"/>
                              <a:gd name="T13" fmla="*/ 0 h 133591"/>
                              <a:gd name="T14" fmla="*/ 262966 w 262966"/>
                              <a:gd name="T15" fmla="*/ 1841 h 133591"/>
                              <a:gd name="T16" fmla="*/ 157709 w 262966"/>
                              <a:gd name="T17" fmla="*/ 130906 h 133591"/>
                              <a:gd name="T18" fmla="*/ 131796 w 262966"/>
                              <a:gd name="T19" fmla="*/ 133533 h 133591"/>
                              <a:gd name="T20" fmla="*/ 131737 w 262966"/>
                              <a:gd name="T21" fmla="*/ 133591 h 133591"/>
                              <a:gd name="T22" fmla="*/ 131477 w 262966"/>
                              <a:gd name="T23" fmla="*/ 133565 h 133591"/>
                              <a:gd name="T24" fmla="*/ 131216 w 262966"/>
                              <a:gd name="T25" fmla="*/ 133591 h 133591"/>
                              <a:gd name="T26" fmla="*/ 131158 w 262966"/>
                              <a:gd name="T27" fmla="*/ 133533 h 133591"/>
                              <a:gd name="T28" fmla="*/ 105245 w 262966"/>
                              <a:gd name="T29" fmla="*/ 130906 h 133591"/>
                              <a:gd name="T30" fmla="*/ 0 w 262966"/>
                              <a:gd name="T31" fmla="*/ 1841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26"/>
                                  <a:pt x="3708" y="1841"/>
                                </a:cubicBezTo>
                                <a:cubicBezTo>
                                  <a:pt x="3708" y="63538"/>
                                  <a:pt x="47746" y="115297"/>
                                  <a:pt x="105992" y="127273"/>
                                </a:cubicBezTo>
                                <a:lnTo>
                                  <a:pt x="131477" y="129857"/>
                                </a:lnTo>
                                <a:lnTo>
                                  <a:pt x="156962" y="127273"/>
                                </a:lnTo>
                                <a:cubicBezTo>
                                  <a:pt x="215211" y="115297"/>
                                  <a:pt x="259258" y="63538"/>
                                  <a:pt x="259258" y="1841"/>
                                </a:cubicBezTo>
                                <a:cubicBezTo>
                                  <a:pt x="259258" y="826"/>
                                  <a:pt x="260083" y="0"/>
                                  <a:pt x="261112" y="0"/>
                                </a:cubicBezTo>
                                <a:cubicBezTo>
                                  <a:pt x="262128" y="0"/>
                                  <a:pt x="262966" y="826"/>
                                  <a:pt x="262966" y="1841"/>
                                </a:cubicBezTo>
                                <a:cubicBezTo>
                                  <a:pt x="262966" y="65327"/>
                                  <a:pt x="217645" y="118584"/>
                                  <a:pt x="157709" y="130906"/>
                                </a:cubicBezTo>
                                <a:lnTo>
                                  <a:pt x="131796" y="133533"/>
                                </a:lnTo>
                                <a:lnTo>
                                  <a:pt x="131737" y="133591"/>
                                </a:lnTo>
                                <a:lnTo>
                                  <a:pt x="131477" y="133565"/>
                                </a:lnTo>
                                <a:lnTo>
                                  <a:pt x="131216" y="133591"/>
                                </a:lnTo>
                                <a:lnTo>
                                  <a:pt x="131158" y="133533"/>
                                </a:lnTo>
                                <a:lnTo>
                                  <a:pt x="105245" y="130906"/>
                                </a:lnTo>
                                <a:cubicBezTo>
                                  <a:pt x="45311" y="118584"/>
                                  <a:pt x="0" y="65327"/>
                                  <a:pt x="0" y="1841"/>
                                </a:cubicBezTo>
                                <a:cubicBezTo>
                                  <a:pt x="0" y="826"/>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997716" name="Shape 1012"/>
                        <wps:cNvSpPr>
                          <a:spLocks/>
                        </wps:cNvSpPr>
                        <wps:spPr bwMode="auto">
                          <a:xfrm>
                            <a:off x="7923" y="0"/>
                            <a:ext cx="2640" cy="1335"/>
                          </a:xfrm>
                          <a:custGeom>
                            <a:avLst/>
                            <a:gdLst>
                              <a:gd name="T0" fmla="*/ 131750 w 264084"/>
                              <a:gd name="T1" fmla="*/ 0 h 133591"/>
                              <a:gd name="T2" fmla="*/ 132048 w 264084"/>
                              <a:gd name="T3" fmla="*/ 298 h 133591"/>
                              <a:gd name="T4" fmla="*/ 132347 w 264084"/>
                              <a:gd name="T5" fmla="*/ 0 h 133591"/>
                              <a:gd name="T6" fmla="*/ 264084 w 264084"/>
                              <a:gd name="T7" fmla="*/ 131724 h 133591"/>
                              <a:gd name="T8" fmla="*/ 262230 w 264084"/>
                              <a:gd name="T9" fmla="*/ 133591 h 133591"/>
                              <a:gd name="T10" fmla="*/ 260375 w 264084"/>
                              <a:gd name="T11" fmla="*/ 131724 h 133591"/>
                              <a:gd name="T12" fmla="*/ 132347 w 264084"/>
                              <a:gd name="T13" fmla="*/ 3708 h 133591"/>
                              <a:gd name="T14" fmla="*/ 132048 w 264084"/>
                              <a:gd name="T15" fmla="*/ 3410 h 133591"/>
                              <a:gd name="T16" fmla="*/ 131750 w 264084"/>
                              <a:gd name="T17" fmla="*/ 3708 h 133591"/>
                              <a:gd name="T18" fmla="*/ 3708 w 264084"/>
                              <a:gd name="T19" fmla="*/ 131724 h 133591"/>
                              <a:gd name="T20" fmla="*/ 1854 w 264084"/>
                              <a:gd name="T21" fmla="*/ 133591 h 133591"/>
                              <a:gd name="T22" fmla="*/ 0 w 264084"/>
                              <a:gd name="T23" fmla="*/ 131724 h 133591"/>
                              <a:gd name="T24" fmla="*/ 131750 w 264084"/>
                              <a:gd name="T25" fmla="*/ 0 h 133591"/>
                              <a:gd name="T26" fmla="*/ 0 w 264084"/>
                              <a:gd name="T27" fmla="*/ 0 h 133591"/>
                              <a:gd name="T28" fmla="*/ 264084 w 264084"/>
                              <a:gd name="T29"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84" h="133591">
                                <a:moveTo>
                                  <a:pt x="131750" y="0"/>
                                </a:moveTo>
                                <a:lnTo>
                                  <a:pt x="132048" y="298"/>
                                </a:lnTo>
                                <a:lnTo>
                                  <a:pt x="132347" y="0"/>
                                </a:lnTo>
                                <a:cubicBezTo>
                                  <a:pt x="204902" y="0"/>
                                  <a:pt x="264084" y="59182"/>
                                  <a:pt x="264084" y="131724"/>
                                </a:cubicBezTo>
                                <a:cubicBezTo>
                                  <a:pt x="264084" y="132753"/>
                                  <a:pt x="263258" y="133591"/>
                                  <a:pt x="262230" y="133591"/>
                                </a:cubicBezTo>
                                <a:cubicBezTo>
                                  <a:pt x="261214" y="133591"/>
                                  <a:pt x="260375" y="132753"/>
                                  <a:pt x="260375" y="131724"/>
                                </a:cubicBezTo>
                                <a:cubicBezTo>
                                  <a:pt x="260375" y="61227"/>
                                  <a:pt x="202857" y="3708"/>
                                  <a:pt x="132347" y="3708"/>
                                </a:cubicBezTo>
                                <a:lnTo>
                                  <a:pt x="132048" y="3410"/>
                                </a:lnTo>
                                <a:lnTo>
                                  <a:pt x="131750" y="3708"/>
                                </a:lnTo>
                                <a:cubicBezTo>
                                  <a:pt x="61227" y="3708"/>
                                  <a:pt x="3708" y="61227"/>
                                  <a:pt x="3708" y="131724"/>
                                </a:cubicBezTo>
                                <a:cubicBezTo>
                                  <a:pt x="3708" y="132753"/>
                                  <a:pt x="2883" y="133591"/>
                                  <a:pt x="1854" y="133591"/>
                                </a:cubicBezTo>
                                <a:cubicBezTo>
                                  <a:pt x="838" y="133591"/>
                                  <a:pt x="0" y="132753"/>
                                  <a:pt x="0" y="131724"/>
                                </a:cubicBezTo>
                                <a:cubicBezTo>
                                  <a:pt x="0" y="59182"/>
                                  <a:pt x="59195" y="0"/>
                                  <a:pt x="13175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0726237" name="Shape 1013"/>
                        <wps:cNvSpPr>
                          <a:spLocks/>
                        </wps:cNvSpPr>
                        <wps:spPr bwMode="auto">
                          <a:xfrm>
                            <a:off x="11" y="1293"/>
                            <a:ext cx="2629" cy="1336"/>
                          </a:xfrm>
                          <a:custGeom>
                            <a:avLst/>
                            <a:gdLst>
                              <a:gd name="T0" fmla="*/ 1854 w 262966"/>
                              <a:gd name="T1" fmla="*/ 0 h 133591"/>
                              <a:gd name="T2" fmla="*/ 3708 w 262966"/>
                              <a:gd name="T3" fmla="*/ 1841 h 133591"/>
                              <a:gd name="T4" fmla="*/ 105992 w 262966"/>
                              <a:gd name="T5" fmla="*/ 127273 h 133591"/>
                              <a:gd name="T6" fmla="*/ 131483 w 262966"/>
                              <a:gd name="T7" fmla="*/ 129857 h 133591"/>
                              <a:gd name="T8" fmla="*/ 156971 w 262966"/>
                              <a:gd name="T9" fmla="*/ 127273 h 133591"/>
                              <a:gd name="T10" fmla="*/ 259258 w 262966"/>
                              <a:gd name="T11" fmla="*/ 1841 h 133591"/>
                              <a:gd name="T12" fmla="*/ 261112 w 262966"/>
                              <a:gd name="T13" fmla="*/ 0 h 133591"/>
                              <a:gd name="T14" fmla="*/ 262966 w 262966"/>
                              <a:gd name="T15" fmla="*/ 1841 h 133591"/>
                              <a:gd name="T16" fmla="*/ 157717 w 262966"/>
                              <a:gd name="T17" fmla="*/ 130906 h 133591"/>
                              <a:gd name="T18" fmla="*/ 131794 w 262966"/>
                              <a:gd name="T19" fmla="*/ 133534 h 133591"/>
                              <a:gd name="T20" fmla="*/ 131737 w 262966"/>
                              <a:gd name="T21" fmla="*/ 133591 h 133591"/>
                              <a:gd name="T22" fmla="*/ 131483 w 262966"/>
                              <a:gd name="T23" fmla="*/ 133565 h 133591"/>
                              <a:gd name="T24" fmla="*/ 131229 w 262966"/>
                              <a:gd name="T25" fmla="*/ 133591 h 133591"/>
                              <a:gd name="T26" fmla="*/ 131172 w 262966"/>
                              <a:gd name="T27" fmla="*/ 133534 h 133591"/>
                              <a:gd name="T28" fmla="*/ 105245 w 262966"/>
                              <a:gd name="T29" fmla="*/ 130906 h 133591"/>
                              <a:gd name="T30" fmla="*/ 0 w 262966"/>
                              <a:gd name="T31" fmla="*/ 1841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26"/>
                                  <a:pt x="3708" y="1841"/>
                                </a:cubicBezTo>
                                <a:cubicBezTo>
                                  <a:pt x="3708" y="63538"/>
                                  <a:pt x="47746" y="115297"/>
                                  <a:pt x="105992" y="127273"/>
                                </a:cubicBezTo>
                                <a:lnTo>
                                  <a:pt x="131483" y="129857"/>
                                </a:lnTo>
                                <a:lnTo>
                                  <a:pt x="156971" y="127273"/>
                                </a:lnTo>
                                <a:cubicBezTo>
                                  <a:pt x="215211" y="115297"/>
                                  <a:pt x="259258" y="63538"/>
                                  <a:pt x="259258" y="1841"/>
                                </a:cubicBezTo>
                                <a:cubicBezTo>
                                  <a:pt x="259258" y="826"/>
                                  <a:pt x="260083" y="0"/>
                                  <a:pt x="261112" y="0"/>
                                </a:cubicBezTo>
                                <a:cubicBezTo>
                                  <a:pt x="262128" y="0"/>
                                  <a:pt x="262966" y="826"/>
                                  <a:pt x="262966" y="1841"/>
                                </a:cubicBezTo>
                                <a:cubicBezTo>
                                  <a:pt x="262966" y="65327"/>
                                  <a:pt x="217645" y="118584"/>
                                  <a:pt x="157717" y="130906"/>
                                </a:cubicBezTo>
                                <a:lnTo>
                                  <a:pt x="131794" y="133534"/>
                                </a:lnTo>
                                <a:lnTo>
                                  <a:pt x="131737" y="133591"/>
                                </a:lnTo>
                                <a:lnTo>
                                  <a:pt x="131483" y="133565"/>
                                </a:lnTo>
                                <a:lnTo>
                                  <a:pt x="131229" y="133591"/>
                                </a:lnTo>
                                <a:lnTo>
                                  <a:pt x="131172" y="133534"/>
                                </a:lnTo>
                                <a:lnTo>
                                  <a:pt x="105245" y="130906"/>
                                </a:lnTo>
                                <a:cubicBezTo>
                                  <a:pt x="45311" y="118584"/>
                                  <a:pt x="0" y="65327"/>
                                  <a:pt x="0" y="1841"/>
                                </a:cubicBezTo>
                                <a:cubicBezTo>
                                  <a:pt x="0" y="826"/>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045993" name="Shape 1014"/>
                        <wps:cNvSpPr>
                          <a:spLocks/>
                        </wps:cNvSpPr>
                        <wps:spPr bwMode="auto">
                          <a:xfrm>
                            <a:off x="0" y="0"/>
                            <a:ext cx="2640" cy="1335"/>
                          </a:xfrm>
                          <a:custGeom>
                            <a:avLst/>
                            <a:gdLst>
                              <a:gd name="T0" fmla="*/ 131737 w 264084"/>
                              <a:gd name="T1" fmla="*/ 0 h 133591"/>
                              <a:gd name="T2" fmla="*/ 132043 w 264084"/>
                              <a:gd name="T3" fmla="*/ 304 h 133591"/>
                              <a:gd name="T4" fmla="*/ 132347 w 264084"/>
                              <a:gd name="T5" fmla="*/ 0 h 133591"/>
                              <a:gd name="T6" fmla="*/ 264084 w 264084"/>
                              <a:gd name="T7" fmla="*/ 131724 h 133591"/>
                              <a:gd name="T8" fmla="*/ 262230 w 264084"/>
                              <a:gd name="T9" fmla="*/ 133591 h 133591"/>
                              <a:gd name="T10" fmla="*/ 260375 w 264084"/>
                              <a:gd name="T11" fmla="*/ 131724 h 133591"/>
                              <a:gd name="T12" fmla="*/ 132347 w 264084"/>
                              <a:gd name="T13" fmla="*/ 3708 h 133591"/>
                              <a:gd name="T14" fmla="*/ 132043 w 264084"/>
                              <a:gd name="T15" fmla="*/ 3405 h 133591"/>
                              <a:gd name="T16" fmla="*/ 131737 w 264084"/>
                              <a:gd name="T17" fmla="*/ 3708 h 133591"/>
                              <a:gd name="T18" fmla="*/ 3708 w 264084"/>
                              <a:gd name="T19" fmla="*/ 131724 h 133591"/>
                              <a:gd name="T20" fmla="*/ 1854 w 264084"/>
                              <a:gd name="T21" fmla="*/ 133591 h 133591"/>
                              <a:gd name="T22" fmla="*/ 0 w 264084"/>
                              <a:gd name="T23" fmla="*/ 131724 h 133591"/>
                              <a:gd name="T24" fmla="*/ 131737 w 264084"/>
                              <a:gd name="T25" fmla="*/ 0 h 133591"/>
                              <a:gd name="T26" fmla="*/ 0 w 264084"/>
                              <a:gd name="T27" fmla="*/ 0 h 133591"/>
                              <a:gd name="T28" fmla="*/ 264084 w 264084"/>
                              <a:gd name="T29"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84" h="133591">
                                <a:moveTo>
                                  <a:pt x="131737" y="0"/>
                                </a:moveTo>
                                <a:lnTo>
                                  <a:pt x="132043" y="304"/>
                                </a:lnTo>
                                <a:lnTo>
                                  <a:pt x="132347" y="0"/>
                                </a:lnTo>
                                <a:cubicBezTo>
                                  <a:pt x="204889" y="0"/>
                                  <a:pt x="264084" y="59182"/>
                                  <a:pt x="264084" y="131724"/>
                                </a:cubicBezTo>
                                <a:cubicBezTo>
                                  <a:pt x="264084" y="132753"/>
                                  <a:pt x="263258" y="133591"/>
                                  <a:pt x="262230" y="133591"/>
                                </a:cubicBezTo>
                                <a:cubicBezTo>
                                  <a:pt x="261214" y="133591"/>
                                  <a:pt x="260375" y="132753"/>
                                  <a:pt x="260375" y="131724"/>
                                </a:cubicBezTo>
                                <a:cubicBezTo>
                                  <a:pt x="260375" y="61227"/>
                                  <a:pt x="202857" y="3708"/>
                                  <a:pt x="132347" y="3708"/>
                                </a:cubicBezTo>
                                <a:lnTo>
                                  <a:pt x="132043" y="3405"/>
                                </a:lnTo>
                                <a:lnTo>
                                  <a:pt x="131737" y="3708"/>
                                </a:lnTo>
                                <a:cubicBezTo>
                                  <a:pt x="61227" y="3708"/>
                                  <a:pt x="3708" y="61227"/>
                                  <a:pt x="3708" y="131724"/>
                                </a:cubicBezTo>
                                <a:cubicBezTo>
                                  <a:pt x="3708" y="132753"/>
                                  <a:pt x="2883" y="133591"/>
                                  <a:pt x="1854" y="133591"/>
                                </a:cubicBezTo>
                                <a:cubicBezTo>
                                  <a:pt x="838" y="133591"/>
                                  <a:pt x="0" y="132753"/>
                                  <a:pt x="0" y="131724"/>
                                </a:cubicBezTo>
                                <a:cubicBezTo>
                                  <a:pt x="0" y="59182"/>
                                  <a:pt x="59195" y="0"/>
                                  <a:pt x="13173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08182772" name="Shape 1015"/>
                        <wps:cNvSpPr>
                          <a:spLocks/>
                        </wps:cNvSpPr>
                        <wps:spPr bwMode="auto">
                          <a:xfrm>
                            <a:off x="7923" y="9216"/>
                            <a:ext cx="2629" cy="1331"/>
                          </a:xfrm>
                          <a:custGeom>
                            <a:avLst/>
                            <a:gdLst>
                              <a:gd name="T0" fmla="*/ 1854 w 262966"/>
                              <a:gd name="T1" fmla="*/ 0 h 133121"/>
                              <a:gd name="T2" fmla="*/ 3708 w 262966"/>
                              <a:gd name="T3" fmla="*/ 1880 h 133121"/>
                              <a:gd name="T4" fmla="*/ 105992 w 262966"/>
                              <a:gd name="T5" fmla="*/ 127299 h 133121"/>
                              <a:gd name="T6" fmla="*/ 131477 w 262966"/>
                              <a:gd name="T7" fmla="*/ 129882 h 133121"/>
                              <a:gd name="T8" fmla="*/ 156962 w 262966"/>
                              <a:gd name="T9" fmla="*/ 127299 h 133121"/>
                              <a:gd name="T10" fmla="*/ 259258 w 262966"/>
                              <a:gd name="T11" fmla="*/ 1880 h 133121"/>
                              <a:gd name="T12" fmla="*/ 261112 w 262966"/>
                              <a:gd name="T13" fmla="*/ 0 h 133121"/>
                              <a:gd name="T14" fmla="*/ 262966 w 262966"/>
                              <a:gd name="T15" fmla="*/ 1880 h 133121"/>
                              <a:gd name="T16" fmla="*/ 157709 w 262966"/>
                              <a:gd name="T17" fmla="*/ 130931 h 133121"/>
                              <a:gd name="T18" fmla="*/ 136102 w 262966"/>
                              <a:gd name="T19" fmla="*/ 133121 h 133121"/>
                              <a:gd name="T20" fmla="*/ 132229 w 262966"/>
                              <a:gd name="T21" fmla="*/ 133121 h 133121"/>
                              <a:gd name="T22" fmla="*/ 130725 w 262966"/>
                              <a:gd name="T23" fmla="*/ 133121 h 133121"/>
                              <a:gd name="T24" fmla="*/ 126851 w 262966"/>
                              <a:gd name="T25" fmla="*/ 133121 h 133121"/>
                              <a:gd name="T26" fmla="*/ 105245 w 262966"/>
                              <a:gd name="T27" fmla="*/ 130931 h 133121"/>
                              <a:gd name="T28" fmla="*/ 0 w 262966"/>
                              <a:gd name="T29" fmla="*/ 1880 h 133121"/>
                              <a:gd name="T30" fmla="*/ 1854 w 262966"/>
                              <a:gd name="T31" fmla="*/ 0 h 133121"/>
                              <a:gd name="T32" fmla="*/ 0 w 262966"/>
                              <a:gd name="T33" fmla="*/ 0 h 133121"/>
                              <a:gd name="T34" fmla="*/ 262966 w 262966"/>
                              <a:gd name="T35" fmla="*/ 133121 h 133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66" h="133121">
                                <a:moveTo>
                                  <a:pt x="1854" y="0"/>
                                </a:moveTo>
                                <a:cubicBezTo>
                                  <a:pt x="2870" y="0"/>
                                  <a:pt x="3708" y="838"/>
                                  <a:pt x="3708" y="1880"/>
                                </a:cubicBezTo>
                                <a:cubicBezTo>
                                  <a:pt x="3708" y="63565"/>
                                  <a:pt x="47746" y="115323"/>
                                  <a:pt x="105992" y="127299"/>
                                </a:cubicBezTo>
                                <a:lnTo>
                                  <a:pt x="131477" y="129882"/>
                                </a:lnTo>
                                <a:lnTo>
                                  <a:pt x="156962" y="127299"/>
                                </a:lnTo>
                                <a:cubicBezTo>
                                  <a:pt x="215211" y="115323"/>
                                  <a:pt x="259258" y="63565"/>
                                  <a:pt x="259258" y="1880"/>
                                </a:cubicBezTo>
                                <a:cubicBezTo>
                                  <a:pt x="259258" y="838"/>
                                  <a:pt x="260083" y="0"/>
                                  <a:pt x="261112" y="0"/>
                                </a:cubicBezTo>
                                <a:cubicBezTo>
                                  <a:pt x="262128" y="0"/>
                                  <a:pt x="262966" y="838"/>
                                  <a:pt x="262966" y="1880"/>
                                </a:cubicBezTo>
                                <a:cubicBezTo>
                                  <a:pt x="262966" y="65343"/>
                                  <a:pt x="217645" y="118607"/>
                                  <a:pt x="157709" y="130931"/>
                                </a:cubicBezTo>
                                <a:lnTo>
                                  <a:pt x="136102" y="133121"/>
                                </a:lnTo>
                                <a:lnTo>
                                  <a:pt x="132229" y="133121"/>
                                </a:lnTo>
                                <a:lnTo>
                                  <a:pt x="130725" y="133121"/>
                                </a:lnTo>
                                <a:lnTo>
                                  <a:pt x="126851" y="133121"/>
                                </a:lnTo>
                                <a:lnTo>
                                  <a:pt x="105245" y="130931"/>
                                </a:lnTo>
                                <a:cubicBezTo>
                                  <a:pt x="45311" y="118607"/>
                                  <a:pt x="0" y="65343"/>
                                  <a:pt x="0" y="1880"/>
                                </a:cubicBezTo>
                                <a:cubicBezTo>
                                  <a:pt x="0" y="838"/>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10214" name="Shape 1016"/>
                        <wps:cNvSpPr>
                          <a:spLocks/>
                        </wps:cNvSpPr>
                        <wps:spPr bwMode="auto">
                          <a:xfrm>
                            <a:off x="7923" y="7923"/>
                            <a:ext cx="2640" cy="1336"/>
                          </a:xfrm>
                          <a:custGeom>
                            <a:avLst/>
                            <a:gdLst>
                              <a:gd name="T0" fmla="*/ 131750 w 264084"/>
                              <a:gd name="T1" fmla="*/ 0 h 133591"/>
                              <a:gd name="T2" fmla="*/ 132048 w 264084"/>
                              <a:gd name="T3" fmla="*/ 298 h 133591"/>
                              <a:gd name="T4" fmla="*/ 132347 w 264084"/>
                              <a:gd name="T5" fmla="*/ 0 h 133591"/>
                              <a:gd name="T6" fmla="*/ 264084 w 264084"/>
                              <a:gd name="T7" fmla="*/ 131737 h 133591"/>
                              <a:gd name="T8" fmla="*/ 262230 w 264084"/>
                              <a:gd name="T9" fmla="*/ 133591 h 133591"/>
                              <a:gd name="T10" fmla="*/ 260375 w 264084"/>
                              <a:gd name="T11" fmla="*/ 131737 h 133591"/>
                              <a:gd name="T12" fmla="*/ 132347 w 264084"/>
                              <a:gd name="T13" fmla="*/ 3708 h 133591"/>
                              <a:gd name="T14" fmla="*/ 132048 w 264084"/>
                              <a:gd name="T15" fmla="*/ 3410 h 133591"/>
                              <a:gd name="T16" fmla="*/ 131750 w 264084"/>
                              <a:gd name="T17" fmla="*/ 3708 h 133591"/>
                              <a:gd name="T18" fmla="*/ 3708 w 264084"/>
                              <a:gd name="T19" fmla="*/ 131737 h 133591"/>
                              <a:gd name="T20" fmla="*/ 1854 w 264084"/>
                              <a:gd name="T21" fmla="*/ 133591 h 133591"/>
                              <a:gd name="T22" fmla="*/ 0 w 264084"/>
                              <a:gd name="T23" fmla="*/ 131737 h 133591"/>
                              <a:gd name="T24" fmla="*/ 131750 w 264084"/>
                              <a:gd name="T25" fmla="*/ 0 h 133591"/>
                              <a:gd name="T26" fmla="*/ 0 w 264084"/>
                              <a:gd name="T27" fmla="*/ 0 h 133591"/>
                              <a:gd name="T28" fmla="*/ 264084 w 264084"/>
                              <a:gd name="T29"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84" h="133591">
                                <a:moveTo>
                                  <a:pt x="131750" y="0"/>
                                </a:moveTo>
                                <a:lnTo>
                                  <a:pt x="132048" y="298"/>
                                </a:lnTo>
                                <a:lnTo>
                                  <a:pt x="132347" y="0"/>
                                </a:lnTo>
                                <a:cubicBezTo>
                                  <a:pt x="204902" y="0"/>
                                  <a:pt x="264084" y="59195"/>
                                  <a:pt x="264084" y="131737"/>
                                </a:cubicBezTo>
                                <a:cubicBezTo>
                                  <a:pt x="264084" y="132766"/>
                                  <a:pt x="263258" y="133591"/>
                                  <a:pt x="262230" y="133591"/>
                                </a:cubicBezTo>
                                <a:cubicBezTo>
                                  <a:pt x="261214" y="133591"/>
                                  <a:pt x="260375" y="132766"/>
                                  <a:pt x="260375" y="131737"/>
                                </a:cubicBezTo>
                                <a:cubicBezTo>
                                  <a:pt x="260375" y="61239"/>
                                  <a:pt x="202857" y="3708"/>
                                  <a:pt x="132347" y="3708"/>
                                </a:cubicBezTo>
                                <a:lnTo>
                                  <a:pt x="132048" y="3410"/>
                                </a:lnTo>
                                <a:lnTo>
                                  <a:pt x="131750" y="3708"/>
                                </a:lnTo>
                                <a:cubicBezTo>
                                  <a:pt x="61227" y="3708"/>
                                  <a:pt x="3708" y="61239"/>
                                  <a:pt x="3708" y="131737"/>
                                </a:cubicBezTo>
                                <a:cubicBezTo>
                                  <a:pt x="3708" y="132766"/>
                                  <a:pt x="2883" y="133591"/>
                                  <a:pt x="1854" y="133591"/>
                                </a:cubicBezTo>
                                <a:cubicBezTo>
                                  <a:pt x="838" y="133591"/>
                                  <a:pt x="0" y="132766"/>
                                  <a:pt x="0" y="131737"/>
                                </a:cubicBezTo>
                                <a:cubicBezTo>
                                  <a:pt x="0" y="59195"/>
                                  <a:pt x="59195" y="0"/>
                                  <a:pt x="13175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8353616" name="Shape 1017"/>
                        <wps:cNvSpPr>
                          <a:spLocks/>
                        </wps:cNvSpPr>
                        <wps:spPr bwMode="auto">
                          <a:xfrm>
                            <a:off x="3967" y="5260"/>
                            <a:ext cx="2629" cy="1336"/>
                          </a:xfrm>
                          <a:custGeom>
                            <a:avLst/>
                            <a:gdLst>
                              <a:gd name="T0" fmla="*/ 1854 w 262966"/>
                              <a:gd name="T1" fmla="*/ 0 h 133591"/>
                              <a:gd name="T2" fmla="*/ 3708 w 262966"/>
                              <a:gd name="T3" fmla="*/ 1854 h 133591"/>
                              <a:gd name="T4" fmla="*/ 105992 w 262966"/>
                              <a:gd name="T5" fmla="*/ 127273 h 133591"/>
                              <a:gd name="T6" fmla="*/ 131483 w 262966"/>
                              <a:gd name="T7" fmla="*/ 129857 h 133591"/>
                              <a:gd name="T8" fmla="*/ 156971 w 262966"/>
                              <a:gd name="T9" fmla="*/ 127273 h 133591"/>
                              <a:gd name="T10" fmla="*/ 259258 w 262966"/>
                              <a:gd name="T11" fmla="*/ 1854 h 133591"/>
                              <a:gd name="T12" fmla="*/ 261112 w 262966"/>
                              <a:gd name="T13" fmla="*/ 0 h 133591"/>
                              <a:gd name="T14" fmla="*/ 262966 w 262966"/>
                              <a:gd name="T15" fmla="*/ 1854 h 133591"/>
                              <a:gd name="T16" fmla="*/ 157717 w 262966"/>
                              <a:gd name="T17" fmla="*/ 130906 h 133591"/>
                              <a:gd name="T18" fmla="*/ 131794 w 262966"/>
                              <a:gd name="T19" fmla="*/ 133534 h 133591"/>
                              <a:gd name="T20" fmla="*/ 131737 w 262966"/>
                              <a:gd name="T21" fmla="*/ 133591 h 133591"/>
                              <a:gd name="T22" fmla="*/ 131483 w 262966"/>
                              <a:gd name="T23" fmla="*/ 133565 h 133591"/>
                              <a:gd name="T24" fmla="*/ 131229 w 262966"/>
                              <a:gd name="T25" fmla="*/ 133591 h 133591"/>
                              <a:gd name="T26" fmla="*/ 131172 w 262966"/>
                              <a:gd name="T27" fmla="*/ 133534 h 133591"/>
                              <a:gd name="T28" fmla="*/ 105245 w 262966"/>
                              <a:gd name="T29" fmla="*/ 130906 h 133591"/>
                              <a:gd name="T30" fmla="*/ 0 w 262966"/>
                              <a:gd name="T31" fmla="*/ 1854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26"/>
                                  <a:pt x="3708" y="1854"/>
                                </a:cubicBezTo>
                                <a:cubicBezTo>
                                  <a:pt x="3708" y="63540"/>
                                  <a:pt x="47746" y="115298"/>
                                  <a:pt x="105992" y="127273"/>
                                </a:cubicBezTo>
                                <a:lnTo>
                                  <a:pt x="131483" y="129857"/>
                                </a:lnTo>
                                <a:lnTo>
                                  <a:pt x="156971" y="127273"/>
                                </a:lnTo>
                                <a:cubicBezTo>
                                  <a:pt x="215211" y="115298"/>
                                  <a:pt x="259258" y="63540"/>
                                  <a:pt x="259258" y="1854"/>
                                </a:cubicBezTo>
                                <a:cubicBezTo>
                                  <a:pt x="259258" y="826"/>
                                  <a:pt x="260083" y="0"/>
                                  <a:pt x="261112" y="0"/>
                                </a:cubicBezTo>
                                <a:cubicBezTo>
                                  <a:pt x="262128" y="0"/>
                                  <a:pt x="262966" y="826"/>
                                  <a:pt x="262966" y="1854"/>
                                </a:cubicBezTo>
                                <a:cubicBezTo>
                                  <a:pt x="262966" y="65329"/>
                                  <a:pt x="217645" y="118584"/>
                                  <a:pt x="157717" y="130906"/>
                                </a:cubicBezTo>
                                <a:lnTo>
                                  <a:pt x="131794" y="133534"/>
                                </a:lnTo>
                                <a:lnTo>
                                  <a:pt x="131737" y="133591"/>
                                </a:lnTo>
                                <a:lnTo>
                                  <a:pt x="131483" y="133565"/>
                                </a:lnTo>
                                <a:lnTo>
                                  <a:pt x="131229" y="133591"/>
                                </a:lnTo>
                                <a:lnTo>
                                  <a:pt x="131172" y="133534"/>
                                </a:lnTo>
                                <a:lnTo>
                                  <a:pt x="105245" y="130906"/>
                                </a:lnTo>
                                <a:cubicBezTo>
                                  <a:pt x="45311" y="118584"/>
                                  <a:pt x="0" y="65329"/>
                                  <a:pt x="0" y="1854"/>
                                </a:cubicBezTo>
                                <a:cubicBezTo>
                                  <a:pt x="0" y="826"/>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21757700" name="Shape 1018"/>
                        <wps:cNvSpPr>
                          <a:spLocks/>
                        </wps:cNvSpPr>
                        <wps:spPr bwMode="auto">
                          <a:xfrm>
                            <a:off x="3967" y="3955"/>
                            <a:ext cx="2629" cy="1336"/>
                          </a:xfrm>
                          <a:custGeom>
                            <a:avLst/>
                            <a:gdLst>
                              <a:gd name="T0" fmla="*/ 131229 w 262966"/>
                              <a:gd name="T1" fmla="*/ 0 h 133604"/>
                              <a:gd name="T2" fmla="*/ 131489 w 262966"/>
                              <a:gd name="T3" fmla="*/ 26 h 133604"/>
                              <a:gd name="T4" fmla="*/ 131750 w 262966"/>
                              <a:gd name="T5" fmla="*/ 0 h 133604"/>
                              <a:gd name="T6" fmla="*/ 131808 w 262966"/>
                              <a:gd name="T7" fmla="*/ 59 h 133604"/>
                              <a:gd name="T8" fmla="*/ 157717 w 262966"/>
                              <a:gd name="T9" fmla="*/ 2686 h 133604"/>
                              <a:gd name="T10" fmla="*/ 262966 w 262966"/>
                              <a:gd name="T11" fmla="*/ 131750 h 133604"/>
                              <a:gd name="T12" fmla="*/ 261112 w 262966"/>
                              <a:gd name="T13" fmla="*/ 133604 h 133604"/>
                              <a:gd name="T14" fmla="*/ 259258 w 262966"/>
                              <a:gd name="T15" fmla="*/ 131750 h 133604"/>
                              <a:gd name="T16" fmla="*/ 156975 w 262966"/>
                              <a:gd name="T17" fmla="*/ 6318 h 133604"/>
                              <a:gd name="T18" fmla="*/ 131489 w 262966"/>
                              <a:gd name="T19" fmla="*/ 3735 h 133604"/>
                              <a:gd name="T20" fmla="*/ 106000 w 262966"/>
                              <a:gd name="T21" fmla="*/ 6318 h 133604"/>
                              <a:gd name="T22" fmla="*/ 3708 w 262966"/>
                              <a:gd name="T23" fmla="*/ 131750 h 133604"/>
                              <a:gd name="T24" fmla="*/ 1854 w 262966"/>
                              <a:gd name="T25" fmla="*/ 133604 h 133604"/>
                              <a:gd name="T26" fmla="*/ 0 w 262966"/>
                              <a:gd name="T27" fmla="*/ 131750 h 133604"/>
                              <a:gd name="T28" fmla="*/ 105257 w 262966"/>
                              <a:gd name="T29" fmla="*/ 2686 h 133604"/>
                              <a:gd name="T30" fmla="*/ 131170 w 262966"/>
                              <a:gd name="T31" fmla="*/ 59 h 133604"/>
                              <a:gd name="T32" fmla="*/ 131229 w 262966"/>
                              <a:gd name="T33" fmla="*/ 0 h 133604"/>
                              <a:gd name="T34" fmla="*/ 0 w 262966"/>
                              <a:gd name="T35" fmla="*/ 0 h 133604"/>
                              <a:gd name="T36" fmla="*/ 262966 w 262966"/>
                              <a:gd name="T37"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604">
                                <a:moveTo>
                                  <a:pt x="131229" y="0"/>
                                </a:moveTo>
                                <a:lnTo>
                                  <a:pt x="131489" y="26"/>
                                </a:lnTo>
                                <a:lnTo>
                                  <a:pt x="131750" y="0"/>
                                </a:lnTo>
                                <a:lnTo>
                                  <a:pt x="131808" y="59"/>
                                </a:lnTo>
                                <a:lnTo>
                                  <a:pt x="157717" y="2686"/>
                                </a:lnTo>
                                <a:cubicBezTo>
                                  <a:pt x="217645" y="15010"/>
                                  <a:pt x="262966" y="68275"/>
                                  <a:pt x="262966" y="131750"/>
                                </a:cubicBezTo>
                                <a:cubicBezTo>
                                  <a:pt x="262966" y="132779"/>
                                  <a:pt x="262141" y="133604"/>
                                  <a:pt x="261112" y="133604"/>
                                </a:cubicBezTo>
                                <a:cubicBezTo>
                                  <a:pt x="260096" y="133604"/>
                                  <a:pt x="259258" y="132779"/>
                                  <a:pt x="259258" y="131750"/>
                                </a:cubicBezTo>
                                <a:cubicBezTo>
                                  <a:pt x="259258" y="70053"/>
                                  <a:pt x="215220" y="18294"/>
                                  <a:pt x="156975" y="6318"/>
                                </a:cubicBezTo>
                                <a:lnTo>
                                  <a:pt x="131489" y="3735"/>
                                </a:lnTo>
                                <a:lnTo>
                                  <a:pt x="106000" y="6318"/>
                                </a:lnTo>
                                <a:cubicBezTo>
                                  <a:pt x="47746" y="18294"/>
                                  <a:pt x="3708" y="70053"/>
                                  <a:pt x="3708" y="131750"/>
                                </a:cubicBezTo>
                                <a:cubicBezTo>
                                  <a:pt x="3708" y="132779"/>
                                  <a:pt x="2883" y="133604"/>
                                  <a:pt x="1854" y="133604"/>
                                </a:cubicBezTo>
                                <a:cubicBezTo>
                                  <a:pt x="838" y="133604"/>
                                  <a:pt x="0" y="132779"/>
                                  <a:pt x="0" y="131750"/>
                                </a:cubicBezTo>
                                <a:cubicBezTo>
                                  <a:pt x="0" y="68275"/>
                                  <a:pt x="45321" y="15010"/>
                                  <a:pt x="105257" y="2686"/>
                                </a:cubicBezTo>
                                <a:lnTo>
                                  <a:pt x="131170" y="59"/>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0246773" name="Shape 1019"/>
                        <wps:cNvSpPr>
                          <a:spLocks/>
                        </wps:cNvSpPr>
                        <wps:spPr bwMode="auto">
                          <a:xfrm>
                            <a:off x="3964" y="3957"/>
                            <a:ext cx="360" cy="359"/>
                          </a:xfrm>
                          <a:custGeom>
                            <a:avLst/>
                            <a:gdLst>
                              <a:gd name="T0" fmla="*/ 19660 w 35992"/>
                              <a:gd name="T1" fmla="*/ 0 h 35903"/>
                              <a:gd name="T2" fmla="*/ 35992 w 35992"/>
                              <a:gd name="T3" fmla="*/ 35801 h 35903"/>
                              <a:gd name="T4" fmla="*/ 35890 w 35992"/>
                              <a:gd name="T5" fmla="*/ 35903 h 35903"/>
                              <a:gd name="T6" fmla="*/ 0 w 35992"/>
                              <a:gd name="T7" fmla="*/ 19660 h 35903"/>
                              <a:gd name="T8" fmla="*/ 19660 w 35992"/>
                              <a:gd name="T9" fmla="*/ 0 h 35903"/>
                              <a:gd name="T10" fmla="*/ 0 w 35992"/>
                              <a:gd name="T11" fmla="*/ 0 h 35903"/>
                              <a:gd name="T12" fmla="*/ 35992 w 35992"/>
                              <a:gd name="T13" fmla="*/ 35903 h 35903"/>
                            </a:gdLst>
                            <a:ahLst/>
                            <a:cxnLst>
                              <a:cxn ang="0">
                                <a:pos x="T0" y="T1"/>
                              </a:cxn>
                              <a:cxn ang="0">
                                <a:pos x="T2" y="T3"/>
                              </a:cxn>
                              <a:cxn ang="0">
                                <a:pos x="T4" y="T5"/>
                              </a:cxn>
                              <a:cxn ang="0">
                                <a:pos x="T6" y="T7"/>
                              </a:cxn>
                              <a:cxn ang="0">
                                <a:pos x="T8" y="T9"/>
                              </a:cxn>
                            </a:cxnLst>
                            <a:rect l="T10" t="T11" r="T12" b="T13"/>
                            <a:pathLst>
                              <a:path w="35992" h="35903">
                                <a:moveTo>
                                  <a:pt x="19660" y="0"/>
                                </a:moveTo>
                                <a:cubicBezTo>
                                  <a:pt x="23368" y="12802"/>
                                  <a:pt x="28842" y="24765"/>
                                  <a:pt x="35992" y="35801"/>
                                </a:cubicBezTo>
                                <a:lnTo>
                                  <a:pt x="35890" y="35903"/>
                                </a:lnTo>
                                <a:cubicBezTo>
                                  <a:pt x="24765" y="28842"/>
                                  <a:pt x="12802" y="23381"/>
                                  <a:pt x="0" y="19660"/>
                                </a:cubicBezTo>
                                <a:lnTo>
                                  <a:pt x="1966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5172432" name="Shape 1020"/>
                        <wps:cNvSpPr>
                          <a:spLocks/>
                        </wps:cNvSpPr>
                        <wps:spPr bwMode="auto">
                          <a:xfrm>
                            <a:off x="7931" y="7913"/>
                            <a:ext cx="360" cy="359"/>
                          </a:xfrm>
                          <a:custGeom>
                            <a:avLst/>
                            <a:gdLst>
                              <a:gd name="T0" fmla="*/ 19660 w 35992"/>
                              <a:gd name="T1" fmla="*/ 0 h 35903"/>
                              <a:gd name="T2" fmla="*/ 35992 w 35992"/>
                              <a:gd name="T3" fmla="*/ 35801 h 35903"/>
                              <a:gd name="T4" fmla="*/ 35903 w 35992"/>
                              <a:gd name="T5" fmla="*/ 35903 h 35903"/>
                              <a:gd name="T6" fmla="*/ 0 w 35992"/>
                              <a:gd name="T7" fmla="*/ 19672 h 35903"/>
                              <a:gd name="T8" fmla="*/ 19660 w 35992"/>
                              <a:gd name="T9" fmla="*/ 0 h 35903"/>
                              <a:gd name="T10" fmla="*/ 0 w 35992"/>
                              <a:gd name="T11" fmla="*/ 0 h 35903"/>
                              <a:gd name="T12" fmla="*/ 35992 w 35992"/>
                              <a:gd name="T13" fmla="*/ 35903 h 35903"/>
                            </a:gdLst>
                            <a:ahLst/>
                            <a:cxnLst>
                              <a:cxn ang="0">
                                <a:pos x="T0" y="T1"/>
                              </a:cxn>
                              <a:cxn ang="0">
                                <a:pos x="T2" y="T3"/>
                              </a:cxn>
                              <a:cxn ang="0">
                                <a:pos x="T4" y="T5"/>
                              </a:cxn>
                              <a:cxn ang="0">
                                <a:pos x="T6" y="T7"/>
                              </a:cxn>
                              <a:cxn ang="0">
                                <a:pos x="T8" y="T9"/>
                              </a:cxn>
                            </a:cxnLst>
                            <a:rect l="T10" t="T11" r="T12" b="T13"/>
                            <a:pathLst>
                              <a:path w="35992" h="35903">
                                <a:moveTo>
                                  <a:pt x="19660" y="0"/>
                                </a:moveTo>
                                <a:cubicBezTo>
                                  <a:pt x="23368" y="12802"/>
                                  <a:pt x="28854" y="24765"/>
                                  <a:pt x="35992" y="35801"/>
                                </a:cubicBezTo>
                                <a:lnTo>
                                  <a:pt x="35903" y="35903"/>
                                </a:lnTo>
                                <a:cubicBezTo>
                                  <a:pt x="24765" y="28842"/>
                                  <a:pt x="12802" y="23381"/>
                                  <a:pt x="0" y="19672"/>
                                </a:cubicBezTo>
                                <a:lnTo>
                                  <a:pt x="1966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378216" name="Shape 1021"/>
                        <wps:cNvSpPr>
                          <a:spLocks/>
                        </wps:cNvSpPr>
                        <wps:spPr bwMode="auto">
                          <a:xfrm>
                            <a:off x="3629" y="5127"/>
                            <a:ext cx="369" cy="279"/>
                          </a:xfrm>
                          <a:custGeom>
                            <a:avLst/>
                            <a:gdLst>
                              <a:gd name="T0" fmla="*/ 0 w 36919"/>
                              <a:gd name="T1" fmla="*/ 0 h 27826"/>
                              <a:gd name="T2" fmla="*/ 36919 w 36919"/>
                              <a:gd name="T3" fmla="*/ 13805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84" y="6388"/>
                                  <a:pt x="24028" y="11036"/>
                                  <a:pt x="36919" y="13805"/>
                                </a:cubicBezTo>
                                <a:lnTo>
                                  <a:pt x="36919" y="14008"/>
                                </a:lnTo>
                                <a:cubicBezTo>
                                  <a:pt x="24028" y="16789"/>
                                  <a:pt x="11684"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7276453" name="Shape 1022"/>
                        <wps:cNvSpPr>
                          <a:spLocks/>
                        </wps:cNvSpPr>
                        <wps:spPr bwMode="auto">
                          <a:xfrm>
                            <a:off x="9899" y="5127"/>
                            <a:ext cx="369" cy="279"/>
                          </a:xfrm>
                          <a:custGeom>
                            <a:avLst/>
                            <a:gdLst>
                              <a:gd name="T0" fmla="*/ 0 w 36919"/>
                              <a:gd name="T1" fmla="*/ 0 h 27826"/>
                              <a:gd name="T2" fmla="*/ 36919 w 36919"/>
                              <a:gd name="T3" fmla="*/ 13805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84" y="6388"/>
                                  <a:pt x="24028" y="11036"/>
                                  <a:pt x="36919" y="13805"/>
                                </a:cubicBezTo>
                                <a:lnTo>
                                  <a:pt x="36919" y="14008"/>
                                </a:lnTo>
                                <a:cubicBezTo>
                                  <a:pt x="24028" y="16789"/>
                                  <a:pt x="11684"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31521792" name="Rectangle 1023"/>
                        <wps:cNvSpPr>
                          <a:spLocks noChangeArrowheads="1"/>
                        </wps:cNvSpPr>
                        <wps:spPr bwMode="auto">
                          <a:xfrm>
                            <a:off x="1061" y="8595"/>
                            <a:ext cx="662"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AD552" w14:textId="77777777" w:rsidR="00000000" w:rsidRDefault="00000000">
                              <w:pPr>
                                <w:spacing w:after="160" w:line="256" w:lineRule="auto"/>
                                <w:ind w:left="0" w:firstLine="0"/>
                                <w:jc w:val="left"/>
                              </w:pPr>
                              <w:r>
                                <w:rPr>
                                  <w:rFonts w:ascii="Cambria" w:eastAsia="Cambria" w:hAnsi="Cambria" w:cs="Cambria"/>
                                  <w:i/>
                                  <w:sz w:val="16"/>
                                </w:rPr>
                                <w:t>y</w:t>
                              </w:r>
                            </w:p>
                          </w:txbxContent>
                        </wps:txbx>
                        <wps:bodyPr rot="0" vert="horz" wrap="square" lIns="0" tIns="0" rIns="0" bIns="0" anchor="t" anchorCtr="0" upright="1">
                          <a:noAutofit/>
                        </wps:bodyPr>
                      </wps:wsp>
                      <wps:wsp>
                        <wps:cNvPr id="2071037587" name="Rectangle 1024"/>
                        <wps:cNvSpPr>
                          <a:spLocks noChangeArrowheads="1"/>
                        </wps:cNvSpPr>
                        <wps:spPr bwMode="auto">
                          <a:xfrm>
                            <a:off x="8873" y="8684"/>
                            <a:ext cx="967"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808C" w14:textId="77777777" w:rsidR="00000000" w:rsidRDefault="00000000">
                              <w:pPr>
                                <w:spacing w:after="160" w:line="256" w:lineRule="auto"/>
                                <w:ind w:left="0" w:firstLine="0"/>
                                <w:jc w:val="left"/>
                              </w:pPr>
                              <w:r>
                                <w:rPr>
                                  <w:rFonts w:ascii="Cambria" w:eastAsia="Cambria" w:hAnsi="Cambria" w:cs="Cambria"/>
                                  <w:i/>
                                  <w:sz w:val="16"/>
                                </w:rPr>
                                <w:t>w</w:t>
                              </w:r>
                            </w:p>
                          </w:txbxContent>
                        </wps:txbx>
                        <wps:bodyPr rot="0" vert="horz" wrap="square" lIns="0" tIns="0" rIns="0" bIns="0" anchor="t" anchorCtr="0" upright="1">
                          <a:noAutofit/>
                        </wps:bodyPr>
                      </wps:wsp>
                      <wps:wsp>
                        <wps:cNvPr id="813509663" name="Rectangle 1025"/>
                        <wps:cNvSpPr>
                          <a:spLocks noChangeArrowheads="1"/>
                        </wps:cNvSpPr>
                        <wps:spPr bwMode="auto">
                          <a:xfrm>
                            <a:off x="4995" y="4728"/>
                            <a:ext cx="77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EB162" w14:textId="77777777" w:rsidR="00000000" w:rsidRDefault="00000000">
                              <w:pPr>
                                <w:spacing w:after="160" w:line="256" w:lineRule="auto"/>
                                <w:ind w:left="0" w:firstLine="0"/>
                                <w:jc w:val="left"/>
                              </w:pPr>
                              <w:r>
                                <w:rPr>
                                  <w:rFonts w:ascii="Cambria" w:eastAsia="Cambria" w:hAnsi="Cambria" w:cs="Cambria"/>
                                  <w:i/>
                                  <w:sz w:val="16"/>
                                </w:rPr>
                                <w:t>x</w:t>
                              </w:r>
                            </w:p>
                          </w:txbxContent>
                        </wps:txbx>
                        <wps:bodyPr rot="0" vert="horz" wrap="square" lIns="0" tIns="0" rIns="0" bIns="0" anchor="t" anchorCtr="0" upright="1">
                          <a:noAutofit/>
                        </wps:bodyPr>
                      </wps:wsp>
                      <wps:wsp>
                        <wps:cNvPr id="2040911496" name="Shape 1026"/>
                        <wps:cNvSpPr>
                          <a:spLocks/>
                        </wps:cNvSpPr>
                        <wps:spPr bwMode="auto">
                          <a:xfrm>
                            <a:off x="7562" y="1258"/>
                            <a:ext cx="393" cy="270"/>
                          </a:xfrm>
                          <a:custGeom>
                            <a:avLst/>
                            <a:gdLst>
                              <a:gd name="T0" fmla="*/ 0 w 39243"/>
                              <a:gd name="T1" fmla="*/ 0 h 27000"/>
                              <a:gd name="T2" fmla="*/ 39243 w 39243"/>
                              <a:gd name="T3" fmla="*/ 4445 h 27000"/>
                              <a:gd name="T4" fmla="*/ 39243 w 39243"/>
                              <a:gd name="T5" fmla="*/ 4547 h 27000"/>
                              <a:gd name="T6" fmla="*/ 6769 w 39243"/>
                              <a:gd name="T7" fmla="*/ 27000 h 27000"/>
                              <a:gd name="T8" fmla="*/ 0 w 39243"/>
                              <a:gd name="T9" fmla="*/ 0 h 27000"/>
                              <a:gd name="T10" fmla="*/ 0 w 39243"/>
                              <a:gd name="T11" fmla="*/ 0 h 27000"/>
                              <a:gd name="T12" fmla="*/ 39243 w 39243"/>
                              <a:gd name="T13" fmla="*/ 27000 h 27000"/>
                            </a:gdLst>
                            <a:ahLst/>
                            <a:cxnLst>
                              <a:cxn ang="0">
                                <a:pos x="T0" y="T1"/>
                              </a:cxn>
                              <a:cxn ang="0">
                                <a:pos x="T2" y="T3"/>
                              </a:cxn>
                              <a:cxn ang="0">
                                <a:pos x="T4" y="T5"/>
                              </a:cxn>
                              <a:cxn ang="0">
                                <a:pos x="T6" y="T7"/>
                              </a:cxn>
                              <a:cxn ang="0">
                                <a:pos x="T8" y="T9"/>
                              </a:cxn>
                            </a:cxnLst>
                            <a:rect l="T10" t="T11" r="T12" b="T13"/>
                            <a:pathLst>
                              <a:path w="39243" h="27000">
                                <a:moveTo>
                                  <a:pt x="0" y="0"/>
                                </a:moveTo>
                                <a:cubicBezTo>
                                  <a:pt x="12890" y="3327"/>
                                  <a:pt x="26073" y="4813"/>
                                  <a:pt x="39243" y="4445"/>
                                </a:cubicBezTo>
                                <a:lnTo>
                                  <a:pt x="39243" y="4547"/>
                                </a:lnTo>
                                <a:cubicBezTo>
                                  <a:pt x="27457" y="10478"/>
                                  <a:pt x="16599" y="17996"/>
                                  <a:pt x="6769" y="27000"/>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248286" name="Shape 1027"/>
                        <wps:cNvSpPr>
                          <a:spLocks/>
                        </wps:cNvSpPr>
                        <wps:spPr bwMode="auto">
                          <a:xfrm>
                            <a:off x="13208" y="9216"/>
                            <a:ext cx="2630" cy="1331"/>
                          </a:xfrm>
                          <a:custGeom>
                            <a:avLst/>
                            <a:gdLst>
                              <a:gd name="T0" fmla="*/ 1854 w 262966"/>
                              <a:gd name="T1" fmla="*/ 0 h 133121"/>
                              <a:gd name="T2" fmla="*/ 3708 w 262966"/>
                              <a:gd name="T3" fmla="*/ 1854 h 133121"/>
                              <a:gd name="T4" fmla="*/ 105992 w 262966"/>
                              <a:gd name="T5" fmla="*/ 127299 h 133121"/>
                              <a:gd name="T6" fmla="*/ 131483 w 262966"/>
                              <a:gd name="T7" fmla="*/ 129883 h 133121"/>
                              <a:gd name="T8" fmla="*/ 156975 w 262966"/>
                              <a:gd name="T9" fmla="*/ 127299 h 133121"/>
                              <a:gd name="T10" fmla="*/ 259258 w 262966"/>
                              <a:gd name="T11" fmla="*/ 1854 h 133121"/>
                              <a:gd name="T12" fmla="*/ 261112 w 262966"/>
                              <a:gd name="T13" fmla="*/ 0 h 133121"/>
                              <a:gd name="T14" fmla="*/ 262966 w 262966"/>
                              <a:gd name="T15" fmla="*/ 1854 h 133121"/>
                              <a:gd name="T16" fmla="*/ 157717 w 262966"/>
                              <a:gd name="T17" fmla="*/ 130931 h 133121"/>
                              <a:gd name="T18" fmla="*/ 136114 w 262966"/>
                              <a:gd name="T19" fmla="*/ 133121 h 133121"/>
                              <a:gd name="T20" fmla="*/ 132229 w 262966"/>
                              <a:gd name="T21" fmla="*/ 133121 h 133121"/>
                              <a:gd name="T22" fmla="*/ 130734 w 262966"/>
                              <a:gd name="T23" fmla="*/ 133121 h 133121"/>
                              <a:gd name="T24" fmla="*/ 126851 w 262966"/>
                              <a:gd name="T25" fmla="*/ 133121 h 133121"/>
                              <a:gd name="T26" fmla="*/ 105245 w 262966"/>
                              <a:gd name="T27" fmla="*/ 130931 h 133121"/>
                              <a:gd name="T28" fmla="*/ 0 w 262966"/>
                              <a:gd name="T29" fmla="*/ 1854 h 133121"/>
                              <a:gd name="T30" fmla="*/ 1854 w 262966"/>
                              <a:gd name="T31" fmla="*/ 0 h 133121"/>
                              <a:gd name="T32" fmla="*/ 0 w 262966"/>
                              <a:gd name="T33" fmla="*/ 0 h 133121"/>
                              <a:gd name="T34" fmla="*/ 262966 w 262966"/>
                              <a:gd name="T35" fmla="*/ 133121 h 133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66" h="133121">
                                <a:moveTo>
                                  <a:pt x="1854" y="0"/>
                                </a:moveTo>
                                <a:cubicBezTo>
                                  <a:pt x="2870" y="0"/>
                                  <a:pt x="3708" y="838"/>
                                  <a:pt x="3708" y="1854"/>
                                </a:cubicBezTo>
                                <a:cubicBezTo>
                                  <a:pt x="3708" y="63562"/>
                                  <a:pt x="47746" y="115323"/>
                                  <a:pt x="105992" y="127299"/>
                                </a:cubicBezTo>
                                <a:lnTo>
                                  <a:pt x="131483" y="129883"/>
                                </a:lnTo>
                                <a:lnTo>
                                  <a:pt x="156975" y="127299"/>
                                </a:lnTo>
                                <a:cubicBezTo>
                                  <a:pt x="215221" y="115323"/>
                                  <a:pt x="259258" y="63562"/>
                                  <a:pt x="259258" y="1854"/>
                                </a:cubicBezTo>
                                <a:cubicBezTo>
                                  <a:pt x="259258" y="838"/>
                                  <a:pt x="260096" y="0"/>
                                  <a:pt x="261112" y="0"/>
                                </a:cubicBezTo>
                                <a:cubicBezTo>
                                  <a:pt x="262128" y="0"/>
                                  <a:pt x="262966" y="838"/>
                                  <a:pt x="262966" y="1854"/>
                                </a:cubicBezTo>
                                <a:cubicBezTo>
                                  <a:pt x="262966" y="65340"/>
                                  <a:pt x="217645" y="118606"/>
                                  <a:pt x="157717" y="130931"/>
                                </a:cubicBezTo>
                                <a:lnTo>
                                  <a:pt x="136114" y="133121"/>
                                </a:lnTo>
                                <a:lnTo>
                                  <a:pt x="132229" y="133121"/>
                                </a:lnTo>
                                <a:lnTo>
                                  <a:pt x="130734" y="133121"/>
                                </a:lnTo>
                                <a:lnTo>
                                  <a:pt x="126851" y="133121"/>
                                </a:lnTo>
                                <a:lnTo>
                                  <a:pt x="105245" y="130931"/>
                                </a:lnTo>
                                <a:cubicBezTo>
                                  <a:pt x="45311" y="118606"/>
                                  <a:pt x="0" y="65340"/>
                                  <a:pt x="0" y="1854"/>
                                </a:cubicBezTo>
                                <a:cubicBezTo>
                                  <a:pt x="0" y="838"/>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0089098" name="Shape 1028"/>
                        <wps:cNvSpPr>
                          <a:spLocks/>
                        </wps:cNvSpPr>
                        <wps:spPr bwMode="auto">
                          <a:xfrm>
                            <a:off x="13208" y="7923"/>
                            <a:ext cx="2630" cy="1336"/>
                          </a:xfrm>
                          <a:custGeom>
                            <a:avLst/>
                            <a:gdLst>
                              <a:gd name="T0" fmla="*/ 131229 w 262966"/>
                              <a:gd name="T1" fmla="*/ 0 h 133591"/>
                              <a:gd name="T2" fmla="*/ 131483 w 262966"/>
                              <a:gd name="T3" fmla="*/ 26 h 133591"/>
                              <a:gd name="T4" fmla="*/ 131737 w 262966"/>
                              <a:gd name="T5" fmla="*/ 0 h 133591"/>
                              <a:gd name="T6" fmla="*/ 131795 w 262966"/>
                              <a:gd name="T7" fmla="*/ 57 h 133591"/>
                              <a:gd name="T8" fmla="*/ 157718 w 262966"/>
                              <a:gd name="T9" fmla="*/ 2685 h 133591"/>
                              <a:gd name="T10" fmla="*/ 262966 w 262966"/>
                              <a:gd name="T11" fmla="*/ 131737 h 133591"/>
                              <a:gd name="T12" fmla="*/ 261112 w 262966"/>
                              <a:gd name="T13" fmla="*/ 133591 h 133591"/>
                              <a:gd name="T14" fmla="*/ 259258 w 262966"/>
                              <a:gd name="T15" fmla="*/ 131737 h 133591"/>
                              <a:gd name="T16" fmla="*/ 156975 w 262966"/>
                              <a:gd name="T17" fmla="*/ 6318 h 133591"/>
                              <a:gd name="T18" fmla="*/ 131483 w 262966"/>
                              <a:gd name="T19" fmla="*/ 3734 h 133591"/>
                              <a:gd name="T20" fmla="*/ 105992 w 262966"/>
                              <a:gd name="T21" fmla="*/ 6318 h 133591"/>
                              <a:gd name="T22" fmla="*/ 3708 w 262966"/>
                              <a:gd name="T23" fmla="*/ 131737 h 133591"/>
                              <a:gd name="T24" fmla="*/ 1854 w 262966"/>
                              <a:gd name="T25" fmla="*/ 133591 h 133591"/>
                              <a:gd name="T26" fmla="*/ 0 w 262966"/>
                              <a:gd name="T27" fmla="*/ 131737 h 133591"/>
                              <a:gd name="T28" fmla="*/ 105246 w 262966"/>
                              <a:gd name="T29" fmla="*/ 2685 h 133591"/>
                              <a:gd name="T30" fmla="*/ 131171 w 262966"/>
                              <a:gd name="T31" fmla="*/ 57 h 133591"/>
                              <a:gd name="T32" fmla="*/ 131229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31229" y="0"/>
                                </a:moveTo>
                                <a:lnTo>
                                  <a:pt x="131483" y="26"/>
                                </a:lnTo>
                                <a:lnTo>
                                  <a:pt x="131737" y="0"/>
                                </a:lnTo>
                                <a:lnTo>
                                  <a:pt x="131795" y="57"/>
                                </a:lnTo>
                                <a:lnTo>
                                  <a:pt x="157718" y="2685"/>
                                </a:lnTo>
                                <a:cubicBezTo>
                                  <a:pt x="217645" y="15007"/>
                                  <a:pt x="262966" y="68263"/>
                                  <a:pt x="262966" y="131737"/>
                                </a:cubicBezTo>
                                <a:cubicBezTo>
                                  <a:pt x="262966" y="132766"/>
                                  <a:pt x="262128" y="133591"/>
                                  <a:pt x="261112" y="133591"/>
                                </a:cubicBezTo>
                                <a:cubicBezTo>
                                  <a:pt x="260096" y="133591"/>
                                  <a:pt x="259258" y="132766"/>
                                  <a:pt x="259258" y="131737"/>
                                </a:cubicBezTo>
                                <a:cubicBezTo>
                                  <a:pt x="259258" y="70052"/>
                                  <a:pt x="215221" y="18294"/>
                                  <a:pt x="156975" y="6318"/>
                                </a:cubicBezTo>
                                <a:lnTo>
                                  <a:pt x="131483" y="3734"/>
                                </a:lnTo>
                                <a:lnTo>
                                  <a:pt x="105992" y="6318"/>
                                </a:lnTo>
                                <a:cubicBezTo>
                                  <a:pt x="47746" y="18294"/>
                                  <a:pt x="3708" y="70052"/>
                                  <a:pt x="3708" y="131737"/>
                                </a:cubicBezTo>
                                <a:cubicBezTo>
                                  <a:pt x="3708" y="132766"/>
                                  <a:pt x="2870" y="133591"/>
                                  <a:pt x="1854" y="133591"/>
                                </a:cubicBezTo>
                                <a:cubicBezTo>
                                  <a:pt x="826" y="133591"/>
                                  <a:pt x="0" y="132766"/>
                                  <a:pt x="0" y="131737"/>
                                </a:cubicBezTo>
                                <a:cubicBezTo>
                                  <a:pt x="0" y="68263"/>
                                  <a:pt x="45311" y="15007"/>
                                  <a:pt x="105246" y="2685"/>
                                </a:cubicBezTo>
                                <a:lnTo>
                                  <a:pt x="131171" y="57"/>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515270" name="Shape 1029"/>
                        <wps:cNvSpPr>
                          <a:spLocks/>
                        </wps:cNvSpPr>
                        <wps:spPr bwMode="auto">
                          <a:xfrm>
                            <a:off x="21120" y="1293"/>
                            <a:ext cx="2630" cy="1336"/>
                          </a:xfrm>
                          <a:custGeom>
                            <a:avLst/>
                            <a:gdLst>
                              <a:gd name="T0" fmla="*/ 1841 w 262966"/>
                              <a:gd name="T1" fmla="*/ 0 h 133591"/>
                              <a:gd name="T2" fmla="*/ 3708 w 262966"/>
                              <a:gd name="T3" fmla="*/ 1841 h 133591"/>
                              <a:gd name="T4" fmla="*/ 105992 w 262966"/>
                              <a:gd name="T5" fmla="*/ 127273 h 133591"/>
                              <a:gd name="T6" fmla="*/ 131483 w 262966"/>
                              <a:gd name="T7" fmla="*/ 129857 h 133591"/>
                              <a:gd name="T8" fmla="*/ 156971 w 262966"/>
                              <a:gd name="T9" fmla="*/ 127273 h 133591"/>
                              <a:gd name="T10" fmla="*/ 259258 w 262966"/>
                              <a:gd name="T11" fmla="*/ 1841 h 133591"/>
                              <a:gd name="T12" fmla="*/ 261112 w 262966"/>
                              <a:gd name="T13" fmla="*/ 0 h 133591"/>
                              <a:gd name="T14" fmla="*/ 262966 w 262966"/>
                              <a:gd name="T15" fmla="*/ 1841 h 133591"/>
                              <a:gd name="T16" fmla="*/ 157717 w 262966"/>
                              <a:gd name="T17" fmla="*/ 130906 h 133591"/>
                              <a:gd name="T18" fmla="*/ 131794 w 262966"/>
                              <a:gd name="T19" fmla="*/ 133534 h 133591"/>
                              <a:gd name="T20" fmla="*/ 131737 w 262966"/>
                              <a:gd name="T21" fmla="*/ 133591 h 133591"/>
                              <a:gd name="T22" fmla="*/ 131483 w 262966"/>
                              <a:gd name="T23" fmla="*/ 133565 h 133591"/>
                              <a:gd name="T24" fmla="*/ 131229 w 262966"/>
                              <a:gd name="T25" fmla="*/ 133591 h 133591"/>
                              <a:gd name="T26" fmla="*/ 131171 w 262966"/>
                              <a:gd name="T27" fmla="*/ 133534 h 133591"/>
                              <a:gd name="T28" fmla="*/ 105245 w 262966"/>
                              <a:gd name="T29" fmla="*/ 130906 h 133591"/>
                              <a:gd name="T30" fmla="*/ 0 w 262966"/>
                              <a:gd name="T31" fmla="*/ 1841 h 133591"/>
                              <a:gd name="T32" fmla="*/ 1841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41" y="0"/>
                                </a:moveTo>
                                <a:cubicBezTo>
                                  <a:pt x="2870" y="0"/>
                                  <a:pt x="3708" y="826"/>
                                  <a:pt x="3708" y="1841"/>
                                </a:cubicBezTo>
                                <a:cubicBezTo>
                                  <a:pt x="3708" y="63538"/>
                                  <a:pt x="47746" y="115297"/>
                                  <a:pt x="105992" y="127273"/>
                                </a:cubicBezTo>
                                <a:lnTo>
                                  <a:pt x="131483" y="129857"/>
                                </a:lnTo>
                                <a:lnTo>
                                  <a:pt x="156971" y="127273"/>
                                </a:lnTo>
                                <a:cubicBezTo>
                                  <a:pt x="215211" y="115297"/>
                                  <a:pt x="259258" y="63538"/>
                                  <a:pt x="259258" y="1841"/>
                                </a:cubicBezTo>
                                <a:cubicBezTo>
                                  <a:pt x="259258" y="826"/>
                                  <a:pt x="260083" y="0"/>
                                  <a:pt x="261112" y="0"/>
                                </a:cubicBezTo>
                                <a:cubicBezTo>
                                  <a:pt x="262128" y="0"/>
                                  <a:pt x="262966" y="826"/>
                                  <a:pt x="262966" y="1841"/>
                                </a:cubicBezTo>
                                <a:cubicBezTo>
                                  <a:pt x="262966" y="65327"/>
                                  <a:pt x="217645" y="118584"/>
                                  <a:pt x="157717" y="130906"/>
                                </a:cubicBezTo>
                                <a:lnTo>
                                  <a:pt x="131794" y="133534"/>
                                </a:lnTo>
                                <a:lnTo>
                                  <a:pt x="131737" y="133591"/>
                                </a:lnTo>
                                <a:lnTo>
                                  <a:pt x="131483" y="133565"/>
                                </a:lnTo>
                                <a:lnTo>
                                  <a:pt x="131229" y="133591"/>
                                </a:lnTo>
                                <a:lnTo>
                                  <a:pt x="131171" y="133534"/>
                                </a:lnTo>
                                <a:lnTo>
                                  <a:pt x="105245" y="130906"/>
                                </a:lnTo>
                                <a:cubicBezTo>
                                  <a:pt x="45311" y="118584"/>
                                  <a:pt x="0" y="65327"/>
                                  <a:pt x="0" y="1841"/>
                                </a:cubicBezTo>
                                <a:cubicBezTo>
                                  <a:pt x="0" y="826"/>
                                  <a:pt x="826" y="0"/>
                                  <a:pt x="1841"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609621" name="Shape 1030"/>
                        <wps:cNvSpPr>
                          <a:spLocks/>
                        </wps:cNvSpPr>
                        <wps:spPr bwMode="auto">
                          <a:xfrm>
                            <a:off x="21120" y="0"/>
                            <a:ext cx="2632" cy="1335"/>
                          </a:xfrm>
                          <a:custGeom>
                            <a:avLst/>
                            <a:gdLst>
                              <a:gd name="T0" fmla="*/ 131737 w 263195"/>
                              <a:gd name="T1" fmla="*/ 0 h 133591"/>
                              <a:gd name="T2" fmla="*/ 131737 w 263195"/>
                              <a:gd name="T3" fmla="*/ 0 h 133591"/>
                              <a:gd name="T4" fmla="*/ 132042 w 263195"/>
                              <a:gd name="T5" fmla="*/ 305 h 133591"/>
                              <a:gd name="T6" fmla="*/ 132347 w 263195"/>
                              <a:gd name="T7" fmla="*/ 0 h 133591"/>
                              <a:gd name="T8" fmla="*/ 132347 w 263195"/>
                              <a:gd name="T9" fmla="*/ 0 h 133591"/>
                              <a:gd name="T10" fmla="*/ 158835 w 263195"/>
                              <a:gd name="T11" fmla="*/ 2685 h 133591"/>
                              <a:gd name="T12" fmla="*/ 261399 w 263195"/>
                              <a:gd name="T13" fmla="*/ 105237 h 133591"/>
                              <a:gd name="T14" fmla="*/ 263195 w 263195"/>
                              <a:gd name="T15" fmla="*/ 122954 h 133591"/>
                              <a:gd name="T16" fmla="*/ 263195 w 263195"/>
                              <a:gd name="T17" fmla="*/ 132619 h 133591"/>
                              <a:gd name="T18" fmla="*/ 262229 w 263195"/>
                              <a:gd name="T19" fmla="*/ 133591 h 133591"/>
                              <a:gd name="T20" fmla="*/ 260375 w 263195"/>
                              <a:gd name="T21" fmla="*/ 131724 h 133591"/>
                              <a:gd name="T22" fmla="*/ 132347 w 263195"/>
                              <a:gd name="T23" fmla="*/ 3708 h 133591"/>
                              <a:gd name="T24" fmla="*/ 132042 w 263195"/>
                              <a:gd name="T25" fmla="*/ 3404 h 133591"/>
                              <a:gd name="T26" fmla="*/ 131737 w 263195"/>
                              <a:gd name="T27" fmla="*/ 3708 h 133591"/>
                              <a:gd name="T28" fmla="*/ 3708 w 263195"/>
                              <a:gd name="T29" fmla="*/ 131724 h 133591"/>
                              <a:gd name="T30" fmla="*/ 1841 w 263195"/>
                              <a:gd name="T31" fmla="*/ 133591 h 133591"/>
                              <a:gd name="T32" fmla="*/ 0 w 263195"/>
                              <a:gd name="T33" fmla="*/ 131724 h 133591"/>
                              <a:gd name="T34" fmla="*/ 105245 w 263195"/>
                              <a:gd name="T35" fmla="*/ 2685 h 133591"/>
                              <a:gd name="T36" fmla="*/ 131737 w 263195"/>
                              <a:gd name="T37" fmla="*/ 0 h 133591"/>
                              <a:gd name="T38" fmla="*/ 0 w 263195"/>
                              <a:gd name="T39" fmla="*/ 0 h 133591"/>
                              <a:gd name="T40" fmla="*/ 263195 w 263195"/>
                              <a:gd name="T41"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63195" h="133591">
                                <a:moveTo>
                                  <a:pt x="131737" y="0"/>
                                </a:moveTo>
                                <a:lnTo>
                                  <a:pt x="131737" y="0"/>
                                </a:lnTo>
                                <a:lnTo>
                                  <a:pt x="132042" y="305"/>
                                </a:lnTo>
                                <a:lnTo>
                                  <a:pt x="132347" y="0"/>
                                </a:lnTo>
                                <a:lnTo>
                                  <a:pt x="158835" y="2685"/>
                                </a:lnTo>
                                <a:cubicBezTo>
                                  <a:pt x="210202" y="13244"/>
                                  <a:pt x="250837" y="53872"/>
                                  <a:pt x="261399" y="105237"/>
                                </a:cubicBezTo>
                                <a:lnTo>
                                  <a:pt x="263195" y="122954"/>
                                </a:lnTo>
                                <a:lnTo>
                                  <a:pt x="263195" y="132619"/>
                                </a:lnTo>
                                <a:lnTo>
                                  <a:pt x="262229" y="133591"/>
                                </a:lnTo>
                                <a:cubicBezTo>
                                  <a:pt x="261214" y="133591"/>
                                  <a:pt x="260375" y="132753"/>
                                  <a:pt x="260375" y="131724"/>
                                </a:cubicBezTo>
                                <a:cubicBezTo>
                                  <a:pt x="260375" y="61227"/>
                                  <a:pt x="202844" y="3708"/>
                                  <a:pt x="132347" y="3708"/>
                                </a:cubicBezTo>
                                <a:lnTo>
                                  <a:pt x="132042" y="3404"/>
                                </a:lnTo>
                                <a:lnTo>
                                  <a:pt x="131737" y="3708"/>
                                </a:lnTo>
                                <a:cubicBezTo>
                                  <a:pt x="61226" y="3708"/>
                                  <a:pt x="3708" y="61227"/>
                                  <a:pt x="3708" y="131724"/>
                                </a:cubicBezTo>
                                <a:cubicBezTo>
                                  <a:pt x="3708" y="132753"/>
                                  <a:pt x="2870" y="133591"/>
                                  <a:pt x="1841" y="133591"/>
                                </a:cubicBezTo>
                                <a:cubicBezTo>
                                  <a:pt x="826" y="133591"/>
                                  <a:pt x="0" y="132753"/>
                                  <a:pt x="0" y="131724"/>
                                </a:cubicBezTo>
                                <a:cubicBezTo>
                                  <a:pt x="0" y="68250"/>
                                  <a:pt x="45311" y="15004"/>
                                  <a:pt x="105245" y="2685"/>
                                </a:cubicBezTo>
                                <a:lnTo>
                                  <a:pt x="131737"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3798066" name="Shape 1031"/>
                        <wps:cNvSpPr>
                          <a:spLocks/>
                        </wps:cNvSpPr>
                        <wps:spPr bwMode="auto">
                          <a:xfrm>
                            <a:off x="13208" y="1293"/>
                            <a:ext cx="2630" cy="1336"/>
                          </a:xfrm>
                          <a:custGeom>
                            <a:avLst/>
                            <a:gdLst>
                              <a:gd name="T0" fmla="*/ 1854 w 262966"/>
                              <a:gd name="T1" fmla="*/ 0 h 133591"/>
                              <a:gd name="T2" fmla="*/ 3708 w 262966"/>
                              <a:gd name="T3" fmla="*/ 1841 h 133591"/>
                              <a:gd name="T4" fmla="*/ 105992 w 262966"/>
                              <a:gd name="T5" fmla="*/ 127273 h 133591"/>
                              <a:gd name="T6" fmla="*/ 131483 w 262966"/>
                              <a:gd name="T7" fmla="*/ 129857 h 133591"/>
                              <a:gd name="T8" fmla="*/ 156975 w 262966"/>
                              <a:gd name="T9" fmla="*/ 127273 h 133591"/>
                              <a:gd name="T10" fmla="*/ 259258 w 262966"/>
                              <a:gd name="T11" fmla="*/ 1841 h 133591"/>
                              <a:gd name="T12" fmla="*/ 261112 w 262966"/>
                              <a:gd name="T13" fmla="*/ 0 h 133591"/>
                              <a:gd name="T14" fmla="*/ 262966 w 262966"/>
                              <a:gd name="T15" fmla="*/ 1841 h 133591"/>
                              <a:gd name="T16" fmla="*/ 157717 w 262966"/>
                              <a:gd name="T17" fmla="*/ 130906 h 133591"/>
                              <a:gd name="T18" fmla="*/ 131794 w 262966"/>
                              <a:gd name="T19" fmla="*/ 133534 h 133591"/>
                              <a:gd name="T20" fmla="*/ 131737 w 262966"/>
                              <a:gd name="T21" fmla="*/ 133591 h 133591"/>
                              <a:gd name="T22" fmla="*/ 131483 w 262966"/>
                              <a:gd name="T23" fmla="*/ 133565 h 133591"/>
                              <a:gd name="T24" fmla="*/ 131229 w 262966"/>
                              <a:gd name="T25" fmla="*/ 133591 h 133591"/>
                              <a:gd name="T26" fmla="*/ 131171 w 262966"/>
                              <a:gd name="T27" fmla="*/ 133534 h 133591"/>
                              <a:gd name="T28" fmla="*/ 105245 w 262966"/>
                              <a:gd name="T29" fmla="*/ 130906 h 133591"/>
                              <a:gd name="T30" fmla="*/ 0 w 262966"/>
                              <a:gd name="T31" fmla="*/ 1841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26"/>
                                  <a:pt x="3708" y="1841"/>
                                </a:cubicBezTo>
                                <a:cubicBezTo>
                                  <a:pt x="3708" y="63538"/>
                                  <a:pt x="47746" y="115297"/>
                                  <a:pt x="105992" y="127273"/>
                                </a:cubicBezTo>
                                <a:lnTo>
                                  <a:pt x="131483" y="129857"/>
                                </a:lnTo>
                                <a:lnTo>
                                  <a:pt x="156975" y="127273"/>
                                </a:lnTo>
                                <a:cubicBezTo>
                                  <a:pt x="215221" y="115297"/>
                                  <a:pt x="259258" y="63538"/>
                                  <a:pt x="259258" y="1841"/>
                                </a:cubicBezTo>
                                <a:cubicBezTo>
                                  <a:pt x="259258" y="826"/>
                                  <a:pt x="260096" y="0"/>
                                  <a:pt x="261112" y="0"/>
                                </a:cubicBezTo>
                                <a:cubicBezTo>
                                  <a:pt x="262128" y="0"/>
                                  <a:pt x="262966" y="826"/>
                                  <a:pt x="262966" y="1841"/>
                                </a:cubicBezTo>
                                <a:cubicBezTo>
                                  <a:pt x="262966" y="65327"/>
                                  <a:pt x="217645" y="118584"/>
                                  <a:pt x="157717" y="130906"/>
                                </a:cubicBezTo>
                                <a:lnTo>
                                  <a:pt x="131794" y="133534"/>
                                </a:lnTo>
                                <a:lnTo>
                                  <a:pt x="131737" y="133591"/>
                                </a:lnTo>
                                <a:lnTo>
                                  <a:pt x="131483" y="133565"/>
                                </a:lnTo>
                                <a:lnTo>
                                  <a:pt x="131229" y="133591"/>
                                </a:lnTo>
                                <a:lnTo>
                                  <a:pt x="131171" y="133534"/>
                                </a:lnTo>
                                <a:lnTo>
                                  <a:pt x="105245" y="130906"/>
                                </a:lnTo>
                                <a:cubicBezTo>
                                  <a:pt x="45311" y="118584"/>
                                  <a:pt x="0" y="65327"/>
                                  <a:pt x="0" y="1841"/>
                                </a:cubicBezTo>
                                <a:cubicBezTo>
                                  <a:pt x="0" y="826"/>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4588977" name="Shape 1032"/>
                        <wps:cNvSpPr>
                          <a:spLocks/>
                        </wps:cNvSpPr>
                        <wps:spPr bwMode="auto">
                          <a:xfrm>
                            <a:off x="13208" y="0"/>
                            <a:ext cx="2630" cy="1335"/>
                          </a:xfrm>
                          <a:custGeom>
                            <a:avLst/>
                            <a:gdLst>
                              <a:gd name="T0" fmla="*/ 131229 w 262966"/>
                              <a:gd name="T1" fmla="*/ 0 h 133591"/>
                              <a:gd name="T2" fmla="*/ 131483 w 262966"/>
                              <a:gd name="T3" fmla="*/ 26 h 133591"/>
                              <a:gd name="T4" fmla="*/ 131737 w 262966"/>
                              <a:gd name="T5" fmla="*/ 0 h 133591"/>
                              <a:gd name="T6" fmla="*/ 131795 w 262966"/>
                              <a:gd name="T7" fmla="*/ 57 h 133591"/>
                              <a:gd name="T8" fmla="*/ 157718 w 262966"/>
                              <a:gd name="T9" fmla="*/ 2685 h 133591"/>
                              <a:gd name="T10" fmla="*/ 262966 w 262966"/>
                              <a:gd name="T11" fmla="*/ 131724 h 133591"/>
                              <a:gd name="T12" fmla="*/ 261112 w 262966"/>
                              <a:gd name="T13" fmla="*/ 133591 h 133591"/>
                              <a:gd name="T14" fmla="*/ 259258 w 262966"/>
                              <a:gd name="T15" fmla="*/ 131724 h 133591"/>
                              <a:gd name="T16" fmla="*/ 156975 w 262966"/>
                              <a:gd name="T17" fmla="*/ 6318 h 133591"/>
                              <a:gd name="T18" fmla="*/ 131483 w 262966"/>
                              <a:gd name="T19" fmla="*/ 3734 h 133591"/>
                              <a:gd name="T20" fmla="*/ 105992 w 262966"/>
                              <a:gd name="T21" fmla="*/ 6318 h 133591"/>
                              <a:gd name="T22" fmla="*/ 3708 w 262966"/>
                              <a:gd name="T23" fmla="*/ 131724 h 133591"/>
                              <a:gd name="T24" fmla="*/ 1854 w 262966"/>
                              <a:gd name="T25" fmla="*/ 133591 h 133591"/>
                              <a:gd name="T26" fmla="*/ 0 w 262966"/>
                              <a:gd name="T27" fmla="*/ 131724 h 133591"/>
                              <a:gd name="T28" fmla="*/ 105246 w 262966"/>
                              <a:gd name="T29" fmla="*/ 2685 h 133591"/>
                              <a:gd name="T30" fmla="*/ 131171 w 262966"/>
                              <a:gd name="T31" fmla="*/ 57 h 133591"/>
                              <a:gd name="T32" fmla="*/ 131229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31229" y="0"/>
                                </a:moveTo>
                                <a:lnTo>
                                  <a:pt x="131483" y="26"/>
                                </a:lnTo>
                                <a:lnTo>
                                  <a:pt x="131737" y="0"/>
                                </a:lnTo>
                                <a:lnTo>
                                  <a:pt x="131795" y="57"/>
                                </a:lnTo>
                                <a:lnTo>
                                  <a:pt x="157718" y="2685"/>
                                </a:lnTo>
                                <a:cubicBezTo>
                                  <a:pt x="217645" y="15004"/>
                                  <a:pt x="262966" y="68250"/>
                                  <a:pt x="262966" y="131724"/>
                                </a:cubicBezTo>
                                <a:cubicBezTo>
                                  <a:pt x="262966" y="132753"/>
                                  <a:pt x="262128" y="133591"/>
                                  <a:pt x="261112" y="133591"/>
                                </a:cubicBezTo>
                                <a:cubicBezTo>
                                  <a:pt x="260096" y="133591"/>
                                  <a:pt x="259258" y="132753"/>
                                  <a:pt x="259258" y="131724"/>
                                </a:cubicBezTo>
                                <a:cubicBezTo>
                                  <a:pt x="259258" y="70039"/>
                                  <a:pt x="215221" y="18291"/>
                                  <a:pt x="156975" y="6318"/>
                                </a:cubicBezTo>
                                <a:lnTo>
                                  <a:pt x="131483" y="3734"/>
                                </a:lnTo>
                                <a:lnTo>
                                  <a:pt x="105992" y="6318"/>
                                </a:lnTo>
                                <a:cubicBezTo>
                                  <a:pt x="47746" y="18291"/>
                                  <a:pt x="3708" y="70039"/>
                                  <a:pt x="3708" y="131724"/>
                                </a:cubicBezTo>
                                <a:cubicBezTo>
                                  <a:pt x="3708" y="132753"/>
                                  <a:pt x="2870" y="133591"/>
                                  <a:pt x="1854" y="133591"/>
                                </a:cubicBezTo>
                                <a:cubicBezTo>
                                  <a:pt x="826" y="133591"/>
                                  <a:pt x="0" y="132753"/>
                                  <a:pt x="0" y="131724"/>
                                </a:cubicBezTo>
                                <a:cubicBezTo>
                                  <a:pt x="0" y="68250"/>
                                  <a:pt x="45311" y="15004"/>
                                  <a:pt x="105246" y="2685"/>
                                </a:cubicBezTo>
                                <a:lnTo>
                                  <a:pt x="131171" y="57"/>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5725486" name="Shape 1033"/>
                        <wps:cNvSpPr>
                          <a:spLocks/>
                        </wps:cNvSpPr>
                        <wps:spPr bwMode="auto">
                          <a:xfrm>
                            <a:off x="21120" y="9216"/>
                            <a:ext cx="2630" cy="1331"/>
                          </a:xfrm>
                          <a:custGeom>
                            <a:avLst/>
                            <a:gdLst>
                              <a:gd name="T0" fmla="*/ 1841 w 262966"/>
                              <a:gd name="T1" fmla="*/ 0 h 133121"/>
                              <a:gd name="T2" fmla="*/ 3708 w 262966"/>
                              <a:gd name="T3" fmla="*/ 1880 h 133121"/>
                              <a:gd name="T4" fmla="*/ 105992 w 262966"/>
                              <a:gd name="T5" fmla="*/ 127299 h 133121"/>
                              <a:gd name="T6" fmla="*/ 131483 w 262966"/>
                              <a:gd name="T7" fmla="*/ 129883 h 133121"/>
                              <a:gd name="T8" fmla="*/ 156971 w 262966"/>
                              <a:gd name="T9" fmla="*/ 127299 h 133121"/>
                              <a:gd name="T10" fmla="*/ 259258 w 262966"/>
                              <a:gd name="T11" fmla="*/ 1880 h 133121"/>
                              <a:gd name="T12" fmla="*/ 261112 w 262966"/>
                              <a:gd name="T13" fmla="*/ 0 h 133121"/>
                              <a:gd name="T14" fmla="*/ 262966 w 262966"/>
                              <a:gd name="T15" fmla="*/ 1880 h 133121"/>
                              <a:gd name="T16" fmla="*/ 157717 w 262966"/>
                              <a:gd name="T17" fmla="*/ 130931 h 133121"/>
                              <a:gd name="T18" fmla="*/ 136114 w 262966"/>
                              <a:gd name="T19" fmla="*/ 133121 h 133121"/>
                              <a:gd name="T20" fmla="*/ 132229 w 262966"/>
                              <a:gd name="T21" fmla="*/ 133121 h 133121"/>
                              <a:gd name="T22" fmla="*/ 130734 w 262966"/>
                              <a:gd name="T23" fmla="*/ 133121 h 133121"/>
                              <a:gd name="T24" fmla="*/ 126851 w 262966"/>
                              <a:gd name="T25" fmla="*/ 133121 h 133121"/>
                              <a:gd name="T26" fmla="*/ 105245 w 262966"/>
                              <a:gd name="T27" fmla="*/ 130931 h 133121"/>
                              <a:gd name="T28" fmla="*/ 0 w 262966"/>
                              <a:gd name="T29" fmla="*/ 1880 h 133121"/>
                              <a:gd name="T30" fmla="*/ 1841 w 262966"/>
                              <a:gd name="T31" fmla="*/ 0 h 133121"/>
                              <a:gd name="T32" fmla="*/ 0 w 262966"/>
                              <a:gd name="T33" fmla="*/ 0 h 133121"/>
                              <a:gd name="T34" fmla="*/ 262966 w 262966"/>
                              <a:gd name="T35" fmla="*/ 133121 h 133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66" h="133121">
                                <a:moveTo>
                                  <a:pt x="1841" y="0"/>
                                </a:moveTo>
                                <a:cubicBezTo>
                                  <a:pt x="2870" y="0"/>
                                  <a:pt x="3708" y="838"/>
                                  <a:pt x="3708" y="1880"/>
                                </a:cubicBezTo>
                                <a:cubicBezTo>
                                  <a:pt x="3708" y="63565"/>
                                  <a:pt x="47746" y="115323"/>
                                  <a:pt x="105992" y="127299"/>
                                </a:cubicBezTo>
                                <a:lnTo>
                                  <a:pt x="131483" y="129883"/>
                                </a:lnTo>
                                <a:lnTo>
                                  <a:pt x="156971" y="127299"/>
                                </a:lnTo>
                                <a:cubicBezTo>
                                  <a:pt x="215211" y="115323"/>
                                  <a:pt x="259258" y="63565"/>
                                  <a:pt x="259258" y="1880"/>
                                </a:cubicBezTo>
                                <a:cubicBezTo>
                                  <a:pt x="259258" y="838"/>
                                  <a:pt x="260083" y="0"/>
                                  <a:pt x="261112" y="0"/>
                                </a:cubicBezTo>
                                <a:cubicBezTo>
                                  <a:pt x="262128" y="0"/>
                                  <a:pt x="262966" y="838"/>
                                  <a:pt x="262966" y="1880"/>
                                </a:cubicBezTo>
                                <a:cubicBezTo>
                                  <a:pt x="262966" y="65343"/>
                                  <a:pt x="217645" y="118607"/>
                                  <a:pt x="157717" y="130931"/>
                                </a:cubicBezTo>
                                <a:lnTo>
                                  <a:pt x="136114" y="133121"/>
                                </a:lnTo>
                                <a:lnTo>
                                  <a:pt x="132229" y="133121"/>
                                </a:lnTo>
                                <a:lnTo>
                                  <a:pt x="130734" y="133121"/>
                                </a:lnTo>
                                <a:lnTo>
                                  <a:pt x="126851" y="133121"/>
                                </a:lnTo>
                                <a:lnTo>
                                  <a:pt x="105245" y="130931"/>
                                </a:lnTo>
                                <a:cubicBezTo>
                                  <a:pt x="45311" y="118607"/>
                                  <a:pt x="0" y="65343"/>
                                  <a:pt x="0" y="1880"/>
                                </a:cubicBezTo>
                                <a:cubicBezTo>
                                  <a:pt x="0" y="838"/>
                                  <a:pt x="826" y="0"/>
                                  <a:pt x="1841"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391448" name="Shape 1034"/>
                        <wps:cNvSpPr>
                          <a:spLocks/>
                        </wps:cNvSpPr>
                        <wps:spPr bwMode="auto">
                          <a:xfrm>
                            <a:off x="21120" y="7923"/>
                            <a:ext cx="2632" cy="1336"/>
                          </a:xfrm>
                          <a:custGeom>
                            <a:avLst/>
                            <a:gdLst>
                              <a:gd name="T0" fmla="*/ 131737 w 263195"/>
                              <a:gd name="T1" fmla="*/ 0 h 133591"/>
                              <a:gd name="T2" fmla="*/ 132042 w 263195"/>
                              <a:gd name="T3" fmla="*/ 305 h 133591"/>
                              <a:gd name="T4" fmla="*/ 132347 w 263195"/>
                              <a:gd name="T5" fmla="*/ 0 h 133591"/>
                              <a:gd name="T6" fmla="*/ 261399 w 263195"/>
                              <a:gd name="T7" fmla="*/ 105249 h 133591"/>
                              <a:gd name="T8" fmla="*/ 263195 w 263195"/>
                              <a:gd name="T9" fmla="*/ 122967 h 133591"/>
                              <a:gd name="T10" fmla="*/ 263195 w 263195"/>
                              <a:gd name="T11" fmla="*/ 132626 h 133591"/>
                              <a:gd name="T12" fmla="*/ 262229 w 263195"/>
                              <a:gd name="T13" fmla="*/ 133591 h 133591"/>
                              <a:gd name="T14" fmla="*/ 260375 w 263195"/>
                              <a:gd name="T15" fmla="*/ 131737 h 133591"/>
                              <a:gd name="T16" fmla="*/ 132347 w 263195"/>
                              <a:gd name="T17" fmla="*/ 3708 h 133591"/>
                              <a:gd name="T18" fmla="*/ 132042 w 263195"/>
                              <a:gd name="T19" fmla="*/ 3404 h 133591"/>
                              <a:gd name="T20" fmla="*/ 131737 w 263195"/>
                              <a:gd name="T21" fmla="*/ 3708 h 133591"/>
                              <a:gd name="T22" fmla="*/ 3708 w 263195"/>
                              <a:gd name="T23" fmla="*/ 131737 h 133591"/>
                              <a:gd name="T24" fmla="*/ 1841 w 263195"/>
                              <a:gd name="T25" fmla="*/ 133591 h 133591"/>
                              <a:gd name="T26" fmla="*/ 0 w 263195"/>
                              <a:gd name="T27" fmla="*/ 131737 h 133591"/>
                              <a:gd name="T28" fmla="*/ 131737 w 263195"/>
                              <a:gd name="T29" fmla="*/ 0 h 133591"/>
                              <a:gd name="T30" fmla="*/ 0 w 263195"/>
                              <a:gd name="T31" fmla="*/ 0 h 133591"/>
                              <a:gd name="T32" fmla="*/ 263195 w 263195"/>
                              <a:gd name="T33"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3195" h="133591">
                                <a:moveTo>
                                  <a:pt x="131737" y="0"/>
                                </a:moveTo>
                                <a:lnTo>
                                  <a:pt x="132042" y="305"/>
                                </a:lnTo>
                                <a:lnTo>
                                  <a:pt x="132347" y="0"/>
                                </a:lnTo>
                                <a:cubicBezTo>
                                  <a:pt x="195821" y="0"/>
                                  <a:pt x="249077" y="45321"/>
                                  <a:pt x="261399" y="105249"/>
                                </a:cubicBezTo>
                                <a:lnTo>
                                  <a:pt x="263195" y="122967"/>
                                </a:lnTo>
                                <a:lnTo>
                                  <a:pt x="263195" y="132626"/>
                                </a:lnTo>
                                <a:lnTo>
                                  <a:pt x="262229" y="133591"/>
                                </a:lnTo>
                                <a:cubicBezTo>
                                  <a:pt x="261214" y="133591"/>
                                  <a:pt x="260375" y="132766"/>
                                  <a:pt x="260375" y="131737"/>
                                </a:cubicBezTo>
                                <a:cubicBezTo>
                                  <a:pt x="260375" y="61239"/>
                                  <a:pt x="202844" y="3708"/>
                                  <a:pt x="132347" y="3708"/>
                                </a:cubicBezTo>
                                <a:lnTo>
                                  <a:pt x="132042" y="3404"/>
                                </a:lnTo>
                                <a:lnTo>
                                  <a:pt x="131737" y="3708"/>
                                </a:lnTo>
                                <a:cubicBezTo>
                                  <a:pt x="61226" y="3708"/>
                                  <a:pt x="3708" y="61239"/>
                                  <a:pt x="3708" y="131737"/>
                                </a:cubicBezTo>
                                <a:cubicBezTo>
                                  <a:pt x="3708" y="132766"/>
                                  <a:pt x="2870" y="133591"/>
                                  <a:pt x="1841" y="133591"/>
                                </a:cubicBezTo>
                                <a:cubicBezTo>
                                  <a:pt x="826" y="133591"/>
                                  <a:pt x="0" y="132766"/>
                                  <a:pt x="0" y="131737"/>
                                </a:cubicBezTo>
                                <a:cubicBezTo>
                                  <a:pt x="0" y="59195"/>
                                  <a:pt x="59182" y="0"/>
                                  <a:pt x="13173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5606495" name="Shape 1035"/>
                        <wps:cNvSpPr>
                          <a:spLocks/>
                        </wps:cNvSpPr>
                        <wps:spPr bwMode="auto">
                          <a:xfrm>
                            <a:off x="17164" y="5260"/>
                            <a:ext cx="2630" cy="1336"/>
                          </a:xfrm>
                          <a:custGeom>
                            <a:avLst/>
                            <a:gdLst>
                              <a:gd name="T0" fmla="*/ 1854 w 262979"/>
                              <a:gd name="T1" fmla="*/ 0 h 133591"/>
                              <a:gd name="T2" fmla="*/ 3708 w 262979"/>
                              <a:gd name="T3" fmla="*/ 1854 h 133591"/>
                              <a:gd name="T4" fmla="*/ 105995 w 262979"/>
                              <a:gd name="T5" fmla="*/ 127273 h 133591"/>
                              <a:gd name="T6" fmla="*/ 131483 w 262979"/>
                              <a:gd name="T7" fmla="*/ 129857 h 133591"/>
                              <a:gd name="T8" fmla="*/ 156975 w 262979"/>
                              <a:gd name="T9" fmla="*/ 127273 h 133591"/>
                              <a:gd name="T10" fmla="*/ 259258 w 262979"/>
                              <a:gd name="T11" fmla="*/ 1854 h 133591"/>
                              <a:gd name="T12" fmla="*/ 261125 w 262979"/>
                              <a:gd name="T13" fmla="*/ 0 h 133591"/>
                              <a:gd name="T14" fmla="*/ 262979 w 262979"/>
                              <a:gd name="T15" fmla="*/ 1854 h 133591"/>
                              <a:gd name="T16" fmla="*/ 157721 w 262979"/>
                              <a:gd name="T17" fmla="*/ 130906 h 133591"/>
                              <a:gd name="T18" fmla="*/ 131795 w 262979"/>
                              <a:gd name="T19" fmla="*/ 133534 h 133591"/>
                              <a:gd name="T20" fmla="*/ 131737 w 262979"/>
                              <a:gd name="T21" fmla="*/ 133591 h 133591"/>
                              <a:gd name="T22" fmla="*/ 131483 w 262979"/>
                              <a:gd name="T23" fmla="*/ 133565 h 133591"/>
                              <a:gd name="T24" fmla="*/ 131229 w 262979"/>
                              <a:gd name="T25" fmla="*/ 133591 h 133591"/>
                              <a:gd name="T26" fmla="*/ 131172 w 262979"/>
                              <a:gd name="T27" fmla="*/ 133534 h 133591"/>
                              <a:gd name="T28" fmla="*/ 105246 w 262979"/>
                              <a:gd name="T29" fmla="*/ 130906 h 133591"/>
                              <a:gd name="T30" fmla="*/ 0 w 262979"/>
                              <a:gd name="T31" fmla="*/ 1854 h 133591"/>
                              <a:gd name="T32" fmla="*/ 1854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854" y="0"/>
                                </a:moveTo>
                                <a:cubicBezTo>
                                  <a:pt x="2883" y="0"/>
                                  <a:pt x="3708" y="826"/>
                                  <a:pt x="3708" y="1854"/>
                                </a:cubicBezTo>
                                <a:cubicBezTo>
                                  <a:pt x="3708" y="63540"/>
                                  <a:pt x="47756" y="115298"/>
                                  <a:pt x="105995" y="127273"/>
                                </a:cubicBezTo>
                                <a:lnTo>
                                  <a:pt x="131483" y="129857"/>
                                </a:lnTo>
                                <a:lnTo>
                                  <a:pt x="156975" y="127273"/>
                                </a:lnTo>
                                <a:cubicBezTo>
                                  <a:pt x="215221" y="115298"/>
                                  <a:pt x="259258" y="63540"/>
                                  <a:pt x="259258" y="1854"/>
                                </a:cubicBezTo>
                                <a:cubicBezTo>
                                  <a:pt x="259258" y="826"/>
                                  <a:pt x="260096" y="0"/>
                                  <a:pt x="261125" y="0"/>
                                </a:cubicBezTo>
                                <a:cubicBezTo>
                                  <a:pt x="262141" y="0"/>
                                  <a:pt x="262979" y="826"/>
                                  <a:pt x="262979" y="1854"/>
                                </a:cubicBezTo>
                                <a:cubicBezTo>
                                  <a:pt x="262979" y="65329"/>
                                  <a:pt x="217658" y="118584"/>
                                  <a:pt x="157721" y="130906"/>
                                </a:cubicBezTo>
                                <a:lnTo>
                                  <a:pt x="131795" y="133534"/>
                                </a:lnTo>
                                <a:lnTo>
                                  <a:pt x="131737" y="133591"/>
                                </a:lnTo>
                                <a:lnTo>
                                  <a:pt x="131483" y="133565"/>
                                </a:lnTo>
                                <a:lnTo>
                                  <a:pt x="131229" y="133591"/>
                                </a:lnTo>
                                <a:lnTo>
                                  <a:pt x="131172" y="133534"/>
                                </a:lnTo>
                                <a:lnTo>
                                  <a:pt x="105246" y="130906"/>
                                </a:lnTo>
                                <a:cubicBezTo>
                                  <a:pt x="45311" y="118584"/>
                                  <a:pt x="0" y="65329"/>
                                  <a:pt x="0" y="1854"/>
                                </a:cubicBezTo>
                                <a:cubicBezTo>
                                  <a:pt x="0" y="826"/>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3796938" name="Shape 1036"/>
                        <wps:cNvSpPr>
                          <a:spLocks/>
                        </wps:cNvSpPr>
                        <wps:spPr bwMode="auto">
                          <a:xfrm>
                            <a:off x="17164" y="3955"/>
                            <a:ext cx="2630" cy="1336"/>
                          </a:xfrm>
                          <a:custGeom>
                            <a:avLst/>
                            <a:gdLst>
                              <a:gd name="T0" fmla="*/ 131229 w 262979"/>
                              <a:gd name="T1" fmla="*/ 0 h 133604"/>
                              <a:gd name="T2" fmla="*/ 131483 w 262979"/>
                              <a:gd name="T3" fmla="*/ 26 h 133604"/>
                              <a:gd name="T4" fmla="*/ 131737 w 262979"/>
                              <a:gd name="T5" fmla="*/ 0 h 133604"/>
                              <a:gd name="T6" fmla="*/ 131795 w 262979"/>
                              <a:gd name="T7" fmla="*/ 57 h 133604"/>
                              <a:gd name="T8" fmla="*/ 157722 w 262979"/>
                              <a:gd name="T9" fmla="*/ 2686 h 133604"/>
                              <a:gd name="T10" fmla="*/ 262979 w 262979"/>
                              <a:gd name="T11" fmla="*/ 131750 h 133604"/>
                              <a:gd name="T12" fmla="*/ 261125 w 262979"/>
                              <a:gd name="T13" fmla="*/ 133604 h 133604"/>
                              <a:gd name="T14" fmla="*/ 259258 w 262979"/>
                              <a:gd name="T15" fmla="*/ 131750 h 133604"/>
                              <a:gd name="T16" fmla="*/ 156975 w 262979"/>
                              <a:gd name="T17" fmla="*/ 6318 h 133604"/>
                              <a:gd name="T18" fmla="*/ 131483 w 262979"/>
                              <a:gd name="T19" fmla="*/ 3734 h 133604"/>
                              <a:gd name="T20" fmla="*/ 105995 w 262979"/>
                              <a:gd name="T21" fmla="*/ 6318 h 133604"/>
                              <a:gd name="T22" fmla="*/ 3709 w 262979"/>
                              <a:gd name="T23" fmla="*/ 131750 h 133604"/>
                              <a:gd name="T24" fmla="*/ 1854 w 262979"/>
                              <a:gd name="T25" fmla="*/ 133604 h 133604"/>
                              <a:gd name="T26" fmla="*/ 0 w 262979"/>
                              <a:gd name="T27" fmla="*/ 131750 h 133604"/>
                              <a:gd name="T28" fmla="*/ 105246 w 262979"/>
                              <a:gd name="T29" fmla="*/ 2686 h 133604"/>
                              <a:gd name="T30" fmla="*/ 131172 w 262979"/>
                              <a:gd name="T31" fmla="*/ 57 h 133604"/>
                              <a:gd name="T32" fmla="*/ 131229 w 262979"/>
                              <a:gd name="T33" fmla="*/ 0 h 133604"/>
                              <a:gd name="T34" fmla="*/ 0 w 262979"/>
                              <a:gd name="T35" fmla="*/ 0 h 133604"/>
                              <a:gd name="T36" fmla="*/ 262979 w 262979"/>
                              <a:gd name="T37"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604">
                                <a:moveTo>
                                  <a:pt x="131229" y="0"/>
                                </a:moveTo>
                                <a:lnTo>
                                  <a:pt x="131483" y="26"/>
                                </a:lnTo>
                                <a:lnTo>
                                  <a:pt x="131737" y="0"/>
                                </a:lnTo>
                                <a:lnTo>
                                  <a:pt x="131795" y="57"/>
                                </a:lnTo>
                                <a:lnTo>
                                  <a:pt x="157722" y="2686"/>
                                </a:lnTo>
                                <a:cubicBezTo>
                                  <a:pt x="217658" y="15010"/>
                                  <a:pt x="262979" y="68275"/>
                                  <a:pt x="262979" y="131750"/>
                                </a:cubicBezTo>
                                <a:cubicBezTo>
                                  <a:pt x="262979" y="132779"/>
                                  <a:pt x="262141" y="133604"/>
                                  <a:pt x="261125" y="133604"/>
                                </a:cubicBezTo>
                                <a:cubicBezTo>
                                  <a:pt x="260096" y="133604"/>
                                  <a:pt x="259258" y="132779"/>
                                  <a:pt x="259258" y="131750"/>
                                </a:cubicBezTo>
                                <a:cubicBezTo>
                                  <a:pt x="259258" y="70053"/>
                                  <a:pt x="215221" y="18294"/>
                                  <a:pt x="156975" y="6318"/>
                                </a:cubicBezTo>
                                <a:lnTo>
                                  <a:pt x="131483" y="3734"/>
                                </a:lnTo>
                                <a:lnTo>
                                  <a:pt x="105995" y="6318"/>
                                </a:lnTo>
                                <a:cubicBezTo>
                                  <a:pt x="47756" y="18294"/>
                                  <a:pt x="3709" y="70053"/>
                                  <a:pt x="3709" y="131750"/>
                                </a:cubicBezTo>
                                <a:cubicBezTo>
                                  <a:pt x="3709" y="132779"/>
                                  <a:pt x="2883" y="133604"/>
                                  <a:pt x="1854" y="133604"/>
                                </a:cubicBezTo>
                                <a:cubicBezTo>
                                  <a:pt x="838" y="133604"/>
                                  <a:pt x="0" y="132779"/>
                                  <a:pt x="0" y="131750"/>
                                </a:cubicBezTo>
                                <a:cubicBezTo>
                                  <a:pt x="0" y="68275"/>
                                  <a:pt x="45311" y="15010"/>
                                  <a:pt x="105246" y="2686"/>
                                </a:cubicBezTo>
                                <a:lnTo>
                                  <a:pt x="131172" y="57"/>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6686478" name="Shape 1037"/>
                        <wps:cNvSpPr>
                          <a:spLocks/>
                        </wps:cNvSpPr>
                        <wps:spPr bwMode="auto">
                          <a:xfrm>
                            <a:off x="17329" y="6228"/>
                            <a:ext cx="360" cy="360"/>
                          </a:xfrm>
                          <a:custGeom>
                            <a:avLst/>
                            <a:gdLst>
                              <a:gd name="T0" fmla="*/ 35903 w 35992"/>
                              <a:gd name="T1" fmla="*/ 0 h 35992"/>
                              <a:gd name="T2" fmla="*/ 35992 w 35992"/>
                              <a:gd name="T3" fmla="*/ 89 h 35992"/>
                              <a:gd name="T4" fmla="*/ 19672 w 35992"/>
                              <a:gd name="T5" fmla="*/ 35992 h 35992"/>
                              <a:gd name="T6" fmla="*/ 0 w 35992"/>
                              <a:gd name="T7" fmla="*/ 16320 h 35992"/>
                              <a:gd name="T8" fmla="*/ 35903 w 35992"/>
                              <a:gd name="T9" fmla="*/ 0 h 35992"/>
                              <a:gd name="T10" fmla="*/ 0 w 35992"/>
                              <a:gd name="T11" fmla="*/ 0 h 35992"/>
                              <a:gd name="T12" fmla="*/ 35992 w 35992"/>
                              <a:gd name="T13" fmla="*/ 35992 h 35992"/>
                            </a:gdLst>
                            <a:ahLst/>
                            <a:cxnLst>
                              <a:cxn ang="0">
                                <a:pos x="T0" y="T1"/>
                              </a:cxn>
                              <a:cxn ang="0">
                                <a:pos x="T2" y="T3"/>
                              </a:cxn>
                              <a:cxn ang="0">
                                <a:pos x="T4" y="T5"/>
                              </a:cxn>
                              <a:cxn ang="0">
                                <a:pos x="T6" y="T7"/>
                              </a:cxn>
                              <a:cxn ang="0">
                                <a:pos x="T8" y="T9"/>
                              </a:cxn>
                            </a:cxnLst>
                            <a:rect l="T10" t="T11" r="T12" b="T13"/>
                            <a:pathLst>
                              <a:path w="35992" h="35992">
                                <a:moveTo>
                                  <a:pt x="35903" y="0"/>
                                </a:moveTo>
                                <a:lnTo>
                                  <a:pt x="35992" y="89"/>
                                </a:lnTo>
                                <a:cubicBezTo>
                                  <a:pt x="28854" y="11227"/>
                                  <a:pt x="23381" y="23190"/>
                                  <a:pt x="19672" y="35992"/>
                                </a:cubicBezTo>
                                <a:lnTo>
                                  <a:pt x="0" y="16320"/>
                                </a:lnTo>
                                <a:cubicBezTo>
                                  <a:pt x="12802" y="12611"/>
                                  <a:pt x="24765" y="7125"/>
                                  <a:pt x="35903"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1747183" name="Shape 1038"/>
                        <wps:cNvSpPr>
                          <a:spLocks/>
                        </wps:cNvSpPr>
                        <wps:spPr bwMode="auto">
                          <a:xfrm>
                            <a:off x="21128" y="2272"/>
                            <a:ext cx="360" cy="360"/>
                          </a:xfrm>
                          <a:custGeom>
                            <a:avLst/>
                            <a:gdLst>
                              <a:gd name="T0" fmla="*/ 35903 w 35992"/>
                              <a:gd name="T1" fmla="*/ 0 h 36005"/>
                              <a:gd name="T2" fmla="*/ 35992 w 35992"/>
                              <a:gd name="T3" fmla="*/ 114 h 36005"/>
                              <a:gd name="T4" fmla="*/ 19672 w 35992"/>
                              <a:gd name="T5" fmla="*/ 36005 h 36005"/>
                              <a:gd name="T6" fmla="*/ 0 w 35992"/>
                              <a:gd name="T7" fmla="*/ 16332 h 36005"/>
                              <a:gd name="T8" fmla="*/ 35903 w 35992"/>
                              <a:gd name="T9" fmla="*/ 0 h 36005"/>
                              <a:gd name="T10" fmla="*/ 0 w 35992"/>
                              <a:gd name="T11" fmla="*/ 0 h 36005"/>
                              <a:gd name="T12" fmla="*/ 35992 w 35992"/>
                              <a:gd name="T13" fmla="*/ 36005 h 36005"/>
                            </a:gdLst>
                            <a:ahLst/>
                            <a:cxnLst>
                              <a:cxn ang="0">
                                <a:pos x="T0" y="T1"/>
                              </a:cxn>
                              <a:cxn ang="0">
                                <a:pos x="T2" y="T3"/>
                              </a:cxn>
                              <a:cxn ang="0">
                                <a:pos x="T4" y="T5"/>
                              </a:cxn>
                              <a:cxn ang="0">
                                <a:pos x="T6" y="T7"/>
                              </a:cxn>
                              <a:cxn ang="0">
                                <a:pos x="T8" y="T9"/>
                              </a:cxn>
                            </a:cxnLst>
                            <a:rect l="T10" t="T11" r="T12" b="T13"/>
                            <a:pathLst>
                              <a:path w="35992" h="36005">
                                <a:moveTo>
                                  <a:pt x="35903" y="0"/>
                                </a:moveTo>
                                <a:lnTo>
                                  <a:pt x="35992" y="114"/>
                                </a:lnTo>
                                <a:cubicBezTo>
                                  <a:pt x="28867" y="11240"/>
                                  <a:pt x="23381" y="23203"/>
                                  <a:pt x="19672" y="36005"/>
                                </a:cubicBezTo>
                                <a:lnTo>
                                  <a:pt x="0" y="16332"/>
                                </a:lnTo>
                                <a:cubicBezTo>
                                  <a:pt x="12814" y="12624"/>
                                  <a:pt x="24778" y="7150"/>
                                  <a:pt x="35903"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6995698" name="Shape 1039"/>
                        <wps:cNvSpPr>
                          <a:spLocks/>
                        </wps:cNvSpPr>
                        <wps:spPr bwMode="auto">
                          <a:xfrm>
                            <a:off x="16760" y="5127"/>
                            <a:ext cx="369" cy="279"/>
                          </a:xfrm>
                          <a:custGeom>
                            <a:avLst/>
                            <a:gdLst>
                              <a:gd name="T0" fmla="*/ 0 w 36931"/>
                              <a:gd name="T1" fmla="*/ 0 h 27826"/>
                              <a:gd name="T2" fmla="*/ 36931 w 36931"/>
                              <a:gd name="T3" fmla="*/ 13805 h 27826"/>
                              <a:gd name="T4" fmla="*/ 36931 w 36931"/>
                              <a:gd name="T5" fmla="*/ 14008 h 27826"/>
                              <a:gd name="T6" fmla="*/ 0 w 36931"/>
                              <a:gd name="T7" fmla="*/ 27826 h 27826"/>
                              <a:gd name="T8" fmla="*/ 0 w 36931"/>
                              <a:gd name="T9" fmla="*/ 0 h 27826"/>
                              <a:gd name="T10" fmla="*/ 0 w 36931"/>
                              <a:gd name="T11" fmla="*/ 0 h 27826"/>
                              <a:gd name="T12" fmla="*/ 36931 w 36931"/>
                              <a:gd name="T13" fmla="*/ 27826 h 27826"/>
                            </a:gdLst>
                            <a:ahLst/>
                            <a:cxnLst>
                              <a:cxn ang="0">
                                <a:pos x="T0" y="T1"/>
                              </a:cxn>
                              <a:cxn ang="0">
                                <a:pos x="T2" y="T3"/>
                              </a:cxn>
                              <a:cxn ang="0">
                                <a:pos x="T4" y="T5"/>
                              </a:cxn>
                              <a:cxn ang="0">
                                <a:pos x="T6" y="T7"/>
                              </a:cxn>
                              <a:cxn ang="0">
                                <a:pos x="T8" y="T9"/>
                              </a:cxn>
                            </a:cxnLst>
                            <a:rect l="T10" t="T11" r="T12" b="T13"/>
                            <a:pathLst>
                              <a:path w="36931" h="27826">
                                <a:moveTo>
                                  <a:pt x="0" y="0"/>
                                </a:moveTo>
                                <a:cubicBezTo>
                                  <a:pt x="11697" y="6388"/>
                                  <a:pt x="24028" y="11036"/>
                                  <a:pt x="36931" y="13805"/>
                                </a:cubicBezTo>
                                <a:lnTo>
                                  <a:pt x="36931" y="14008"/>
                                </a:lnTo>
                                <a:cubicBezTo>
                                  <a:pt x="24028" y="16789"/>
                                  <a:pt x="11697"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8791799" name="Shape 1040"/>
                        <wps:cNvSpPr>
                          <a:spLocks/>
                        </wps:cNvSpPr>
                        <wps:spPr bwMode="auto">
                          <a:xfrm>
                            <a:off x="23096" y="5127"/>
                            <a:ext cx="369" cy="279"/>
                          </a:xfrm>
                          <a:custGeom>
                            <a:avLst/>
                            <a:gdLst>
                              <a:gd name="T0" fmla="*/ 0 w 36919"/>
                              <a:gd name="T1" fmla="*/ 0 h 27826"/>
                              <a:gd name="T2" fmla="*/ 36919 w 36919"/>
                              <a:gd name="T3" fmla="*/ 13805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84" y="6388"/>
                                  <a:pt x="24028" y="11036"/>
                                  <a:pt x="36919" y="13805"/>
                                </a:cubicBezTo>
                                <a:lnTo>
                                  <a:pt x="36919" y="14008"/>
                                </a:lnTo>
                                <a:cubicBezTo>
                                  <a:pt x="24028" y="16789"/>
                                  <a:pt x="11684"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7112136" name="Rectangle 4409"/>
                        <wps:cNvSpPr>
                          <a:spLocks noChangeArrowheads="1"/>
                        </wps:cNvSpPr>
                        <wps:spPr bwMode="auto">
                          <a:xfrm>
                            <a:off x="1061" y="772"/>
                            <a:ext cx="656"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BA923" w14:textId="77777777" w:rsidR="00000000" w:rsidRDefault="00000000">
                              <w:pPr>
                                <w:spacing w:after="160" w:line="256" w:lineRule="auto"/>
                                <w:ind w:left="0" w:firstLine="0"/>
                                <w:jc w:val="left"/>
                              </w:pPr>
                              <w:r>
                                <w:rPr>
                                  <w:rFonts w:ascii="Cambria" w:eastAsia="Cambria" w:hAnsi="Cambria" w:cs="Cambria"/>
                                  <w:i/>
                                  <w:sz w:val="16"/>
                                </w:rPr>
                                <w:t>v</w:t>
                              </w:r>
                            </w:p>
                          </w:txbxContent>
                        </wps:txbx>
                        <wps:bodyPr rot="0" vert="horz" wrap="square" lIns="0" tIns="0" rIns="0" bIns="0" anchor="t" anchorCtr="0" upright="1">
                          <a:noAutofit/>
                        </wps:bodyPr>
                      </wps:wsp>
                      <wps:wsp>
                        <wps:cNvPr id="919202138" name="Rectangle 4412"/>
                        <wps:cNvSpPr>
                          <a:spLocks noChangeArrowheads="1"/>
                        </wps:cNvSpPr>
                        <wps:spPr bwMode="auto">
                          <a:xfrm>
                            <a:off x="8984" y="772"/>
                            <a:ext cx="629"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8F15F" w14:textId="77777777" w:rsidR="00000000" w:rsidRDefault="00000000">
                              <w:pPr>
                                <w:spacing w:after="160" w:line="256" w:lineRule="auto"/>
                                <w:ind w:left="0" w:firstLine="0"/>
                                <w:jc w:val="left"/>
                              </w:pPr>
                              <w:r>
                                <w:rPr>
                                  <w:rFonts w:ascii="Cambria" w:eastAsia="Cambria" w:hAnsi="Cambria" w:cs="Cambria"/>
                                  <w:i/>
                                  <w:sz w:val="16"/>
                                </w:rPr>
                                <w:t>z</w:t>
                              </w:r>
                            </w:p>
                          </w:txbxContent>
                        </wps:txbx>
                        <wps:bodyPr rot="0" vert="horz" wrap="square" lIns="0" tIns="0" rIns="0" bIns="0" anchor="t" anchorCtr="0" upright="1">
                          <a:noAutofit/>
                        </wps:bodyPr>
                      </wps:wsp>
                      <wps:wsp>
                        <wps:cNvPr id="352828069" name="Rectangle 4413"/>
                        <wps:cNvSpPr>
                          <a:spLocks noChangeArrowheads="1"/>
                        </wps:cNvSpPr>
                        <wps:spPr bwMode="auto">
                          <a:xfrm>
                            <a:off x="14259" y="772"/>
                            <a:ext cx="655"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2831" w14:textId="77777777" w:rsidR="00000000" w:rsidRDefault="00000000">
                              <w:pPr>
                                <w:spacing w:after="160" w:line="256" w:lineRule="auto"/>
                                <w:ind w:left="0" w:firstLine="0"/>
                                <w:jc w:val="left"/>
                              </w:pPr>
                              <w:r>
                                <w:rPr>
                                  <w:rFonts w:ascii="Cambria" w:eastAsia="Cambria" w:hAnsi="Cambria" w:cs="Cambria"/>
                                  <w:i/>
                                  <w:sz w:val="16"/>
                                </w:rPr>
                                <w:t>v</w:t>
                              </w:r>
                            </w:p>
                          </w:txbxContent>
                        </wps:txbx>
                        <wps:bodyPr rot="0" vert="horz" wrap="square" lIns="0" tIns="0" rIns="0" bIns="0" anchor="t" anchorCtr="0" upright="1">
                          <a:noAutofit/>
                        </wps:bodyPr>
                      </wps:wsp>
                      <wps:wsp>
                        <wps:cNvPr id="429544779" name="Rectangle 4415"/>
                        <wps:cNvSpPr>
                          <a:spLocks noChangeArrowheads="1"/>
                        </wps:cNvSpPr>
                        <wps:spPr bwMode="auto">
                          <a:xfrm>
                            <a:off x="22182" y="772"/>
                            <a:ext cx="629"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CEC6B" w14:textId="77777777" w:rsidR="00000000" w:rsidRDefault="00000000">
                              <w:pPr>
                                <w:spacing w:after="160" w:line="256" w:lineRule="auto"/>
                                <w:ind w:left="0" w:firstLine="0"/>
                                <w:jc w:val="left"/>
                              </w:pPr>
                              <w:r>
                                <w:rPr>
                                  <w:rFonts w:ascii="Cambria" w:eastAsia="Cambria" w:hAnsi="Cambria" w:cs="Cambria"/>
                                  <w:i/>
                                  <w:sz w:val="16"/>
                                </w:rPr>
                                <w:t>z</w:t>
                              </w:r>
                            </w:p>
                          </w:txbxContent>
                        </wps:txbx>
                        <wps:bodyPr rot="0" vert="horz" wrap="square" lIns="0" tIns="0" rIns="0" bIns="0" anchor="t" anchorCtr="0" upright="1">
                          <a:noAutofit/>
                        </wps:bodyPr>
                      </wps:wsp>
                      <wps:wsp>
                        <wps:cNvPr id="1632035311" name="Rectangle 1042"/>
                        <wps:cNvSpPr>
                          <a:spLocks noChangeArrowheads="1"/>
                        </wps:cNvSpPr>
                        <wps:spPr bwMode="auto">
                          <a:xfrm>
                            <a:off x="14259" y="8595"/>
                            <a:ext cx="662"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3B9DB" w14:textId="77777777" w:rsidR="00000000" w:rsidRDefault="00000000">
                              <w:pPr>
                                <w:spacing w:after="160" w:line="256" w:lineRule="auto"/>
                                <w:ind w:left="0" w:firstLine="0"/>
                                <w:jc w:val="left"/>
                              </w:pPr>
                              <w:r>
                                <w:rPr>
                                  <w:rFonts w:ascii="Cambria" w:eastAsia="Cambria" w:hAnsi="Cambria" w:cs="Cambria"/>
                                  <w:i/>
                                  <w:sz w:val="16"/>
                                </w:rPr>
                                <w:t>y</w:t>
                              </w:r>
                            </w:p>
                          </w:txbxContent>
                        </wps:txbx>
                        <wps:bodyPr rot="0" vert="horz" wrap="square" lIns="0" tIns="0" rIns="0" bIns="0" anchor="t" anchorCtr="0" upright="1">
                          <a:noAutofit/>
                        </wps:bodyPr>
                      </wps:wsp>
                      <wps:wsp>
                        <wps:cNvPr id="682245620" name="Rectangle 1043"/>
                        <wps:cNvSpPr>
                          <a:spLocks noChangeArrowheads="1"/>
                        </wps:cNvSpPr>
                        <wps:spPr bwMode="auto">
                          <a:xfrm>
                            <a:off x="22070" y="8684"/>
                            <a:ext cx="968"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16906" w14:textId="77777777" w:rsidR="00000000" w:rsidRDefault="00000000">
                              <w:pPr>
                                <w:spacing w:after="160" w:line="256" w:lineRule="auto"/>
                                <w:ind w:left="0" w:firstLine="0"/>
                                <w:jc w:val="left"/>
                              </w:pPr>
                              <w:r>
                                <w:rPr>
                                  <w:rFonts w:ascii="Cambria" w:eastAsia="Cambria" w:hAnsi="Cambria" w:cs="Cambria"/>
                                  <w:i/>
                                  <w:sz w:val="16"/>
                                </w:rPr>
                                <w:t>w</w:t>
                              </w:r>
                            </w:p>
                          </w:txbxContent>
                        </wps:txbx>
                        <wps:bodyPr rot="0" vert="horz" wrap="square" lIns="0" tIns="0" rIns="0" bIns="0" anchor="t" anchorCtr="0" upright="1">
                          <a:noAutofit/>
                        </wps:bodyPr>
                      </wps:wsp>
                      <wps:wsp>
                        <wps:cNvPr id="1739814554" name="Rectangle 1044"/>
                        <wps:cNvSpPr>
                          <a:spLocks noChangeArrowheads="1"/>
                        </wps:cNvSpPr>
                        <wps:spPr bwMode="auto">
                          <a:xfrm>
                            <a:off x="18192" y="4728"/>
                            <a:ext cx="77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C2514" w14:textId="77777777" w:rsidR="00000000" w:rsidRDefault="00000000">
                              <w:pPr>
                                <w:spacing w:after="160" w:line="256" w:lineRule="auto"/>
                                <w:ind w:left="0" w:firstLine="0"/>
                                <w:jc w:val="left"/>
                              </w:pPr>
                              <w:r>
                                <w:rPr>
                                  <w:rFonts w:ascii="Cambria" w:eastAsia="Cambria" w:hAnsi="Cambria" w:cs="Cambria"/>
                                  <w:i/>
                                  <w:sz w:val="16"/>
                                </w:rPr>
                                <w:t>x</w:t>
                              </w:r>
                            </w:p>
                          </w:txbxContent>
                        </wps:txbx>
                        <wps:bodyPr rot="0" vert="horz" wrap="square" lIns="0" tIns="0" rIns="0" bIns="0" anchor="t" anchorCtr="0" upright="1">
                          <a:noAutofit/>
                        </wps:bodyPr>
                      </wps:wsp>
                      <pic:pic xmlns:pic="http://schemas.openxmlformats.org/drawingml/2006/picture">
                        <pic:nvPicPr>
                          <pic:cNvPr id="1136555802" name="Picture 10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34" y="1267"/>
                            <a:ext cx="23141" cy="7191"/>
                          </a:xfrm>
                          <a:prstGeom prst="rect">
                            <a:avLst/>
                          </a:prstGeom>
                          <a:noFill/>
                          <a:extLst>
                            <a:ext uri="{909E8E84-426E-40DD-AFC4-6F175D3DCCD1}">
                              <a14:hiddenFill xmlns:a14="http://schemas.microsoft.com/office/drawing/2010/main">
                                <a:solidFill>
                                  <a:srgbClr val="FFFFFF"/>
                                </a:solidFill>
                              </a14:hiddenFill>
                            </a:ext>
                          </a:extLst>
                        </pic:spPr>
                      </pic:pic>
                      <wps:wsp>
                        <wps:cNvPr id="411017733" name="Shape 1048"/>
                        <wps:cNvSpPr>
                          <a:spLocks/>
                        </wps:cNvSpPr>
                        <wps:spPr bwMode="auto">
                          <a:xfrm>
                            <a:off x="22230" y="7609"/>
                            <a:ext cx="265" cy="394"/>
                          </a:xfrm>
                          <a:custGeom>
                            <a:avLst/>
                            <a:gdLst>
                              <a:gd name="T0" fmla="*/ 26441 w 26441"/>
                              <a:gd name="T1" fmla="*/ 0 h 39345"/>
                              <a:gd name="T2" fmla="*/ 24968 w 26441"/>
                              <a:gd name="T3" fmla="*/ 39345 h 39345"/>
                              <a:gd name="T4" fmla="*/ 24867 w 26441"/>
                              <a:gd name="T5" fmla="*/ 39345 h 39345"/>
                              <a:gd name="T6" fmla="*/ 0 w 26441"/>
                              <a:gd name="T7" fmla="*/ 8725 h 39345"/>
                              <a:gd name="T8" fmla="*/ 26441 w 26441"/>
                              <a:gd name="T9" fmla="*/ 0 h 39345"/>
                              <a:gd name="T10" fmla="*/ 0 w 26441"/>
                              <a:gd name="T11" fmla="*/ 0 h 39345"/>
                              <a:gd name="T12" fmla="*/ 26441 w 26441"/>
                              <a:gd name="T13" fmla="*/ 39345 h 39345"/>
                            </a:gdLst>
                            <a:ahLst/>
                            <a:cxnLst>
                              <a:cxn ang="0">
                                <a:pos x="T0" y="T1"/>
                              </a:cxn>
                              <a:cxn ang="0">
                                <a:pos x="T2" y="T3"/>
                              </a:cxn>
                              <a:cxn ang="0">
                                <a:pos x="T4" y="T5"/>
                              </a:cxn>
                              <a:cxn ang="0">
                                <a:pos x="T6" y="T7"/>
                              </a:cxn>
                              <a:cxn ang="0">
                                <a:pos x="T8" y="T9"/>
                              </a:cxn>
                            </a:cxnLst>
                            <a:rect l="T10" t="T11" r="T12" b="T13"/>
                            <a:pathLst>
                              <a:path w="26441" h="39345">
                                <a:moveTo>
                                  <a:pt x="26441" y="0"/>
                                </a:moveTo>
                                <a:cubicBezTo>
                                  <a:pt x="24041" y="13081"/>
                                  <a:pt x="23571" y="26251"/>
                                  <a:pt x="24968" y="39345"/>
                                </a:cubicBezTo>
                                <a:lnTo>
                                  <a:pt x="24867" y="39345"/>
                                </a:lnTo>
                                <a:cubicBezTo>
                                  <a:pt x="18097" y="28105"/>
                                  <a:pt x="9754" y="17907"/>
                                  <a:pt x="0" y="8725"/>
                                </a:cubicBezTo>
                                <a:lnTo>
                                  <a:pt x="26441"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975438" id="Group 33527" o:spid="_x0000_s1088" style="width:187.05pt;height:83.05pt;mso-position-horizontal-relative:char;mso-position-vertical-relative:line" coordsize="23752,1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">
                <v:shape id="Shape 1009" o:spid="_x0000_s1089" style="position:absolute;left:11;top:9216;width:2629;height:1331;visibility:visible;mso-wrap-style:square;v-text-anchor:top" coordsize="262966,1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" path="m1854,c2870,,3708,838,3708,1854v,61708,44038,113469,102284,125445l131483,129883r25488,-2584c215211,115323,259258,63562,259258,1854,259258,838,260083,,261112,v1016,,1854,838,1854,1854c262966,65340,217645,118606,157717,130931r-21603,2190l132229,133121r-1492,l126851,133121r-21606,-2190c45311,118606,,65340,,1854,,838,838,,1854,xe" fillcolor="#181717" stroked="f" strokeweight="0">
                  <v:stroke miterlimit="83231f" joinstyle="miter"/>
                  <v:path arrowok="t" o:connecttype="custom" o:connectlocs="19,0;37,19;1060,1273;1315,1299;1569,1273;2592,19;2610,0;2629,19;1577,1309;1361,1331;1322,1331;1307,1331;1268,1331;1052,1309;0,19;19,0" o:connectangles="0,0,0,0,0,0,0,0,0,0,0,0,0,0,0,0" textboxrect="0,0,262966,133121"/>
                </v:shape>
                <v:shape id="Shape 1010" o:spid="_x0000_s1090" style="position:absolute;top:7923;width:2640;height:1336;visibility:visible;mso-wrap-style:square;v-text-anchor:top" coordsize="264084,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" path="m131737,r306,304l132347,v72542,,131737,59195,131737,131737c264084,132766,263258,133591,262230,133591v-1016,,-1855,-825,-1855,-1854c260375,61239,202857,3708,132347,3708r-304,-303l131737,3708c61227,3708,3708,61239,3708,131737v,1029,-825,1854,-1854,1854c838,133591,,132766,,131737,,59195,59195,,131737,xe" fillcolor="#181717" stroked="f" strokeweight="0">
                  <v:stroke miterlimit="83231f" joinstyle="miter"/>
                  <v:path arrowok="t" o:connecttype="custom" o:connectlocs="1317,0;1320,3;1323,0;2640,1317;2621,1336;2603,1317;1323,37;1320,34;1317,37;37,1317;19,1336;0,1317;1317,0" o:connectangles="0,0,0,0,0,0,0,0,0,0,0,0,0" textboxrect="0,0,264084,133591"/>
                </v:shape>
                <v:shape id="Shape 1011" o:spid="_x0000_s1091" style="position:absolute;left:7923;top:1293;width:2629;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" path="m1854,c2870,,3708,826,3708,1841v,61697,44038,113456,102284,125432l131477,129857r25485,-2584c215211,115297,259258,63538,259258,1841,259258,826,260083,,261112,v1016,,1854,826,1854,1841c262966,65327,217645,118584,157709,130906r-25913,2627l131737,133591r-260,-26l131216,133591r-58,-58l105245,130906c45311,118584,,65327,,1841,,826,826,,1854,xe" fillcolor="#181717" stroked="f" strokeweight="0">
                  <v:stroke miterlimit="83231f" joinstyle="miter"/>
                  <v:path arrowok="t" o:connecttype="custom" o:connectlocs="19,0;37,18;1060,1273;1314,1299;1569,1273;2592,18;2610,0;2629,18;1577,1309;1318,1335;1317,1336;1314,1336;1312,1336;1311,1335;1052,1309;0,18;19,0" o:connectangles="0,0,0,0,0,0,0,0,0,0,0,0,0,0,0,0,0" textboxrect="0,0,262966,133591"/>
                </v:shape>
                <v:shape id="Shape 1012" o:spid="_x0000_s1092" style="position:absolute;left:7923;width:2640;height:1335;visibility:visible;mso-wrap-style:square;v-text-anchor:top" coordsize="264084,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" path="m131750,r298,298l132347,v72555,,131737,59182,131737,131724c264084,132753,263258,133591,262230,133591v-1016,,-1855,-838,-1855,-1867c260375,61227,202857,3708,132347,3708r-299,-298l131750,3708c61227,3708,3708,61227,3708,131724v,1029,-825,1867,-1854,1867c838,133591,,132753,,131724,,59182,59195,,131750,xe" fillcolor="#181717" stroked="f" strokeweight="0">
                  <v:stroke miterlimit="83231f" joinstyle="miter"/>
                  <v:path arrowok="t" o:connecttype="custom" o:connectlocs="1317,0;1320,3;1323,0;2640,1316;2621,1335;2603,1316;1323,37;1320,34;1317,37;37,1316;19,1335;0,1316;1317,0" o:connectangles="0,0,0,0,0,0,0,0,0,0,0,0,0" textboxrect="0,0,264084,133591"/>
                </v:shape>
                <v:shape id="Shape 1013" o:spid="_x0000_s1093" style="position:absolute;left:11;top:1293;width:2629;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" path="m1854,c2870,,3708,826,3708,1841v,61697,44038,113456,102284,125432l131483,129857r25488,-2584c215211,115297,259258,63538,259258,1841,259258,826,260083,,261112,v1016,,1854,826,1854,1841c262966,65327,217645,118584,157717,130906r-25923,2628l131737,133591r-254,-26l131229,133591r-57,-57l105245,130906c45311,118584,,65327,,1841,,826,838,,1854,xe" fillcolor="#181717" stroked="f" strokeweight="0">
                  <v:stroke miterlimit="83231f" joinstyle="miter"/>
                  <v:path arrowok="t" o:connecttype="custom" o:connectlocs="19,0;37,18;1060,1273;1315,1299;1569,1273;2592,18;2610,0;2629,18;1577,1309;1318,1335;1317,1336;1315,1336;1312,1336;1311,1335;1052,1309;0,18;19,0" o:connectangles="0,0,0,0,0,0,0,0,0,0,0,0,0,0,0,0,0" textboxrect="0,0,262966,133591"/>
                </v:shape>
                <v:shape id="Shape 1014" o:spid="_x0000_s1094" style="position:absolute;width:2640;height:1335;visibility:visible;mso-wrap-style:square;v-text-anchor:top" coordsize="264084,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" path="m131737,r306,304l132347,v72542,,131737,59182,131737,131724c264084,132753,263258,133591,262230,133591v-1016,,-1855,-838,-1855,-1867c260375,61227,202857,3708,132347,3708r-304,-303l131737,3708c61227,3708,3708,61227,3708,131724v,1029,-825,1867,-1854,1867c838,133591,,132753,,131724,,59182,59195,,131737,xe" fillcolor="#181717" stroked="f" strokeweight="0">
                  <v:stroke miterlimit="83231f" joinstyle="miter"/>
                  <v:path arrowok="t" o:connecttype="custom" o:connectlocs="1317,0;1320,3;1323,0;2640,1316;2621,1335;2603,1316;1323,37;1320,34;1317,37;37,1316;19,1335;0,1316;1317,0" o:connectangles="0,0,0,0,0,0,0,0,0,0,0,0,0" textboxrect="0,0,264084,133591"/>
                </v:shape>
                <v:shape id="Shape 1015" o:spid="_x0000_s1095" style="position:absolute;left:7923;top:9216;width:2629;height:1331;visibility:visible;mso-wrap-style:square;v-text-anchor:top" coordsize="262966,1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" path="m1854,c2870,,3708,838,3708,1880v,61685,44038,113443,102284,125419l131477,129882r25485,-2583c215211,115323,259258,63565,259258,1880,259258,838,260083,,261112,v1016,,1854,838,1854,1880c262966,65343,217645,118607,157709,130931r-21607,2190l132229,133121r-1504,l126851,133121r-21606,-2190c45311,118607,,65343,,1880,,838,826,,1854,xe" fillcolor="#181717" stroked="f" strokeweight="0">
                  <v:stroke miterlimit="83231f" joinstyle="miter"/>
                  <v:path arrowok="t" o:connecttype="custom" o:connectlocs="19,0;37,19;1060,1273;1314,1299;1569,1273;2592,19;2610,0;2629,19;1577,1309;1361,1331;1322,1331;1307,1331;1268,1331;1052,1309;0,19;19,0" o:connectangles="0,0,0,0,0,0,0,0,0,0,0,0,0,0,0,0" textboxrect="0,0,262966,133121"/>
                </v:shape>
                <v:shape id="Shape 1016" o:spid="_x0000_s1096" style="position:absolute;left:7923;top:7923;width:2640;height:1336;visibility:visible;mso-wrap-style:square;v-text-anchor:top" coordsize="264084,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" path="m131750,r298,298l132347,v72555,,131737,59195,131737,131737c264084,132766,263258,133591,262230,133591v-1016,,-1855,-825,-1855,-1854c260375,61239,202857,3708,132347,3708r-299,-298l131750,3708c61227,3708,3708,61239,3708,131737v,1029,-825,1854,-1854,1854c838,133591,,132766,,131737,,59195,59195,,131750,xe" fillcolor="#181717" stroked="f" strokeweight="0">
                  <v:stroke miterlimit="83231f" joinstyle="miter"/>
                  <v:path arrowok="t" o:connecttype="custom" o:connectlocs="1317,0;1320,3;1323,0;2640,1317;2621,1336;2603,1317;1323,37;1320,34;1317,37;37,1317;19,1336;0,1317;1317,0" o:connectangles="0,0,0,0,0,0,0,0,0,0,0,0,0" textboxrect="0,0,264084,133591"/>
                </v:shape>
                <v:shape id="Shape 1017" o:spid="_x0000_s1097" style="position:absolute;left:3967;top:5260;width:2629;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" path="m1854,c2870,,3708,826,3708,1854v,61686,44038,113444,102284,125419l131483,129857r25488,-2584c215211,115298,259258,63540,259258,1854,259258,826,260083,,261112,v1016,,1854,826,1854,1854c262966,65329,217645,118584,157717,130906r-25923,2628l131737,133591r-254,-26l131229,133591r-57,-57l105245,130906c45311,118584,,65329,,1854,,826,826,,1854,xe" fillcolor="#181717" stroked="f" strokeweight="0">
                  <v:stroke miterlimit="83231f" joinstyle="miter"/>
                  <v:path arrowok="t" o:connecttype="custom" o:connectlocs="19,0;37,19;1060,1273;1315,1299;1569,1273;2592,19;2610,0;2629,19;1577,1309;1318,1335;1317,1336;1315,1336;1312,1336;1311,1335;1052,1309;0,19;19,0" o:connectangles="0,0,0,0,0,0,0,0,0,0,0,0,0,0,0,0,0" textboxrect="0,0,262966,133591"/>
                </v:shape>
                <v:shape id="Shape 1018" o:spid="_x0000_s1098" style="position:absolute;left:3967;top:3955;width:2629;height:1336;visibility:visible;mso-wrap-style:square;v-text-anchor:top" coordsize="262966,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" path="m131229,r260,26l131750,r58,59l157717,2686v59928,12324,105249,65589,105249,129064c262966,132779,262141,133604,261112,133604v-1016,,-1854,-825,-1854,-1854c259258,70053,215220,18294,156975,6318l131489,3735,106000,6318c47746,18294,3708,70053,3708,131750v,1029,-825,1854,-1854,1854c838,133604,,132779,,131750,,68275,45321,15010,105257,2686l131170,59r59,-59xe" fillcolor="#181717" stroked="f" strokeweight="0">
                  <v:stroke miterlimit="83231f" joinstyle="miter"/>
                  <v:path arrowok="t" o:connecttype="custom" o:connectlocs="1312,0;1315,0;1317,0;1318,1;1577,27;2629,1317;2610,1336;2592,1317;1569,63;1315,37;1060,63;37,1317;19,1336;0,1317;1052,27;1311,1;1312,0" o:connectangles="0,0,0,0,0,0,0,0,0,0,0,0,0,0,0,0,0" textboxrect="0,0,262966,133604"/>
                </v:shape>
                <v:shape id="Shape 1019" o:spid="_x0000_s1099" style="position:absolute;left:3964;top:3957;width:360;height:359;visibility:visible;mso-wrap-style:square;v-text-anchor:top" coordsize="35992,3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" path="m19660,v3708,12802,9182,24765,16332,35801l35890,35903c24765,28842,12802,23381,,19660l19660,xe" fillcolor="#181717" stroked="f" strokeweight="0">
                  <v:stroke miterlimit="83231f" joinstyle="miter"/>
                  <v:path arrowok="t" o:connecttype="custom" o:connectlocs="197,0;360,358;359,359;0,197;197,0" o:connectangles="0,0,0,0,0" textboxrect="0,0,35992,35903"/>
                </v:shape>
                <v:shape id="Shape 1020" o:spid="_x0000_s1100" style="position:absolute;left:7931;top:7913;width:360;height:359;visibility:visible;mso-wrap-style:square;v-text-anchor:top" coordsize="35992,3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" path="m19660,v3708,12802,9194,24765,16332,35801l35903,35903c24765,28842,12802,23381,,19672l19660,xe" fillcolor="#181717" stroked="f" strokeweight="0">
                  <v:stroke miterlimit="83231f" joinstyle="miter"/>
                  <v:path arrowok="t" o:connecttype="custom" o:connectlocs="197,0;360,358;359,359;0,197;197,0" o:connectangles="0,0,0,0,0" textboxrect="0,0,35992,35903"/>
                </v:shape>
                <v:shape id="Shape 1021" o:spid="_x0000_s1101" style="position:absolute;left:3629;top:5127;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" path="m,c11684,6388,24028,11036,36919,13805r,203c24028,16789,11684,21425,,27826l,xe" fillcolor="#181717" stroked="f" strokeweight="0">
                  <v:stroke miterlimit="83231f" joinstyle="miter"/>
                  <v:path arrowok="t" o:connecttype="custom" o:connectlocs="0,0;369,138;369,140;0,279;0,0" o:connectangles="0,0,0,0,0" textboxrect="0,0,36919,27826"/>
                </v:shape>
                <v:shape id="Shape 1022" o:spid="_x0000_s1102" style="position:absolute;left:9899;top:5127;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" path="m,c11684,6388,24028,11036,36919,13805r,203c24028,16789,11684,21425,,27826l,xe" fillcolor="#181717" stroked="f" strokeweight="0">
                  <v:stroke miterlimit="83231f" joinstyle="miter"/>
                  <v:path arrowok="t" o:connecttype="custom" o:connectlocs="0,0;369,138;369,140;0,279;0,0" o:connectangles="0,0,0,0,0" textboxrect="0,0,36919,27826"/>
                </v:shape>
                <v:rect id="Rectangle 1023" o:spid="_x0000_s1103" style="position:absolute;left:1061;top:8595;width:66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" filled="f" stroked="f">
                  <v:textbox inset="0,0,0,0">
                    <w:txbxContent>
                      <w:p w14:paraId="0C0AD552" w14:textId="77777777" w:rsidR="00000000" w:rsidRDefault="00000000">
                        <w:pPr>
                          <w:spacing w:after="160" w:line="256" w:lineRule="auto"/>
                          <w:ind w:left="0" w:firstLine="0"/>
                          <w:jc w:val="left"/>
                        </w:pPr>
                        <w:r>
                          <w:rPr>
                            <w:rFonts w:ascii="Cambria" w:eastAsia="Cambria" w:hAnsi="Cambria" w:cs="Cambria"/>
                            <w:i/>
                            <w:sz w:val="16"/>
                          </w:rPr>
                          <w:t>y</w:t>
                        </w:r>
                      </w:p>
                    </w:txbxContent>
                  </v:textbox>
                </v:rect>
                <v:rect id="Rectangle 1024" o:spid="_x0000_s1104" style="position:absolute;left:8873;top:8684;width:96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" filled="f" stroked="f">
                  <v:textbox inset="0,0,0,0">
                    <w:txbxContent>
                      <w:p w14:paraId="0AF0808C" w14:textId="77777777" w:rsidR="00000000" w:rsidRDefault="00000000">
                        <w:pPr>
                          <w:spacing w:after="160" w:line="256" w:lineRule="auto"/>
                          <w:ind w:left="0" w:firstLine="0"/>
                          <w:jc w:val="left"/>
                        </w:pPr>
                        <w:r>
                          <w:rPr>
                            <w:rFonts w:ascii="Cambria" w:eastAsia="Cambria" w:hAnsi="Cambria" w:cs="Cambria"/>
                            <w:i/>
                            <w:sz w:val="16"/>
                          </w:rPr>
                          <w:t>w</w:t>
                        </w:r>
                      </w:p>
                    </w:txbxContent>
                  </v:textbox>
                </v:rect>
                <v:rect id="Rectangle 1025" o:spid="_x0000_s1105" style="position:absolute;left:4995;top:4728;width:7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" filled="f" stroked="f">
                  <v:textbox inset="0,0,0,0">
                    <w:txbxContent>
                      <w:p w14:paraId="1AEEB162" w14:textId="77777777" w:rsidR="00000000" w:rsidRDefault="00000000">
                        <w:pPr>
                          <w:spacing w:after="160" w:line="256" w:lineRule="auto"/>
                          <w:ind w:left="0" w:firstLine="0"/>
                          <w:jc w:val="left"/>
                        </w:pPr>
                        <w:r>
                          <w:rPr>
                            <w:rFonts w:ascii="Cambria" w:eastAsia="Cambria" w:hAnsi="Cambria" w:cs="Cambria"/>
                            <w:i/>
                            <w:sz w:val="16"/>
                          </w:rPr>
                          <w:t>x</w:t>
                        </w:r>
                      </w:p>
                    </w:txbxContent>
                  </v:textbox>
                </v:rect>
                <v:shape id="Shape 1026" o:spid="_x0000_s1106" style="position:absolute;left:7562;top:1258;width:393;height:270;visibility:visible;mso-wrap-style:square;v-text-anchor:top" coordsize="39243,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" path="m,c12890,3327,26073,4813,39243,4445r,102c27457,10478,16599,17996,6769,27000l,xe" fillcolor="#181717" stroked="f" strokeweight="0">
                  <v:stroke miterlimit="83231f" joinstyle="miter"/>
                  <v:path arrowok="t" o:connecttype="custom" o:connectlocs="0,0;393,44;393,45;68,270;0,0" o:connectangles="0,0,0,0,0" textboxrect="0,0,39243,27000"/>
                </v:shape>
                <v:shape id="Shape 1027" o:spid="_x0000_s1107" style="position:absolute;left:13208;top:9216;width:2630;height:1331;visibility:visible;mso-wrap-style:square;v-text-anchor:top" coordsize="262966,1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" path="m1854,c2870,,3708,838,3708,1854v,61708,44038,113469,102284,125445l131483,129883r25492,-2584c215221,115323,259258,63562,259258,1854,259258,838,260096,,261112,v1016,,1854,838,1854,1854c262966,65340,217645,118606,157717,130931r-21603,2190l132229,133121r-1495,l126851,133121r-21606,-2190c45311,118606,,65340,,1854,,838,826,,1854,xe" fillcolor="#181717" stroked="f" strokeweight="0">
                  <v:stroke miterlimit="83231f" joinstyle="miter"/>
                  <v:path arrowok="t" o:connecttype="custom" o:connectlocs="19,0;37,19;1060,1273;1315,1299;1570,1273;2593,19;2611,0;2630,19;1577,1309;1361,1331;1322,1331;1308,1331;1269,1331;1053,1309;0,19;19,0" o:connectangles="0,0,0,0,0,0,0,0,0,0,0,0,0,0,0,0" textboxrect="0,0,262966,133121"/>
                </v:shape>
                <v:shape id="Shape 1028" o:spid="_x0000_s1108" style="position:absolute;left:13208;top:7923;width:2630;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" path="m131229,r254,26l131737,r58,57l157718,2685v59927,12322,105248,65578,105248,129052c262966,132766,262128,133591,261112,133591v-1016,,-1854,-825,-1854,-1854c259258,70052,215221,18294,156975,6318l131483,3734,105992,6318c47746,18294,3708,70052,3708,131737v,1029,-838,1854,-1854,1854c826,133591,,132766,,131737,,68263,45311,15007,105246,2685l131171,57r58,-57xe" fillcolor="#181717" stroked="f" strokeweight="0">
                  <v:stroke miterlimit="83231f" joinstyle="miter"/>
                  <v:path arrowok="t" o:connecttype="custom" o:connectlocs="1312,0;1315,0;1318,0;1318,1;1577,27;2630,1317;2611,1336;2593,1317;1570,63;1315,37;1060,63;37,1317;19,1336;0,1317;1053,27;1312,1;1312,0" o:connectangles="0,0,0,0,0,0,0,0,0,0,0,0,0,0,0,0,0" textboxrect="0,0,262966,133591"/>
                </v:shape>
                <v:shape id="Shape 1029" o:spid="_x0000_s1109" style="position:absolute;left:21120;top:1293;width:2630;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" path="m1841,c2870,,3708,826,3708,1841v,61697,44038,113456,102284,125432l131483,129857r25488,-2584c215211,115297,259258,63538,259258,1841,259258,826,260083,,261112,v1016,,1854,826,1854,1841c262966,65327,217645,118584,157717,130906r-25923,2628l131737,133591r-254,-26l131229,133591r-58,-57l105245,130906c45311,118584,,65327,,1841,,826,826,,1841,xe" fillcolor="#181717" stroked="f" strokeweight="0">
                  <v:stroke miterlimit="83231f" joinstyle="miter"/>
                  <v:path arrowok="t" o:connecttype="custom" o:connectlocs="18,0;37,18;1060,1273;1315,1299;1570,1273;2593,18;2611,0;2630,18;1577,1309;1318,1335;1318,1336;1315,1336;1312,1336;1312,1335;1053,1309;0,18;18,0" o:connectangles="0,0,0,0,0,0,0,0,0,0,0,0,0,0,0,0,0" textboxrect="0,0,262966,133591"/>
                </v:shape>
                <v:shape id="Shape 1030" o:spid="_x0000_s1110" style="position:absolute;left:21120;width:2632;height:1335;visibility:visible;mso-wrap-style:square;v-text-anchor:top" coordsize="263195,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" path="m131737,r,l132042,305,132347,r26488,2685c210202,13244,250837,53872,261399,105237r1796,17717l263195,132619r-966,972c261214,133591,260375,132753,260375,131724,260375,61227,202844,3708,132347,3708r-305,-304l131737,3708c61226,3708,3708,61227,3708,131724v,1029,-838,1867,-1867,1867c826,133591,,132753,,131724,,68250,45311,15004,105245,2685l131737,xe" fillcolor="#181717" stroked="f" strokeweight="0">
                  <v:stroke miterlimit="83231f" joinstyle="miter"/>
                  <v:path arrowok="t" o:connecttype="custom" o:connectlocs="1317,0;1317,0;1320,3;1323,0;1323,0;1588,27;2614,1052;2632,1229;2632,1325;2622,1335;2604,1316;1323,37;1320,34;1317,37;37,1316;18,1335;0,1316;1052,27;1317,0" o:connectangles="0,0,0,0,0,0,0,0,0,0,0,0,0,0,0,0,0,0,0" textboxrect="0,0,263195,133591"/>
                </v:shape>
                <v:shape id="Shape 1031" o:spid="_x0000_s1111" style="position:absolute;left:13208;top:1293;width:2630;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" path="m1854,c2870,,3708,826,3708,1841v,61697,44038,113456,102284,125432l131483,129857r25492,-2584c215221,115297,259258,63538,259258,1841,259258,826,260096,,261112,v1016,,1854,826,1854,1841c262966,65327,217645,118584,157717,130906r-25923,2628l131737,133591r-254,-26l131229,133591r-58,-57l105245,130906c45311,118584,,65327,,1841,,826,826,,1854,xe" fillcolor="#181717" stroked="f" strokeweight="0">
                  <v:stroke miterlimit="83231f" joinstyle="miter"/>
                  <v:path arrowok="t" o:connecttype="custom" o:connectlocs="19,0;37,18;1060,1273;1315,1299;1570,1273;2593,18;2611,0;2630,18;1577,1309;1318,1335;1318,1336;1315,1336;1312,1336;1312,1335;1053,1309;0,18;19,0" o:connectangles="0,0,0,0,0,0,0,0,0,0,0,0,0,0,0,0,0" textboxrect="0,0,262966,133591"/>
                </v:shape>
                <v:shape id="Shape 1032" o:spid="_x0000_s1112" style="position:absolute;left:13208;width:2630;height:1335;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" path="m131229,r254,26l131737,r58,57l157718,2685v59927,12319,105248,65565,105248,129039c262966,132753,262128,133591,261112,133591v-1016,,-1854,-838,-1854,-1867c259258,70039,215221,18291,156975,6318l131483,3734,105992,6318c47746,18291,3708,70039,3708,131724v,1029,-838,1867,-1854,1867c826,133591,,132753,,131724,,68250,45311,15004,105246,2685l131171,57r58,-57xe" fillcolor="#181717" stroked="f" strokeweight="0">
                  <v:stroke miterlimit="83231f" joinstyle="miter"/>
                  <v:path arrowok="t" o:connecttype="custom" o:connectlocs="1312,0;1315,0;1318,0;1318,1;1577,27;2630,1316;2611,1335;2593,1316;1570,63;1315,37;1060,63;37,1316;19,1335;0,1316;1053,27;1312,1;1312,0" o:connectangles="0,0,0,0,0,0,0,0,0,0,0,0,0,0,0,0,0" textboxrect="0,0,262966,133591"/>
                </v:shape>
                <v:shape id="Shape 1033" o:spid="_x0000_s1113" style="position:absolute;left:21120;top:9216;width:2630;height:1331;visibility:visible;mso-wrap-style:square;v-text-anchor:top" coordsize="262966,1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" path="m1841,c2870,,3708,838,3708,1880v,61685,44038,113443,102284,125419l131483,129883r25488,-2584c215211,115323,259258,63565,259258,1880,259258,838,260083,,261112,v1016,,1854,838,1854,1880c262966,65343,217645,118607,157717,130931r-21603,2190l132229,133121r-1495,l126851,133121r-21606,-2190c45311,118607,,65343,,1880,,838,826,,1841,xe" fillcolor="#181717" stroked="f" strokeweight="0">
                  <v:stroke miterlimit="83231f" joinstyle="miter"/>
                  <v:path arrowok="t" o:connecttype="custom" o:connectlocs="18,0;37,19;1060,1273;1315,1299;1570,1273;2593,19;2611,0;2630,19;1577,1309;1361,1331;1322,1331;1308,1331;1269,1331;1053,1309;0,19;18,0" o:connectangles="0,0,0,0,0,0,0,0,0,0,0,0,0,0,0,0" textboxrect="0,0,262966,133121"/>
                </v:shape>
                <v:shape id="Shape 1034" o:spid="_x0000_s1114" style="position:absolute;left:21120;top:7923;width:2632;height:1336;visibility:visible;mso-wrap-style:square;v-text-anchor:top" coordsize="263195,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" path="m131737,r305,305l132347,v63474,,116730,45321,129052,105249l263195,122967r,9659l262229,133591v-1015,,-1854,-825,-1854,-1854c260375,61239,202844,3708,132347,3708r-305,-304l131737,3708c61226,3708,3708,61239,3708,131737v,1029,-838,1854,-1867,1854c826,133591,,132766,,131737,,59195,59182,,131737,xe" fillcolor="#181717" stroked="f" strokeweight="0">
                  <v:stroke miterlimit="83231f" joinstyle="miter"/>
                  <v:path arrowok="t" o:connecttype="custom" o:connectlocs="1317,0;1320,3;1323,0;2614,1053;2632,1230;2632,1326;2622,1336;2604,1317;1323,37;1320,34;1317,37;37,1317;18,1336;0,1317;1317,0" o:connectangles="0,0,0,0,0,0,0,0,0,0,0,0,0,0,0" textboxrect="0,0,263195,133591"/>
                </v:shape>
                <v:shape id="Shape 1035" o:spid="_x0000_s1115" style="position:absolute;left:17164;top:5260;width:2630;height:1336;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" path="m1854,c2883,,3708,826,3708,1854v,61686,44048,113444,102287,125419l131483,129857r25492,-2584c215221,115298,259258,63540,259258,1854,259258,826,260096,,261125,v1016,,1854,826,1854,1854c262979,65329,217658,118584,157721,130906r-25926,2628l131737,133591r-254,-26l131229,133591r-57,-57l105246,130906c45311,118584,,65329,,1854,,826,838,,1854,xe" fillcolor="#181717" stroked="f" strokeweight="0">
                  <v:stroke miterlimit="83231f" joinstyle="miter"/>
                  <v:path arrowok="t" o:connecttype="custom" o:connectlocs="19,0;37,19;1060,1273;1315,1299;1570,1273;2593,19;2611,0;2630,19;1577,1309;1318,1335;1317,1336;1315,1336;1312,1336;1312,1335;1053,1309;0,19;19,0" o:connectangles="0,0,0,0,0,0,0,0,0,0,0,0,0,0,0,0,0" textboxrect="0,0,262979,133591"/>
                </v:shape>
                <v:shape id="Shape 1036" o:spid="_x0000_s1116" style="position:absolute;left:17164;top:3955;width:2630;height:1336;visibility:visible;mso-wrap-style:square;v-text-anchor:top" coordsize="262979,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" path="m131229,r254,26l131737,r58,57l157722,2686v59936,12324,105257,65589,105257,129064c262979,132779,262141,133604,261125,133604v-1029,,-1867,-825,-1867,-1854c259258,70053,215221,18294,156975,6318l131483,3734,105995,6318c47756,18294,3709,70053,3709,131750v,1029,-826,1854,-1855,1854c838,133604,,132779,,131750,,68275,45311,15010,105246,2686l131172,57r57,-57xe" fillcolor="#181717" stroked="f" strokeweight="0">
                  <v:stroke miterlimit="83231f" joinstyle="miter"/>
                  <v:path arrowok="t" o:connecttype="custom" o:connectlocs="1312,0;1315,0;1317,0;1318,1;1577,27;2630,1317;2611,1336;2593,1317;1570,63;1315,37;1060,63;37,1317;19,1336;0,1317;1053,27;1312,1;1312,0" o:connectangles="0,0,0,0,0,0,0,0,0,0,0,0,0,0,0,0,0" textboxrect="0,0,262979,133604"/>
                </v:shape>
                <v:shape id="Shape 1037" o:spid="_x0000_s1117" style="position:absolute;left:17329;top:6228;width:360;height:360;visibility:visible;mso-wrap-style:square;v-text-anchor:top" coordsize="35992,3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" path="m35903,r89,89c28854,11227,23381,23190,19672,35992l,16320c12802,12611,24765,7125,35903,xe" fillcolor="#181717" stroked="f" strokeweight="0">
                  <v:stroke miterlimit="83231f" joinstyle="miter"/>
                  <v:path arrowok="t" o:connecttype="custom" o:connectlocs="359,0;360,1;197,360;0,163;359,0" o:connectangles="0,0,0,0,0" textboxrect="0,0,35992,35992"/>
                </v:shape>
                <v:shape id="Shape 1038" o:spid="_x0000_s1118" style="position:absolute;left:21128;top:2272;width:360;height:360;visibility:visible;mso-wrap-style:square;v-text-anchor:top" coordsize="35992,3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" path="m35903,r89,114c28867,11240,23381,23203,19672,36005l,16332c12814,12624,24778,7150,35903,xe" fillcolor="#181717" stroked="f" strokeweight="0">
                  <v:stroke miterlimit="83231f" joinstyle="miter"/>
                  <v:path arrowok="t" o:connecttype="custom" o:connectlocs="359,0;360,1;197,360;0,163;359,0" o:connectangles="0,0,0,0,0" textboxrect="0,0,35992,36005"/>
                </v:shape>
                <v:shape id="Shape 1039" o:spid="_x0000_s1119" style="position:absolute;left:16760;top:5127;width:369;height:279;visibility:visible;mso-wrap-style:square;v-text-anchor:top" coordsize="36931,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" path="m,c11697,6388,24028,11036,36931,13805r,203c24028,16789,11697,21425,,27826l,xe" fillcolor="#181717" stroked="f" strokeweight="0">
                  <v:stroke miterlimit="83231f" joinstyle="miter"/>
                  <v:path arrowok="t" o:connecttype="custom" o:connectlocs="0,0;369,138;369,140;0,279;0,0" o:connectangles="0,0,0,0,0" textboxrect="0,0,36931,27826"/>
                </v:shape>
                <v:shape id="Shape 1040" o:spid="_x0000_s1120" style="position:absolute;left:23096;top:5127;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" path="m,c11684,6388,24028,11036,36919,13805r,203c24028,16789,11684,21425,,27826l,xe" fillcolor="#181717" stroked="f" strokeweight="0">
                  <v:stroke miterlimit="83231f" joinstyle="miter"/>
                  <v:path arrowok="t" o:connecttype="custom" o:connectlocs="0,0;369,138;369,140;0,279;0,0" o:connectangles="0,0,0,0,0" textboxrect="0,0,36919,27826"/>
                </v:shape>
                <v:rect id="Rectangle 4409" o:spid="_x0000_s1121" style="position:absolute;left:1061;top:772;width:65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" filled="f" stroked="f">
                  <v:textbox inset="0,0,0,0">
                    <w:txbxContent>
                      <w:p w14:paraId="73DBA923" w14:textId="77777777" w:rsidR="00000000" w:rsidRDefault="00000000">
                        <w:pPr>
                          <w:spacing w:after="160" w:line="256" w:lineRule="auto"/>
                          <w:ind w:left="0" w:firstLine="0"/>
                          <w:jc w:val="left"/>
                        </w:pPr>
                        <w:r>
                          <w:rPr>
                            <w:rFonts w:ascii="Cambria" w:eastAsia="Cambria" w:hAnsi="Cambria" w:cs="Cambria"/>
                            <w:i/>
                            <w:sz w:val="16"/>
                          </w:rPr>
                          <w:t>v</w:t>
                        </w:r>
                      </w:p>
                    </w:txbxContent>
                  </v:textbox>
                </v:rect>
                <v:rect id="Rectangle 4412" o:spid="_x0000_s1122" style="position:absolute;left:8984;top:772;width:62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" filled="f" stroked="f">
                  <v:textbox inset="0,0,0,0">
                    <w:txbxContent>
                      <w:p w14:paraId="6188F15F" w14:textId="77777777" w:rsidR="00000000" w:rsidRDefault="00000000">
                        <w:pPr>
                          <w:spacing w:after="160" w:line="256" w:lineRule="auto"/>
                          <w:ind w:left="0" w:firstLine="0"/>
                          <w:jc w:val="left"/>
                        </w:pPr>
                        <w:r>
                          <w:rPr>
                            <w:rFonts w:ascii="Cambria" w:eastAsia="Cambria" w:hAnsi="Cambria" w:cs="Cambria"/>
                            <w:i/>
                            <w:sz w:val="16"/>
                          </w:rPr>
                          <w:t>z</w:t>
                        </w:r>
                      </w:p>
                    </w:txbxContent>
                  </v:textbox>
                </v:rect>
                <v:rect id="Rectangle 4413" o:spid="_x0000_s1123" style="position:absolute;left:14259;top:772;width:65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" filled="f" stroked="f">
                  <v:textbox inset="0,0,0,0">
                    <w:txbxContent>
                      <w:p w14:paraId="7BF72831" w14:textId="77777777" w:rsidR="00000000" w:rsidRDefault="00000000">
                        <w:pPr>
                          <w:spacing w:after="160" w:line="256" w:lineRule="auto"/>
                          <w:ind w:left="0" w:firstLine="0"/>
                          <w:jc w:val="left"/>
                        </w:pPr>
                        <w:r>
                          <w:rPr>
                            <w:rFonts w:ascii="Cambria" w:eastAsia="Cambria" w:hAnsi="Cambria" w:cs="Cambria"/>
                            <w:i/>
                            <w:sz w:val="16"/>
                          </w:rPr>
                          <w:t>v</w:t>
                        </w:r>
                      </w:p>
                    </w:txbxContent>
                  </v:textbox>
                </v:rect>
                <v:rect id="Rectangle 4415" o:spid="_x0000_s1124" style="position:absolute;left:22182;top:772;width:62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" filled="f" stroked="f">
                  <v:textbox inset="0,0,0,0">
                    <w:txbxContent>
                      <w:p w14:paraId="1D1CEC6B" w14:textId="77777777" w:rsidR="00000000" w:rsidRDefault="00000000">
                        <w:pPr>
                          <w:spacing w:after="160" w:line="256" w:lineRule="auto"/>
                          <w:ind w:left="0" w:firstLine="0"/>
                          <w:jc w:val="left"/>
                        </w:pPr>
                        <w:r>
                          <w:rPr>
                            <w:rFonts w:ascii="Cambria" w:eastAsia="Cambria" w:hAnsi="Cambria" w:cs="Cambria"/>
                            <w:i/>
                            <w:sz w:val="16"/>
                          </w:rPr>
                          <w:t>z</w:t>
                        </w:r>
                      </w:p>
                    </w:txbxContent>
                  </v:textbox>
                </v:rect>
                <v:rect id="Rectangle 1042" o:spid="_x0000_s1125" style="position:absolute;left:14259;top:8595;width:66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" filled="f" stroked="f">
                  <v:textbox inset="0,0,0,0">
                    <w:txbxContent>
                      <w:p w14:paraId="05B3B9DB" w14:textId="77777777" w:rsidR="00000000" w:rsidRDefault="00000000">
                        <w:pPr>
                          <w:spacing w:after="160" w:line="256" w:lineRule="auto"/>
                          <w:ind w:left="0" w:firstLine="0"/>
                          <w:jc w:val="left"/>
                        </w:pPr>
                        <w:r>
                          <w:rPr>
                            <w:rFonts w:ascii="Cambria" w:eastAsia="Cambria" w:hAnsi="Cambria" w:cs="Cambria"/>
                            <w:i/>
                            <w:sz w:val="16"/>
                          </w:rPr>
                          <w:t>y</w:t>
                        </w:r>
                      </w:p>
                    </w:txbxContent>
                  </v:textbox>
                </v:rect>
                <v:rect id="Rectangle 1043" o:spid="_x0000_s1126" style="position:absolute;left:22070;top:8684;width:96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" filled="f" stroked="f">
                  <v:textbox inset="0,0,0,0">
                    <w:txbxContent>
                      <w:p w14:paraId="6EC16906" w14:textId="77777777" w:rsidR="00000000" w:rsidRDefault="00000000">
                        <w:pPr>
                          <w:spacing w:after="160" w:line="256" w:lineRule="auto"/>
                          <w:ind w:left="0" w:firstLine="0"/>
                          <w:jc w:val="left"/>
                        </w:pPr>
                        <w:r>
                          <w:rPr>
                            <w:rFonts w:ascii="Cambria" w:eastAsia="Cambria" w:hAnsi="Cambria" w:cs="Cambria"/>
                            <w:i/>
                            <w:sz w:val="16"/>
                          </w:rPr>
                          <w:t>w</w:t>
                        </w:r>
                      </w:p>
                    </w:txbxContent>
                  </v:textbox>
                </v:rect>
                <v:rect id="Rectangle 1044" o:spid="_x0000_s1127" style="position:absolute;left:18192;top:4728;width:7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" filled="f" stroked="f">
                  <v:textbox inset="0,0,0,0">
                    <w:txbxContent>
                      <w:p w14:paraId="137C2514" w14:textId="77777777" w:rsidR="00000000" w:rsidRDefault="00000000">
                        <w:pPr>
                          <w:spacing w:after="160" w:line="256" w:lineRule="auto"/>
                          <w:ind w:left="0" w:firstLine="0"/>
                          <w:jc w:val="left"/>
                        </w:pPr>
                        <w:r>
                          <w:rPr>
                            <w:rFonts w:ascii="Cambria" w:eastAsia="Cambria" w:hAnsi="Cambria" w:cs="Cambria"/>
                            <w:i/>
                            <w:sz w:val="16"/>
                          </w:rPr>
                          <w:t>x</w:t>
                        </w:r>
                      </w:p>
                    </w:txbxContent>
                  </v:textbox>
                </v:rect>
                <v:shape id="Picture 1047" o:spid="_x0000_s1128" type="#_x0000_t75" style="position:absolute;left:334;top:1267;width:23141;height:7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">
                  <v:imagedata r:id="rId10" o:title=""/>
                </v:shape>
                <v:shape id="Shape 1048" o:spid="_x0000_s1129" style="position:absolute;left:22230;top:7609;width:265;height:394;visibility:visible;mso-wrap-style:square;v-text-anchor:top" coordsize="26441,3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" path="m26441,c24041,13081,23571,26251,24968,39345r-101,c18097,28105,9754,17907,,8725l26441,xe" fillcolor="#181717" stroked="f" strokeweight="0">
                  <v:stroke miterlimit="83231f" joinstyle="miter"/>
                  <v:path arrowok="t" o:connecttype="custom" o:connectlocs="265,0;250,394;249,394;0,87;265,0" o:connectangles="0,0,0,0,0" textboxrect="0,0,26441,39345"/>
                </v:shape>
                <w10:anchorlock/>
              </v:group>
            </w:pict>
          </mc:Fallback>
        </mc:AlternateContent>
      </w:r>
    </w:p>
    <w:p w14:paraId="1A5B6585" w14:textId="77777777" w:rsidR="00000000" w:rsidRDefault="00000000">
      <w:pPr>
        <w:spacing w:after="380" w:line="261" w:lineRule="auto"/>
        <w:ind w:left="-5"/>
      </w:pPr>
      <w:r>
        <w:rPr>
          <w:sz w:val="18"/>
        </w:rPr>
        <w:t>图</w:t>
      </w:r>
      <w:r>
        <w:rPr>
          <w:sz w:val="18"/>
        </w:rPr>
        <w:t xml:space="preserve"> 2. </w:t>
      </w:r>
      <w:r>
        <w:rPr>
          <w:sz w:val="18"/>
        </w:rPr>
        <w:t>在</w:t>
      </w:r>
      <w:r>
        <w:rPr>
          <w:sz w:val="18"/>
        </w:rPr>
        <w:t xml:space="preserve"> y </w:t>
      </w:r>
      <w:r>
        <w:rPr>
          <w:sz w:val="18"/>
        </w:rPr>
        <w:t>和</w:t>
      </w:r>
      <w:r>
        <w:rPr>
          <w:sz w:val="18"/>
        </w:rPr>
        <w:t xml:space="preserve"> z </w:t>
      </w:r>
      <w:r>
        <w:rPr>
          <w:sz w:val="18"/>
        </w:rPr>
        <w:t>之间移动操作</w:t>
      </w:r>
      <w:r>
        <w:rPr>
          <w:sz w:val="18"/>
        </w:rPr>
        <w:t xml:space="preserve"> x</w:t>
      </w:r>
      <w:r>
        <w:rPr>
          <w:sz w:val="18"/>
        </w:rPr>
        <w:t>。</w:t>
      </w:r>
    </w:p>
    <w:p w14:paraId="3F525E8E" w14:textId="77777777" w:rsidR="00000000" w:rsidRDefault="00000000">
      <w:pPr>
        <w:spacing w:after="133"/>
        <w:ind w:left="-5"/>
      </w:pPr>
      <w:r>
        <w:t>联合图，在操作</w:t>
      </w:r>
      <w:r>
        <w:t xml:space="preserve"> y </w:t>
      </w:r>
      <w:r>
        <w:t>和</w:t>
      </w:r>
      <w:r>
        <w:t xml:space="preserve"> z </w:t>
      </w:r>
      <w:r>
        <w:t>之间移动操作</w:t>
      </w:r>
      <w:r>
        <w:t xml:space="preserve"> x</w:t>
      </w:r>
      <w:r>
        <w:t>（此移动用</w:t>
      </w:r>
      <w:r>
        <w:t xml:space="preserve"> {x,y,z} </w:t>
      </w:r>
      <w:r>
        <w:t>表示）意味着：</w:t>
      </w:r>
    </w:p>
    <w:p w14:paraId="5602531D" w14:textId="77777777" w:rsidR="00000000" w:rsidRDefault="00000000">
      <w:pPr>
        <w:spacing w:after="0" w:line="256" w:lineRule="auto"/>
        <w:ind w:right="-14"/>
        <w:jc w:val="right"/>
      </w:pPr>
      <w:r>
        <w:t>。删除边</w:t>
      </w:r>
      <w:r>
        <w:t xml:space="preserve"> (v,x) </w:t>
      </w:r>
      <w:r>
        <w:t>和</w:t>
      </w:r>
      <w:r>
        <w:t xml:space="preserve"> (x,w)</w:t>
      </w:r>
      <w:r>
        <w:t>，其中</w:t>
      </w:r>
      <w:r>
        <w:t xml:space="preserve"> v</w:t>
      </w:r>
      <w:r>
        <w:t>（分别为</w:t>
      </w:r>
      <w:r>
        <w:t xml:space="preserve"> w</w:t>
      </w:r>
      <w:r>
        <w:t>）是前趋</w:t>
      </w:r>
    </w:p>
    <w:p w14:paraId="323B5E19" w14:textId="77777777" w:rsidR="00000000" w:rsidRDefault="00000000">
      <w:pPr>
        <w:ind w:left="737"/>
      </w:pPr>
      <w:r>
        <w:t>执行资源上的</w:t>
      </w:r>
      <w:r>
        <w:t xml:space="preserve"> x</w:t>
      </w:r>
      <w:r>
        <w:t>（分别为后继者），</w:t>
      </w:r>
    </w:p>
    <w:p w14:paraId="2A95A167" w14:textId="77777777" w:rsidR="00000000" w:rsidRDefault="00000000">
      <w:pPr>
        <w:ind w:left="499"/>
      </w:pPr>
      <w:r>
        <w:t>。添加一条边</w:t>
      </w:r>
      <w:r>
        <w:t xml:space="preserve"> (v,w)</w:t>
      </w:r>
      <w:r>
        <w:t>，</w:t>
      </w:r>
    </w:p>
    <w:p w14:paraId="495DA85C" w14:textId="77777777" w:rsidR="00000000" w:rsidRDefault="00000000">
      <w:pPr>
        <w:spacing w:after="113"/>
        <w:ind w:left="499" w:right="4394"/>
      </w:pPr>
      <w:r>
        <w:t>。删除边</w:t>
      </w:r>
      <w:r>
        <w:t xml:space="preserve"> (y,z)</w:t>
      </w:r>
      <w:r>
        <w:t>，</w:t>
      </w:r>
      <w:r>
        <w:t xml:space="preserve">. </w:t>
      </w:r>
      <w:r>
        <w:t>添加边</w:t>
      </w:r>
      <w:r>
        <w:t xml:space="preserve"> (y,x) </w:t>
      </w:r>
      <w:r>
        <w:t>和</w:t>
      </w:r>
      <w:r>
        <w:t xml:space="preserve"> (x,z)</w:t>
      </w:r>
      <w:r>
        <w:t>。</w:t>
      </w:r>
    </w:p>
    <w:p w14:paraId="2910B740" w14:textId="77777777" w:rsidR="00000000" w:rsidRDefault="00000000">
      <w:pPr>
        <w:spacing w:after="487"/>
        <w:ind w:left="310"/>
      </w:pPr>
      <w:r>
        <w:t>图</w:t>
      </w:r>
      <w:r>
        <w:t xml:space="preserve"> 2 </w:t>
      </w:r>
      <w:r>
        <w:t>说明了图中的移动。</w:t>
      </w:r>
    </w:p>
    <w:p w14:paraId="0152E653" w14:textId="77777777" w:rsidR="00000000" w:rsidRDefault="00000000">
      <w:pPr>
        <w:pStyle w:val="1"/>
        <w:ind w:left="-5"/>
      </w:pPr>
      <w:r>
        <w:t xml:space="preserve">3.1.4 </w:t>
      </w:r>
      <w:r>
        <w:t>禁忌表</w:t>
      </w:r>
    </w:p>
    <w:p w14:paraId="645AA9FC" w14:textId="77777777" w:rsidR="00000000" w:rsidRDefault="00000000">
      <w:pPr>
        <w:ind w:left="-5"/>
      </w:pPr>
      <w:r>
        <w:t>禁忌列表</w:t>
      </w:r>
      <w:r>
        <w:t xml:space="preserve"> T' </w:t>
      </w:r>
      <w:r>
        <w:t>用于防止搜索在解决方案之间循环。我们的禁忌列表有固定的大小，当列表已满时，最旧的元素将被新元素替换（列表的先进先出管理）。</w:t>
      </w:r>
    </w:p>
    <w:p w14:paraId="05380C5B" w14:textId="77777777" w:rsidR="00000000" w:rsidRDefault="00000000">
      <w:pPr>
        <w:spacing w:after="396"/>
        <w:ind w:left="-15" w:firstLine="299"/>
      </w:pPr>
      <w:r>
        <w:t xml:space="preserve">Dauze` re-Pe´ re` s </w:t>
      </w:r>
      <w:r>
        <w:t>和</w:t>
      </w:r>
      <w:r>
        <w:t xml:space="preserve"> Paulli (1997) </w:t>
      </w:r>
      <w:r>
        <w:t>提出了三种类型的禁忌列表，我们使用他们提出的最佳类型的列表。该禁忌列表的工作原理如下：在</w:t>
      </w:r>
      <w:r>
        <w:t xml:space="preserve"> y </w:t>
      </w:r>
      <w:r>
        <w:t>和</w:t>
      </w:r>
      <w:r>
        <w:t xml:space="preserve"> z </w:t>
      </w:r>
      <w:r>
        <w:t>之间移动</w:t>
      </w:r>
      <w:r>
        <w:t xml:space="preserve"> x </w:t>
      </w:r>
      <w:r>
        <w:t>后，</w:t>
      </w:r>
      <w:r>
        <w:t xml:space="preserve">(x,y) </w:t>
      </w:r>
      <w:r>
        <w:t>和</w:t>
      </w:r>
      <w:r>
        <w:t xml:space="preserve"> (z,x) </w:t>
      </w:r>
      <w:r>
        <w:t>将添加到禁忌列表中。如果</w:t>
      </w:r>
      <w:r>
        <w:t xml:space="preserve"> ( x </w:t>
      </w:r>
      <w:r>
        <w:rPr>
          <w:vertAlign w:val="superscript"/>
        </w:rPr>
        <w:t>0</w:t>
      </w:r>
      <w:r>
        <w:t xml:space="preserve"> , y </w:t>
      </w:r>
      <w:r>
        <w:rPr>
          <w:vertAlign w:val="superscript"/>
        </w:rPr>
        <w:t>0</w:t>
      </w:r>
      <w:r>
        <w:t xml:space="preserve"> )2T' </w:t>
      </w:r>
      <w:r>
        <w:t>或</w:t>
      </w:r>
      <w:r>
        <w:t xml:space="preserve"> (z </w:t>
      </w:r>
      <w:r>
        <w:rPr>
          <w:vertAlign w:val="superscript"/>
        </w:rPr>
        <w:t>0</w:t>
      </w:r>
      <w:r>
        <w:t xml:space="preserve"> , x 0 )2T'</w:t>
      </w:r>
      <w:r>
        <w:rPr>
          <w:vertAlign w:val="superscript"/>
        </w:rPr>
        <w:t>则</w:t>
      </w:r>
      <w:r>
        <w:t>禁止移动</w:t>
      </w:r>
      <w:r>
        <w:t xml:space="preserve"> { x </w:t>
      </w:r>
      <w:r>
        <w:rPr>
          <w:vertAlign w:val="superscript"/>
        </w:rPr>
        <w:t>0</w:t>
      </w:r>
      <w:r>
        <w:t xml:space="preserve"> ,y </w:t>
      </w:r>
      <w:r>
        <w:rPr>
          <w:vertAlign w:val="superscript"/>
        </w:rPr>
        <w:t xml:space="preserve">0 ,z 0 } </w:t>
      </w:r>
      <w:r>
        <w:rPr>
          <w:vertAlign w:val="superscript"/>
        </w:rPr>
        <w:t>。</w:t>
      </w:r>
    </w:p>
    <w:p w14:paraId="523EBBE6" w14:textId="77777777" w:rsidR="00000000" w:rsidRDefault="00000000">
      <w:pPr>
        <w:pStyle w:val="1"/>
        <w:spacing w:after="88"/>
        <w:ind w:left="-5"/>
      </w:pPr>
      <w:r>
        <w:t xml:space="preserve">3.1.5 </w:t>
      </w:r>
      <w:r>
        <w:t>邻域结构</w:t>
      </w:r>
    </w:p>
    <w:p w14:paraId="4BBB5346" w14:textId="77777777" w:rsidR="00000000" w:rsidRDefault="00000000">
      <w:pPr>
        <w:ind w:left="-5"/>
      </w:pPr>
      <w:r>
        <w:t>邻域</w:t>
      </w:r>
      <w:r>
        <w:t xml:space="preserve"> N </w:t>
      </w:r>
      <w:r>
        <w:t>定义如下：对于每个操作</w:t>
      </w:r>
      <w:r>
        <w:t xml:space="preserve"> O </w:t>
      </w:r>
      <w:r>
        <w:rPr>
          <w:vertAlign w:val="subscript"/>
        </w:rPr>
        <w:t>i,j</w:t>
      </w:r>
      <w:r>
        <w:t>，如果该操作不在第一位置，则该操作与其执行资源上的前一个操作交换。为了改变分配，对于</w:t>
      </w:r>
      <w:r>
        <w:t xml:space="preserve">R </w:t>
      </w:r>
      <w:r>
        <w:rPr>
          <w:vertAlign w:val="subscript"/>
        </w:rPr>
        <w:t>i,j</w:t>
      </w:r>
      <w:r>
        <w:t>中的每个资源（当前分配除外），</w:t>
      </w:r>
      <w:r>
        <w:t xml:space="preserve">O </w:t>
      </w:r>
      <w:r>
        <w:rPr>
          <w:vertAlign w:val="subscript"/>
        </w:rPr>
        <w:t>i,j</w:t>
      </w:r>
      <w:r>
        <w:t>被移动到在其实际开始时间或紧接着其实际开始时间开始的第一个可能的插入位置。图</w:t>
      </w:r>
      <w:r>
        <w:t xml:space="preserve"> 3 </w:t>
      </w:r>
      <w:r>
        <w:t>说明了分配修改（虚线表示未修改的路由约束）。</w:t>
      </w:r>
    </w:p>
    <w:p w14:paraId="6C7693C5" w14:textId="77777777" w:rsidR="00000000" w:rsidRDefault="00000000">
      <w:pPr>
        <w:spacing w:after="33"/>
        <w:ind w:left="-15" w:firstLine="299"/>
      </w:pPr>
      <w:r>
        <w:t>算法</w:t>
      </w:r>
      <w:r>
        <w:t xml:space="preserve"> 1 </w:t>
      </w:r>
      <w:r>
        <w:t>描述了邻域探索。</w:t>
      </w:r>
      <w:r>
        <w:t xml:space="preserve">Seq </w:t>
      </w:r>
      <w:r>
        <w:rPr>
          <w:vertAlign w:val="subscript"/>
        </w:rPr>
        <w:t>k</w:t>
      </w:r>
      <w:r>
        <w:rPr>
          <w:vertAlign w:val="subscript"/>
        </w:rPr>
        <w:t>是在</w:t>
      </w:r>
      <w:r>
        <w:rPr>
          <w:vertAlign w:val="subscript"/>
        </w:rPr>
        <w:t xml:space="preserve"> M k</w:t>
      </w:r>
      <w:r>
        <w:t>上排序的操作集合，</w:t>
      </w:r>
      <w:r>
        <w:t xml:space="preserve"> Seq </w:t>
      </w:r>
      <w:r>
        <w:rPr>
          <w:vertAlign w:val="subscript"/>
        </w:rPr>
        <w:t>k,l</w:t>
      </w:r>
      <w:r>
        <w:rPr>
          <w:vertAlign w:val="subscript"/>
        </w:rPr>
        <w:t>表示资源</w:t>
      </w:r>
      <w:r>
        <w:rPr>
          <w:vertAlign w:val="subscript"/>
        </w:rPr>
        <w:t xml:space="preserve"> M k</w:t>
      </w:r>
      <w:r>
        <w:t>上位置</w:t>
      </w:r>
      <w:r>
        <w:t xml:space="preserve"> l </w:t>
      </w:r>
      <w:r>
        <w:t>的操作。</w:t>
      </w:r>
    </w:p>
    <w:p w14:paraId="1C0FE9A0" w14:textId="77777777" w:rsidR="00000000" w:rsidRDefault="00000000">
      <w:pPr>
        <w:spacing w:after="125"/>
        <w:ind w:left="-5"/>
      </w:pPr>
      <w:r>
        <w:t xml:space="preserve">SearchInsertion(r,o) </w:t>
      </w:r>
      <w:r>
        <w:t>查找操作</w:t>
      </w:r>
      <w:r>
        <w:t xml:space="preserve"> o </w:t>
      </w:r>
      <w:r>
        <w:t>在资源</w:t>
      </w:r>
      <w:r>
        <w:t xml:space="preserve"> M </w:t>
      </w:r>
      <w:r>
        <w:rPr>
          <w:vertAlign w:val="subscript"/>
        </w:rPr>
        <w:t>r</w:t>
      </w:r>
      <w:r>
        <w:t>上的插入位置。</w:t>
      </w:r>
    </w:p>
    <w:p w14:paraId="298258BF" w14:textId="77777777" w:rsidR="00000000" w:rsidRDefault="00000000">
      <w:pPr>
        <w:spacing w:after="137" w:line="268" w:lineRule="auto"/>
        <w:ind w:left="-5"/>
        <w:jc w:val="left"/>
      </w:pPr>
      <w:r>
        <w:t>算法</w:t>
      </w:r>
      <w:r>
        <w:t>1</w:t>
      </w:r>
      <w:r>
        <w:t>：</w:t>
      </w:r>
    </w:p>
    <w:p w14:paraId="08936504" w14:textId="77777777" w:rsidR="00000000" w:rsidRDefault="00000000">
      <w:pPr>
        <w:spacing w:after="44" w:line="268" w:lineRule="auto"/>
        <w:ind w:left="309"/>
        <w:jc w:val="left"/>
      </w:pPr>
      <w:r>
        <w:t>1</w:t>
      </w:r>
      <w:r>
        <w:t>：对于所有</w:t>
      </w:r>
      <w:r>
        <w:t xml:space="preserve"> M </w:t>
      </w:r>
      <w:r>
        <w:rPr>
          <w:vertAlign w:val="subscript"/>
        </w:rPr>
        <w:t>k</w:t>
      </w:r>
      <w:r>
        <w:t xml:space="preserve"> 2M </w:t>
      </w:r>
      <w:r>
        <w:t>所做的事情</w:t>
      </w:r>
    </w:p>
    <w:p w14:paraId="199704D3" w14:textId="77777777" w:rsidR="00000000" w:rsidRDefault="00000000">
      <w:pPr>
        <w:tabs>
          <w:tab w:val="center" w:pos="376"/>
          <w:tab w:val="center" w:pos="1492"/>
        </w:tabs>
        <w:spacing w:after="44" w:line="268" w:lineRule="auto"/>
        <w:ind w:left="0" w:firstLine="0"/>
        <w:jc w:val="left"/>
      </w:pPr>
      <w:r>
        <w:rPr>
          <w:rFonts w:ascii="Calibri" w:eastAsia="Calibri" w:hAnsi="Calibri" w:cs="Calibri"/>
          <w:color w:val="000000"/>
          <w:sz w:val="22"/>
        </w:rPr>
        <w:tab/>
      </w:r>
      <w:r>
        <w:t xml:space="preserve">2: </w:t>
      </w:r>
      <w:r>
        <w:tab/>
        <w:t xml:space="preserve">forl=1 </w:t>
      </w:r>
      <w:r>
        <w:t>到</w:t>
      </w:r>
      <w:r>
        <w:t xml:space="preserve"> jSeq </w:t>
      </w:r>
      <w:r>
        <w:rPr>
          <w:vertAlign w:val="subscript"/>
        </w:rPr>
        <w:t>k</w:t>
      </w:r>
      <w:r>
        <w:t xml:space="preserve"> j do</w:t>
      </w:r>
    </w:p>
    <w:p w14:paraId="51A0D93C" w14:textId="77777777" w:rsidR="00000000" w:rsidRDefault="00000000">
      <w:pPr>
        <w:pStyle w:val="1"/>
        <w:tabs>
          <w:tab w:val="center" w:pos="376"/>
          <w:tab w:val="center" w:pos="3581"/>
        </w:tabs>
        <w:ind w:left="0" w:firstLine="0"/>
      </w:pPr>
      <w:r>
        <w:rPr>
          <w:rFonts w:ascii="Calibri" w:eastAsia="Calibri" w:hAnsi="Calibri" w:cs="Calibri"/>
          <w:color w:val="000000"/>
          <w:sz w:val="22"/>
        </w:rPr>
        <w:tab/>
      </w:r>
      <w:r>
        <w:t>3:</w:t>
      </w:r>
      <w:r>
        <w:tab/>
      </w:r>
      <w:r>
        <w:t>如果</w:t>
      </w:r>
      <w:r>
        <w:t xml:space="preserve"> l2 </w:t>
      </w:r>
      <w:r>
        <w:t>且</w:t>
      </w:r>
      <w:r>
        <w:t xml:space="preserve"> (Seq </w:t>
      </w:r>
      <w:r>
        <w:rPr>
          <w:vertAlign w:val="subscript"/>
        </w:rPr>
        <w:t>k,l</w:t>
      </w:r>
      <w:r>
        <w:t xml:space="preserve"> ,Seq </w:t>
      </w:r>
      <w:r>
        <w:rPr>
          <w:vertAlign w:val="subscript"/>
        </w:rPr>
        <w:t>k,l2</w:t>
      </w:r>
      <w:r>
        <w:t xml:space="preserve"> ) 2= T' </w:t>
      </w:r>
      <w:r>
        <w:t>且</w:t>
      </w:r>
      <w:r>
        <w:t xml:space="preserve"> (Seq </w:t>
      </w:r>
      <w:r>
        <w:rPr>
          <w:vertAlign w:val="subscript"/>
        </w:rPr>
        <w:t>k,l1</w:t>
      </w:r>
      <w:r>
        <w:t xml:space="preserve"> ,Seq </w:t>
      </w:r>
      <w:r>
        <w:rPr>
          <w:vertAlign w:val="subscript"/>
        </w:rPr>
        <w:t>k,l</w:t>
      </w:r>
      <w:r>
        <w:t xml:space="preserve"> ) 2= T' </w:t>
      </w:r>
      <w:r>
        <w:t>则</w:t>
      </w:r>
    </w:p>
    <w:p w14:paraId="22BAB0AF" w14:textId="77777777" w:rsidR="00000000" w:rsidRDefault="00000000">
      <w:pPr>
        <w:ind w:left="1050" w:hanging="751"/>
      </w:pPr>
      <w:r>
        <w:t>4</w:t>
      </w:r>
      <w:r>
        <w:t>：在</w:t>
      </w:r>
      <w:r>
        <w:t xml:space="preserve">Seq </w:t>
      </w:r>
      <w:r>
        <w:rPr>
          <w:vertAlign w:val="subscript"/>
        </w:rPr>
        <w:t>k</w:t>
      </w:r>
      <w:r>
        <w:rPr>
          <w:vertAlign w:val="subscript"/>
        </w:rPr>
        <w:t>，</w:t>
      </w:r>
      <w:r>
        <w:rPr>
          <w:vertAlign w:val="subscript"/>
        </w:rPr>
        <w:t>l2</w:t>
      </w:r>
      <w:r>
        <w:t>和</w:t>
      </w:r>
      <w:r>
        <w:t xml:space="preserve">Seq </w:t>
      </w:r>
      <w:r>
        <w:rPr>
          <w:vertAlign w:val="subscript"/>
        </w:rPr>
        <w:t>k</w:t>
      </w:r>
      <w:r>
        <w:rPr>
          <w:vertAlign w:val="subscript"/>
        </w:rPr>
        <w:t>，</w:t>
      </w:r>
      <w:r>
        <w:rPr>
          <w:vertAlign w:val="subscript"/>
        </w:rPr>
        <w:t>l1</w:t>
      </w:r>
      <w:r>
        <w:t>之间移动</w:t>
      </w:r>
      <w:r>
        <w:t>Seq k</w:t>
      </w:r>
      <w:r>
        <w:t>，</w:t>
      </w:r>
      <w:r>
        <w:t xml:space="preserve">l </w:t>
      </w:r>
      <w:r>
        <w:t>；评估邻居；撤消移动</w:t>
      </w:r>
    </w:p>
    <w:p w14:paraId="6F18F3E7" w14:textId="77777777" w:rsidR="00000000" w:rsidRDefault="00000000">
      <w:pPr>
        <w:spacing w:after="200" w:line="256" w:lineRule="auto"/>
        <w:ind w:left="1145" w:firstLine="0"/>
        <w:jc w:val="left"/>
      </w:pPr>
      <w:r>
        <w:rPr>
          <w:noProof/>
        </w:rPr>
        <mc:AlternateContent>
          <mc:Choice Requires="wpg">
            <w:drawing>
              <wp:inline distT="0" distB="0" distL="0" distR="0" wp14:anchorId="14B7EF10" wp14:editId="31B534CF">
                <wp:extent cx="3406140" cy="1329055"/>
                <wp:effectExtent l="0" t="0" r="3810" b="4445"/>
                <wp:docPr id="1766015476" name="Group 33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6140" cy="1329055"/>
                          <a:chOff x="0" y="0"/>
                          <a:chExt cx="34061" cy="13289"/>
                        </a:xfrm>
                      </wpg:grpSpPr>
                      <wps:wsp>
                        <wps:cNvPr id="570295649" name="Rectangle 1336"/>
                        <wps:cNvSpPr>
                          <a:spLocks noChangeArrowheads="1"/>
                        </wps:cNvSpPr>
                        <wps:spPr bwMode="auto">
                          <a:xfrm>
                            <a:off x="8952" y="555"/>
                            <a:ext cx="77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874D1" w14:textId="77777777" w:rsidR="00000000" w:rsidRDefault="00000000">
                              <w:pPr>
                                <w:spacing w:after="160" w:line="256" w:lineRule="auto"/>
                                <w:ind w:left="0" w:firstLine="0"/>
                                <w:jc w:val="left"/>
                              </w:pPr>
                              <w:r>
                                <w:rPr>
                                  <w:rFonts w:ascii="Cambria" w:eastAsia="Cambria" w:hAnsi="Cambria" w:cs="Cambria"/>
                                  <w:i/>
                                  <w:sz w:val="16"/>
                                </w:rPr>
                                <w:t>x</w:t>
                              </w:r>
                            </w:p>
                          </w:txbxContent>
                        </wps:txbx>
                        <wps:bodyPr rot="0" vert="horz" wrap="square" lIns="0" tIns="0" rIns="0" bIns="0" anchor="t" anchorCtr="0" upright="1">
                          <a:noAutofit/>
                        </wps:bodyPr>
                      </wps:wsp>
                      <wps:wsp>
                        <wps:cNvPr id="990515465" name="Rectangle 1337"/>
                        <wps:cNvSpPr>
                          <a:spLocks noChangeArrowheads="1"/>
                        </wps:cNvSpPr>
                        <wps:spPr bwMode="auto">
                          <a:xfrm>
                            <a:off x="6862" y="3628"/>
                            <a:ext cx="662" cy="1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814AC" w14:textId="77777777" w:rsidR="00000000" w:rsidRDefault="00000000">
                              <w:pPr>
                                <w:spacing w:after="160" w:line="256" w:lineRule="auto"/>
                                <w:ind w:left="0" w:firstLine="0"/>
                                <w:jc w:val="left"/>
                              </w:pPr>
                              <w:r>
                                <w:rPr>
                                  <w:rFonts w:ascii="Cambria" w:eastAsia="Cambria" w:hAnsi="Cambria" w:cs="Cambria"/>
                                  <w:i/>
                                  <w:sz w:val="16"/>
                                </w:rPr>
                                <w:t>y</w:t>
                              </w:r>
                            </w:p>
                          </w:txbxContent>
                        </wps:txbx>
                        <wps:bodyPr rot="0" vert="horz" wrap="square" lIns="0" tIns="0" rIns="0" bIns="0" anchor="t" anchorCtr="0" upright="1">
                          <a:noAutofit/>
                        </wps:bodyPr>
                      </wps:wsp>
                      <wps:wsp>
                        <wps:cNvPr id="625895173" name="Rectangle 1338"/>
                        <wps:cNvSpPr>
                          <a:spLocks noChangeArrowheads="1"/>
                        </wps:cNvSpPr>
                        <wps:spPr bwMode="auto">
                          <a:xfrm>
                            <a:off x="11354" y="3729"/>
                            <a:ext cx="629"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84470" w14:textId="77777777" w:rsidR="00000000" w:rsidRDefault="00000000">
                              <w:pPr>
                                <w:spacing w:after="160" w:line="256" w:lineRule="auto"/>
                                <w:ind w:left="0" w:firstLine="0"/>
                                <w:jc w:val="left"/>
                              </w:pPr>
                              <w:r>
                                <w:rPr>
                                  <w:rFonts w:ascii="Cambria" w:eastAsia="Cambria" w:hAnsi="Cambria" w:cs="Cambria"/>
                                  <w:i/>
                                  <w:sz w:val="16"/>
                                </w:rPr>
                                <w:t>z</w:t>
                              </w:r>
                            </w:p>
                          </w:txbxContent>
                        </wps:txbx>
                        <wps:bodyPr rot="0" vert="horz" wrap="square" lIns="0" tIns="0" rIns="0" bIns="0" anchor="t" anchorCtr="0" upright="1">
                          <a:noAutofit/>
                        </wps:bodyPr>
                      </wps:wsp>
                      <wps:wsp>
                        <wps:cNvPr id="1821862615" name="Shape 1339"/>
                        <wps:cNvSpPr>
                          <a:spLocks/>
                        </wps:cNvSpPr>
                        <wps:spPr bwMode="auto">
                          <a:xfrm>
                            <a:off x="1923" y="10725"/>
                            <a:ext cx="3009" cy="1521"/>
                          </a:xfrm>
                          <a:custGeom>
                            <a:avLst/>
                            <a:gdLst>
                              <a:gd name="T0" fmla="*/ 1854 w 300965"/>
                              <a:gd name="T1" fmla="*/ 0 h 152146"/>
                              <a:gd name="T2" fmla="*/ 3708 w 300965"/>
                              <a:gd name="T3" fmla="*/ 1854 h 152146"/>
                              <a:gd name="T4" fmla="*/ 150292 w 300965"/>
                              <a:gd name="T5" fmla="*/ 148438 h 152146"/>
                              <a:gd name="T6" fmla="*/ 150482 w 300965"/>
                              <a:gd name="T7" fmla="*/ 148628 h 152146"/>
                              <a:gd name="T8" fmla="*/ 150673 w 300965"/>
                              <a:gd name="T9" fmla="*/ 148438 h 152146"/>
                              <a:gd name="T10" fmla="*/ 297256 w 300965"/>
                              <a:gd name="T11" fmla="*/ 1854 h 152146"/>
                              <a:gd name="T12" fmla="*/ 299110 w 300965"/>
                              <a:gd name="T13" fmla="*/ 0 h 152146"/>
                              <a:gd name="T14" fmla="*/ 300965 w 300965"/>
                              <a:gd name="T15" fmla="*/ 1854 h 152146"/>
                              <a:gd name="T16" fmla="*/ 150673 w 300965"/>
                              <a:gd name="T17" fmla="*/ 152146 h 152146"/>
                              <a:gd name="T18" fmla="*/ 150482 w 300965"/>
                              <a:gd name="T19" fmla="*/ 151956 h 152146"/>
                              <a:gd name="T20" fmla="*/ 150292 w 300965"/>
                              <a:gd name="T21" fmla="*/ 152146 h 152146"/>
                              <a:gd name="T22" fmla="*/ 0 w 300965"/>
                              <a:gd name="T23" fmla="*/ 1854 h 152146"/>
                              <a:gd name="T24" fmla="*/ 1854 w 300965"/>
                              <a:gd name="T25" fmla="*/ 0 h 152146"/>
                              <a:gd name="T26" fmla="*/ 0 w 300965"/>
                              <a:gd name="T27" fmla="*/ 0 h 152146"/>
                              <a:gd name="T28" fmla="*/ 300965 w 300965"/>
                              <a:gd name="T29" fmla="*/ 152146 h 152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65" h="152146">
                                <a:moveTo>
                                  <a:pt x="1854" y="0"/>
                                </a:moveTo>
                                <a:cubicBezTo>
                                  <a:pt x="2870" y="0"/>
                                  <a:pt x="3708" y="838"/>
                                  <a:pt x="3708" y="1854"/>
                                </a:cubicBezTo>
                                <a:cubicBezTo>
                                  <a:pt x="3708" y="82664"/>
                                  <a:pt x="69482" y="148438"/>
                                  <a:pt x="150292" y="148438"/>
                                </a:cubicBezTo>
                                <a:lnTo>
                                  <a:pt x="150482" y="148628"/>
                                </a:lnTo>
                                <a:lnTo>
                                  <a:pt x="150673" y="148438"/>
                                </a:lnTo>
                                <a:cubicBezTo>
                                  <a:pt x="231470" y="148438"/>
                                  <a:pt x="297256" y="82664"/>
                                  <a:pt x="297256" y="1854"/>
                                </a:cubicBezTo>
                                <a:cubicBezTo>
                                  <a:pt x="297256" y="838"/>
                                  <a:pt x="298082" y="0"/>
                                  <a:pt x="299110" y="0"/>
                                </a:cubicBezTo>
                                <a:cubicBezTo>
                                  <a:pt x="300126" y="0"/>
                                  <a:pt x="300965" y="838"/>
                                  <a:pt x="300965" y="1854"/>
                                </a:cubicBezTo>
                                <a:cubicBezTo>
                                  <a:pt x="300965" y="84696"/>
                                  <a:pt x="233528" y="152146"/>
                                  <a:pt x="150673" y="152146"/>
                                </a:cubicBezTo>
                                <a:lnTo>
                                  <a:pt x="150482" y="151956"/>
                                </a:lnTo>
                                <a:lnTo>
                                  <a:pt x="150292" y="152146"/>
                                </a:lnTo>
                                <a:cubicBezTo>
                                  <a:pt x="67450" y="152146"/>
                                  <a:pt x="0" y="84696"/>
                                  <a:pt x="0" y="1854"/>
                                </a:cubicBezTo>
                                <a:cubicBezTo>
                                  <a:pt x="0" y="838"/>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8442472" name="Shape 1340"/>
                        <wps:cNvSpPr>
                          <a:spLocks/>
                        </wps:cNvSpPr>
                        <wps:spPr bwMode="auto">
                          <a:xfrm>
                            <a:off x="1923" y="9237"/>
                            <a:ext cx="3009" cy="1521"/>
                          </a:xfrm>
                          <a:custGeom>
                            <a:avLst/>
                            <a:gdLst>
                              <a:gd name="T0" fmla="*/ 150292 w 300965"/>
                              <a:gd name="T1" fmla="*/ 0 h 152159"/>
                              <a:gd name="T2" fmla="*/ 150476 w 300965"/>
                              <a:gd name="T3" fmla="*/ 184 h 152159"/>
                              <a:gd name="T4" fmla="*/ 150660 w 300965"/>
                              <a:gd name="T5" fmla="*/ 0 h 152159"/>
                              <a:gd name="T6" fmla="*/ 300965 w 300965"/>
                              <a:gd name="T7" fmla="*/ 150292 h 152159"/>
                              <a:gd name="T8" fmla="*/ 299111 w 300965"/>
                              <a:gd name="T9" fmla="*/ 152159 h 152159"/>
                              <a:gd name="T10" fmla="*/ 297256 w 300965"/>
                              <a:gd name="T11" fmla="*/ 150292 h 152159"/>
                              <a:gd name="T12" fmla="*/ 150660 w 300965"/>
                              <a:gd name="T13" fmla="*/ 3708 h 152159"/>
                              <a:gd name="T14" fmla="*/ 150476 w 300965"/>
                              <a:gd name="T15" fmla="*/ 3524 h 152159"/>
                              <a:gd name="T16" fmla="*/ 150292 w 300965"/>
                              <a:gd name="T17" fmla="*/ 3708 h 152159"/>
                              <a:gd name="T18" fmla="*/ 3708 w 300965"/>
                              <a:gd name="T19" fmla="*/ 150292 h 152159"/>
                              <a:gd name="T20" fmla="*/ 1854 w 300965"/>
                              <a:gd name="T21" fmla="*/ 152159 h 152159"/>
                              <a:gd name="T22" fmla="*/ 0 w 300965"/>
                              <a:gd name="T23" fmla="*/ 150292 h 152159"/>
                              <a:gd name="T24" fmla="*/ 150292 w 300965"/>
                              <a:gd name="T25" fmla="*/ 0 h 152159"/>
                              <a:gd name="T26" fmla="*/ 0 w 300965"/>
                              <a:gd name="T27" fmla="*/ 0 h 152159"/>
                              <a:gd name="T28" fmla="*/ 300965 w 300965"/>
                              <a:gd name="T29" fmla="*/ 152159 h 15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65" h="152159">
                                <a:moveTo>
                                  <a:pt x="150292" y="0"/>
                                </a:moveTo>
                                <a:lnTo>
                                  <a:pt x="150476" y="184"/>
                                </a:lnTo>
                                <a:lnTo>
                                  <a:pt x="150660" y="0"/>
                                </a:lnTo>
                                <a:cubicBezTo>
                                  <a:pt x="233515" y="0"/>
                                  <a:pt x="300965" y="67450"/>
                                  <a:pt x="300965" y="150292"/>
                                </a:cubicBezTo>
                                <a:cubicBezTo>
                                  <a:pt x="300965" y="151320"/>
                                  <a:pt x="300126" y="152159"/>
                                  <a:pt x="299111" y="152159"/>
                                </a:cubicBezTo>
                                <a:cubicBezTo>
                                  <a:pt x="298082" y="152159"/>
                                  <a:pt x="297256" y="151320"/>
                                  <a:pt x="297256" y="150292"/>
                                </a:cubicBezTo>
                                <a:cubicBezTo>
                                  <a:pt x="297256" y="69494"/>
                                  <a:pt x="231470" y="3708"/>
                                  <a:pt x="150660" y="3708"/>
                                </a:cubicBezTo>
                                <a:lnTo>
                                  <a:pt x="150476" y="3524"/>
                                </a:lnTo>
                                <a:lnTo>
                                  <a:pt x="150292" y="3708"/>
                                </a:lnTo>
                                <a:cubicBezTo>
                                  <a:pt x="69482" y="3708"/>
                                  <a:pt x="3708" y="69494"/>
                                  <a:pt x="3708" y="150292"/>
                                </a:cubicBezTo>
                                <a:cubicBezTo>
                                  <a:pt x="3708" y="151320"/>
                                  <a:pt x="2870" y="152159"/>
                                  <a:pt x="1854" y="152159"/>
                                </a:cubicBezTo>
                                <a:cubicBezTo>
                                  <a:pt x="838" y="152159"/>
                                  <a:pt x="0" y="151320"/>
                                  <a:pt x="0" y="150292"/>
                                </a:cubicBezTo>
                                <a:cubicBezTo>
                                  <a:pt x="0" y="67450"/>
                                  <a:pt x="67450" y="0"/>
                                  <a:pt x="150292"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9687443" name="Shape 1341"/>
                        <wps:cNvSpPr>
                          <a:spLocks/>
                        </wps:cNvSpPr>
                        <wps:spPr bwMode="auto">
                          <a:xfrm>
                            <a:off x="10114" y="10725"/>
                            <a:ext cx="3010" cy="1521"/>
                          </a:xfrm>
                          <a:custGeom>
                            <a:avLst/>
                            <a:gdLst>
                              <a:gd name="T0" fmla="*/ 1867 w 300965"/>
                              <a:gd name="T1" fmla="*/ 0 h 152146"/>
                              <a:gd name="T2" fmla="*/ 3721 w 300965"/>
                              <a:gd name="T3" fmla="*/ 1854 h 152146"/>
                              <a:gd name="T4" fmla="*/ 150305 w 300965"/>
                              <a:gd name="T5" fmla="*/ 148438 h 152146"/>
                              <a:gd name="T6" fmla="*/ 150489 w 300965"/>
                              <a:gd name="T7" fmla="*/ 148622 h 152146"/>
                              <a:gd name="T8" fmla="*/ 150673 w 300965"/>
                              <a:gd name="T9" fmla="*/ 148438 h 152146"/>
                              <a:gd name="T10" fmla="*/ 297256 w 300965"/>
                              <a:gd name="T11" fmla="*/ 1854 h 152146"/>
                              <a:gd name="T12" fmla="*/ 299110 w 300965"/>
                              <a:gd name="T13" fmla="*/ 0 h 152146"/>
                              <a:gd name="T14" fmla="*/ 300965 w 300965"/>
                              <a:gd name="T15" fmla="*/ 1854 h 152146"/>
                              <a:gd name="T16" fmla="*/ 150673 w 300965"/>
                              <a:gd name="T17" fmla="*/ 152146 h 152146"/>
                              <a:gd name="T18" fmla="*/ 150489 w 300965"/>
                              <a:gd name="T19" fmla="*/ 151962 h 152146"/>
                              <a:gd name="T20" fmla="*/ 150305 w 300965"/>
                              <a:gd name="T21" fmla="*/ 152146 h 152146"/>
                              <a:gd name="T22" fmla="*/ 0 w 300965"/>
                              <a:gd name="T23" fmla="*/ 1854 h 152146"/>
                              <a:gd name="T24" fmla="*/ 1867 w 300965"/>
                              <a:gd name="T25" fmla="*/ 0 h 152146"/>
                              <a:gd name="T26" fmla="*/ 0 w 300965"/>
                              <a:gd name="T27" fmla="*/ 0 h 152146"/>
                              <a:gd name="T28" fmla="*/ 300965 w 300965"/>
                              <a:gd name="T29" fmla="*/ 152146 h 152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65" h="152146">
                                <a:moveTo>
                                  <a:pt x="1867" y="0"/>
                                </a:moveTo>
                                <a:cubicBezTo>
                                  <a:pt x="2883" y="0"/>
                                  <a:pt x="3721" y="838"/>
                                  <a:pt x="3721" y="1854"/>
                                </a:cubicBezTo>
                                <a:cubicBezTo>
                                  <a:pt x="3721" y="82664"/>
                                  <a:pt x="69494" y="148438"/>
                                  <a:pt x="150305" y="148438"/>
                                </a:cubicBezTo>
                                <a:lnTo>
                                  <a:pt x="150489" y="148622"/>
                                </a:lnTo>
                                <a:lnTo>
                                  <a:pt x="150673" y="148438"/>
                                </a:lnTo>
                                <a:cubicBezTo>
                                  <a:pt x="231483" y="148438"/>
                                  <a:pt x="297256" y="82664"/>
                                  <a:pt x="297256" y="1854"/>
                                </a:cubicBezTo>
                                <a:cubicBezTo>
                                  <a:pt x="297256" y="838"/>
                                  <a:pt x="298094" y="0"/>
                                  <a:pt x="299110" y="0"/>
                                </a:cubicBezTo>
                                <a:cubicBezTo>
                                  <a:pt x="300126" y="0"/>
                                  <a:pt x="300965" y="838"/>
                                  <a:pt x="300965" y="1854"/>
                                </a:cubicBezTo>
                                <a:cubicBezTo>
                                  <a:pt x="300965" y="84696"/>
                                  <a:pt x="233515" y="152146"/>
                                  <a:pt x="150673" y="152146"/>
                                </a:cubicBezTo>
                                <a:lnTo>
                                  <a:pt x="150489" y="151962"/>
                                </a:lnTo>
                                <a:lnTo>
                                  <a:pt x="150305" y="152146"/>
                                </a:lnTo>
                                <a:cubicBezTo>
                                  <a:pt x="67450" y="152146"/>
                                  <a:pt x="0" y="84696"/>
                                  <a:pt x="0" y="1854"/>
                                </a:cubicBezTo>
                                <a:cubicBezTo>
                                  <a:pt x="0" y="838"/>
                                  <a:pt x="838"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0239891" name="Shape 1342"/>
                        <wps:cNvSpPr>
                          <a:spLocks/>
                        </wps:cNvSpPr>
                        <wps:spPr bwMode="auto">
                          <a:xfrm>
                            <a:off x="10114" y="9237"/>
                            <a:ext cx="2998" cy="1521"/>
                          </a:xfrm>
                          <a:custGeom>
                            <a:avLst/>
                            <a:gdLst>
                              <a:gd name="T0" fmla="*/ 149542 w 299834"/>
                              <a:gd name="T1" fmla="*/ 0 h 152159"/>
                              <a:gd name="T2" fmla="*/ 149917 w 299834"/>
                              <a:gd name="T3" fmla="*/ 38 h 152159"/>
                              <a:gd name="T4" fmla="*/ 150292 w 299834"/>
                              <a:gd name="T5" fmla="*/ 0 h 152159"/>
                              <a:gd name="T6" fmla="*/ 150376 w 299834"/>
                              <a:gd name="T7" fmla="*/ 84 h 152159"/>
                              <a:gd name="T8" fmla="*/ 179789 w 299834"/>
                              <a:gd name="T9" fmla="*/ 3060 h 152159"/>
                              <a:gd name="T10" fmla="*/ 299834 w 299834"/>
                              <a:gd name="T11" fmla="*/ 150292 h 152159"/>
                              <a:gd name="T12" fmla="*/ 297980 w 299834"/>
                              <a:gd name="T13" fmla="*/ 152159 h 152159"/>
                              <a:gd name="T14" fmla="*/ 296126 w 299834"/>
                              <a:gd name="T15" fmla="*/ 150292 h 152159"/>
                              <a:gd name="T16" fmla="*/ 179042 w 299834"/>
                              <a:gd name="T17" fmla="*/ 6693 h 152159"/>
                              <a:gd name="T18" fmla="*/ 149917 w 299834"/>
                              <a:gd name="T19" fmla="*/ 3746 h 152159"/>
                              <a:gd name="T20" fmla="*/ 120792 w 299834"/>
                              <a:gd name="T21" fmla="*/ 6693 h 152159"/>
                              <a:gd name="T22" fmla="*/ 3708 w 299834"/>
                              <a:gd name="T23" fmla="*/ 150292 h 152159"/>
                              <a:gd name="T24" fmla="*/ 1854 w 299834"/>
                              <a:gd name="T25" fmla="*/ 152159 h 152159"/>
                              <a:gd name="T26" fmla="*/ 0 w 299834"/>
                              <a:gd name="T27" fmla="*/ 150292 h 152159"/>
                              <a:gd name="T28" fmla="*/ 120049 w 299834"/>
                              <a:gd name="T29" fmla="*/ 3060 h 152159"/>
                              <a:gd name="T30" fmla="*/ 149458 w 299834"/>
                              <a:gd name="T31" fmla="*/ 84 h 152159"/>
                              <a:gd name="T32" fmla="*/ 149542 w 299834"/>
                              <a:gd name="T33" fmla="*/ 0 h 152159"/>
                              <a:gd name="T34" fmla="*/ 0 w 299834"/>
                              <a:gd name="T35" fmla="*/ 0 h 152159"/>
                              <a:gd name="T36" fmla="*/ 299834 w 299834"/>
                              <a:gd name="T37" fmla="*/ 152159 h 15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9834" h="152159">
                                <a:moveTo>
                                  <a:pt x="149542" y="0"/>
                                </a:moveTo>
                                <a:lnTo>
                                  <a:pt x="149917" y="38"/>
                                </a:lnTo>
                                <a:lnTo>
                                  <a:pt x="150292" y="0"/>
                                </a:lnTo>
                                <a:lnTo>
                                  <a:pt x="150376" y="84"/>
                                </a:lnTo>
                                <a:lnTo>
                                  <a:pt x="179789" y="3060"/>
                                </a:lnTo>
                                <a:cubicBezTo>
                                  <a:pt x="248203" y="17103"/>
                                  <a:pt x="299834" y="77805"/>
                                  <a:pt x="299834" y="150292"/>
                                </a:cubicBezTo>
                                <a:cubicBezTo>
                                  <a:pt x="299834" y="151320"/>
                                  <a:pt x="299009" y="152159"/>
                                  <a:pt x="297980" y="152159"/>
                                </a:cubicBezTo>
                                <a:cubicBezTo>
                                  <a:pt x="296964" y="152159"/>
                                  <a:pt x="296126" y="151320"/>
                                  <a:pt x="296126" y="150292"/>
                                </a:cubicBezTo>
                                <a:cubicBezTo>
                                  <a:pt x="296126" y="79594"/>
                                  <a:pt x="245768" y="20389"/>
                                  <a:pt x="179042" y="6693"/>
                                </a:cubicBezTo>
                                <a:lnTo>
                                  <a:pt x="149917" y="3746"/>
                                </a:lnTo>
                                <a:lnTo>
                                  <a:pt x="120792" y="6693"/>
                                </a:lnTo>
                                <a:cubicBezTo>
                                  <a:pt x="54066" y="20389"/>
                                  <a:pt x="3708" y="79594"/>
                                  <a:pt x="3708" y="150292"/>
                                </a:cubicBezTo>
                                <a:cubicBezTo>
                                  <a:pt x="3708" y="151320"/>
                                  <a:pt x="2870" y="152159"/>
                                  <a:pt x="1854" y="152159"/>
                                </a:cubicBezTo>
                                <a:cubicBezTo>
                                  <a:pt x="838" y="152159"/>
                                  <a:pt x="0" y="151320"/>
                                  <a:pt x="0" y="150292"/>
                                </a:cubicBezTo>
                                <a:cubicBezTo>
                                  <a:pt x="0" y="77805"/>
                                  <a:pt x="51641" y="17103"/>
                                  <a:pt x="120049" y="3060"/>
                                </a:cubicBezTo>
                                <a:lnTo>
                                  <a:pt x="149458" y="84"/>
                                </a:lnTo>
                                <a:lnTo>
                                  <a:pt x="149542"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22901418" name="Shape 1343"/>
                        <wps:cNvSpPr>
                          <a:spLocks/>
                        </wps:cNvSpPr>
                        <wps:spPr bwMode="auto">
                          <a:xfrm>
                            <a:off x="5890" y="8344"/>
                            <a:ext cx="3010" cy="1522"/>
                          </a:xfrm>
                          <a:custGeom>
                            <a:avLst/>
                            <a:gdLst>
                              <a:gd name="T0" fmla="*/ 1854 w 300965"/>
                              <a:gd name="T1" fmla="*/ 0 h 152159"/>
                              <a:gd name="T2" fmla="*/ 3708 w 300965"/>
                              <a:gd name="T3" fmla="*/ 1854 h 152159"/>
                              <a:gd name="T4" fmla="*/ 150292 w 300965"/>
                              <a:gd name="T5" fmla="*/ 148438 h 152159"/>
                              <a:gd name="T6" fmla="*/ 150483 w 300965"/>
                              <a:gd name="T7" fmla="*/ 148629 h 152159"/>
                              <a:gd name="T8" fmla="*/ 150673 w 300965"/>
                              <a:gd name="T9" fmla="*/ 148438 h 152159"/>
                              <a:gd name="T10" fmla="*/ 297256 w 300965"/>
                              <a:gd name="T11" fmla="*/ 1854 h 152159"/>
                              <a:gd name="T12" fmla="*/ 299110 w 300965"/>
                              <a:gd name="T13" fmla="*/ 0 h 152159"/>
                              <a:gd name="T14" fmla="*/ 300965 w 300965"/>
                              <a:gd name="T15" fmla="*/ 1854 h 152159"/>
                              <a:gd name="T16" fmla="*/ 150673 w 300965"/>
                              <a:gd name="T17" fmla="*/ 152159 h 152159"/>
                              <a:gd name="T18" fmla="*/ 150483 w 300965"/>
                              <a:gd name="T19" fmla="*/ 151969 h 152159"/>
                              <a:gd name="T20" fmla="*/ 150292 w 300965"/>
                              <a:gd name="T21" fmla="*/ 152159 h 152159"/>
                              <a:gd name="T22" fmla="*/ 0 w 300965"/>
                              <a:gd name="T23" fmla="*/ 1854 h 152159"/>
                              <a:gd name="T24" fmla="*/ 1854 w 300965"/>
                              <a:gd name="T25" fmla="*/ 0 h 152159"/>
                              <a:gd name="T26" fmla="*/ 0 w 300965"/>
                              <a:gd name="T27" fmla="*/ 0 h 152159"/>
                              <a:gd name="T28" fmla="*/ 300965 w 300965"/>
                              <a:gd name="T29" fmla="*/ 152159 h 15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65" h="152159">
                                <a:moveTo>
                                  <a:pt x="1854" y="0"/>
                                </a:moveTo>
                                <a:cubicBezTo>
                                  <a:pt x="2870" y="0"/>
                                  <a:pt x="3708" y="838"/>
                                  <a:pt x="3708" y="1854"/>
                                </a:cubicBezTo>
                                <a:cubicBezTo>
                                  <a:pt x="3708" y="82664"/>
                                  <a:pt x="69494" y="148438"/>
                                  <a:pt x="150292" y="148438"/>
                                </a:cubicBezTo>
                                <a:lnTo>
                                  <a:pt x="150483" y="148629"/>
                                </a:lnTo>
                                <a:lnTo>
                                  <a:pt x="150673" y="148438"/>
                                </a:lnTo>
                                <a:cubicBezTo>
                                  <a:pt x="231470" y="148438"/>
                                  <a:pt x="297256" y="82664"/>
                                  <a:pt x="297256" y="1854"/>
                                </a:cubicBezTo>
                                <a:cubicBezTo>
                                  <a:pt x="297256" y="838"/>
                                  <a:pt x="298082" y="0"/>
                                  <a:pt x="299110" y="0"/>
                                </a:cubicBezTo>
                                <a:cubicBezTo>
                                  <a:pt x="300139" y="0"/>
                                  <a:pt x="300965" y="838"/>
                                  <a:pt x="300965" y="1854"/>
                                </a:cubicBezTo>
                                <a:cubicBezTo>
                                  <a:pt x="300965" y="84696"/>
                                  <a:pt x="233515" y="152159"/>
                                  <a:pt x="150673" y="152159"/>
                                </a:cubicBezTo>
                                <a:lnTo>
                                  <a:pt x="150483" y="151969"/>
                                </a:lnTo>
                                <a:lnTo>
                                  <a:pt x="150292" y="152159"/>
                                </a:lnTo>
                                <a:cubicBezTo>
                                  <a:pt x="67450" y="152159"/>
                                  <a:pt x="0" y="84696"/>
                                  <a:pt x="0" y="1854"/>
                                </a:cubicBezTo>
                                <a:cubicBezTo>
                                  <a:pt x="0" y="838"/>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9187684" name="Shape 1344"/>
                        <wps:cNvSpPr>
                          <a:spLocks/>
                        </wps:cNvSpPr>
                        <wps:spPr bwMode="auto">
                          <a:xfrm>
                            <a:off x="5890" y="6868"/>
                            <a:ext cx="2998" cy="1521"/>
                          </a:xfrm>
                          <a:custGeom>
                            <a:avLst/>
                            <a:gdLst>
                              <a:gd name="T0" fmla="*/ 149542 w 299847"/>
                              <a:gd name="T1" fmla="*/ 0 h 152146"/>
                              <a:gd name="T2" fmla="*/ 149917 w 299847"/>
                              <a:gd name="T3" fmla="*/ 38 h 152146"/>
                              <a:gd name="T4" fmla="*/ 150292 w 299847"/>
                              <a:gd name="T5" fmla="*/ 0 h 152146"/>
                              <a:gd name="T6" fmla="*/ 150376 w 299847"/>
                              <a:gd name="T7" fmla="*/ 84 h 152146"/>
                              <a:gd name="T8" fmla="*/ 179789 w 299847"/>
                              <a:gd name="T9" fmla="*/ 3060 h 152146"/>
                              <a:gd name="T10" fmla="*/ 299847 w 299847"/>
                              <a:gd name="T11" fmla="*/ 150292 h 152146"/>
                              <a:gd name="T12" fmla="*/ 297993 w 299847"/>
                              <a:gd name="T13" fmla="*/ 152146 h 152146"/>
                              <a:gd name="T14" fmla="*/ 296139 w 299847"/>
                              <a:gd name="T15" fmla="*/ 150292 h 152146"/>
                              <a:gd name="T16" fmla="*/ 179043 w 299847"/>
                              <a:gd name="T17" fmla="*/ 6693 h 152146"/>
                              <a:gd name="T18" fmla="*/ 149917 w 299847"/>
                              <a:gd name="T19" fmla="*/ 3746 h 152146"/>
                              <a:gd name="T20" fmla="*/ 120792 w 299847"/>
                              <a:gd name="T21" fmla="*/ 6693 h 152146"/>
                              <a:gd name="T22" fmla="*/ 3708 w 299847"/>
                              <a:gd name="T23" fmla="*/ 150292 h 152146"/>
                              <a:gd name="T24" fmla="*/ 1854 w 299847"/>
                              <a:gd name="T25" fmla="*/ 152146 h 152146"/>
                              <a:gd name="T26" fmla="*/ 0 w 299847"/>
                              <a:gd name="T27" fmla="*/ 150292 h 152146"/>
                              <a:gd name="T28" fmla="*/ 120049 w 299847"/>
                              <a:gd name="T29" fmla="*/ 3060 h 152146"/>
                              <a:gd name="T30" fmla="*/ 149458 w 299847"/>
                              <a:gd name="T31" fmla="*/ 84 h 152146"/>
                              <a:gd name="T32" fmla="*/ 149542 w 299847"/>
                              <a:gd name="T33" fmla="*/ 0 h 152146"/>
                              <a:gd name="T34" fmla="*/ 0 w 299847"/>
                              <a:gd name="T35" fmla="*/ 0 h 152146"/>
                              <a:gd name="T36" fmla="*/ 299847 w 299847"/>
                              <a:gd name="T37" fmla="*/ 152146 h 152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9847" h="152146">
                                <a:moveTo>
                                  <a:pt x="149542" y="0"/>
                                </a:moveTo>
                                <a:lnTo>
                                  <a:pt x="149917" y="38"/>
                                </a:lnTo>
                                <a:lnTo>
                                  <a:pt x="150292" y="0"/>
                                </a:lnTo>
                                <a:lnTo>
                                  <a:pt x="150376" y="84"/>
                                </a:lnTo>
                                <a:lnTo>
                                  <a:pt x="179789" y="3060"/>
                                </a:lnTo>
                                <a:cubicBezTo>
                                  <a:pt x="248206" y="17100"/>
                                  <a:pt x="299847" y="77794"/>
                                  <a:pt x="299847" y="150292"/>
                                </a:cubicBezTo>
                                <a:cubicBezTo>
                                  <a:pt x="299847" y="151321"/>
                                  <a:pt x="299009" y="152146"/>
                                  <a:pt x="297993" y="152146"/>
                                </a:cubicBezTo>
                                <a:cubicBezTo>
                                  <a:pt x="296964" y="152146"/>
                                  <a:pt x="296139" y="151321"/>
                                  <a:pt x="296139" y="150292"/>
                                </a:cubicBezTo>
                                <a:cubicBezTo>
                                  <a:pt x="296139" y="79583"/>
                                  <a:pt x="245771" y="20387"/>
                                  <a:pt x="179043" y="6693"/>
                                </a:cubicBezTo>
                                <a:lnTo>
                                  <a:pt x="149917" y="3746"/>
                                </a:lnTo>
                                <a:lnTo>
                                  <a:pt x="120792" y="6693"/>
                                </a:lnTo>
                                <a:cubicBezTo>
                                  <a:pt x="54066" y="20387"/>
                                  <a:pt x="3708" y="79583"/>
                                  <a:pt x="3708" y="150292"/>
                                </a:cubicBezTo>
                                <a:cubicBezTo>
                                  <a:pt x="3708" y="151321"/>
                                  <a:pt x="2870" y="152146"/>
                                  <a:pt x="1854" y="152146"/>
                                </a:cubicBezTo>
                                <a:cubicBezTo>
                                  <a:pt x="838" y="152146"/>
                                  <a:pt x="0" y="151321"/>
                                  <a:pt x="0" y="150292"/>
                                </a:cubicBezTo>
                                <a:cubicBezTo>
                                  <a:pt x="0" y="77794"/>
                                  <a:pt x="51641" y="17100"/>
                                  <a:pt x="120049" y="3060"/>
                                </a:cubicBezTo>
                                <a:lnTo>
                                  <a:pt x="149458" y="84"/>
                                </a:lnTo>
                                <a:lnTo>
                                  <a:pt x="149542"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5174992" name="Rectangle 1345"/>
                        <wps:cNvSpPr>
                          <a:spLocks noChangeArrowheads="1"/>
                        </wps:cNvSpPr>
                        <wps:spPr bwMode="auto">
                          <a:xfrm>
                            <a:off x="7097" y="7685"/>
                            <a:ext cx="77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D224F" w14:textId="77777777" w:rsidR="00000000" w:rsidRDefault="00000000">
                              <w:pPr>
                                <w:spacing w:after="160" w:line="256" w:lineRule="auto"/>
                                <w:ind w:left="0" w:firstLine="0"/>
                                <w:jc w:val="left"/>
                              </w:pPr>
                              <w:r>
                                <w:rPr>
                                  <w:rFonts w:ascii="Cambria" w:eastAsia="Cambria" w:hAnsi="Cambria" w:cs="Cambria"/>
                                  <w:i/>
                                  <w:sz w:val="16"/>
                                </w:rPr>
                                <w:t>x</w:t>
                              </w:r>
                            </w:p>
                          </w:txbxContent>
                        </wps:txbx>
                        <wps:bodyPr rot="0" vert="horz" wrap="square" lIns="0" tIns="0" rIns="0" bIns="0" anchor="t" anchorCtr="0" upright="1">
                          <a:noAutofit/>
                        </wps:bodyPr>
                      </wps:wsp>
                      <wps:wsp>
                        <wps:cNvPr id="1005606922" name="Rectangle 1346"/>
                        <wps:cNvSpPr>
                          <a:spLocks noChangeArrowheads="1"/>
                        </wps:cNvSpPr>
                        <wps:spPr bwMode="auto">
                          <a:xfrm>
                            <a:off x="3163" y="9965"/>
                            <a:ext cx="662"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BC16B" w14:textId="77777777" w:rsidR="00000000" w:rsidRDefault="00000000">
                              <w:pPr>
                                <w:spacing w:after="160" w:line="256" w:lineRule="auto"/>
                                <w:ind w:left="0" w:firstLine="0"/>
                                <w:jc w:val="left"/>
                              </w:pPr>
                              <w:r>
                                <w:rPr>
                                  <w:rFonts w:ascii="Cambria" w:eastAsia="Cambria" w:hAnsi="Cambria" w:cs="Cambria"/>
                                  <w:i/>
                                  <w:sz w:val="16"/>
                                </w:rPr>
                                <w:t>y</w:t>
                              </w:r>
                            </w:p>
                          </w:txbxContent>
                        </wps:txbx>
                        <wps:bodyPr rot="0" vert="horz" wrap="square" lIns="0" tIns="0" rIns="0" bIns="0" anchor="t" anchorCtr="0" upright="1">
                          <a:noAutofit/>
                        </wps:bodyPr>
                      </wps:wsp>
                      <wps:wsp>
                        <wps:cNvPr id="1969000295" name="Rectangle 1347"/>
                        <wps:cNvSpPr>
                          <a:spLocks noChangeArrowheads="1"/>
                        </wps:cNvSpPr>
                        <wps:spPr bwMode="auto">
                          <a:xfrm>
                            <a:off x="11354" y="10065"/>
                            <a:ext cx="629"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110C7" w14:textId="77777777" w:rsidR="00000000" w:rsidRDefault="00000000">
                              <w:pPr>
                                <w:spacing w:after="160" w:line="256" w:lineRule="auto"/>
                                <w:ind w:left="0" w:firstLine="0"/>
                                <w:jc w:val="left"/>
                              </w:pPr>
                              <w:r>
                                <w:rPr>
                                  <w:rFonts w:ascii="Cambria" w:eastAsia="Cambria" w:hAnsi="Cambria" w:cs="Cambria"/>
                                  <w:i/>
                                  <w:sz w:val="16"/>
                                </w:rPr>
                                <w:t>z</w:t>
                              </w:r>
                            </w:p>
                          </w:txbxContent>
                        </wps:txbx>
                        <wps:bodyPr rot="0" vert="horz" wrap="square" lIns="0" tIns="0" rIns="0" bIns="0" anchor="t" anchorCtr="0" upright="1">
                          <a:noAutofit/>
                        </wps:bodyPr>
                      </wps:wsp>
                      <wps:wsp>
                        <wps:cNvPr id="2042377632" name="Shape 1348"/>
                        <wps:cNvSpPr>
                          <a:spLocks/>
                        </wps:cNvSpPr>
                        <wps:spPr bwMode="auto">
                          <a:xfrm>
                            <a:off x="5474" y="8084"/>
                            <a:ext cx="370" cy="278"/>
                          </a:xfrm>
                          <a:custGeom>
                            <a:avLst/>
                            <a:gdLst>
                              <a:gd name="T0" fmla="*/ 0 w 36919"/>
                              <a:gd name="T1" fmla="*/ 0 h 27838"/>
                              <a:gd name="T2" fmla="*/ 36919 w 36919"/>
                              <a:gd name="T3" fmla="*/ 13830 h 27838"/>
                              <a:gd name="T4" fmla="*/ 36919 w 36919"/>
                              <a:gd name="T5" fmla="*/ 14008 h 27838"/>
                              <a:gd name="T6" fmla="*/ 0 w 36919"/>
                              <a:gd name="T7" fmla="*/ 27838 h 27838"/>
                              <a:gd name="T8" fmla="*/ 0 w 36919"/>
                              <a:gd name="T9" fmla="*/ 0 h 27838"/>
                              <a:gd name="T10" fmla="*/ 0 w 36919"/>
                              <a:gd name="T11" fmla="*/ 0 h 27838"/>
                              <a:gd name="T12" fmla="*/ 36919 w 36919"/>
                              <a:gd name="T13" fmla="*/ 27838 h 27838"/>
                            </a:gdLst>
                            <a:ahLst/>
                            <a:cxnLst>
                              <a:cxn ang="0">
                                <a:pos x="T0" y="T1"/>
                              </a:cxn>
                              <a:cxn ang="0">
                                <a:pos x="T2" y="T3"/>
                              </a:cxn>
                              <a:cxn ang="0">
                                <a:pos x="T4" y="T5"/>
                              </a:cxn>
                              <a:cxn ang="0">
                                <a:pos x="T6" y="T7"/>
                              </a:cxn>
                              <a:cxn ang="0">
                                <a:pos x="T8" y="T9"/>
                              </a:cxn>
                            </a:cxnLst>
                            <a:rect l="T10" t="T11" r="T12" b="T13"/>
                            <a:pathLst>
                              <a:path w="36919" h="27838">
                                <a:moveTo>
                                  <a:pt x="0" y="0"/>
                                </a:moveTo>
                                <a:cubicBezTo>
                                  <a:pt x="11684" y="6401"/>
                                  <a:pt x="24028" y="11049"/>
                                  <a:pt x="36919" y="13830"/>
                                </a:cubicBezTo>
                                <a:lnTo>
                                  <a:pt x="36919" y="14008"/>
                                </a:lnTo>
                                <a:cubicBezTo>
                                  <a:pt x="24028" y="16802"/>
                                  <a:pt x="11684" y="21438"/>
                                  <a:pt x="0" y="2783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3149118" name="Shape 1349"/>
                        <wps:cNvSpPr>
                          <a:spLocks/>
                        </wps:cNvSpPr>
                        <wps:spPr bwMode="auto">
                          <a:xfrm>
                            <a:off x="13386" y="8084"/>
                            <a:ext cx="370" cy="278"/>
                          </a:xfrm>
                          <a:custGeom>
                            <a:avLst/>
                            <a:gdLst>
                              <a:gd name="T0" fmla="*/ 0 w 36932"/>
                              <a:gd name="T1" fmla="*/ 0 h 27838"/>
                              <a:gd name="T2" fmla="*/ 36932 w 36932"/>
                              <a:gd name="T3" fmla="*/ 13830 h 27838"/>
                              <a:gd name="T4" fmla="*/ 36932 w 36932"/>
                              <a:gd name="T5" fmla="*/ 14008 h 27838"/>
                              <a:gd name="T6" fmla="*/ 0 w 36932"/>
                              <a:gd name="T7" fmla="*/ 27838 h 27838"/>
                              <a:gd name="T8" fmla="*/ 0 w 36932"/>
                              <a:gd name="T9" fmla="*/ 0 h 27838"/>
                              <a:gd name="T10" fmla="*/ 0 w 36932"/>
                              <a:gd name="T11" fmla="*/ 0 h 27838"/>
                              <a:gd name="T12" fmla="*/ 36932 w 36932"/>
                              <a:gd name="T13" fmla="*/ 27838 h 27838"/>
                            </a:gdLst>
                            <a:ahLst/>
                            <a:cxnLst>
                              <a:cxn ang="0">
                                <a:pos x="T0" y="T1"/>
                              </a:cxn>
                              <a:cxn ang="0">
                                <a:pos x="T2" y="T3"/>
                              </a:cxn>
                              <a:cxn ang="0">
                                <a:pos x="T4" y="T5"/>
                              </a:cxn>
                              <a:cxn ang="0">
                                <a:pos x="T6" y="T7"/>
                              </a:cxn>
                              <a:cxn ang="0">
                                <a:pos x="T8" y="T9"/>
                              </a:cxn>
                            </a:cxnLst>
                            <a:rect l="T10" t="T11" r="T12" b="T13"/>
                            <a:pathLst>
                              <a:path w="36932" h="27838">
                                <a:moveTo>
                                  <a:pt x="0" y="0"/>
                                </a:moveTo>
                                <a:cubicBezTo>
                                  <a:pt x="11697" y="6401"/>
                                  <a:pt x="24041" y="11049"/>
                                  <a:pt x="36932" y="13830"/>
                                </a:cubicBezTo>
                                <a:lnTo>
                                  <a:pt x="36932" y="14008"/>
                                </a:lnTo>
                                <a:cubicBezTo>
                                  <a:pt x="24041" y="16802"/>
                                  <a:pt x="11697" y="21438"/>
                                  <a:pt x="0" y="2783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9729688" name="Shape 1350"/>
                        <wps:cNvSpPr>
                          <a:spLocks/>
                        </wps:cNvSpPr>
                        <wps:spPr bwMode="auto">
                          <a:xfrm>
                            <a:off x="1507" y="10721"/>
                            <a:ext cx="369" cy="279"/>
                          </a:xfrm>
                          <a:custGeom>
                            <a:avLst/>
                            <a:gdLst>
                              <a:gd name="T0" fmla="*/ 0 w 36932"/>
                              <a:gd name="T1" fmla="*/ 0 h 27826"/>
                              <a:gd name="T2" fmla="*/ 36932 w 36932"/>
                              <a:gd name="T3" fmla="*/ 13818 h 27826"/>
                              <a:gd name="T4" fmla="*/ 36932 w 36932"/>
                              <a:gd name="T5" fmla="*/ 14008 h 27826"/>
                              <a:gd name="T6" fmla="*/ 0 w 36932"/>
                              <a:gd name="T7" fmla="*/ 27826 h 27826"/>
                              <a:gd name="T8" fmla="*/ 0 w 36932"/>
                              <a:gd name="T9" fmla="*/ 0 h 27826"/>
                              <a:gd name="T10" fmla="*/ 0 w 36932"/>
                              <a:gd name="T11" fmla="*/ 0 h 27826"/>
                              <a:gd name="T12" fmla="*/ 36932 w 36932"/>
                              <a:gd name="T13" fmla="*/ 27826 h 27826"/>
                            </a:gdLst>
                            <a:ahLst/>
                            <a:cxnLst>
                              <a:cxn ang="0">
                                <a:pos x="T0" y="T1"/>
                              </a:cxn>
                              <a:cxn ang="0">
                                <a:pos x="T2" y="T3"/>
                              </a:cxn>
                              <a:cxn ang="0">
                                <a:pos x="T4" y="T5"/>
                              </a:cxn>
                              <a:cxn ang="0">
                                <a:pos x="T6" y="T7"/>
                              </a:cxn>
                              <a:cxn ang="0">
                                <a:pos x="T8" y="T9"/>
                              </a:cxn>
                            </a:cxnLst>
                            <a:rect l="T10" t="T11" r="T12" b="T13"/>
                            <a:pathLst>
                              <a:path w="36932" h="27826">
                                <a:moveTo>
                                  <a:pt x="0" y="0"/>
                                </a:moveTo>
                                <a:cubicBezTo>
                                  <a:pt x="11697" y="6401"/>
                                  <a:pt x="24041" y="11036"/>
                                  <a:pt x="36932" y="13818"/>
                                </a:cubicBezTo>
                                <a:lnTo>
                                  <a:pt x="36932" y="14008"/>
                                </a:lnTo>
                                <a:cubicBezTo>
                                  <a:pt x="24041" y="16789"/>
                                  <a:pt x="11697"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3913904" name="Shape 1351"/>
                        <wps:cNvSpPr>
                          <a:spLocks/>
                        </wps:cNvSpPr>
                        <wps:spPr bwMode="auto">
                          <a:xfrm>
                            <a:off x="14705" y="10721"/>
                            <a:ext cx="369" cy="279"/>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84" y="6401"/>
                                  <a:pt x="24028" y="11036"/>
                                  <a:pt x="36919" y="13818"/>
                                </a:cubicBezTo>
                                <a:lnTo>
                                  <a:pt x="36919" y="14008"/>
                                </a:lnTo>
                                <a:cubicBezTo>
                                  <a:pt x="24028" y="16789"/>
                                  <a:pt x="11684"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1785696" name="Shape 1352"/>
                        <wps:cNvSpPr>
                          <a:spLocks/>
                        </wps:cNvSpPr>
                        <wps:spPr bwMode="auto">
                          <a:xfrm>
                            <a:off x="9956" y="10721"/>
                            <a:ext cx="369" cy="279"/>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84" y="6401"/>
                                  <a:pt x="24016" y="11036"/>
                                  <a:pt x="36919" y="13818"/>
                                </a:cubicBezTo>
                                <a:lnTo>
                                  <a:pt x="36919" y="14008"/>
                                </a:lnTo>
                                <a:cubicBezTo>
                                  <a:pt x="24016" y="16789"/>
                                  <a:pt x="11684"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6116211" name="Shape 1353"/>
                        <wps:cNvSpPr>
                          <a:spLocks/>
                        </wps:cNvSpPr>
                        <wps:spPr bwMode="auto">
                          <a:xfrm>
                            <a:off x="20406" y="10725"/>
                            <a:ext cx="3010" cy="1521"/>
                          </a:xfrm>
                          <a:custGeom>
                            <a:avLst/>
                            <a:gdLst>
                              <a:gd name="T0" fmla="*/ 1854 w 300965"/>
                              <a:gd name="T1" fmla="*/ 0 h 152146"/>
                              <a:gd name="T2" fmla="*/ 3708 w 300965"/>
                              <a:gd name="T3" fmla="*/ 1854 h 152146"/>
                              <a:gd name="T4" fmla="*/ 150292 w 300965"/>
                              <a:gd name="T5" fmla="*/ 148438 h 152146"/>
                              <a:gd name="T6" fmla="*/ 150476 w 300965"/>
                              <a:gd name="T7" fmla="*/ 148622 h 152146"/>
                              <a:gd name="T8" fmla="*/ 150660 w 300965"/>
                              <a:gd name="T9" fmla="*/ 148438 h 152146"/>
                              <a:gd name="T10" fmla="*/ 297256 w 300965"/>
                              <a:gd name="T11" fmla="*/ 1854 h 152146"/>
                              <a:gd name="T12" fmla="*/ 299098 w 300965"/>
                              <a:gd name="T13" fmla="*/ 0 h 152146"/>
                              <a:gd name="T14" fmla="*/ 300965 w 300965"/>
                              <a:gd name="T15" fmla="*/ 1854 h 152146"/>
                              <a:gd name="T16" fmla="*/ 150660 w 300965"/>
                              <a:gd name="T17" fmla="*/ 152146 h 152146"/>
                              <a:gd name="T18" fmla="*/ 150476 w 300965"/>
                              <a:gd name="T19" fmla="*/ 151962 h 152146"/>
                              <a:gd name="T20" fmla="*/ 150292 w 300965"/>
                              <a:gd name="T21" fmla="*/ 152146 h 152146"/>
                              <a:gd name="T22" fmla="*/ 0 w 300965"/>
                              <a:gd name="T23" fmla="*/ 1854 h 152146"/>
                              <a:gd name="T24" fmla="*/ 1854 w 300965"/>
                              <a:gd name="T25" fmla="*/ 0 h 152146"/>
                              <a:gd name="T26" fmla="*/ 0 w 300965"/>
                              <a:gd name="T27" fmla="*/ 0 h 152146"/>
                              <a:gd name="T28" fmla="*/ 300965 w 300965"/>
                              <a:gd name="T29" fmla="*/ 152146 h 152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65" h="152146">
                                <a:moveTo>
                                  <a:pt x="1854" y="0"/>
                                </a:moveTo>
                                <a:cubicBezTo>
                                  <a:pt x="2870" y="0"/>
                                  <a:pt x="3708" y="838"/>
                                  <a:pt x="3708" y="1854"/>
                                </a:cubicBezTo>
                                <a:cubicBezTo>
                                  <a:pt x="3708" y="82664"/>
                                  <a:pt x="69482" y="148438"/>
                                  <a:pt x="150292" y="148438"/>
                                </a:cubicBezTo>
                                <a:lnTo>
                                  <a:pt x="150476" y="148622"/>
                                </a:lnTo>
                                <a:lnTo>
                                  <a:pt x="150660" y="148438"/>
                                </a:lnTo>
                                <a:cubicBezTo>
                                  <a:pt x="231470" y="148438"/>
                                  <a:pt x="297256" y="82664"/>
                                  <a:pt x="297256" y="1854"/>
                                </a:cubicBezTo>
                                <a:cubicBezTo>
                                  <a:pt x="297256" y="838"/>
                                  <a:pt x="298082" y="0"/>
                                  <a:pt x="299098" y="0"/>
                                </a:cubicBezTo>
                                <a:cubicBezTo>
                                  <a:pt x="300113" y="0"/>
                                  <a:pt x="300965" y="838"/>
                                  <a:pt x="300965" y="1854"/>
                                </a:cubicBezTo>
                                <a:cubicBezTo>
                                  <a:pt x="300965" y="84696"/>
                                  <a:pt x="233502" y="152146"/>
                                  <a:pt x="150660" y="152146"/>
                                </a:cubicBezTo>
                                <a:lnTo>
                                  <a:pt x="150476" y="151962"/>
                                </a:lnTo>
                                <a:lnTo>
                                  <a:pt x="150292" y="152146"/>
                                </a:lnTo>
                                <a:cubicBezTo>
                                  <a:pt x="67437" y="152146"/>
                                  <a:pt x="0" y="84696"/>
                                  <a:pt x="0" y="1854"/>
                                </a:cubicBezTo>
                                <a:cubicBezTo>
                                  <a:pt x="0" y="838"/>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992890" name="Shape 1354"/>
                        <wps:cNvSpPr>
                          <a:spLocks/>
                        </wps:cNvSpPr>
                        <wps:spPr bwMode="auto">
                          <a:xfrm>
                            <a:off x="20406" y="9237"/>
                            <a:ext cx="2999" cy="1521"/>
                          </a:xfrm>
                          <a:custGeom>
                            <a:avLst/>
                            <a:gdLst>
                              <a:gd name="T0" fmla="*/ 149542 w 299847"/>
                              <a:gd name="T1" fmla="*/ 0 h 152159"/>
                              <a:gd name="T2" fmla="*/ 149917 w 299847"/>
                              <a:gd name="T3" fmla="*/ 38 h 152159"/>
                              <a:gd name="T4" fmla="*/ 150292 w 299847"/>
                              <a:gd name="T5" fmla="*/ 0 h 152159"/>
                              <a:gd name="T6" fmla="*/ 150376 w 299847"/>
                              <a:gd name="T7" fmla="*/ 84 h 152159"/>
                              <a:gd name="T8" fmla="*/ 179786 w 299847"/>
                              <a:gd name="T9" fmla="*/ 3060 h 152159"/>
                              <a:gd name="T10" fmla="*/ 299847 w 299847"/>
                              <a:gd name="T11" fmla="*/ 150292 h 152159"/>
                              <a:gd name="T12" fmla="*/ 297980 w 299847"/>
                              <a:gd name="T13" fmla="*/ 152159 h 152159"/>
                              <a:gd name="T14" fmla="*/ 296139 w 299847"/>
                              <a:gd name="T15" fmla="*/ 150292 h 152159"/>
                              <a:gd name="T16" fmla="*/ 179043 w 299847"/>
                              <a:gd name="T17" fmla="*/ 6693 h 152159"/>
                              <a:gd name="T18" fmla="*/ 149917 w 299847"/>
                              <a:gd name="T19" fmla="*/ 3746 h 152159"/>
                              <a:gd name="T20" fmla="*/ 120792 w 299847"/>
                              <a:gd name="T21" fmla="*/ 6693 h 152159"/>
                              <a:gd name="T22" fmla="*/ 3708 w 299847"/>
                              <a:gd name="T23" fmla="*/ 150292 h 152159"/>
                              <a:gd name="T24" fmla="*/ 1854 w 299847"/>
                              <a:gd name="T25" fmla="*/ 152159 h 152159"/>
                              <a:gd name="T26" fmla="*/ 0 w 299847"/>
                              <a:gd name="T27" fmla="*/ 150292 h 152159"/>
                              <a:gd name="T28" fmla="*/ 120045 w 299847"/>
                              <a:gd name="T29" fmla="*/ 3060 h 152159"/>
                              <a:gd name="T30" fmla="*/ 149458 w 299847"/>
                              <a:gd name="T31" fmla="*/ 84 h 152159"/>
                              <a:gd name="T32" fmla="*/ 149542 w 299847"/>
                              <a:gd name="T33" fmla="*/ 0 h 152159"/>
                              <a:gd name="T34" fmla="*/ 0 w 299847"/>
                              <a:gd name="T35" fmla="*/ 0 h 152159"/>
                              <a:gd name="T36" fmla="*/ 299847 w 299847"/>
                              <a:gd name="T37" fmla="*/ 152159 h 15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99847" h="152159">
                                <a:moveTo>
                                  <a:pt x="149542" y="0"/>
                                </a:moveTo>
                                <a:lnTo>
                                  <a:pt x="149917" y="38"/>
                                </a:lnTo>
                                <a:lnTo>
                                  <a:pt x="150292" y="0"/>
                                </a:lnTo>
                                <a:lnTo>
                                  <a:pt x="150376" y="84"/>
                                </a:lnTo>
                                <a:lnTo>
                                  <a:pt x="179786" y="3060"/>
                                </a:lnTo>
                                <a:cubicBezTo>
                                  <a:pt x="248196" y="17103"/>
                                  <a:pt x="299847" y="77805"/>
                                  <a:pt x="299847" y="150292"/>
                                </a:cubicBezTo>
                                <a:cubicBezTo>
                                  <a:pt x="299847" y="151320"/>
                                  <a:pt x="299009" y="152159"/>
                                  <a:pt x="297980" y="152159"/>
                                </a:cubicBezTo>
                                <a:cubicBezTo>
                                  <a:pt x="296964" y="152159"/>
                                  <a:pt x="296139" y="151320"/>
                                  <a:pt x="296139" y="150292"/>
                                </a:cubicBezTo>
                                <a:cubicBezTo>
                                  <a:pt x="296139" y="79594"/>
                                  <a:pt x="245771" y="20389"/>
                                  <a:pt x="179043" y="6693"/>
                                </a:cubicBezTo>
                                <a:lnTo>
                                  <a:pt x="149917" y="3746"/>
                                </a:lnTo>
                                <a:lnTo>
                                  <a:pt x="120792" y="6693"/>
                                </a:lnTo>
                                <a:cubicBezTo>
                                  <a:pt x="54066" y="20389"/>
                                  <a:pt x="3708" y="79594"/>
                                  <a:pt x="3708" y="150292"/>
                                </a:cubicBezTo>
                                <a:cubicBezTo>
                                  <a:pt x="3708" y="151320"/>
                                  <a:pt x="2870" y="152159"/>
                                  <a:pt x="1854" y="152159"/>
                                </a:cubicBezTo>
                                <a:cubicBezTo>
                                  <a:pt x="826" y="152159"/>
                                  <a:pt x="0" y="151320"/>
                                  <a:pt x="0" y="150292"/>
                                </a:cubicBezTo>
                                <a:cubicBezTo>
                                  <a:pt x="0" y="77805"/>
                                  <a:pt x="51631" y="17103"/>
                                  <a:pt x="120045" y="3060"/>
                                </a:cubicBezTo>
                                <a:lnTo>
                                  <a:pt x="149458" y="84"/>
                                </a:lnTo>
                                <a:lnTo>
                                  <a:pt x="149542"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1223719" name="Shape 1355"/>
                        <wps:cNvSpPr>
                          <a:spLocks/>
                        </wps:cNvSpPr>
                        <wps:spPr bwMode="auto">
                          <a:xfrm>
                            <a:off x="28586" y="10725"/>
                            <a:ext cx="3010" cy="1521"/>
                          </a:xfrm>
                          <a:custGeom>
                            <a:avLst/>
                            <a:gdLst>
                              <a:gd name="T0" fmla="*/ 1854 w 300965"/>
                              <a:gd name="T1" fmla="*/ 0 h 152146"/>
                              <a:gd name="T2" fmla="*/ 3721 w 300965"/>
                              <a:gd name="T3" fmla="*/ 1854 h 152146"/>
                              <a:gd name="T4" fmla="*/ 150292 w 300965"/>
                              <a:gd name="T5" fmla="*/ 148438 h 152146"/>
                              <a:gd name="T6" fmla="*/ 150477 w 300965"/>
                              <a:gd name="T7" fmla="*/ 148622 h 152146"/>
                              <a:gd name="T8" fmla="*/ 150660 w 300965"/>
                              <a:gd name="T9" fmla="*/ 148438 h 152146"/>
                              <a:gd name="T10" fmla="*/ 297256 w 300965"/>
                              <a:gd name="T11" fmla="*/ 1854 h 152146"/>
                              <a:gd name="T12" fmla="*/ 299110 w 300965"/>
                              <a:gd name="T13" fmla="*/ 0 h 152146"/>
                              <a:gd name="T14" fmla="*/ 300965 w 300965"/>
                              <a:gd name="T15" fmla="*/ 1854 h 152146"/>
                              <a:gd name="T16" fmla="*/ 150660 w 300965"/>
                              <a:gd name="T17" fmla="*/ 152146 h 152146"/>
                              <a:gd name="T18" fmla="*/ 150477 w 300965"/>
                              <a:gd name="T19" fmla="*/ 151962 h 152146"/>
                              <a:gd name="T20" fmla="*/ 150292 w 300965"/>
                              <a:gd name="T21" fmla="*/ 152146 h 152146"/>
                              <a:gd name="T22" fmla="*/ 0 w 300965"/>
                              <a:gd name="T23" fmla="*/ 1854 h 152146"/>
                              <a:gd name="T24" fmla="*/ 1854 w 300965"/>
                              <a:gd name="T25" fmla="*/ 0 h 152146"/>
                              <a:gd name="T26" fmla="*/ 0 w 300965"/>
                              <a:gd name="T27" fmla="*/ 0 h 152146"/>
                              <a:gd name="T28" fmla="*/ 300965 w 300965"/>
                              <a:gd name="T29" fmla="*/ 152146 h 152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65" h="152146">
                                <a:moveTo>
                                  <a:pt x="1854" y="0"/>
                                </a:moveTo>
                                <a:cubicBezTo>
                                  <a:pt x="2870" y="0"/>
                                  <a:pt x="3721" y="838"/>
                                  <a:pt x="3721" y="1854"/>
                                </a:cubicBezTo>
                                <a:cubicBezTo>
                                  <a:pt x="3721" y="82664"/>
                                  <a:pt x="69482" y="148438"/>
                                  <a:pt x="150292" y="148438"/>
                                </a:cubicBezTo>
                                <a:lnTo>
                                  <a:pt x="150477" y="148622"/>
                                </a:lnTo>
                                <a:lnTo>
                                  <a:pt x="150660" y="148438"/>
                                </a:lnTo>
                                <a:cubicBezTo>
                                  <a:pt x="231470" y="148438"/>
                                  <a:pt x="297256" y="82664"/>
                                  <a:pt x="297256" y="1854"/>
                                </a:cubicBezTo>
                                <a:cubicBezTo>
                                  <a:pt x="297256" y="838"/>
                                  <a:pt x="298095" y="0"/>
                                  <a:pt x="299110" y="0"/>
                                </a:cubicBezTo>
                                <a:cubicBezTo>
                                  <a:pt x="300139" y="0"/>
                                  <a:pt x="300965" y="838"/>
                                  <a:pt x="300965" y="1854"/>
                                </a:cubicBezTo>
                                <a:cubicBezTo>
                                  <a:pt x="300965" y="84696"/>
                                  <a:pt x="233515" y="152146"/>
                                  <a:pt x="150660" y="152146"/>
                                </a:cubicBezTo>
                                <a:lnTo>
                                  <a:pt x="150477" y="151962"/>
                                </a:lnTo>
                                <a:lnTo>
                                  <a:pt x="150292" y="152146"/>
                                </a:lnTo>
                                <a:cubicBezTo>
                                  <a:pt x="67437" y="152146"/>
                                  <a:pt x="0" y="84696"/>
                                  <a:pt x="0" y="1854"/>
                                </a:cubicBezTo>
                                <a:cubicBezTo>
                                  <a:pt x="0" y="838"/>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735" name="Shape 1356"/>
                        <wps:cNvSpPr>
                          <a:spLocks/>
                        </wps:cNvSpPr>
                        <wps:spPr bwMode="auto">
                          <a:xfrm>
                            <a:off x="28586" y="9237"/>
                            <a:ext cx="3010" cy="1521"/>
                          </a:xfrm>
                          <a:custGeom>
                            <a:avLst/>
                            <a:gdLst>
                              <a:gd name="T0" fmla="*/ 150292 w 300965"/>
                              <a:gd name="T1" fmla="*/ 0 h 152159"/>
                              <a:gd name="T2" fmla="*/ 150477 w 300965"/>
                              <a:gd name="T3" fmla="*/ 184 h 152159"/>
                              <a:gd name="T4" fmla="*/ 150660 w 300965"/>
                              <a:gd name="T5" fmla="*/ 0 h 152159"/>
                              <a:gd name="T6" fmla="*/ 300965 w 300965"/>
                              <a:gd name="T7" fmla="*/ 150292 h 152159"/>
                              <a:gd name="T8" fmla="*/ 299110 w 300965"/>
                              <a:gd name="T9" fmla="*/ 152159 h 152159"/>
                              <a:gd name="T10" fmla="*/ 297256 w 300965"/>
                              <a:gd name="T11" fmla="*/ 150292 h 152159"/>
                              <a:gd name="T12" fmla="*/ 150660 w 300965"/>
                              <a:gd name="T13" fmla="*/ 3708 h 152159"/>
                              <a:gd name="T14" fmla="*/ 150477 w 300965"/>
                              <a:gd name="T15" fmla="*/ 3524 h 152159"/>
                              <a:gd name="T16" fmla="*/ 150292 w 300965"/>
                              <a:gd name="T17" fmla="*/ 3708 h 152159"/>
                              <a:gd name="T18" fmla="*/ 3721 w 300965"/>
                              <a:gd name="T19" fmla="*/ 150292 h 152159"/>
                              <a:gd name="T20" fmla="*/ 1854 w 300965"/>
                              <a:gd name="T21" fmla="*/ 152159 h 152159"/>
                              <a:gd name="T22" fmla="*/ 0 w 300965"/>
                              <a:gd name="T23" fmla="*/ 150292 h 152159"/>
                              <a:gd name="T24" fmla="*/ 150292 w 300965"/>
                              <a:gd name="T25" fmla="*/ 0 h 152159"/>
                              <a:gd name="T26" fmla="*/ 0 w 300965"/>
                              <a:gd name="T27" fmla="*/ 0 h 152159"/>
                              <a:gd name="T28" fmla="*/ 300965 w 300965"/>
                              <a:gd name="T29" fmla="*/ 152159 h 15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65" h="152159">
                                <a:moveTo>
                                  <a:pt x="150292" y="0"/>
                                </a:moveTo>
                                <a:lnTo>
                                  <a:pt x="150477" y="184"/>
                                </a:lnTo>
                                <a:lnTo>
                                  <a:pt x="150660" y="0"/>
                                </a:lnTo>
                                <a:cubicBezTo>
                                  <a:pt x="233515" y="0"/>
                                  <a:pt x="300965" y="67450"/>
                                  <a:pt x="300965" y="150292"/>
                                </a:cubicBezTo>
                                <a:cubicBezTo>
                                  <a:pt x="300965" y="151320"/>
                                  <a:pt x="300139" y="152159"/>
                                  <a:pt x="299110" y="152159"/>
                                </a:cubicBezTo>
                                <a:cubicBezTo>
                                  <a:pt x="298094" y="152159"/>
                                  <a:pt x="297256" y="151320"/>
                                  <a:pt x="297256" y="150292"/>
                                </a:cubicBezTo>
                                <a:cubicBezTo>
                                  <a:pt x="297256" y="69494"/>
                                  <a:pt x="231470" y="3708"/>
                                  <a:pt x="150660" y="3708"/>
                                </a:cubicBezTo>
                                <a:lnTo>
                                  <a:pt x="150477" y="3524"/>
                                </a:lnTo>
                                <a:lnTo>
                                  <a:pt x="150292" y="3708"/>
                                </a:lnTo>
                                <a:cubicBezTo>
                                  <a:pt x="69481" y="3708"/>
                                  <a:pt x="3721" y="69494"/>
                                  <a:pt x="3721" y="150292"/>
                                </a:cubicBezTo>
                                <a:cubicBezTo>
                                  <a:pt x="3721" y="151320"/>
                                  <a:pt x="2870" y="152159"/>
                                  <a:pt x="1854" y="152159"/>
                                </a:cubicBezTo>
                                <a:cubicBezTo>
                                  <a:pt x="838" y="152159"/>
                                  <a:pt x="0" y="151320"/>
                                  <a:pt x="0" y="150292"/>
                                </a:cubicBezTo>
                                <a:cubicBezTo>
                                  <a:pt x="0" y="67450"/>
                                  <a:pt x="67437" y="0"/>
                                  <a:pt x="150292"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5898249" name="Shape 1357"/>
                        <wps:cNvSpPr>
                          <a:spLocks/>
                        </wps:cNvSpPr>
                        <wps:spPr bwMode="auto">
                          <a:xfrm>
                            <a:off x="24362" y="8344"/>
                            <a:ext cx="3010" cy="1522"/>
                          </a:xfrm>
                          <a:custGeom>
                            <a:avLst/>
                            <a:gdLst>
                              <a:gd name="T0" fmla="*/ 1854 w 300952"/>
                              <a:gd name="T1" fmla="*/ 0 h 152159"/>
                              <a:gd name="T2" fmla="*/ 3708 w 300952"/>
                              <a:gd name="T3" fmla="*/ 1854 h 152159"/>
                              <a:gd name="T4" fmla="*/ 150292 w 300952"/>
                              <a:gd name="T5" fmla="*/ 148438 h 152159"/>
                              <a:gd name="T6" fmla="*/ 150477 w 300952"/>
                              <a:gd name="T7" fmla="*/ 148624 h 152159"/>
                              <a:gd name="T8" fmla="*/ 150660 w 300952"/>
                              <a:gd name="T9" fmla="*/ 148438 h 152159"/>
                              <a:gd name="T10" fmla="*/ 297244 w 300952"/>
                              <a:gd name="T11" fmla="*/ 1854 h 152159"/>
                              <a:gd name="T12" fmla="*/ 299110 w 300952"/>
                              <a:gd name="T13" fmla="*/ 0 h 152159"/>
                              <a:gd name="T14" fmla="*/ 300952 w 300952"/>
                              <a:gd name="T15" fmla="*/ 1854 h 152159"/>
                              <a:gd name="T16" fmla="*/ 150660 w 300952"/>
                              <a:gd name="T17" fmla="*/ 152159 h 152159"/>
                              <a:gd name="T18" fmla="*/ 150477 w 300952"/>
                              <a:gd name="T19" fmla="*/ 151974 h 152159"/>
                              <a:gd name="T20" fmla="*/ 150292 w 300952"/>
                              <a:gd name="T21" fmla="*/ 152159 h 152159"/>
                              <a:gd name="T22" fmla="*/ 0 w 300952"/>
                              <a:gd name="T23" fmla="*/ 1854 h 152159"/>
                              <a:gd name="T24" fmla="*/ 1854 w 300952"/>
                              <a:gd name="T25" fmla="*/ 0 h 152159"/>
                              <a:gd name="T26" fmla="*/ 0 w 300952"/>
                              <a:gd name="T27" fmla="*/ 0 h 152159"/>
                              <a:gd name="T28" fmla="*/ 300952 w 300952"/>
                              <a:gd name="T29" fmla="*/ 152159 h 15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52" h="152159">
                                <a:moveTo>
                                  <a:pt x="1854" y="0"/>
                                </a:moveTo>
                                <a:cubicBezTo>
                                  <a:pt x="2870" y="0"/>
                                  <a:pt x="3708" y="838"/>
                                  <a:pt x="3708" y="1854"/>
                                </a:cubicBezTo>
                                <a:cubicBezTo>
                                  <a:pt x="3708" y="82664"/>
                                  <a:pt x="69495" y="148438"/>
                                  <a:pt x="150292" y="148438"/>
                                </a:cubicBezTo>
                                <a:lnTo>
                                  <a:pt x="150477" y="148624"/>
                                </a:lnTo>
                                <a:lnTo>
                                  <a:pt x="150660" y="148438"/>
                                </a:lnTo>
                                <a:cubicBezTo>
                                  <a:pt x="231483" y="148438"/>
                                  <a:pt x="297244" y="82664"/>
                                  <a:pt x="297244" y="1854"/>
                                </a:cubicBezTo>
                                <a:cubicBezTo>
                                  <a:pt x="297244" y="838"/>
                                  <a:pt x="298095" y="0"/>
                                  <a:pt x="299110" y="0"/>
                                </a:cubicBezTo>
                                <a:cubicBezTo>
                                  <a:pt x="300139" y="0"/>
                                  <a:pt x="300952" y="838"/>
                                  <a:pt x="300952" y="1854"/>
                                </a:cubicBezTo>
                                <a:cubicBezTo>
                                  <a:pt x="300952" y="84696"/>
                                  <a:pt x="233528" y="152159"/>
                                  <a:pt x="150660" y="152159"/>
                                </a:cubicBezTo>
                                <a:lnTo>
                                  <a:pt x="150477" y="151974"/>
                                </a:lnTo>
                                <a:lnTo>
                                  <a:pt x="150292" y="152159"/>
                                </a:lnTo>
                                <a:cubicBezTo>
                                  <a:pt x="67450" y="152159"/>
                                  <a:pt x="0" y="84696"/>
                                  <a:pt x="0" y="1854"/>
                                </a:cubicBezTo>
                                <a:cubicBezTo>
                                  <a:pt x="0" y="838"/>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9687208" name="Shape 1358"/>
                        <wps:cNvSpPr>
                          <a:spLocks/>
                        </wps:cNvSpPr>
                        <wps:spPr bwMode="auto">
                          <a:xfrm>
                            <a:off x="24362" y="6868"/>
                            <a:ext cx="3010" cy="1521"/>
                          </a:xfrm>
                          <a:custGeom>
                            <a:avLst/>
                            <a:gdLst>
                              <a:gd name="T0" fmla="*/ 150292 w 300952"/>
                              <a:gd name="T1" fmla="*/ 0 h 152146"/>
                              <a:gd name="T2" fmla="*/ 150476 w 300952"/>
                              <a:gd name="T3" fmla="*/ 185 h 152146"/>
                              <a:gd name="T4" fmla="*/ 150660 w 300952"/>
                              <a:gd name="T5" fmla="*/ 0 h 152146"/>
                              <a:gd name="T6" fmla="*/ 300952 w 300952"/>
                              <a:gd name="T7" fmla="*/ 150292 h 152146"/>
                              <a:gd name="T8" fmla="*/ 299110 w 300952"/>
                              <a:gd name="T9" fmla="*/ 152146 h 152146"/>
                              <a:gd name="T10" fmla="*/ 297244 w 300952"/>
                              <a:gd name="T11" fmla="*/ 150292 h 152146"/>
                              <a:gd name="T12" fmla="*/ 150660 w 300952"/>
                              <a:gd name="T13" fmla="*/ 3708 h 152146"/>
                              <a:gd name="T14" fmla="*/ 150476 w 300952"/>
                              <a:gd name="T15" fmla="*/ 3524 h 152146"/>
                              <a:gd name="T16" fmla="*/ 150292 w 300952"/>
                              <a:gd name="T17" fmla="*/ 3708 h 152146"/>
                              <a:gd name="T18" fmla="*/ 3708 w 300952"/>
                              <a:gd name="T19" fmla="*/ 150292 h 152146"/>
                              <a:gd name="T20" fmla="*/ 1854 w 300952"/>
                              <a:gd name="T21" fmla="*/ 152146 h 152146"/>
                              <a:gd name="T22" fmla="*/ 0 w 300952"/>
                              <a:gd name="T23" fmla="*/ 150292 h 152146"/>
                              <a:gd name="T24" fmla="*/ 150292 w 300952"/>
                              <a:gd name="T25" fmla="*/ 0 h 152146"/>
                              <a:gd name="T26" fmla="*/ 0 w 300952"/>
                              <a:gd name="T27" fmla="*/ 0 h 152146"/>
                              <a:gd name="T28" fmla="*/ 300952 w 300952"/>
                              <a:gd name="T29" fmla="*/ 152146 h 152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0952" h="152146">
                                <a:moveTo>
                                  <a:pt x="150292" y="0"/>
                                </a:moveTo>
                                <a:lnTo>
                                  <a:pt x="150476" y="185"/>
                                </a:lnTo>
                                <a:lnTo>
                                  <a:pt x="150660" y="0"/>
                                </a:lnTo>
                                <a:cubicBezTo>
                                  <a:pt x="233528" y="0"/>
                                  <a:pt x="300952" y="67437"/>
                                  <a:pt x="300952" y="150292"/>
                                </a:cubicBezTo>
                                <a:cubicBezTo>
                                  <a:pt x="300952" y="151321"/>
                                  <a:pt x="300139" y="152146"/>
                                  <a:pt x="299110" y="152146"/>
                                </a:cubicBezTo>
                                <a:cubicBezTo>
                                  <a:pt x="298094" y="152146"/>
                                  <a:pt x="297244" y="151321"/>
                                  <a:pt x="297244" y="150292"/>
                                </a:cubicBezTo>
                                <a:cubicBezTo>
                                  <a:pt x="297244" y="69482"/>
                                  <a:pt x="231483" y="3708"/>
                                  <a:pt x="150660" y="3708"/>
                                </a:cubicBezTo>
                                <a:lnTo>
                                  <a:pt x="150476" y="3524"/>
                                </a:lnTo>
                                <a:lnTo>
                                  <a:pt x="150292" y="3708"/>
                                </a:lnTo>
                                <a:cubicBezTo>
                                  <a:pt x="69494" y="3708"/>
                                  <a:pt x="3708" y="69482"/>
                                  <a:pt x="3708" y="150292"/>
                                </a:cubicBezTo>
                                <a:cubicBezTo>
                                  <a:pt x="3708" y="151321"/>
                                  <a:pt x="2870" y="152146"/>
                                  <a:pt x="1854" y="152146"/>
                                </a:cubicBezTo>
                                <a:cubicBezTo>
                                  <a:pt x="826" y="152146"/>
                                  <a:pt x="0" y="151321"/>
                                  <a:pt x="0" y="150292"/>
                                </a:cubicBezTo>
                                <a:cubicBezTo>
                                  <a:pt x="0" y="67437"/>
                                  <a:pt x="67449" y="0"/>
                                  <a:pt x="150292"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4179275" name="Rectangle 1359"/>
                        <wps:cNvSpPr>
                          <a:spLocks noChangeArrowheads="1"/>
                        </wps:cNvSpPr>
                        <wps:spPr bwMode="auto">
                          <a:xfrm>
                            <a:off x="25580" y="7685"/>
                            <a:ext cx="77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027AF" w14:textId="77777777" w:rsidR="00000000" w:rsidRDefault="00000000">
                              <w:pPr>
                                <w:spacing w:after="160" w:line="256" w:lineRule="auto"/>
                                <w:ind w:left="0" w:firstLine="0"/>
                                <w:jc w:val="left"/>
                              </w:pPr>
                              <w:r>
                                <w:rPr>
                                  <w:rFonts w:ascii="Cambria" w:eastAsia="Cambria" w:hAnsi="Cambria" w:cs="Cambria"/>
                                  <w:i/>
                                  <w:sz w:val="16"/>
                                </w:rPr>
                                <w:t>x</w:t>
                              </w:r>
                            </w:p>
                          </w:txbxContent>
                        </wps:txbx>
                        <wps:bodyPr rot="0" vert="horz" wrap="square" lIns="0" tIns="0" rIns="0" bIns="0" anchor="t" anchorCtr="0" upright="1">
                          <a:noAutofit/>
                        </wps:bodyPr>
                      </wps:wsp>
                      <wps:wsp>
                        <wps:cNvPr id="856806033" name="Rectangle 1360"/>
                        <wps:cNvSpPr>
                          <a:spLocks noChangeArrowheads="1"/>
                        </wps:cNvSpPr>
                        <wps:spPr bwMode="auto">
                          <a:xfrm>
                            <a:off x="21647" y="9965"/>
                            <a:ext cx="662"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EAA25" w14:textId="77777777" w:rsidR="00000000" w:rsidRDefault="00000000">
                              <w:pPr>
                                <w:spacing w:after="160" w:line="256" w:lineRule="auto"/>
                                <w:ind w:left="0" w:firstLine="0"/>
                                <w:jc w:val="left"/>
                              </w:pPr>
                              <w:r>
                                <w:rPr>
                                  <w:rFonts w:ascii="Cambria" w:eastAsia="Cambria" w:hAnsi="Cambria" w:cs="Cambria"/>
                                  <w:i/>
                                  <w:sz w:val="16"/>
                                </w:rPr>
                                <w:t>y</w:t>
                              </w:r>
                            </w:p>
                          </w:txbxContent>
                        </wps:txbx>
                        <wps:bodyPr rot="0" vert="horz" wrap="square" lIns="0" tIns="0" rIns="0" bIns="0" anchor="t" anchorCtr="0" upright="1">
                          <a:noAutofit/>
                        </wps:bodyPr>
                      </wps:wsp>
                      <wps:wsp>
                        <wps:cNvPr id="284880513" name="Rectangle 1361"/>
                        <wps:cNvSpPr>
                          <a:spLocks noChangeArrowheads="1"/>
                        </wps:cNvSpPr>
                        <wps:spPr bwMode="auto">
                          <a:xfrm>
                            <a:off x="29838" y="10065"/>
                            <a:ext cx="628"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133D1" w14:textId="77777777" w:rsidR="00000000" w:rsidRDefault="00000000">
                              <w:pPr>
                                <w:spacing w:after="160" w:line="256" w:lineRule="auto"/>
                                <w:ind w:left="0" w:firstLine="0"/>
                                <w:jc w:val="left"/>
                              </w:pPr>
                              <w:r>
                                <w:rPr>
                                  <w:rFonts w:ascii="Cambria" w:eastAsia="Cambria" w:hAnsi="Cambria" w:cs="Cambria"/>
                                  <w:i/>
                                  <w:sz w:val="16"/>
                                </w:rPr>
                                <w:t>z</w:t>
                              </w:r>
                            </w:p>
                          </w:txbxContent>
                        </wps:txbx>
                        <wps:bodyPr rot="0" vert="horz" wrap="square" lIns="0" tIns="0" rIns="0" bIns="0" anchor="t" anchorCtr="0" upright="1">
                          <a:noAutofit/>
                        </wps:bodyPr>
                      </wps:wsp>
                      <wps:wsp>
                        <wps:cNvPr id="1003318039" name="Shape 1362"/>
                        <wps:cNvSpPr>
                          <a:spLocks/>
                        </wps:cNvSpPr>
                        <wps:spPr bwMode="auto">
                          <a:xfrm>
                            <a:off x="19991" y="10721"/>
                            <a:ext cx="369" cy="279"/>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97" y="6401"/>
                                  <a:pt x="24028" y="11036"/>
                                  <a:pt x="36919" y="13818"/>
                                </a:cubicBezTo>
                                <a:lnTo>
                                  <a:pt x="36919" y="14008"/>
                                </a:lnTo>
                                <a:cubicBezTo>
                                  <a:pt x="24028" y="16789"/>
                                  <a:pt x="11697"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8021829" name="Shape 1363"/>
                        <wps:cNvSpPr>
                          <a:spLocks/>
                        </wps:cNvSpPr>
                        <wps:spPr bwMode="auto">
                          <a:xfrm>
                            <a:off x="33188" y="10721"/>
                            <a:ext cx="370" cy="279"/>
                          </a:xfrm>
                          <a:custGeom>
                            <a:avLst/>
                            <a:gdLst>
                              <a:gd name="T0" fmla="*/ 0 w 36931"/>
                              <a:gd name="T1" fmla="*/ 0 h 27826"/>
                              <a:gd name="T2" fmla="*/ 36931 w 36931"/>
                              <a:gd name="T3" fmla="*/ 13818 h 27826"/>
                              <a:gd name="T4" fmla="*/ 36931 w 36931"/>
                              <a:gd name="T5" fmla="*/ 14008 h 27826"/>
                              <a:gd name="T6" fmla="*/ 0 w 36931"/>
                              <a:gd name="T7" fmla="*/ 27826 h 27826"/>
                              <a:gd name="T8" fmla="*/ 0 w 36931"/>
                              <a:gd name="T9" fmla="*/ 0 h 27826"/>
                              <a:gd name="T10" fmla="*/ 0 w 36931"/>
                              <a:gd name="T11" fmla="*/ 0 h 27826"/>
                              <a:gd name="T12" fmla="*/ 36931 w 36931"/>
                              <a:gd name="T13" fmla="*/ 27826 h 27826"/>
                            </a:gdLst>
                            <a:ahLst/>
                            <a:cxnLst>
                              <a:cxn ang="0">
                                <a:pos x="T0" y="T1"/>
                              </a:cxn>
                              <a:cxn ang="0">
                                <a:pos x="T2" y="T3"/>
                              </a:cxn>
                              <a:cxn ang="0">
                                <a:pos x="T4" y="T5"/>
                              </a:cxn>
                              <a:cxn ang="0">
                                <a:pos x="T6" y="T7"/>
                              </a:cxn>
                              <a:cxn ang="0">
                                <a:pos x="T8" y="T9"/>
                              </a:cxn>
                            </a:cxnLst>
                            <a:rect l="T10" t="T11" r="T12" b="T13"/>
                            <a:pathLst>
                              <a:path w="36931" h="27826">
                                <a:moveTo>
                                  <a:pt x="0" y="0"/>
                                </a:moveTo>
                                <a:cubicBezTo>
                                  <a:pt x="11697" y="6401"/>
                                  <a:pt x="24041" y="11036"/>
                                  <a:pt x="36931" y="13818"/>
                                </a:cubicBezTo>
                                <a:lnTo>
                                  <a:pt x="36931" y="14008"/>
                                </a:lnTo>
                                <a:cubicBezTo>
                                  <a:pt x="24041" y="16789"/>
                                  <a:pt x="11697"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7155554" name="Shape 1364"/>
                        <wps:cNvSpPr>
                          <a:spLocks/>
                        </wps:cNvSpPr>
                        <wps:spPr bwMode="auto">
                          <a:xfrm>
                            <a:off x="24225" y="9252"/>
                            <a:ext cx="360" cy="360"/>
                          </a:xfrm>
                          <a:custGeom>
                            <a:avLst/>
                            <a:gdLst>
                              <a:gd name="T0" fmla="*/ 35903 w 35992"/>
                              <a:gd name="T1" fmla="*/ 0 h 36004"/>
                              <a:gd name="T2" fmla="*/ 35992 w 35992"/>
                              <a:gd name="T3" fmla="*/ 102 h 36004"/>
                              <a:gd name="T4" fmla="*/ 19672 w 35992"/>
                              <a:gd name="T5" fmla="*/ 36004 h 36004"/>
                              <a:gd name="T6" fmla="*/ 0 w 35992"/>
                              <a:gd name="T7" fmla="*/ 16332 h 36004"/>
                              <a:gd name="T8" fmla="*/ 35903 w 35992"/>
                              <a:gd name="T9" fmla="*/ 0 h 36004"/>
                              <a:gd name="T10" fmla="*/ 0 w 35992"/>
                              <a:gd name="T11" fmla="*/ 0 h 36004"/>
                              <a:gd name="T12" fmla="*/ 35992 w 35992"/>
                              <a:gd name="T13" fmla="*/ 36004 h 36004"/>
                            </a:gdLst>
                            <a:ahLst/>
                            <a:cxnLst>
                              <a:cxn ang="0">
                                <a:pos x="T0" y="T1"/>
                              </a:cxn>
                              <a:cxn ang="0">
                                <a:pos x="T2" y="T3"/>
                              </a:cxn>
                              <a:cxn ang="0">
                                <a:pos x="T4" y="T5"/>
                              </a:cxn>
                              <a:cxn ang="0">
                                <a:pos x="T6" y="T7"/>
                              </a:cxn>
                              <a:cxn ang="0">
                                <a:pos x="T8" y="T9"/>
                              </a:cxn>
                            </a:cxnLst>
                            <a:rect l="T10" t="T11" r="T12" b="T13"/>
                            <a:pathLst>
                              <a:path w="35992" h="36004">
                                <a:moveTo>
                                  <a:pt x="35903" y="0"/>
                                </a:moveTo>
                                <a:lnTo>
                                  <a:pt x="35992" y="102"/>
                                </a:lnTo>
                                <a:cubicBezTo>
                                  <a:pt x="28842" y="11239"/>
                                  <a:pt x="23381" y="23203"/>
                                  <a:pt x="19672" y="36004"/>
                                </a:cubicBezTo>
                                <a:lnTo>
                                  <a:pt x="0" y="16332"/>
                                </a:lnTo>
                                <a:cubicBezTo>
                                  <a:pt x="12802" y="12624"/>
                                  <a:pt x="24765" y="7150"/>
                                  <a:pt x="35903"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121250" name="Shape 1365"/>
                        <wps:cNvSpPr>
                          <a:spLocks/>
                        </wps:cNvSpPr>
                        <wps:spPr bwMode="auto">
                          <a:xfrm>
                            <a:off x="28181" y="10277"/>
                            <a:ext cx="360" cy="359"/>
                          </a:xfrm>
                          <a:custGeom>
                            <a:avLst/>
                            <a:gdLst>
                              <a:gd name="T0" fmla="*/ 19672 w 36005"/>
                              <a:gd name="T1" fmla="*/ 0 h 35903"/>
                              <a:gd name="T2" fmla="*/ 36005 w 36005"/>
                              <a:gd name="T3" fmla="*/ 35814 h 35903"/>
                              <a:gd name="T4" fmla="*/ 35916 w 36005"/>
                              <a:gd name="T5" fmla="*/ 35903 h 35903"/>
                              <a:gd name="T6" fmla="*/ 0 w 36005"/>
                              <a:gd name="T7" fmla="*/ 19672 h 35903"/>
                              <a:gd name="T8" fmla="*/ 19672 w 36005"/>
                              <a:gd name="T9" fmla="*/ 0 h 35903"/>
                              <a:gd name="T10" fmla="*/ 0 w 36005"/>
                              <a:gd name="T11" fmla="*/ 0 h 35903"/>
                              <a:gd name="T12" fmla="*/ 36005 w 36005"/>
                              <a:gd name="T13" fmla="*/ 35903 h 35903"/>
                            </a:gdLst>
                            <a:ahLst/>
                            <a:cxnLst>
                              <a:cxn ang="0">
                                <a:pos x="T0" y="T1"/>
                              </a:cxn>
                              <a:cxn ang="0">
                                <a:pos x="T2" y="T3"/>
                              </a:cxn>
                              <a:cxn ang="0">
                                <a:pos x="T4" y="T5"/>
                              </a:cxn>
                              <a:cxn ang="0">
                                <a:pos x="T6" y="T7"/>
                              </a:cxn>
                              <a:cxn ang="0">
                                <a:pos x="T8" y="T9"/>
                              </a:cxn>
                            </a:cxnLst>
                            <a:rect l="T10" t="T11" r="T12" b="T13"/>
                            <a:pathLst>
                              <a:path w="36005" h="35903">
                                <a:moveTo>
                                  <a:pt x="19672" y="0"/>
                                </a:moveTo>
                                <a:cubicBezTo>
                                  <a:pt x="23394" y="12802"/>
                                  <a:pt x="28867" y="24765"/>
                                  <a:pt x="36005" y="35814"/>
                                </a:cubicBezTo>
                                <a:lnTo>
                                  <a:pt x="35916" y="35903"/>
                                </a:lnTo>
                                <a:cubicBezTo>
                                  <a:pt x="24791" y="28854"/>
                                  <a:pt x="12814" y="23381"/>
                                  <a:pt x="0" y="19672"/>
                                </a:cubicBezTo>
                                <a:lnTo>
                                  <a:pt x="19672"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776087" name="Shape 1366"/>
                        <wps:cNvSpPr>
                          <a:spLocks/>
                        </wps:cNvSpPr>
                        <wps:spPr bwMode="auto">
                          <a:xfrm>
                            <a:off x="2291" y="11898"/>
                            <a:ext cx="380" cy="333"/>
                          </a:xfrm>
                          <a:custGeom>
                            <a:avLst/>
                            <a:gdLst>
                              <a:gd name="T0" fmla="*/ 37859 w 37948"/>
                              <a:gd name="T1" fmla="*/ 0 h 33300"/>
                              <a:gd name="T2" fmla="*/ 37948 w 37948"/>
                              <a:gd name="T3" fmla="*/ 89 h 33300"/>
                              <a:gd name="T4" fmla="*/ 16701 w 37948"/>
                              <a:gd name="T5" fmla="*/ 33300 h 33300"/>
                              <a:gd name="T6" fmla="*/ 0 w 37948"/>
                              <a:gd name="T7" fmla="*/ 11036 h 33300"/>
                              <a:gd name="T8" fmla="*/ 37859 w 37948"/>
                              <a:gd name="T9" fmla="*/ 0 h 33300"/>
                              <a:gd name="T10" fmla="*/ 0 w 37948"/>
                              <a:gd name="T11" fmla="*/ 0 h 33300"/>
                              <a:gd name="T12" fmla="*/ 37948 w 37948"/>
                              <a:gd name="T13" fmla="*/ 33300 h 33300"/>
                            </a:gdLst>
                            <a:ahLst/>
                            <a:cxnLst>
                              <a:cxn ang="0">
                                <a:pos x="T0" y="T1"/>
                              </a:cxn>
                              <a:cxn ang="0">
                                <a:pos x="T2" y="T3"/>
                              </a:cxn>
                              <a:cxn ang="0">
                                <a:pos x="T4" y="T5"/>
                              </a:cxn>
                              <a:cxn ang="0">
                                <a:pos x="T6" y="T7"/>
                              </a:cxn>
                              <a:cxn ang="0">
                                <a:pos x="T8" y="T9"/>
                              </a:cxn>
                            </a:cxnLst>
                            <a:rect l="T10" t="T11" r="T12" b="T13"/>
                            <a:pathLst>
                              <a:path w="37948" h="33300">
                                <a:moveTo>
                                  <a:pt x="37859" y="0"/>
                                </a:moveTo>
                                <a:lnTo>
                                  <a:pt x="37948" y="89"/>
                                </a:lnTo>
                                <a:cubicBezTo>
                                  <a:pt x="29324" y="10109"/>
                                  <a:pt x="22187" y="21234"/>
                                  <a:pt x="16701" y="33300"/>
                                </a:cubicBezTo>
                                <a:lnTo>
                                  <a:pt x="0" y="11036"/>
                                </a:lnTo>
                                <a:cubicBezTo>
                                  <a:pt x="13183" y="9182"/>
                                  <a:pt x="25794" y="5474"/>
                                  <a:pt x="37859"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7133792" name="Shape 1367"/>
                        <wps:cNvSpPr>
                          <a:spLocks/>
                        </wps:cNvSpPr>
                        <wps:spPr bwMode="auto">
                          <a:xfrm>
                            <a:off x="5722" y="12929"/>
                            <a:ext cx="378" cy="333"/>
                          </a:xfrm>
                          <a:custGeom>
                            <a:avLst/>
                            <a:gdLst>
                              <a:gd name="T0" fmla="*/ 16701 w 37846"/>
                              <a:gd name="T1" fmla="*/ 0 h 33312"/>
                              <a:gd name="T2" fmla="*/ 37846 w 37846"/>
                              <a:gd name="T3" fmla="*/ 33211 h 33312"/>
                              <a:gd name="T4" fmla="*/ 37846 w 37846"/>
                              <a:gd name="T5" fmla="*/ 33312 h 33312"/>
                              <a:gd name="T6" fmla="*/ 0 w 37846"/>
                              <a:gd name="T7" fmla="*/ 22365 h 33312"/>
                              <a:gd name="T8" fmla="*/ 16701 w 37846"/>
                              <a:gd name="T9" fmla="*/ 0 h 33312"/>
                              <a:gd name="T10" fmla="*/ 0 w 37846"/>
                              <a:gd name="T11" fmla="*/ 0 h 33312"/>
                              <a:gd name="T12" fmla="*/ 37846 w 37846"/>
                              <a:gd name="T13" fmla="*/ 33312 h 33312"/>
                            </a:gdLst>
                            <a:ahLst/>
                            <a:cxnLst>
                              <a:cxn ang="0">
                                <a:pos x="T0" y="T1"/>
                              </a:cxn>
                              <a:cxn ang="0">
                                <a:pos x="T2" y="T3"/>
                              </a:cxn>
                              <a:cxn ang="0">
                                <a:pos x="T4" y="T5"/>
                              </a:cxn>
                              <a:cxn ang="0">
                                <a:pos x="T6" y="T7"/>
                              </a:cxn>
                              <a:cxn ang="0">
                                <a:pos x="T8" y="T9"/>
                              </a:cxn>
                            </a:cxnLst>
                            <a:rect l="T10" t="T11" r="T12" b="T13"/>
                            <a:pathLst>
                              <a:path w="37846" h="33312">
                                <a:moveTo>
                                  <a:pt x="16701" y="0"/>
                                </a:moveTo>
                                <a:cubicBezTo>
                                  <a:pt x="22174" y="12154"/>
                                  <a:pt x="29324" y="23292"/>
                                  <a:pt x="37846" y="33211"/>
                                </a:cubicBezTo>
                                <a:lnTo>
                                  <a:pt x="37846" y="33312"/>
                                </a:lnTo>
                                <a:cubicBezTo>
                                  <a:pt x="25794" y="27927"/>
                                  <a:pt x="13170" y="24219"/>
                                  <a:pt x="0" y="22365"/>
                                </a:cubicBezTo>
                                <a:lnTo>
                                  <a:pt x="16701"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9624080" name="Shape 1368"/>
                        <wps:cNvSpPr>
                          <a:spLocks/>
                        </wps:cNvSpPr>
                        <wps:spPr bwMode="auto">
                          <a:xfrm>
                            <a:off x="10471" y="11898"/>
                            <a:ext cx="380" cy="333"/>
                          </a:xfrm>
                          <a:custGeom>
                            <a:avLst/>
                            <a:gdLst>
                              <a:gd name="T0" fmla="*/ 37846 w 37948"/>
                              <a:gd name="T1" fmla="*/ 0 h 33300"/>
                              <a:gd name="T2" fmla="*/ 37948 w 37948"/>
                              <a:gd name="T3" fmla="*/ 89 h 33300"/>
                              <a:gd name="T4" fmla="*/ 16701 w 37948"/>
                              <a:gd name="T5" fmla="*/ 33300 h 33300"/>
                              <a:gd name="T6" fmla="*/ 0 w 37948"/>
                              <a:gd name="T7" fmla="*/ 11036 h 33300"/>
                              <a:gd name="T8" fmla="*/ 37846 w 37948"/>
                              <a:gd name="T9" fmla="*/ 0 h 33300"/>
                              <a:gd name="T10" fmla="*/ 0 w 37948"/>
                              <a:gd name="T11" fmla="*/ 0 h 33300"/>
                              <a:gd name="T12" fmla="*/ 37948 w 37948"/>
                              <a:gd name="T13" fmla="*/ 33300 h 33300"/>
                            </a:gdLst>
                            <a:ahLst/>
                            <a:cxnLst>
                              <a:cxn ang="0">
                                <a:pos x="T0" y="T1"/>
                              </a:cxn>
                              <a:cxn ang="0">
                                <a:pos x="T2" y="T3"/>
                              </a:cxn>
                              <a:cxn ang="0">
                                <a:pos x="T4" y="T5"/>
                              </a:cxn>
                              <a:cxn ang="0">
                                <a:pos x="T6" y="T7"/>
                              </a:cxn>
                              <a:cxn ang="0">
                                <a:pos x="T8" y="T9"/>
                              </a:cxn>
                            </a:cxnLst>
                            <a:rect l="T10" t="T11" r="T12" b="T13"/>
                            <a:pathLst>
                              <a:path w="37948" h="33300">
                                <a:moveTo>
                                  <a:pt x="37846" y="0"/>
                                </a:moveTo>
                                <a:lnTo>
                                  <a:pt x="37948" y="89"/>
                                </a:lnTo>
                                <a:cubicBezTo>
                                  <a:pt x="29312" y="10109"/>
                                  <a:pt x="22174" y="21234"/>
                                  <a:pt x="16701" y="33300"/>
                                </a:cubicBezTo>
                                <a:lnTo>
                                  <a:pt x="0" y="11036"/>
                                </a:lnTo>
                                <a:cubicBezTo>
                                  <a:pt x="13170" y="9182"/>
                                  <a:pt x="25794" y="5474"/>
                                  <a:pt x="37846"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5197792" name="Shape 1369"/>
                        <wps:cNvSpPr>
                          <a:spLocks/>
                        </wps:cNvSpPr>
                        <wps:spPr bwMode="auto">
                          <a:xfrm>
                            <a:off x="13902" y="12929"/>
                            <a:ext cx="379" cy="333"/>
                          </a:xfrm>
                          <a:custGeom>
                            <a:avLst/>
                            <a:gdLst>
                              <a:gd name="T0" fmla="*/ 16701 w 37859"/>
                              <a:gd name="T1" fmla="*/ 0 h 33312"/>
                              <a:gd name="T2" fmla="*/ 37859 w 37859"/>
                              <a:gd name="T3" fmla="*/ 33211 h 33312"/>
                              <a:gd name="T4" fmla="*/ 37859 w 37859"/>
                              <a:gd name="T5" fmla="*/ 33312 h 33312"/>
                              <a:gd name="T6" fmla="*/ 0 w 37859"/>
                              <a:gd name="T7" fmla="*/ 22365 h 33312"/>
                              <a:gd name="T8" fmla="*/ 16701 w 37859"/>
                              <a:gd name="T9" fmla="*/ 0 h 33312"/>
                              <a:gd name="T10" fmla="*/ 0 w 37859"/>
                              <a:gd name="T11" fmla="*/ 0 h 33312"/>
                              <a:gd name="T12" fmla="*/ 37859 w 37859"/>
                              <a:gd name="T13" fmla="*/ 33312 h 33312"/>
                            </a:gdLst>
                            <a:ahLst/>
                            <a:cxnLst>
                              <a:cxn ang="0">
                                <a:pos x="T0" y="T1"/>
                              </a:cxn>
                              <a:cxn ang="0">
                                <a:pos x="T2" y="T3"/>
                              </a:cxn>
                              <a:cxn ang="0">
                                <a:pos x="T4" y="T5"/>
                              </a:cxn>
                              <a:cxn ang="0">
                                <a:pos x="T6" y="T7"/>
                              </a:cxn>
                              <a:cxn ang="0">
                                <a:pos x="T8" y="T9"/>
                              </a:cxn>
                            </a:cxnLst>
                            <a:rect l="T10" t="T11" r="T12" b="T13"/>
                            <a:pathLst>
                              <a:path w="37859" h="33312">
                                <a:moveTo>
                                  <a:pt x="16701" y="0"/>
                                </a:moveTo>
                                <a:cubicBezTo>
                                  <a:pt x="22174" y="12154"/>
                                  <a:pt x="29312" y="23292"/>
                                  <a:pt x="37859" y="33211"/>
                                </a:cubicBezTo>
                                <a:lnTo>
                                  <a:pt x="37859" y="33312"/>
                                </a:lnTo>
                                <a:cubicBezTo>
                                  <a:pt x="25794" y="27927"/>
                                  <a:pt x="13170" y="24219"/>
                                  <a:pt x="0" y="22365"/>
                                </a:cubicBezTo>
                                <a:lnTo>
                                  <a:pt x="16701"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56032507" name="Shape 1370"/>
                        <wps:cNvSpPr>
                          <a:spLocks/>
                        </wps:cNvSpPr>
                        <wps:spPr bwMode="auto">
                          <a:xfrm>
                            <a:off x="20775" y="11898"/>
                            <a:ext cx="379" cy="333"/>
                          </a:xfrm>
                          <a:custGeom>
                            <a:avLst/>
                            <a:gdLst>
                              <a:gd name="T0" fmla="*/ 37846 w 37935"/>
                              <a:gd name="T1" fmla="*/ 0 h 33300"/>
                              <a:gd name="T2" fmla="*/ 37935 w 37935"/>
                              <a:gd name="T3" fmla="*/ 89 h 33300"/>
                              <a:gd name="T4" fmla="*/ 16688 w 37935"/>
                              <a:gd name="T5" fmla="*/ 33300 h 33300"/>
                              <a:gd name="T6" fmla="*/ 0 w 37935"/>
                              <a:gd name="T7" fmla="*/ 11036 h 33300"/>
                              <a:gd name="T8" fmla="*/ 37846 w 37935"/>
                              <a:gd name="T9" fmla="*/ 0 h 33300"/>
                              <a:gd name="T10" fmla="*/ 0 w 37935"/>
                              <a:gd name="T11" fmla="*/ 0 h 33300"/>
                              <a:gd name="T12" fmla="*/ 37935 w 37935"/>
                              <a:gd name="T13" fmla="*/ 33300 h 33300"/>
                            </a:gdLst>
                            <a:ahLst/>
                            <a:cxnLst>
                              <a:cxn ang="0">
                                <a:pos x="T0" y="T1"/>
                              </a:cxn>
                              <a:cxn ang="0">
                                <a:pos x="T2" y="T3"/>
                              </a:cxn>
                              <a:cxn ang="0">
                                <a:pos x="T4" y="T5"/>
                              </a:cxn>
                              <a:cxn ang="0">
                                <a:pos x="T6" y="T7"/>
                              </a:cxn>
                              <a:cxn ang="0">
                                <a:pos x="T8" y="T9"/>
                              </a:cxn>
                            </a:cxnLst>
                            <a:rect l="T10" t="T11" r="T12" b="T13"/>
                            <a:pathLst>
                              <a:path w="37935" h="33300">
                                <a:moveTo>
                                  <a:pt x="37846" y="0"/>
                                </a:moveTo>
                                <a:lnTo>
                                  <a:pt x="37935" y="89"/>
                                </a:lnTo>
                                <a:cubicBezTo>
                                  <a:pt x="29312" y="10109"/>
                                  <a:pt x="22174" y="21234"/>
                                  <a:pt x="16688" y="33300"/>
                                </a:cubicBezTo>
                                <a:lnTo>
                                  <a:pt x="0" y="11036"/>
                                </a:lnTo>
                                <a:cubicBezTo>
                                  <a:pt x="13170" y="9182"/>
                                  <a:pt x="25781" y="5474"/>
                                  <a:pt x="37846"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8732697" name="Shape 1371"/>
                        <wps:cNvSpPr>
                          <a:spLocks/>
                        </wps:cNvSpPr>
                        <wps:spPr bwMode="auto">
                          <a:xfrm>
                            <a:off x="24206" y="12929"/>
                            <a:ext cx="378" cy="333"/>
                          </a:xfrm>
                          <a:custGeom>
                            <a:avLst/>
                            <a:gdLst>
                              <a:gd name="T0" fmla="*/ 16688 w 37846"/>
                              <a:gd name="T1" fmla="*/ 0 h 33312"/>
                              <a:gd name="T2" fmla="*/ 37846 w 37846"/>
                              <a:gd name="T3" fmla="*/ 33211 h 33312"/>
                              <a:gd name="T4" fmla="*/ 37846 w 37846"/>
                              <a:gd name="T5" fmla="*/ 33312 h 33312"/>
                              <a:gd name="T6" fmla="*/ 0 w 37846"/>
                              <a:gd name="T7" fmla="*/ 22365 h 33312"/>
                              <a:gd name="T8" fmla="*/ 16688 w 37846"/>
                              <a:gd name="T9" fmla="*/ 0 h 33312"/>
                              <a:gd name="T10" fmla="*/ 0 w 37846"/>
                              <a:gd name="T11" fmla="*/ 0 h 33312"/>
                              <a:gd name="T12" fmla="*/ 37846 w 37846"/>
                              <a:gd name="T13" fmla="*/ 33312 h 33312"/>
                            </a:gdLst>
                            <a:ahLst/>
                            <a:cxnLst>
                              <a:cxn ang="0">
                                <a:pos x="T0" y="T1"/>
                              </a:cxn>
                              <a:cxn ang="0">
                                <a:pos x="T2" y="T3"/>
                              </a:cxn>
                              <a:cxn ang="0">
                                <a:pos x="T4" y="T5"/>
                              </a:cxn>
                              <a:cxn ang="0">
                                <a:pos x="T6" y="T7"/>
                              </a:cxn>
                              <a:cxn ang="0">
                                <a:pos x="T8" y="T9"/>
                              </a:cxn>
                            </a:cxnLst>
                            <a:rect l="T10" t="T11" r="T12" b="T13"/>
                            <a:pathLst>
                              <a:path w="37846" h="33312">
                                <a:moveTo>
                                  <a:pt x="16688" y="0"/>
                                </a:moveTo>
                                <a:cubicBezTo>
                                  <a:pt x="22174" y="12154"/>
                                  <a:pt x="29299" y="23292"/>
                                  <a:pt x="37846" y="33211"/>
                                </a:cubicBezTo>
                                <a:lnTo>
                                  <a:pt x="37846" y="33312"/>
                                </a:lnTo>
                                <a:cubicBezTo>
                                  <a:pt x="25781" y="27927"/>
                                  <a:pt x="13170" y="24219"/>
                                  <a:pt x="0" y="22365"/>
                                </a:cubicBezTo>
                                <a:lnTo>
                                  <a:pt x="16688"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2080091" name="Shape 1372"/>
                        <wps:cNvSpPr>
                          <a:spLocks/>
                        </wps:cNvSpPr>
                        <wps:spPr bwMode="auto">
                          <a:xfrm>
                            <a:off x="28955" y="11898"/>
                            <a:ext cx="379" cy="333"/>
                          </a:xfrm>
                          <a:custGeom>
                            <a:avLst/>
                            <a:gdLst>
                              <a:gd name="T0" fmla="*/ 37859 w 37948"/>
                              <a:gd name="T1" fmla="*/ 0 h 33300"/>
                              <a:gd name="T2" fmla="*/ 37948 w 37948"/>
                              <a:gd name="T3" fmla="*/ 89 h 33300"/>
                              <a:gd name="T4" fmla="*/ 16713 w 37948"/>
                              <a:gd name="T5" fmla="*/ 33300 h 33300"/>
                              <a:gd name="T6" fmla="*/ 0 w 37948"/>
                              <a:gd name="T7" fmla="*/ 11036 h 33300"/>
                              <a:gd name="T8" fmla="*/ 37859 w 37948"/>
                              <a:gd name="T9" fmla="*/ 0 h 33300"/>
                              <a:gd name="T10" fmla="*/ 0 w 37948"/>
                              <a:gd name="T11" fmla="*/ 0 h 33300"/>
                              <a:gd name="T12" fmla="*/ 37948 w 37948"/>
                              <a:gd name="T13" fmla="*/ 33300 h 33300"/>
                            </a:gdLst>
                            <a:ahLst/>
                            <a:cxnLst>
                              <a:cxn ang="0">
                                <a:pos x="T0" y="T1"/>
                              </a:cxn>
                              <a:cxn ang="0">
                                <a:pos x="T2" y="T3"/>
                              </a:cxn>
                              <a:cxn ang="0">
                                <a:pos x="T4" y="T5"/>
                              </a:cxn>
                              <a:cxn ang="0">
                                <a:pos x="T6" y="T7"/>
                              </a:cxn>
                              <a:cxn ang="0">
                                <a:pos x="T8" y="T9"/>
                              </a:cxn>
                            </a:cxnLst>
                            <a:rect l="T10" t="T11" r="T12" b="T13"/>
                            <a:pathLst>
                              <a:path w="37948" h="33300">
                                <a:moveTo>
                                  <a:pt x="37859" y="0"/>
                                </a:moveTo>
                                <a:lnTo>
                                  <a:pt x="37948" y="89"/>
                                </a:lnTo>
                                <a:cubicBezTo>
                                  <a:pt x="29324" y="10109"/>
                                  <a:pt x="22174" y="21234"/>
                                  <a:pt x="16713" y="33300"/>
                                </a:cubicBezTo>
                                <a:lnTo>
                                  <a:pt x="0" y="11036"/>
                                </a:lnTo>
                                <a:cubicBezTo>
                                  <a:pt x="13170" y="9182"/>
                                  <a:pt x="25794" y="5474"/>
                                  <a:pt x="37859"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2767996" name="Shape 1373"/>
                        <wps:cNvSpPr>
                          <a:spLocks/>
                        </wps:cNvSpPr>
                        <wps:spPr bwMode="auto">
                          <a:xfrm>
                            <a:off x="32386" y="12929"/>
                            <a:ext cx="378" cy="333"/>
                          </a:xfrm>
                          <a:custGeom>
                            <a:avLst/>
                            <a:gdLst>
                              <a:gd name="T0" fmla="*/ 16701 w 37846"/>
                              <a:gd name="T1" fmla="*/ 0 h 33312"/>
                              <a:gd name="T2" fmla="*/ 37846 w 37846"/>
                              <a:gd name="T3" fmla="*/ 33211 h 33312"/>
                              <a:gd name="T4" fmla="*/ 37846 w 37846"/>
                              <a:gd name="T5" fmla="*/ 33312 h 33312"/>
                              <a:gd name="T6" fmla="*/ 0 w 37846"/>
                              <a:gd name="T7" fmla="*/ 22365 h 33312"/>
                              <a:gd name="T8" fmla="*/ 16701 w 37846"/>
                              <a:gd name="T9" fmla="*/ 0 h 33312"/>
                              <a:gd name="T10" fmla="*/ 0 w 37846"/>
                              <a:gd name="T11" fmla="*/ 0 h 33312"/>
                              <a:gd name="T12" fmla="*/ 37846 w 37846"/>
                              <a:gd name="T13" fmla="*/ 33312 h 33312"/>
                            </a:gdLst>
                            <a:ahLst/>
                            <a:cxnLst>
                              <a:cxn ang="0">
                                <a:pos x="T0" y="T1"/>
                              </a:cxn>
                              <a:cxn ang="0">
                                <a:pos x="T2" y="T3"/>
                              </a:cxn>
                              <a:cxn ang="0">
                                <a:pos x="T4" y="T5"/>
                              </a:cxn>
                              <a:cxn ang="0">
                                <a:pos x="T6" y="T7"/>
                              </a:cxn>
                              <a:cxn ang="0">
                                <a:pos x="T8" y="T9"/>
                              </a:cxn>
                            </a:cxnLst>
                            <a:rect l="T10" t="T11" r="T12" b="T13"/>
                            <a:pathLst>
                              <a:path w="37846" h="33312">
                                <a:moveTo>
                                  <a:pt x="16701" y="0"/>
                                </a:moveTo>
                                <a:cubicBezTo>
                                  <a:pt x="22174" y="12154"/>
                                  <a:pt x="29312" y="23292"/>
                                  <a:pt x="37846" y="33211"/>
                                </a:cubicBezTo>
                                <a:lnTo>
                                  <a:pt x="37846" y="33312"/>
                                </a:lnTo>
                                <a:cubicBezTo>
                                  <a:pt x="25794" y="27927"/>
                                  <a:pt x="13183" y="24219"/>
                                  <a:pt x="0" y="22365"/>
                                </a:cubicBezTo>
                                <a:lnTo>
                                  <a:pt x="16701"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6203430" name="Shape 1374"/>
                        <wps:cNvSpPr>
                          <a:spLocks/>
                        </wps:cNvSpPr>
                        <wps:spPr bwMode="auto">
                          <a:xfrm>
                            <a:off x="5722" y="7129"/>
                            <a:ext cx="378" cy="333"/>
                          </a:xfrm>
                          <a:custGeom>
                            <a:avLst/>
                            <a:gdLst>
                              <a:gd name="T0" fmla="*/ 16701 w 37846"/>
                              <a:gd name="T1" fmla="*/ 0 h 33312"/>
                              <a:gd name="T2" fmla="*/ 37846 w 37846"/>
                              <a:gd name="T3" fmla="*/ 33223 h 33312"/>
                              <a:gd name="T4" fmla="*/ 37846 w 37846"/>
                              <a:gd name="T5" fmla="*/ 33312 h 33312"/>
                              <a:gd name="T6" fmla="*/ 0 w 37846"/>
                              <a:gd name="T7" fmla="*/ 22365 h 33312"/>
                              <a:gd name="T8" fmla="*/ 16701 w 37846"/>
                              <a:gd name="T9" fmla="*/ 0 h 33312"/>
                              <a:gd name="T10" fmla="*/ 0 w 37846"/>
                              <a:gd name="T11" fmla="*/ 0 h 33312"/>
                              <a:gd name="T12" fmla="*/ 37846 w 37846"/>
                              <a:gd name="T13" fmla="*/ 33312 h 33312"/>
                            </a:gdLst>
                            <a:ahLst/>
                            <a:cxnLst>
                              <a:cxn ang="0">
                                <a:pos x="T0" y="T1"/>
                              </a:cxn>
                              <a:cxn ang="0">
                                <a:pos x="T2" y="T3"/>
                              </a:cxn>
                              <a:cxn ang="0">
                                <a:pos x="T4" y="T5"/>
                              </a:cxn>
                              <a:cxn ang="0">
                                <a:pos x="T6" y="T7"/>
                              </a:cxn>
                              <a:cxn ang="0">
                                <a:pos x="T8" y="T9"/>
                              </a:cxn>
                            </a:cxnLst>
                            <a:rect l="T10" t="T11" r="T12" b="T13"/>
                            <a:pathLst>
                              <a:path w="37846" h="33312">
                                <a:moveTo>
                                  <a:pt x="16701" y="0"/>
                                </a:moveTo>
                                <a:cubicBezTo>
                                  <a:pt x="22174" y="12154"/>
                                  <a:pt x="29324" y="23292"/>
                                  <a:pt x="37846" y="33223"/>
                                </a:cubicBezTo>
                                <a:lnTo>
                                  <a:pt x="37846" y="33312"/>
                                </a:lnTo>
                                <a:cubicBezTo>
                                  <a:pt x="25794" y="27927"/>
                                  <a:pt x="13170" y="24219"/>
                                  <a:pt x="0" y="22365"/>
                                </a:cubicBezTo>
                                <a:lnTo>
                                  <a:pt x="16701"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9015730" name="Shape 1375"/>
                        <wps:cNvSpPr>
                          <a:spLocks/>
                        </wps:cNvSpPr>
                        <wps:spPr bwMode="auto">
                          <a:xfrm>
                            <a:off x="10214" y="6355"/>
                            <a:ext cx="380" cy="333"/>
                          </a:xfrm>
                          <a:custGeom>
                            <a:avLst/>
                            <a:gdLst>
                              <a:gd name="T0" fmla="*/ 37846 w 37948"/>
                              <a:gd name="T1" fmla="*/ 0 h 33299"/>
                              <a:gd name="T2" fmla="*/ 37948 w 37948"/>
                              <a:gd name="T3" fmla="*/ 89 h 33299"/>
                              <a:gd name="T4" fmla="*/ 16701 w 37948"/>
                              <a:gd name="T5" fmla="*/ 33299 h 33299"/>
                              <a:gd name="T6" fmla="*/ 0 w 37948"/>
                              <a:gd name="T7" fmla="*/ 11036 h 33299"/>
                              <a:gd name="T8" fmla="*/ 37846 w 37948"/>
                              <a:gd name="T9" fmla="*/ 0 h 33299"/>
                              <a:gd name="T10" fmla="*/ 0 w 37948"/>
                              <a:gd name="T11" fmla="*/ 0 h 33299"/>
                              <a:gd name="T12" fmla="*/ 37948 w 37948"/>
                              <a:gd name="T13" fmla="*/ 33299 h 33299"/>
                            </a:gdLst>
                            <a:ahLst/>
                            <a:cxnLst>
                              <a:cxn ang="0">
                                <a:pos x="T0" y="T1"/>
                              </a:cxn>
                              <a:cxn ang="0">
                                <a:pos x="T2" y="T3"/>
                              </a:cxn>
                              <a:cxn ang="0">
                                <a:pos x="T4" y="T5"/>
                              </a:cxn>
                              <a:cxn ang="0">
                                <a:pos x="T6" y="T7"/>
                              </a:cxn>
                              <a:cxn ang="0">
                                <a:pos x="T8" y="T9"/>
                              </a:cxn>
                            </a:cxnLst>
                            <a:rect l="T10" t="T11" r="T12" b="T13"/>
                            <a:pathLst>
                              <a:path w="37948" h="33299">
                                <a:moveTo>
                                  <a:pt x="37846" y="0"/>
                                </a:moveTo>
                                <a:lnTo>
                                  <a:pt x="37948" y="89"/>
                                </a:lnTo>
                                <a:cubicBezTo>
                                  <a:pt x="29324" y="10109"/>
                                  <a:pt x="22174" y="21247"/>
                                  <a:pt x="16701" y="33299"/>
                                </a:cubicBezTo>
                                <a:lnTo>
                                  <a:pt x="0" y="11036"/>
                                </a:lnTo>
                                <a:cubicBezTo>
                                  <a:pt x="13170" y="9182"/>
                                  <a:pt x="25794" y="5474"/>
                                  <a:pt x="37846"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7534179" name="Shape 1376"/>
                        <wps:cNvSpPr>
                          <a:spLocks/>
                        </wps:cNvSpPr>
                        <wps:spPr bwMode="auto">
                          <a:xfrm>
                            <a:off x="24206" y="7129"/>
                            <a:ext cx="378" cy="333"/>
                          </a:xfrm>
                          <a:custGeom>
                            <a:avLst/>
                            <a:gdLst>
                              <a:gd name="T0" fmla="*/ 16688 w 37846"/>
                              <a:gd name="T1" fmla="*/ 0 h 33312"/>
                              <a:gd name="T2" fmla="*/ 37846 w 37846"/>
                              <a:gd name="T3" fmla="*/ 33223 h 33312"/>
                              <a:gd name="T4" fmla="*/ 37846 w 37846"/>
                              <a:gd name="T5" fmla="*/ 33312 h 33312"/>
                              <a:gd name="T6" fmla="*/ 0 w 37846"/>
                              <a:gd name="T7" fmla="*/ 22365 h 33312"/>
                              <a:gd name="T8" fmla="*/ 16688 w 37846"/>
                              <a:gd name="T9" fmla="*/ 0 h 33312"/>
                              <a:gd name="T10" fmla="*/ 0 w 37846"/>
                              <a:gd name="T11" fmla="*/ 0 h 33312"/>
                              <a:gd name="T12" fmla="*/ 37846 w 37846"/>
                              <a:gd name="T13" fmla="*/ 33312 h 33312"/>
                            </a:gdLst>
                            <a:ahLst/>
                            <a:cxnLst>
                              <a:cxn ang="0">
                                <a:pos x="T0" y="T1"/>
                              </a:cxn>
                              <a:cxn ang="0">
                                <a:pos x="T2" y="T3"/>
                              </a:cxn>
                              <a:cxn ang="0">
                                <a:pos x="T4" y="T5"/>
                              </a:cxn>
                              <a:cxn ang="0">
                                <a:pos x="T6" y="T7"/>
                              </a:cxn>
                              <a:cxn ang="0">
                                <a:pos x="T8" y="T9"/>
                              </a:cxn>
                            </a:cxnLst>
                            <a:rect l="T10" t="T11" r="T12" b="T13"/>
                            <a:pathLst>
                              <a:path w="37846" h="33312">
                                <a:moveTo>
                                  <a:pt x="16688" y="0"/>
                                </a:moveTo>
                                <a:cubicBezTo>
                                  <a:pt x="22174" y="12154"/>
                                  <a:pt x="29299" y="23292"/>
                                  <a:pt x="37846" y="33223"/>
                                </a:cubicBezTo>
                                <a:lnTo>
                                  <a:pt x="37846" y="33312"/>
                                </a:lnTo>
                                <a:cubicBezTo>
                                  <a:pt x="25781" y="27927"/>
                                  <a:pt x="13170" y="24219"/>
                                  <a:pt x="0" y="22365"/>
                                </a:cubicBezTo>
                                <a:lnTo>
                                  <a:pt x="16688"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839976" name="Shape 1377"/>
                        <wps:cNvSpPr>
                          <a:spLocks/>
                        </wps:cNvSpPr>
                        <wps:spPr bwMode="auto">
                          <a:xfrm>
                            <a:off x="28687" y="6355"/>
                            <a:ext cx="379" cy="333"/>
                          </a:xfrm>
                          <a:custGeom>
                            <a:avLst/>
                            <a:gdLst>
                              <a:gd name="T0" fmla="*/ 37846 w 37935"/>
                              <a:gd name="T1" fmla="*/ 0 h 33299"/>
                              <a:gd name="T2" fmla="*/ 37935 w 37935"/>
                              <a:gd name="T3" fmla="*/ 89 h 33299"/>
                              <a:gd name="T4" fmla="*/ 16688 w 37935"/>
                              <a:gd name="T5" fmla="*/ 33299 h 33299"/>
                              <a:gd name="T6" fmla="*/ 0 w 37935"/>
                              <a:gd name="T7" fmla="*/ 11036 h 33299"/>
                              <a:gd name="T8" fmla="*/ 37846 w 37935"/>
                              <a:gd name="T9" fmla="*/ 0 h 33299"/>
                              <a:gd name="T10" fmla="*/ 0 w 37935"/>
                              <a:gd name="T11" fmla="*/ 0 h 33299"/>
                              <a:gd name="T12" fmla="*/ 37935 w 37935"/>
                              <a:gd name="T13" fmla="*/ 33299 h 33299"/>
                            </a:gdLst>
                            <a:ahLst/>
                            <a:cxnLst>
                              <a:cxn ang="0">
                                <a:pos x="T0" y="T1"/>
                              </a:cxn>
                              <a:cxn ang="0">
                                <a:pos x="T2" y="T3"/>
                              </a:cxn>
                              <a:cxn ang="0">
                                <a:pos x="T4" y="T5"/>
                              </a:cxn>
                              <a:cxn ang="0">
                                <a:pos x="T6" y="T7"/>
                              </a:cxn>
                              <a:cxn ang="0">
                                <a:pos x="T8" y="T9"/>
                              </a:cxn>
                            </a:cxnLst>
                            <a:rect l="T10" t="T11" r="T12" b="T13"/>
                            <a:pathLst>
                              <a:path w="37935" h="33299">
                                <a:moveTo>
                                  <a:pt x="37846" y="0"/>
                                </a:moveTo>
                                <a:lnTo>
                                  <a:pt x="37935" y="89"/>
                                </a:lnTo>
                                <a:cubicBezTo>
                                  <a:pt x="29299" y="10109"/>
                                  <a:pt x="22174" y="21247"/>
                                  <a:pt x="16688" y="33299"/>
                                </a:cubicBezTo>
                                <a:lnTo>
                                  <a:pt x="0" y="11036"/>
                                </a:lnTo>
                                <a:cubicBezTo>
                                  <a:pt x="13170" y="9182"/>
                                  <a:pt x="25781" y="5474"/>
                                  <a:pt x="37846"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201217512" name="Picture 13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61" cy="13289"/>
                          </a:xfrm>
                          <a:prstGeom prst="rect">
                            <a:avLst/>
                          </a:prstGeom>
                          <a:noFill/>
                          <a:extLst>
                            <a:ext uri="{909E8E84-426E-40DD-AFC4-6F175D3DCCD1}">
                              <a14:hiddenFill xmlns:a14="http://schemas.microsoft.com/office/drawing/2010/main">
                                <a:solidFill>
                                  <a:srgbClr val="FFFFFF"/>
                                </a:solidFill>
                              </a14:hiddenFill>
                            </a:ext>
                          </a:extLst>
                        </pic:spPr>
                      </pic:pic>
                      <wps:wsp>
                        <wps:cNvPr id="584170954" name="Rectangle 1379"/>
                        <wps:cNvSpPr>
                          <a:spLocks noChangeArrowheads="1"/>
                        </wps:cNvSpPr>
                        <wps:spPr bwMode="auto">
                          <a:xfrm>
                            <a:off x="27424" y="3729"/>
                            <a:ext cx="77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3F9F9" w14:textId="77777777" w:rsidR="00000000" w:rsidRDefault="00000000">
                              <w:pPr>
                                <w:spacing w:after="160" w:line="256" w:lineRule="auto"/>
                                <w:ind w:left="0" w:firstLine="0"/>
                                <w:jc w:val="left"/>
                              </w:pPr>
                              <w:r>
                                <w:rPr>
                                  <w:rFonts w:ascii="Cambria" w:eastAsia="Cambria" w:hAnsi="Cambria" w:cs="Cambria"/>
                                  <w:i/>
                                  <w:sz w:val="16"/>
                                </w:rPr>
                                <w:t>x</w:t>
                              </w:r>
                            </w:p>
                          </w:txbxContent>
                        </wps:txbx>
                        <wps:bodyPr rot="0" vert="horz" wrap="square" lIns="0" tIns="0" rIns="0" bIns="0" anchor="t" anchorCtr="0" upright="1">
                          <a:noAutofit/>
                        </wps:bodyPr>
                      </wps:wsp>
                      <wps:wsp>
                        <wps:cNvPr id="587361195" name="Rectangle 1380"/>
                        <wps:cNvSpPr>
                          <a:spLocks noChangeArrowheads="1"/>
                        </wps:cNvSpPr>
                        <wps:spPr bwMode="auto">
                          <a:xfrm>
                            <a:off x="22697" y="3628"/>
                            <a:ext cx="662" cy="1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0AD9" w14:textId="77777777" w:rsidR="00000000" w:rsidRDefault="00000000">
                              <w:pPr>
                                <w:spacing w:after="160" w:line="256" w:lineRule="auto"/>
                                <w:ind w:left="0" w:firstLine="0"/>
                                <w:jc w:val="left"/>
                              </w:pPr>
                              <w:r>
                                <w:rPr>
                                  <w:rFonts w:ascii="Cambria" w:eastAsia="Cambria" w:hAnsi="Cambria" w:cs="Cambria"/>
                                  <w:i/>
                                  <w:sz w:val="16"/>
                                </w:rPr>
                                <w:t>y</w:t>
                              </w:r>
                            </w:p>
                          </w:txbxContent>
                        </wps:txbx>
                        <wps:bodyPr rot="0" vert="horz" wrap="square" lIns="0" tIns="0" rIns="0" bIns="0" anchor="t" anchorCtr="0" upright="1">
                          <a:noAutofit/>
                        </wps:bodyPr>
                      </wps:wsp>
                      <wps:wsp>
                        <wps:cNvPr id="186033089" name="Rectangle 1381"/>
                        <wps:cNvSpPr>
                          <a:spLocks noChangeArrowheads="1"/>
                        </wps:cNvSpPr>
                        <wps:spPr bwMode="auto">
                          <a:xfrm>
                            <a:off x="30363" y="3729"/>
                            <a:ext cx="628"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638CD" w14:textId="77777777" w:rsidR="00000000" w:rsidRDefault="00000000">
                              <w:pPr>
                                <w:spacing w:after="160" w:line="256" w:lineRule="auto"/>
                                <w:ind w:left="0" w:firstLine="0"/>
                                <w:jc w:val="left"/>
                              </w:pPr>
                              <w:r>
                                <w:rPr>
                                  <w:rFonts w:ascii="Cambria" w:eastAsia="Cambria" w:hAnsi="Cambria" w:cs="Cambria"/>
                                  <w:i/>
                                  <w:sz w:val="16"/>
                                </w:rPr>
                                <w:t>z</w:t>
                              </w:r>
                            </w:p>
                          </w:txbxContent>
                        </wps:txbx>
                        <wps:bodyPr rot="0" vert="horz" wrap="square" lIns="0" tIns="0" rIns="0" bIns="0" anchor="t" anchorCtr="0" upright="1">
                          <a:noAutofit/>
                        </wps:bodyPr>
                      </wps:wsp>
                    </wpg:wgp>
                  </a:graphicData>
                </a:graphic>
              </wp:inline>
            </w:drawing>
          </mc:Choice>
          <mc:Fallback>
            <w:pict>
              <v:group w14:anchorId="14B7EF10" id="Group 33808" o:spid="_x0000_s1130" style="width:268.2pt;height:104.65pt;mso-position-horizontal-relative:char;mso-position-vertical-relative:line" coordsize="34061,13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">
                <v:rect id="Rectangle 1336" o:spid="_x0000_s1131" style="position:absolute;left:8952;top:555;width:7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" filled="f" stroked="f">
                  <v:textbox inset="0,0,0,0">
                    <w:txbxContent>
                      <w:p w14:paraId="56F874D1" w14:textId="77777777" w:rsidR="00000000" w:rsidRDefault="00000000">
                        <w:pPr>
                          <w:spacing w:after="160" w:line="256" w:lineRule="auto"/>
                          <w:ind w:left="0" w:firstLine="0"/>
                          <w:jc w:val="left"/>
                        </w:pPr>
                        <w:r>
                          <w:rPr>
                            <w:rFonts w:ascii="Cambria" w:eastAsia="Cambria" w:hAnsi="Cambria" w:cs="Cambria"/>
                            <w:i/>
                            <w:sz w:val="16"/>
                          </w:rPr>
                          <w:t>x</w:t>
                        </w:r>
                      </w:p>
                    </w:txbxContent>
                  </v:textbox>
                </v:rect>
                <v:rect id="Rectangle 1337" o:spid="_x0000_s1132" style="position:absolute;left:6862;top:3628;width:662;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" filled="f" stroked="f">
                  <v:textbox inset="0,0,0,0">
                    <w:txbxContent>
                      <w:p w14:paraId="4F6814AC" w14:textId="77777777" w:rsidR="00000000" w:rsidRDefault="00000000">
                        <w:pPr>
                          <w:spacing w:after="160" w:line="256" w:lineRule="auto"/>
                          <w:ind w:left="0" w:firstLine="0"/>
                          <w:jc w:val="left"/>
                        </w:pPr>
                        <w:r>
                          <w:rPr>
                            <w:rFonts w:ascii="Cambria" w:eastAsia="Cambria" w:hAnsi="Cambria" w:cs="Cambria"/>
                            <w:i/>
                            <w:sz w:val="16"/>
                          </w:rPr>
                          <w:t>y</w:t>
                        </w:r>
                      </w:p>
                    </w:txbxContent>
                  </v:textbox>
                </v:rect>
                <v:rect id="Rectangle 1338" o:spid="_x0000_s1133" style="position:absolute;left:11354;top:3729;width:62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" filled="f" stroked="f">
                  <v:textbox inset="0,0,0,0">
                    <w:txbxContent>
                      <w:p w14:paraId="4E184470" w14:textId="77777777" w:rsidR="00000000" w:rsidRDefault="00000000">
                        <w:pPr>
                          <w:spacing w:after="160" w:line="256" w:lineRule="auto"/>
                          <w:ind w:left="0" w:firstLine="0"/>
                          <w:jc w:val="left"/>
                        </w:pPr>
                        <w:r>
                          <w:rPr>
                            <w:rFonts w:ascii="Cambria" w:eastAsia="Cambria" w:hAnsi="Cambria" w:cs="Cambria"/>
                            <w:i/>
                            <w:sz w:val="16"/>
                          </w:rPr>
                          <w:t>z</w:t>
                        </w:r>
                      </w:p>
                    </w:txbxContent>
                  </v:textbox>
                </v:rect>
                <v:shape id="Shape 1339" o:spid="_x0000_s1134" style="position:absolute;left:1923;top:10725;width:3009;height:1521;visibility:visible;mso-wrap-style:square;v-text-anchor:top" coordsize="300965,15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" path="m1854,c2870,,3708,838,3708,1854v,80810,65774,146584,146584,146584l150482,148628r191,-190c231470,148438,297256,82664,297256,1854,297256,838,298082,,299110,v1016,,1855,838,1855,1854c300965,84696,233528,152146,150673,152146r-191,-190l150292,152146c67450,152146,,84696,,1854,,838,838,,1854,xe" fillcolor="#181717" stroked="f" strokeweight="0">
                  <v:stroke miterlimit="83231f" joinstyle="miter"/>
                  <v:path arrowok="t" o:connecttype="custom" o:connectlocs="19,0;37,19;1503,1484;1504,1486;1506,1484;2972,19;2990,0;3009,19;1506,1521;1504,1519;1503,1521;0,19;19,0" o:connectangles="0,0,0,0,0,0,0,0,0,0,0,0,0" textboxrect="0,0,300965,152146"/>
                </v:shape>
                <v:shape id="Shape 1340" o:spid="_x0000_s1135" style="position:absolute;left:1923;top:9237;width:3009;height:1521;visibility:visible;mso-wrap-style:square;v-text-anchor:top" coordsize="300965,15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" path="m150292,r184,184l150660,v82855,,150305,67450,150305,150292c300965,151320,300126,152159,299111,152159v-1029,,-1855,-839,-1855,-1867c297256,69494,231470,3708,150660,3708r-184,-184l150292,3708c69482,3708,3708,69494,3708,150292v,1028,-838,1867,-1854,1867c838,152159,,151320,,150292,,67450,67450,,150292,xe" fillcolor="#181717" stroked="f" strokeweight="0">
                  <v:stroke miterlimit="83231f" joinstyle="miter"/>
                  <v:path arrowok="t" o:connecttype="custom" o:connectlocs="1503,0;1504,2;1506,0;3009,1502;2990,1521;2972,1502;1506,37;1504,35;1503,37;37,1502;19,1521;0,1502;1503,0" o:connectangles="0,0,0,0,0,0,0,0,0,0,0,0,0" textboxrect="0,0,300965,152159"/>
                </v:shape>
                <v:shape id="Shape 1341" o:spid="_x0000_s1136" style="position:absolute;left:10114;top:10725;width:3010;height:1521;visibility:visible;mso-wrap-style:square;v-text-anchor:top" coordsize="300965,15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" path="m1867,c2883,,3721,838,3721,1854v,80810,65773,146584,146584,146584l150489,148622r184,-184c231483,148438,297256,82664,297256,1854,297256,838,298094,,299110,v1016,,1855,838,1855,1854c300965,84696,233515,152146,150673,152146r-184,-184l150305,152146c67450,152146,,84696,,1854,,838,838,,1867,xe" fillcolor="#181717" stroked="f" strokeweight="0">
                  <v:stroke miterlimit="83231f" joinstyle="miter"/>
                  <v:path arrowok="t" o:connecttype="custom" o:connectlocs="19,0;37,19;1503,1484;1505,1486;1507,1484;2973,19;2991,0;3010,19;1507,1521;1505,1519;1503,1521;0,19;19,0" o:connectangles="0,0,0,0,0,0,0,0,0,0,0,0,0" textboxrect="0,0,300965,152146"/>
                </v:shape>
                <v:shape id="Shape 1342" o:spid="_x0000_s1137" style="position:absolute;left:10114;top:9237;width:2998;height:1521;visibility:visible;mso-wrap-style:square;v-text-anchor:top" coordsize="299834,15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" path="m149542,r375,38l150292,r84,84l179789,3060v68414,14043,120045,74745,120045,147232c299834,151320,299009,152159,297980,152159v-1016,,-1854,-839,-1854,-1867c296126,79594,245768,20389,179042,6693l149917,3746,120792,6693c54066,20389,3708,79594,3708,150292v,1028,-838,1867,-1854,1867c838,152159,,151320,,150292,,77805,51641,17103,120049,3060l149458,84r84,-84xe" fillcolor="#181717" stroked="f" strokeweight="0">
                  <v:stroke miterlimit="83231f" joinstyle="miter"/>
                  <v:path arrowok="t" o:connecttype="custom" o:connectlocs="1495,0;1499,0;1503,0;1504,1;1798,31;2998,1502;2979,1521;2961,1502;1790,67;1499,37;1208,67;37,1502;19,1521;0,1502;1200,31;1494,1;1495,0" o:connectangles="0,0,0,0,0,0,0,0,0,0,0,0,0,0,0,0,0" textboxrect="0,0,299834,152159"/>
                </v:shape>
                <v:shape id="Shape 1343" o:spid="_x0000_s1138" style="position:absolute;left:5890;top:8344;width:3010;height:1522;visibility:visible;mso-wrap-style:square;v-text-anchor:top" coordsize="300965,15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" path="m1854,c2870,,3708,838,3708,1854v,80810,65786,146584,146584,146584l150483,148629r190,-191c231470,148438,297256,82664,297256,1854,297256,838,298082,,299110,v1029,,1855,838,1855,1854c300965,84696,233515,152159,150673,152159r-190,-190l150292,152159c67450,152159,,84696,,1854,,838,838,,1854,xe" fillcolor="#181717" stroked="f" strokeweight="0">
                  <v:stroke miterlimit="83231f" joinstyle="miter"/>
                  <v:path arrowok="t" o:connecttype="custom" o:connectlocs="19,0;37,19;1503,1485;1505,1487;1507,1485;2973,19;2991,0;3010,19;1507,1522;1505,1520;1503,1522;0,19;19,0" o:connectangles="0,0,0,0,0,0,0,0,0,0,0,0,0" textboxrect="0,0,300965,152159"/>
                </v:shape>
                <v:shape id="Shape 1344" o:spid="_x0000_s1139" style="position:absolute;left:5890;top:6868;width:2998;height:1521;visibility:visible;mso-wrap-style:square;v-text-anchor:top" coordsize="299847,15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" path="m149542,r375,38l150292,r84,84l179789,3060v68417,14040,120058,74734,120058,147232c299847,151321,299009,152146,297993,152146v-1029,,-1854,-825,-1854,-1854c296139,79583,245771,20387,179043,6693l149917,3746,120792,6693c54066,20387,3708,79583,3708,150292v,1029,-838,1854,-1854,1854c838,152146,,151321,,150292,,77794,51641,17100,120049,3060l149458,84r84,-84xe" fillcolor="#181717" stroked="f" strokeweight="0">
                  <v:stroke miterlimit="83231f" joinstyle="miter"/>
                  <v:path arrowok="t" o:connecttype="custom" o:connectlocs="1495,0;1499,0;1503,0;1504,1;1798,31;2998,1502;2979,1521;2961,1502;1790,67;1499,37;1208,67;37,1502;19,1521;0,1502;1200,31;1494,1;1495,0" o:connectangles="0,0,0,0,0,0,0,0,0,0,0,0,0,0,0,0,0" textboxrect="0,0,299847,152146"/>
                </v:shape>
                <v:rect id="Rectangle 1345" o:spid="_x0000_s1140" style="position:absolute;left:7097;top:7685;width:7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" filled="f" stroked="f">
                  <v:textbox inset="0,0,0,0">
                    <w:txbxContent>
                      <w:p w14:paraId="52ED224F" w14:textId="77777777" w:rsidR="00000000" w:rsidRDefault="00000000">
                        <w:pPr>
                          <w:spacing w:after="160" w:line="256" w:lineRule="auto"/>
                          <w:ind w:left="0" w:firstLine="0"/>
                          <w:jc w:val="left"/>
                        </w:pPr>
                        <w:r>
                          <w:rPr>
                            <w:rFonts w:ascii="Cambria" w:eastAsia="Cambria" w:hAnsi="Cambria" w:cs="Cambria"/>
                            <w:i/>
                            <w:sz w:val="16"/>
                          </w:rPr>
                          <w:t>x</w:t>
                        </w:r>
                      </w:p>
                    </w:txbxContent>
                  </v:textbox>
                </v:rect>
                <v:rect id="Rectangle 1346" o:spid="_x0000_s1141" style="position:absolute;left:3163;top:9965;width:66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" filled="f" stroked="f">
                  <v:textbox inset="0,0,0,0">
                    <w:txbxContent>
                      <w:p w14:paraId="298BC16B" w14:textId="77777777" w:rsidR="00000000" w:rsidRDefault="00000000">
                        <w:pPr>
                          <w:spacing w:after="160" w:line="256" w:lineRule="auto"/>
                          <w:ind w:left="0" w:firstLine="0"/>
                          <w:jc w:val="left"/>
                        </w:pPr>
                        <w:r>
                          <w:rPr>
                            <w:rFonts w:ascii="Cambria" w:eastAsia="Cambria" w:hAnsi="Cambria" w:cs="Cambria"/>
                            <w:i/>
                            <w:sz w:val="16"/>
                          </w:rPr>
                          <w:t>y</w:t>
                        </w:r>
                      </w:p>
                    </w:txbxContent>
                  </v:textbox>
                </v:rect>
                <v:rect id="Rectangle 1347" o:spid="_x0000_s1142" style="position:absolute;left:11354;top:10065;width:62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" filled="f" stroked="f">
                  <v:textbox inset="0,0,0,0">
                    <w:txbxContent>
                      <w:p w14:paraId="078110C7" w14:textId="77777777" w:rsidR="00000000" w:rsidRDefault="00000000">
                        <w:pPr>
                          <w:spacing w:after="160" w:line="256" w:lineRule="auto"/>
                          <w:ind w:left="0" w:firstLine="0"/>
                          <w:jc w:val="left"/>
                        </w:pPr>
                        <w:r>
                          <w:rPr>
                            <w:rFonts w:ascii="Cambria" w:eastAsia="Cambria" w:hAnsi="Cambria" w:cs="Cambria"/>
                            <w:i/>
                            <w:sz w:val="16"/>
                          </w:rPr>
                          <w:t>z</w:t>
                        </w:r>
                      </w:p>
                    </w:txbxContent>
                  </v:textbox>
                </v:rect>
                <v:shape id="Shape 1348" o:spid="_x0000_s1143" style="position:absolute;left:5474;top:8084;width:370;height:278;visibility:visible;mso-wrap-style:square;v-text-anchor:top" coordsize="36919,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" path="m,c11684,6401,24028,11049,36919,13830r,178c24028,16802,11684,21438,,27838l,xe" fillcolor="#181717" stroked="f" strokeweight="0">
                  <v:stroke miterlimit="83231f" joinstyle="miter"/>
                  <v:path arrowok="t" o:connecttype="custom" o:connectlocs="0,0;370,138;370,140;0,278;0,0" o:connectangles="0,0,0,0,0" textboxrect="0,0,36919,27838"/>
                </v:shape>
                <v:shape id="Shape 1349" o:spid="_x0000_s1144" style="position:absolute;left:13386;top:8084;width:370;height:278;visibility:visible;mso-wrap-style:square;v-text-anchor:top" coordsize="3693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" path="m,c11697,6401,24041,11049,36932,13830r,178c24041,16802,11697,21438,,27838l,xe" fillcolor="#181717" stroked="f" strokeweight="0">
                  <v:stroke miterlimit="83231f" joinstyle="miter"/>
                  <v:path arrowok="t" o:connecttype="custom" o:connectlocs="0,0;370,138;370,140;0,278;0,0" o:connectangles="0,0,0,0,0" textboxrect="0,0,36932,27838"/>
                </v:shape>
                <v:shape id="Shape 1350" o:spid="_x0000_s1145" style="position:absolute;left:1507;top:10721;width:369;height:279;visibility:visible;mso-wrap-style:square;v-text-anchor:top" coordsize="36932,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" path="m,c11697,6401,24041,11036,36932,13818r,190c24041,16789,11697,21425,,27826l,xe" fillcolor="#181717" stroked="f" strokeweight="0">
                  <v:stroke miterlimit="83231f" joinstyle="miter"/>
                  <v:path arrowok="t" o:connecttype="custom" o:connectlocs="0,0;369,139;369,140;0,279;0,0" o:connectangles="0,0,0,0,0" textboxrect="0,0,36932,27826"/>
                </v:shape>
                <v:shape id="Shape 1351" o:spid="_x0000_s1146" style="position:absolute;left:14705;top:10721;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" path="m,c11684,6401,24028,11036,36919,13818r,190c24028,16789,11684,21425,,27826l,xe" fillcolor="#181717" stroked="f" strokeweight="0">
                  <v:stroke miterlimit="83231f" joinstyle="miter"/>
                  <v:path arrowok="t" o:connecttype="custom" o:connectlocs="0,0;369,139;369,140;0,279;0,0" o:connectangles="0,0,0,0,0" textboxrect="0,0,36919,27826"/>
                </v:shape>
                <v:shape id="Shape 1352" o:spid="_x0000_s1147" style="position:absolute;left:9956;top:10721;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" path="m,c11684,6401,24016,11036,36919,13818r,190c24016,16789,11684,21425,,27826l,xe" fillcolor="#181717" stroked="f" strokeweight="0">
                  <v:stroke miterlimit="83231f" joinstyle="miter"/>
                  <v:path arrowok="t" o:connecttype="custom" o:connectlocs="0,0;369,139;369,140;0,279;0,0" o:connectangles="0,0,0,0,0" textboxrect="0,0,36919,27826"/>
                </v:shape>
                <v:shape id="Shape 1353" o:spid="_x0000_s1148" style="position:absolute;left:20406;top:10725;width:3010;height:1521;visibility:visible;mso-wrap-style:square;v-text-anchor:top" coordsize="300965,15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" path="m1854,c2870,,3708,838,3708,1854v,80810,65774,146584,146584,146584l150476,148622r184,-184c231470,148438,297256,82664,297256,1854,297256,838,298082,,299098,v1015,,1867,838,1867,1854c300965,84696,233502,152146,150660,152146r-184,-184l150292,152146c67437,152146,,84696,,1854,,838,826,,1854,xe" fillcolor="#181717" stroked="f" strokeweight="0">
                  <v:stroke miterlimit="83231f" joinstyle="miter"/>
                  <v:path arrowok="t" o:connecttype="custom" o:connectlocs="19,0;37,19;1503,1484;1505,1486;1507,1484;2973,19;2991,0;3010,19;1507,1521;1505,1519;1503,1521;0,19;19,0" o:connectangles="0,0,0,0,0,0,0,0,0,0,0,0,0" textboxrect="0,0,300965,152146"/>
                </v:shape>
                <v:shape id="Shape 1354" o:spid="_x0000_s1149" style="position:absolute;left:20406;top:9237;width:2999;height:1521;visibility:visible;mso-wrap-style:square;v-text-anchor:top" coordsize="299847,15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" path="m149542,r375,38l150292,r84,84l179786,3060v68410,14043,120061,74745,120061,147232c299847,151320,299009,152159,297980,152159v-1016,,-1841,-839,-1841,-1867c296139,79594,245771,20389,179043,6693l149917,3746,120792,6693c54066,20389,3708,79594,3708,150292v,1028,-838,1867,-1854,1867c826,152159,,151320,,150292,,77805,51631,17103,120045,3060l149458,84r84,-84xe" fillcolor="#181717" stroked="f" strokeweight="0">
                  <v:stroke miterlimit="83231f" joinstyle="miter"/>
                  <v:path arrowok="t" o:connecttype="custom" o:connectlocs="1496,0;1499,0;1503,0;1504,1;1798,31;2999,1502;2980,1521;2962,1502;1791,67;1499,37;1208,67;37,1502;19,1521;0,1502;1201,31;1495,1;1496,0" o:connectangles="0,0,0,0,0,0,0,0,0,0,0,0,0,0,0,0,0" textboxrect="0,0,299847,152159"/>
                </v:shape>
                <v:shape id="Shape 1355" o:spid="_x0000_s1150" style="position:absolute;left:28586;top:10725;width:3010;height:1521;visibility:visible;mso-wrap-style:square;v-text-anchor:top" coordsize="300965,15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" path="m1854,c2870,,3721,838,3721,1854v,80810,65761,146584,146571,146584l150477,148622r183,-184c231470,148438,297256,82664,297256,1854,297256,838,298095,,299110,v1029,,1855,838,1855,1854c300965,84696,233515,152146,150660,152146r-183,-184l150292,152146c67437,152146,,84696,,1854,,838,838,,1854,xe" fillcolor="#181717" stroked="f" strokeweight="0">
                  <v:stroke miterlimit="83231f" joinstyle="miter"/>
                  <v:path arrowok="t" o:connecttype="custom" o:connectlocs="19,0;37,19;1503,1484;1505,1486;1507,1484;2973,19;2991,0;3010,19;1507,1521;1505,1519;1503,1521;0,19;19,0" o:connectangles="0,0,0,0,0,0,0,0,0,0,0,0,0" textboxrect="0,0,300965,152146"/>
                </v:shape>
                <v:shape id="Shape 1356" o:spid="_x0000_s1151" style="position:absolute;left:28586;top:9237;width:3010;height:1521;visibility:visible;mso-wrap-style:square;v-text-anchor:top" coordsize="300965,15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" path="m150292,r185,184l150660,v82855,,150305,67450,150305,150292c300965,151320,300139,152159,299110,152159v-1016,,-1854,-839,-1854,-1867c297256,69494,231470,3708,150660,3708r-183,-184l150292,3708c69481,3708,3721,69494,3721,150292v,1028,-851,1867,-1867,1867c838,152159,,151320,,150292,,67450,67437,,150292,xe" fillcolor="#181717" stroked="f" strokeweight="0">
                  <v:stroke miterlimit="83231f" joinstyle="miter"/>
                  <v:path arrowok="t" o:connecttype="custom" o:connectlocs="1503,0;1505,2;1507,0;3010,1502;2991,1521;2973,1502;1507,37;1505,35;1503,37;37,1502;19,1521;0,1502;1503,0" o:connectangles="0,0,0,0,0,0,0,0,0,0,0,0,0" textboxrect="0,0,300965,152159"/>
                </v:shape>
                <v:shape id="Shape 1357" o:spid="_x0000_s1152" style="position:absolute;left:24362;top:8344;width:3010;height:1522;visibility:visible;mso-wrap-style:square;v-text-anchor:top" coordsize="300952,15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" path="m1854,c2870,,3708,838,3708,1854v,80810,65787,146584,146584,146584l150477,148624r183,-186c231483,148438,297244,82664,297244,1854,297244,838,298095,,299110,v1029,,1842,838,1842,1854c300952,84696,233528,152159,150660,152159r-183,-185l150292,152159c67450,152159,,84696,,1854,,838,826,,1854,xe" fillcolor="#181717" stroked="f" strokeweight="0">
                  <v:stroke miterlimit="83231f" joinstyle="miter"/>
                  <v:path arrowok="t" o:connecttype="custom" o:connectlocs="19,0;37,19;1503,1485;1505,1487;1507,1485;2973,19;2992,0;3010,19;1507,1522;1505,1520;1503,1522;0,19;19,0" o:connectangles="0,0,0,0,0,0,0,0,0,0,0,0,0" textboxrect="0,0,300952,152159"/>
                </v:shape>
                <v:shape id="Shape 1358" o:spid="_x0000_s1153" style="position:absolute;left:24362;top:6868;width:3010;height:1521;visibility:visible;mso-wrap-style:square;v-text-anchor:top" coordsize="300952,15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" path="m150292,r184,185l150660,v82868,,150292,67437,150292,150292c300952,151321,300139,152146,299110,152146v-1016,,-1866,-825,-1866,-1854c297244,69482,231483,3708,150660,3708r-184,-184l150292,3708c69494,3708,3708,69482,3708,150292v,1029,-838,1854,-1854,1854c826,152146,,151321,,150292,,67437,67449,,150292,xe" fillcolor="#181717" stroked="f" strokeweight="0">
                  <v:stroke miterlimit="83231f" joinstyle="miter"/>
                  <v:path arrowok="t" o:connecttype="custom" o:connectlocs="1503,0;1505,2;1507,0;3010,1502;2992,1521;2973,1502;1507,37;1505,35;1503,37;37,1502;19,1521;0,1502;1503,0" o:connectangles="0,0,0,0,0,0,0,0,0,0,0,0,0" textboxrect="0,0,300952,152146"/>
                </v:shape>
                <v:rect id="Rectangle 1359" o:spid="_x0000_s1154" style="position:absolute;left:25580;top:7685;width:7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" filled="f" stroked="f">
                  <v:textbox inset="0,0,0,0">
                    <w:txbxContent>
                      <w:p w14:paraId="67F027AF" w14:textId="77777777" w:rsidR="00000000" w:rsidRDefault="00000000">
                        <w:pPr>
                          <w:spacing w:after="160" w:line="256" w:lineRule="auto"/>
                          <w:ind w:left="0" w:firstLine="0"/>
                          <w:jc w:val="left"/>
                        </w:pPr>
                        <w:r>
                          <w:rPr>
                            <w:rFonts w:ascii="Cambria" w:eastAsia="Cambria" w:hAnsi="Cambria" w:cs="Cambria"/>
                            <w:i/>
                            <w:sz w:val="16"/>
                          </w:rPr>
                          <w:t>x</w:t>
                        </w:r>
                      </w:p>
                    </w:txbxContent>
                  </v:textbox>
                </v:rect>
                <v:rect id="Rectangle 1360" o:spid="_x0000_s1155" style="position:absolute;left:21647;top:9965;width:66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" filled="f" stroked="f">
                  <v:textbox inset="0,0,0,0">
                    <w:txbxContent>
                      <w:p w14:paraId="47DEAA25" w14:textId="77777777" w:rsidR="00000000" w:rsidRDefault="00000000">
                        <w:pPr>
                          <w:spacing w:after="160" w:line="256" w:lineRule="auto"/>
                          <w:ind w:left="0" w:firstLine="0"/>
                          <w:jc w:val="left"/>
                        </w:pPr>
                        <w:r>
                          <w:rPr>
                            <w:rFonts w:ascii="Cambria" w:eastAsia="Cambria" w:hAnsi="Cambria" w:cs="Cambria"/>
                            <w:i/>
                            <w:sz w:val="16"/>
                          </w:rPr>
                          <w:t>y</w:t>
                        </w:r>
                      </w:p>
                    </w:txbxContent>
                  </v:textbox>
                </v:rect>
                <v:rect id="Rectangle 1361" o:spid="_x0000_s1156" style="position:absolute;left:29838;top:10065;width:62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" filled="f" stroked="f">
                  <v:textbox inset="0,0,0,0">
                    <w:txbxContent>
                      <w:p w14:paraId="513133D1" w14:textId="77777777" w:rsidR="00000000" w:rsidRDefault="00000000">
                        <w:pPr>
                          <w:spacing w:after="160" w:line="256" w:lineRule="auto"/>
                          <w:ind w:left="0" w:firstLine="0"/>
                          <w:jc w:val="left"/>
                        </w:pPr>
                        <w:r>
                          <w:rPr>
                            <w:rFonts w:ascii="Cambria" w:eastAsia="Cambria" w:hAnsi="Cambria" w:cs="Cambria"/>
                            <w:i/>
                            <w:sz w:val="16"/>
                          </w:rPr>
                          <w:t>z</w:t>
                        </w:r>
                      </w:p>
                    </w:txbxContent>
                  </v:textbox>
                </v:rect>
                <v:shape id="Shape 1362" o:spid="_x0000_s1157" style="position:absolute;left:19991;top:10721;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" path="m,c11697,6401,24028,11036,36919,13818r,190c24028,16789,11697,21425,,27826l,xe" fillcolor="#181717" stroked="f" strokeweight="0">
                  <v:stroke miterlimit="83231f" joinstyle="miter"/>
                  <v:path arrowok="t" o:connecttype="custom" o:connectlocs="0,0;369,139;369,140;0,279;0,0" o:connectangles="0,0,0,0,0" textboxrect="0,0,36919,27826"/>
                </v:shape>
                <v:shape id="Shape 1363" o:spid="_x0000_s1158" style="position:absolute;left:33188;top:10721;width:370;height:279;visibility:visible;mso-wrap-style:square;v-text-anchor:top" coordsize="36931,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" path="m,c11697,6401,24041,11036,36931,13818r,190c24041,16789,11697,21425,,27826l,xe" fillcolor="#181717" stroked="f" strokeweight="0">
                  <v:stroke miterlimit="83231f" joinstyle="miter"/>
                  <v:path arrowok="t" o:connecttype="custom" o:connectlocs="0,0;370,139;370,140;0,279;0,0" o:connectangles="0,0,0,0,0" textboxrect="0,0,36931,27826"/>
                </v:shape>
                <v:shape id="Shape 1364" o:spid="_x0000_s1159" style="position:absolute;left:24225;top:9252;width:360;height:360;visibility:visible;mso-wrap-style:square;v-text-anchor:top" coordsize="35992,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" path="m35903,r89,102c28842,11239,23381,23203,19672,36004l,16332c12802,12624,24765,7150,35903,xe" fillcolor="#181717" stroked="f" strokeweight="0">
                  <v:stroke miterlimit="83231f" joinstyle="miter"/>
                  <v:path arrowok="t" o:connecttype="custom" o:connectlocs="359,0;360,1;197,360;0,163;359,0" o:connectangles="0,0,0,0,0" textboxrect="0,0,35992,36004"/>
                </v:shape>
                <v:shape id="Shape 1365" o:spid="_x0000_s1160" style="position:absolute;left:28181;top:10277;width:360;height:359;visibility:visible;mso-wrap-style:square;v-text-anchor:top" coordsize="36005,3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" path="m19672,v3722,12802,9195,24765,16333,35814l35916,35903c24791,28854,12814,23381,,19672l19672,xe" fillcolor="#181717" stroked="f" strokeweight="0">
                  <v:stroke miterlimit="83231f" joinstyle="miter"/>
                  <v:path arrowok="t" o:connecttype="custom" o:connectlocs="197,0;360,358;359,359;0,197;197,0" o:connectangles="0,0,0,0,0" textboxrect="0,0,36005,35903"/>
                </v:shape>
                <v:shape id="Shape 1366" o:spid="_x0000_s1161" style="position:absolute;left:2291;top:11898;width:380;height:333;visibility:visible;mso-wrap-style:square;v-text-anchor:top" coordsize="37948,3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" path="m37859,r89,89c29324,10109,22187,21234,16701,33300l,11036c13183,9182,25794,5474,37859,xe" fillcolor="#181717" stroked="f" strokeweight="0">
                  <v:stroke miterlimit="83231f" joinstyle="miter"/>
                  <v:path arrowok="t" o:connecttype="custom" o:connectlocs="379,0;380,1;167,333;0,110;379,0" o:connectangles="0,0,0,0,0" textboxrect="0,0,37948,33300"/>
                </v:shape>
                <v:shape id="Shape 1367" o:spid="_x0000_s1162" style="position:absolute;left:5722;top:12929;width:378;height:333;visibility:visible;mso-wrap-style:square;v-text-anchor:top" coordsize="37846,3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" path="m16701,v5473,12154,12623,23292,21145,33211l37846,33312c25794,27927,13170,24219,,22365l16701,xe" fillcolor="#181717" stroked="f" strokeweight="0">
                  <v:stroke miterlimit="83231f" joinstyle="miter"/>
                  <v:path arrowok="t" o:connecttype="custom" o:connectlocs="167,0;378,332;378,333;0,224;167,0" o:connectangles="0,0,0,0,0" textboxrect="0,0,37846,33312"/>
                </v:shape>
                <v:shape id="Shape 1368" o:spid="_x0000_s1163" style="position:absolute;left:10471;top:11898;width:380;height:333;visibility:visible;mso-wrap-style:square;v-text-anchor:top" coordsize="37948,3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" path="m37846,r102,89c29312,10109,22174,21234,16701,33300l,11036c13170,9182,25794,5474,37846,xe" fillcolor="#181717" stroked="f" strokeweight="0">
                  <v:stroke miterlimit="83231f" joinstyle="miter"/>
                  <v:path arrowok="t" o:connecttype="custom" o:connectlocs="379,0;380,1;167,333;0,110;379,0" o:connectangles="0,0,0,0,0" textboxrect="0,0,37948,33300"/>
                </v:shape>
                <v:shape id="Shape 1369" o:spid="_x0000_s1164" style="position:absolute;left:13902;top:12929;width:379;height:333;visibility:visible;mso-wrap-style:square;v-text-anchor:top" coordsize="37859,3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" path="m16701,v5473,12154,12611,23292,21158,33211l37859,33312c25794,27927,13170,24219,,22365l16701,xe" fillcolor="#181717" stroked="f" strokeweight="0">
                  <v:stroke miterlimit="83231f" joinstyle="miter"/>
                  <v:path arrowok="t" o:connecttype="custom" o:connectlocs="167,0;379,332;379,333;0,224;167,0" o:connectangles="0,0,0,0,0" textboxrect="0,0,37859,33312"/>
                </v:shape>
                <v:shape id="Shape 1370" o:spid="_x0000_s1165" style="position:absolute;left:20775;top:11898;width:379;height:333;visibility:visible;mso-wrap-style:square;v-text-anchor:top" coordsize="37935,3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" path="m37846,r89,89c29312,10109,22174,21234,16688,33300l,11036c13170,9182,25781,5474,37846,xe" fillcolor="#181717" stroked="f" strokeweight="0">
                  <v:stroke miterlimit="83231f" joinstyle="miter"/>
                  <v:path arrowok="t" o:connecttype="custom" o:connectlocs="378,0;379,1;167,333;0,110;378,0" o:connectangles="0,0,0,0,0" textboxrect="0,0,37935,33300"/>
                </v:shape>
                <v:shape id="Shape 1371" o:spid="_x0000_s1166" style="position:absolute;left:24206;top:12929;width:378;height:333;visibility:visible;mso-wrap-style:square;v-text-anchor:top" coordsize="37846,3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" path="m16688,v5486,12154,12611,23292,21158,33211l37846,33312c25781,27927,13170,24219,,22365l16688,xe" fillcolor="#181717" stroked="f" strokeweight="0">
                  <v:stroke miterlimit="83231f" joinstyle="miter"/>
                  <v:path arrowok="t" o:connecttype="custom" o:connectlocs="167,0;378,332;378,333;0,224;167,0" o:connectangles="0,0,0,0,0" textboxrect="0,0,37846,33312"/>
                </v:shape>
                <v:shape id="Shape 1372" o:spid="_x0000_s1167" style="position:absolute;left:28955;top:11898;width:379;height:333;visibility:visible;mso-wrap-style:square;v-text-anchor:top" coordsize="37948,3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" path="m37859,r89,89c29324,10109,22174,21234,16713,33300l,11036c13170,9182,25794,5474,37859,xe" fillcolor="#181717" stroked="f" strokeweight="0">
                  <v:stroke miterlimit="83231f" joinstyle="miter"/>
                  <v:path arrowok="t" o:connecttype="custom" o:connectlocs="378,0;379,1;167,333;0,110;378,0" o:connectangles="0,0,0,0,0" textboxrect="0,0,37948,33300"/>
                </v:shape>
                <v:shape id="Shape 1373" o:spid="_x0000_s1168" style="position:absolute;left:32386;top:12929;width:378;height:333;visibility:visible;mso-wrap-style:square;v-text-anchor:top" coordsize="37846,3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" path="m16701,v5473,12154,12611,23292,21145,33211l37846,33312c25794,27927,13183,24219,,22365l16701,xe" fillcolor="#181717" stroked="f" strokeweight="0">
                  <v:stroke miterlimit="83231f" joinstyle="miter"/>
                  <v:path arrowok="t" o:connecttype="custom" o:connectlocs="167,0;378,332;378,333;0,224;167,0" o:connectangles="0,0,0,0,0" textboxrect="0,0,37846,33312"/>
                </v:shape>
                <v:shape id="Shape 1374" o:spid="_x0000_s1169" style="position:absolute;left:5722;top:7129;width:378;height:333;visibility:visible;mso-wrap-style:square;v-text-anchor:top" coordsize="37846,3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" path="m16701,v5473,12154,12623,23292,21145,33223l37846,33312c25794,27927,13170,24219,,22365l16701,xe" fillcolor="#181717" stroked="f" strokeweight="0">
                  <v:stroke miterlimit="83231f" joinstyle="miter"/>
                  <v:path arrowok="t" o:connecttype="custom" o:connectlocs="167,0;378,332;378,333;0,224;167,0" o:connectangles="0,0,0,0,0" textboxrect="0,0,37846,33312"/>
                </v:shape>
                <v:shape id="Shape 1375" o:spid="_x0000_s1170" style="position:absolute;left:10214;top:6355;width:380;height:333;visibility:visible;mso-wrap-style:square;v-text-anchor:top" coordsize="37948,3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" path="m37846,r102,89c29324,10109,22174,21247,16701,33299l,11036c13170,9182,25794,5474,37846,xe" fillcolor="#181717" stroked="f" strokeweight="0">
                  <v:stroke miterlimit="83231f" joinstyle="miter"/>
                  <v:path arrowok="t" o:connecttype="custom" o:connectlocs="379,0;380,1;167,333;0,110;379,0" o:connectangles="0,0,0,0,0" textboxrect="0,0,37948,33299"/>
                </v:shape>
                <v:shape id="Shape 1376" o:spid="_x0000_s1171" style="position:absolute;left:24206;top:7129;width:378;height:333;visibility:visible;mso-wrap-style:square;v-text-anchor:top" coordsize="37846,3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" path="m16688,v5486,12154,12611,23292,21158,33223l37846,33312c25781,27927,13170,24219,,22365l16688,xe" fillcolor="#181717" stroked="f" strokeweight="0">
                  <v:stroke miterlimit="83231f" joinstyle="miter"/>
                  <v:path arrowok="t" o:connecttype="custom" o:connectlocs="167,0;378,332;378,333;0,224;167,0" o:connectangles="0,0,0,0,0" textboxrect="0,0,37846,33312"/>
                </v:shape>
                <v:shape id="Shape 1377" o:spid="_x0000_s1172" style="position:absolute;left:28687;top:6355;width:379;height:333;visibility:visible;mso-wrap-style:square;v-text-anchor:top" coordsize="37935,3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" path="m37846,r89,89c29299,10109,22174,21247,16688,33299l,11036c13170,9182,25781,5474,37846,xe" fillcolor="#181717" stroked="f" strokeweight="0">
                  <v:stroke miterlimit="83231f" joinstyle="miter"/>
                  <v:path arrowok="t" o:connecttype="custom" o:connectlocs="378,0;379,1;167,333;0,110;378,0" o:connectangles="0,0,0,0,0" textboxrect="0,0,37935,33299"/>
                </v:shape>
                <v:shape id="Picture 1378" o:spid="_x0000_s1173" type="#_x0000_t75" style="position:absolute;width:34061;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">
                  <v:imagedata r:id="rId12" o:title=""/>
                </v:shape>
                <v:rect id="Rectangle 1379" o:spid="_x0000_s1174" style="position:absolute;left:27424;top:3729;width:7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" filled="f" stroked="f">
                  <v:textbox inset="0,0,0,0">
                    <w:txbxContent>
                      <w:p w14:paraId="27F3F9F9" w14:textId="77777777" w:rsidR="00000000" w:rsidRDefault="00000000">
                        <w:pPr>
                          <w:spacing w:after="160" w:line="256" w:lineRule="auto"/>
                          <w:ind w:left="0" w:firstLine="0"/>
                          <w:jc w:val="left"/>
                        </w:pPr>
                        <w:r>
                          <w:rPr>
                            <w:rFonts w:ascii="Cambria" w:eastAsia="Cambria" w:hAnsi="Cambria" w:cs="Cambria"/>
                            <w:i/>
                            <w:sz w:val="16"/>
                          </w:rPr>
                          <w:t>x</w:t>
                        </w:r>
                      </w:p>
                    </w:txbxContent>
                  </v:textbox>
                </v:rect>
                <v:rect id="Rectangle 1380" o:spid="_x0000_s1175" style="position:absolute;left:22697;top:3628;width:662;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" filled="f" stroked="f">
                  <v:textbox inset="0,0,0,0">
                    <w:txbxContent>
                      <w:p w14:paraId="2E8D0AD9" w14:textId="77777777" w:rsidR="00000000" w:rsidRDefault="00000000">
                        <w:pPr>
                          <w:spacing w:after="160" w:line="256" w:lineRule="auto"/>
                          <w:ind w:left="0" w:firstLine="0"/>
                          <w:jc w:val="left"/>
                        </w:pPr>
                        <w:r>
                          <w:rPr>
                            <w:rFonts w:ascii="Cambria" w:eastAsia="Cambria" w:hAnsi="Cambria" w:cs="Cambria"/>
                            <w:i/>
                            <w:sz w:val="16"/>
                          </w:rPr>
                          <w:t>y</w:t>
                        </w:r>
                      </w:p>
                    </w:txbxContent>
                  </v:textbox>
                </v:rect>
                <v:rect id="Rectangle 1381" o:spid="_x0000_s1176" style="position:absolute;left:30363;top:3729;width:62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" filled="f" stroked="f">
                  <v:textbox inset="0,0,0,0">
                    <w:txbxContent>
                      <w:p w14:paraId="59A638CD" w14:textId="77777777" w:rsidR="00000000" w:rsidRDefault="00000000">
                        <w:pPr>
                          <w:spacing w:after="160" w:line="256" w:lineRule="auto"/>
                          <w:ind w:left="0" w:firstLine="0"/>
                          <w:jc w:val="left"/>
                        </w:pPr>
                        <w:r>
                          <w:rPr>
                            <w:rFonts w:ascii="Cambria" w:eastAsia="Cambria" w:hAnsi="Cambria" w:cs="Cambria"/>
                            <w:i/>
                            <w:sz w:val="16"/>
                          </w:rPr>
                          <w:t>z</w:t>
                        </w:r>
                      </w:p>
                    </w:txbxContent>
                  </v:textbox>
                </v:rect>
                <w10:anchorlock/>
              </v:group>
            </w:pict>
          </mc:Fallback>
        </mc:AlternateContent>
      </w:r>
    </w:p>
    <w:p w14:paraId="2B51C5F4" w14:textId="77777777" w:rsidR="00000000" w:rsidRDefault="00000000">
      <w:pPr>
        <w:spacing w:after="671" w:line="261" w:lineRule="auto"/>
        <w:ind w:left="-5"/>
      </w:pPr>
      <w:r>
        <w:rPr>
          <w:sz w:val="18"/>
        </w:rPr>
        <w:t>图</w:t>
      </w:r>
      <w:r>
        <w:rPr>
          <w:sz w:val="18"/>
        </w:rPr>
        <w:t xml:space="preserve"> 3. x </w:t>
      </w:r>
      <w:r>
        <w:rPr>
          <w:sz w:val="18"/>
        </w:rPr>
        <w:t>的赋值修改。</w:t>
      </w:r>
    </w:p>
    <w:p w14:paraId="7B23DDCE" w14:textId="77777777" w:rsidR="00000000" w:rsidRDefault="00000000">
      <w:pPr>
        <w:tabs>
          <w:tab w:val="center" w:pos="376"/>
          <w:tab w:val="center" w:pos="1088"/>
        </w:tabs>
        <w:spacing w:after="44" w:line="268" w:lineRule="auto"/>
        <w:ind w:left="0" w:firstLine="0"/>
        <w:jc w:val="left"/>
      </w:pPr>
      <w:r>
        <w:rPr>
          <w:rFonts w:ascii="Calibri" w:eastAsia="Calibri" w:hAnsi="Calibri" w:cs="Calibri"/>
          <w:color w:val="000000"/>
          <w:sz w:val="22"/>
        </w:rPr>
        <w:tab/>
      </w:r>
      <w:r>
        <w:t>5:</w:t>
      </w:r>
      <w:r>
        <w:tab/>
      </w:r>
      <w:r>
        <w:t>结束如果</w:t>
      </w:r>
    </w:p>
    <w:p w14:paraId="2A012292" w14:textId="77777777" w:rsidR="00000000" w:rsidRDefault="00000000">
      <w:pPr>
        <w:tabs>
          <w:tab w:val="center" w:pos="376"/>
          <w:tab w:val="center" w:pos="1799"/>
        </w:tabs>
        <w:spacing w:after="44" w:line="268" w:lineRule="auto"/>
        <w:ind w:left="0" w:firstLine="0"/>
        <w:jc w:val="left"/>
      </w:pPr>
      <w:r>
        <w:rPr>
          <w:rFonts w:ascii="Calibri" w:eastAsia="Calibri" w:hAnsi="Calibri" w:cs="Calibri"/>
          <w:color w:val="000000"/>
          <w:sz w:val="22"/>
        </w:rPr>
        <w:tab/>
      </w:r>
      <w:r>
        <w:t>6:</w:t>
      </w:r>
      <w:r>
        <w:tab/>
      </w:r>
      <w:r>
        <w:t>对于所有</w:t>
      </w:r>
      <w:r>
        <w:t xml:space="preserve"> M </w:t>
      </w:r>
      <w:r>
        <w:rPr>
          <w:vertAlign w:val="subscript"/>
        </w:rPr>
        <w:t>k</w:t>
      </w:r>
      <w:r>
        <w:rPr>
          <w:sz w:val="10"/>
        </w:rPr>
        <w:t xml:space="preserve"> 0 </w:t>
      </w:r>
      <w:r>
        <w:t xml:space="preserve">2R </w:t>
      </w:r>
      <w:r>
        <w:rPr>
          <w:vertAlign w:val="subscript"/>
        </w:rPr>
        <w:t xml:space="preserve">Seq </w:t>
      </w:r>
      <w:r>
        <w:rPr>
          <w:sz w:val="15"/>
          <w:vertAlign w:val="subscript"/>
        </w:rPr>
        <w:t xml:space="preserve">k,l </w:t>
      </w:r>
      <w:r>
        <w:t>do</w:t>
      </w:r>
    </w:p>
    <w:p w14:paraId="089802E6" w14:textId="77777777" w:rsidR="00000000" w:rsidRDefault="00000000">
      <w:pPr>
        <w:pStyle w:val="1"/>
        <w:ind w:left="309"/>
      </w:pPr>
      <w:r>
        <w:t xml:space="preserve">7: </w:t>
      </w:r>
      <w:r>
        <w:tab/>
        <w:t xml:space="preserve">l </w:t>
      </w:r>
      <w:r>
        <w:rPr>
          <w:vertAlign w:val="superscript"/>
        </w:rPr>
        <w:t>0</w:t>
      </w:r>
      <w:r>
        <w:t xml:space="preserve"> SearchInsertion(k </w:t>
      </w:r>
      <w:r>
        <w:rPr>
          <w:vertAlign w:val="superscript"/>
        </w:rPr>
        <w:t>0</w:t>
      </w:r>
      <w:r>
        <w:t xml:space="preserve"> ,Seq </w:t>
      </w:r>
      <w:r>
        <w:rPr>
          <w:vertAlign w:val="subscript"/>
        </w:rPr>
        <w:t>k,l</w:t>
      </w:r>
      <w:r>
        <w:t xml:space="preserve"> ) 8:</w:t>
      </w:r>
      <w:r>
        <w:tab/>
      </w:r>
      <w:r>
        <w:t>如果</w:t>
      </w:r>
      <w:r>
        <w:t xml:space="preserve"> M </w:t>
      </w:r>
      <w:r>
        <w:rPr>
          <w:vertAlign w:val="subscript"/>
        </w:rPr>
        <w:t>k</w:t>
      </w:r>
      <w:r>
        <w:rPr>
          <w:sz w:val="10"/>
        </w:rPr>
        <w:t xml:space="preserve"> 0 </w:t>
      </w:r>
      <w:r>
        <w:t xml:space="preserve">6¼ M </w:t>
      </w:r>
      <w:r>
        <w:rPr>
          <w:vertAlign w:val="subscript"/>
        </w:rPr>
        <w:t>k</w:t>
      </w:r>
      <w:r>
        <w:t>和</w:t>
      </w:r>
      <w:r>
        <w:t xml:space="preserve"> ðSeq </w:t>
      </w:r>
      <w:r>
        <w:rPr>
          <w:vertAlign w:val="subscript"/>
        </w:rPr>
        <w:t>k,l</w:t>
      </w:r>
      <w:r>
        <w:t xml:space="preserve"> ,Seq </w:t>
      </w:r>
      <w:r>
        <w:rPr>
          <w:vertAlign w:val="subscript"/>
        </w:rPr>
        <w:t>k</w:t>
      </w:r>
      <w:r>
        <w:rPr>
          <w:sz w:val="10"/>
        </w:rPr>
        <w:t xml:space="preserve"> 0 </w:t>
      </w:r>
      <w:r>
        <w:rPr>
          <w:vertAlign w:val="subscript"/>
        </w:rPr>
        <w:t>,l</w:t>
      </w:r>
      <w:r>
        <w:rPr>
          <w:sz w:val="10"/>
        </w:rPr>
        <w:t xml:space="preserve"> 0 </w:t>
      </w:r>
      <w:r>
        <w:rPr>
          <w:vertAlign w:val="subscript"/>
        </w:rPr>
        <w:t>1</w:t>
      </w:r>
      <w:r>
        <w:t xml:space="preserve"> Þ2= T' </w:t>
      </w:r>
      <w:r>
        <w:t>和</w:t>
      </w:r>
      <w:r>
        <w:t xml:space="preserve"> ðSeq </w:t>
      </w:r>
      <w:r>
        <w:rPr>
          <w:vertAlign w:val="subscript"/>
        </w:rPr>
        <w:t>k,l</w:t>
      </w:r>
      <w:r>
        <w:rPr>
          <w:sz w:val="10"/>
        </w:rPr>
        <w:t xml:space="preserve"> 0 </w:t>
      </w:r>
      <w:r>
        <w:t xml:space="preserve">,Seq </w:t>
      </w:r>
      <w:r>
        <w:rPr>
          <w:vertAlign w:val="subscript"/>
        </w:rPr>
        <w:t>k</w:t>
      </w:r>
      <w:r>
        <w:rPr>
          <w:sz w:val="10"/>
        </w:rPr>
        <w:t xml:space="preserve"> 0 </w:t>
      </w:r>
      <w:r>
        <w:rPr>
          <w:vertAlign w:val="subscript"/>
        </w:rPr>
        <w:t>,l</w:t>
      </w:r>
      <w:r>
        <w:t xml:space="preserve"> Þ2= T' </w:t>
      </w:r>
      <w:r>
        <w:t>则</w:t>
      </w:r>
    </w:p>
    <w:p w14:paraId="4AB3EC73" w14:textId="77777777" w:rsidR="00000000" w:rsidRDefault="00000000">
      <w:pPr>
        <w:ind w:left="1249" w:hanging="950"/>
      </w:pPr>
      <w:r>
        <w:t>9</w:t>
      </w:r>
      <w:r>
        <w:t>：在</w:t>
      </w:r>
      <w:r>
        <w:t xml:space="preserve">Seq </w:t>
      </w:r>
      <w:r>
        <w:rPr>
          <w:vertAlign w:val="subscript"/>
        </w:rPr>
        <w:t>k</w:t>
      </w:r>
      <w:r>
        <w:rPr>
          <w:sz w:val="10"/>
        </w:rPr>
        <w:t xml:space="preserve"> 0 </w:t>
      </w:r>
      <w:r>
        <w:rPr>
          <w:vertAlign w:val="subscript"/>
        </w:rPr>
        <w:t>,l</w:t>
      </w:r>
      <w:r>
        <w:rPr>
          <w:sz w:val="10"/>
        </w:rPr>
        <w:t xml:space="preserve"> 0 </w:t>
      </w:r>
      <w:r>
        <w:rPr>
          <w:vertAlign w:val="subscript"/>
        </w:rPr>
        <w:t>1</w:t>
      </w:r>
      <w:r>
        <w:t>和</w:t>
      </w:r>
      <w:r>
        <w:t xml:space="preserve">Seq </w:t>
      </w:r>
      <w:r>
        <w:rPr>
          <w:vertAlign w:val="subscript"/>
        </w:rPr>
        <w:t>k</w:t>
      </w:r>
      <w:r>
        <w:rPr>
          <w:sz w:val="10"/>
        </w:rPr>
        <w:t xml:space="preserve"> 0 </w:t>
      </w:r>
      <w:r>
        <w:rPr>
          <w:vertAlign w:val="subscript"/>
        </w:rPr>
        <w:t>,l</w:t>
      </w:r>
      <w:r>
        <w:rPr>
          <w:sz w:val="10"/>
        </w:rPr>
        <w:t xml:space="preserve"> 0 </w:t>
      </w:r>
      <w:r>
        <w:t>之间移动</w:t>
      </w:r>
      <w:r>
        <w:t xml:space="preserve">Seq </w:t>
      </w:r>
      <w:r>
        <w:rPr>
          <w:vertAlign w:val="subscript"/>
        </w:rPr>
        <w:t>k</w:t>
      </w:r>
      <w:r>
        <w:t xml:space="preserve"> ,l </w:t>
      </w:r>
      <w:r>
        <w:t>；评估邻居；撤消移动</w:t>
      </w:r>
    </w:p>
    <w:p w14:paraId="7382C8C6" w14:textId="77777777" w:rsidR="00000000" w:rsidRDefault="00000000">
      <w:pPr>
        <w:tabs>
          <w:tab w:val="center" w:pos="426"/>
          <w:tab w:val="center" w:pos="1386"/>
        </w:tabs>
        <w:spacing w:after="12" w:line="268" w:lineRule="auto"/>
        <w:ind w:left="0" w:firstLine="0"/>
        <w:jc w:val="left"/>
      </w:pPr>
      <w:r>
        <w:rPr>
          <w:rFonts w:ascii="Calibri" w:eastAsia="Calibri" w:hAnsi="Calibri" w:cs="Calibri"/>
          <w:color w:val="000000"/>
          <w:sz w:val="22"/>
        </w:rPr>
        <w:tab/>
      </w:r>
      <w:r>
        <w:t>10:</w:t>
      </w:r>
      <w:r>
        <w:tab/>
      </w:r>
      <w:r>
        <w:t>结束如果</w:t>
      </w:r>
    </w:p>
    <w:p w14:paraId="7B5D3B54" w14:textId="77777777" w:rsidR="00000000" w:rsidRDefault="00000000">
      <w:pPr>
        <w:tabs>
          <w:tab w:val="center" w:pos="426"/>
          <w:tab w:val="center" w:pos="1248"/>
        </w:tabs>
        <w:spacing w:after="12" w:line="268" w:lineRule="auto"/>
        <w:ind w:left="0" w:firstLine="0"/>
        <w:jc w:val="left"/>
      </w:pPr>
      <w:r>
        <w:rPr>
          <w:rFonts w:ascii="Calibri" w:eastAsia="Calibri" w:hAnsi="Calibri" w:cs="Calibri"/>
          <w:color w:val="000000"/>
          <w:sz w:val="22"/>
        </w:rPr>
        <w:tab/>
      </w:r>
      <w:r>
        <w:t>11</w:t>
      </w:r>
      <w:r>
        <w:t>：</w:t>
      </w:r>
      <w:r>
        <w:tab/>
      </w:r>
      <w:r>
        <w:t>结束</w:t>
      </w:r>
    </w:p>
    <w:p w14:paraId="42B9F8D5" w14:textId="77777777" w:rsidR="00000000" w:rsidRDefault="00000000">
      <w:pPr>
        <w:spacing w:after="104" w:line="268" w:lineRule="auto"/>
        <w:ind w:left="309" w:right="6052"/>
        <w:jc w:val="left"/>
      </w:pPr>
      <w:r>
        <w:t>12</w:t>
      </w:r>
      <w:r>
        <w:t>：</w:t>
      </w:r>
      <w:r>
        <w:tab/>
      </w:r>
      <w:r>
        <w:t>结束</w:t>
      </w:r>
      <w:r>
        <w:t xml:space="preserve"> 13</w:t>
      </w:r>
      <w:r>
        <w:t>：结束</w:t>
      </w:r>
    </w:p>
    <w:p w14:paraId="738BCBD5" w14:textId="77777777" w:rsidR="00000000" w:rsidRDefault="00000000">
      <w:pPr>
        <w:spacing w:after="132"/>
        <w:ind w:left="-15" w:firstLine="299"/>
      </w:pPr>
      <w:r>
        <w:t>过程</w:t>
      </w:r>
      <w:r>
        <w:t xml:space="preserve"> Evaluate_the_neighbour </w:t>
      </w:r>
      <w:r>
        <w:t>存储邻居及其评估（如果它是迄今为止最好的）。对于第一位置的工作，仅探讨了任务修改。</w:t>
      </w:r>
    </w:p>
    <w:p w14:paraId="55179D05" w14:textId="77777777" w:rsidR="00000000" w:rsidRDefault="00000000">
      <w:pPr>
        <w:tabs>
          <w:tab w:val="center" w:pos="3074"/>
        </w:tabs>
        <w:spacing w:after="149" w:line="256" w:lineRule="auto"/>
        <w:ind w:left="-15" w:firstLine="0"/>
        <w:jc w:val="left"/>
      </w:pPr>
      <w:r>
        <w:t>命题</w:t>
      </w:r>
      <w:r>
        <w:t>3.1</w:t>
      </w:r>
      <w:r>
        <w:t>：</w:t>
      </w:r>
      <w:r>
        <w:tab/>
      </w:r>
      <w:r>
        <w:t>邻域</w:t>
      </w:r>
      <w:r>
        <w:t>N</w:t>
      </w:r>
      <w:r>
        <w:t>是连通的。</w:t>
      </w:r>
    </w:p>
    <w:p w14:paraId="05EF9F5D" w14:textId="77777777" w:rsidR="00000000" w:rsidRDefault="00000000">
      <w:pPr>
        <w:spacing w:after="43"/>
        <w:ind w:left="-5"/>
      </w:pPr>
      <w:r>
        <w:t>证明：考虑初始解</w:t>
      </w:r>
      <w:r>
        <w:t xml:space="preserve"> S </w:t>
      </w:r>
      <w:r>
        <w:rPr>
          <w:vertAlign w:val="superscript"/>
        </w:rPr>
        <w:t xml:space="preserve">i </w:t>
      </w:r>
      <w:r>
        <w:t>和目标解</w:t>
      </w:r>
      <w:r>
        <w:rPr>
          <w:vertAlign w:val="superscript"/>
        </w:rPr>
        <w:t>St</w:t>
      </w:r>
      <w:r>
        <w:t>。我们必须证明，经过有限次数的移动后，可以从</w:t>
      </w:r>
      <w:r>
        <w:t xml:space="preserve"> S </w:t>
      </w:r>
      <w:r>
        <w:rPr>
          <w:vertAlign w:val="superscript"/>
        </w:rPr>
        <w:t>i</w:t>
      </w:r>
      <w:r>
        <w:rPr>
          <w:vertAlign w:val="superscript"/>
        </w:rPr>
        <w:t>获得</w:t>
      </w:r>
      <w:r>
        <w:rPr>
          <w:vertAlign w:val="superscript"/>
        </w:rPr>
        <w:t xml:space="preserve"> S t </w:t>
      </w:r>
      <w:r>
        <w:rPr>
          <w:vertAlign w:val="superscript"/>
        </w:rPr>
        <w:t>。</w:t>
      </w:r>
      <w:r>
        <w:t>我们考虑与这些时间表相对应的联合图，用</w:t>
      </w:r>
      <w:r>
        <w:t xml:space="preserve"> G </w:t>
      </w:r>
      <w:r>
        <w:rPr>
          <w:vertAlign w:val="superscript"/>
        </w:rPr>
        <w:t xml:space="preserve">i </w:t>
      </w:r>
      <w:r>
        <w:t>和</w:t>
      </w:r>
      <w:r>
        <w:t xml:space="preserve"> G </w:t>
      </w:r>
      <w:r>
        <w:rPr>
          <w:vertAlign w:val="superscript"/>
        </w:rPr>
        <w:t>t</w:t>
      </w:r>
      <w:r>
        <w:t>表示。从</w:t>
      </w:r>
      <w:r>
        <w:t xml:space="preserve"> S </w:t>
      </w:r>
      <w:r>
        <w:rPr>
          <w:vertAlign w:val="superscript"/>
        </w:rPr>
        <w:t>i</w:t>
      </w:r>
      <w:r>
        <w:rPr>
          <w:vertAlign w:val="superscript"/>
        </w:rPr>
        <w:t>开始，始终可以更改操作的分配，使其与</w:t>
      </w:r>
      <w:r>
        <w:rPr>
          <w:vertAlign w:val="superscript"/>
        </w:rPr>
        <w:t>St</w:t>
      </w:r>
      <w:r>
        <w:t>中的相同。显然，这样的一组移动不能在连接图中生成循环。符号</w:t>
      </w:r>
      <w:r>
        <w:t xml:space="preserve">S </w:t>
      </w:r>
      <w:r>
        <w:rPr>
          <w:vertAlign w:val="superscript"/>
        </w:rPr>
        <w:t>i</w:t>
      </w:r>
      <w:r>
        <w:t>用于表示修改阶段中的当前调度。现在我们可以假设在</w:t>
      </w:r>
      <w:r>
        <w:t xml:space="preserve"> S </w:t>
      </w:r>
      <w:r>
        <w:rPr>
          <w:vertAlign w:val="superscript"/>
        </w:rPr>
        <w:t>i</w:t>
      </w:r>
      <w:r>
        <w:rPr>
          <w:vertAlign w:val="superscript"/>
        </w:rPr>
        <w:t>中，操作的分配与</w:t>
      </w:r>
      <w:r>
        <w:rPr>
          <w:vertAlign w:val="superscript"/>
        </w:rPr>
        <w:t>St</w:t>
      </w:r>
      <w:r>
        <w:t>中的相同。</w:t>
      </w:r>
    </w:p>
    <w:p w14:paraId="54C15E64" w14:textId="77777777" w:rsidR="00000000" w:rsidRDefault="00000000">
      <w:pPr>
        <w:spacing w:line="307" w:lineRule="auto"/>
        <w:ind w:left="-15" w:firstLine="299"/>
      </w:pPr>
      <w:r>
        <w:t>假设</w:t>
      </w:r>
      <w:r>
        <w:t xml:space="preserve">G </w:t>
      </w:r>
      <w:r>
        <w:rPr>
          <w:vertAlign w:val="superscript"/>
        </w:rPr>
        <w:t>t</w:t>
      </w:r>
      <w:r>
        <w:t>是拓扑排序的。</w:t>
      </w:r>
      <w:r>
        <w:rPr>
          <w:vertAlign w:val="superscript"/>
        </w:rPr>
        <w:t>我们首先考虑</w:t>
      </w:r>
      <w:r>
        <w:rPr>
          <w:vertAlign w:val="superscript"/>
        </w:rPr>
        <w:t xml:space="preserve"> G t</w:t>
      </w:r>
      <w:r>
        <w:t>中的一阶运算。由于这些操作没有前导，因此始终可以通过使用交换移动将它们放在</w:t>
      </w:r>
      <w:r>
        <w:t xml:space="preserve"> G </w:t>
      </w:r>
      <w:r>
        <w:rPr>
          <w:vertAlign w:val="superscript"/>
        </w:rPr>
        <w:t>i</w:t>
      </w:r>
      <w:r>
        <w:t>中的第一顺序。</w:t>
      </w:r>
    </w:p>
    <w:p w14:paraId="194F1798" w14:textId="77777777" w:rsidR="00000000" w:rsidRDefault="00000000">
      <w:pPr>
        <w:spacing w:after="38"/>
        <w:ind w:left="-15" w:firstLine="299"/>
      </w:pPr>
      <w:r>
        <w:rPr>
          <w:vertAlign w:val="superscript"/>
        </w:rPr>
        <w:t>现在考虑</w:t>
      </w:r>
      <w:r>
        <w:rPr>
          <w:vertAlign w:val="superscript"/>
        </w:rPr>
        <w:t>G t</w:t>
      </w:r>
      <w:r>
        <w:t>中等级</w:t>
      </w:r>
      <w:r>
        <w:t xml:space="preserve">r </w:t>
      </w:r>
      <w:r>
        <w:t>的操作</w:t>
      </w:r>
      <w:r>
        <w:t>x</w:t>
      </w:r>
      <w:r>
        <w:t>并假设</w:t>
      </w:r>
      <w:r>
        <w:t xml:space="preserve">G </w:t>
      </w:r>
      <w:r>
        <w:rPr>
          <w:vertAlign w:val="superscript"/>
        </w:rPr>
        <w:t>t</w:t>
      </w:r>
      <w:r>
        <w:rPr>
          <w:vertAlign w:val="superscript"/>
        </w:rPr>
        <w:t>中等级</w:t>
      </w:r>
      <w:r>
        <w:rPr>
          <w:vertAlign w:val="superscript"/>
        </w:rPr>
        <w:t>r 0</w:t>
      </w:r>
      <w:r>
        <w:t xml:space="preserve"> 5r</w:t>
      </w:r>
      <w:r>
        <w:t>的操作在</w:t>
      </w:r>
      <w:r>
        <w:t xml:space="preserve">G </w:t>
      </w:r>
      <w:r>
        <w:rPr>
          <w:vertAlign w:val="superscript"/>
        </w:rPr>
        <w:t>i</w:t>
      </w:r>
      <w:r>
        <w:t>中处于相同等级。图</w:t>
      </w:r>
      <w:r>
        <w:t xml:space="preserve"> 4 </w:t>
      </w:r>
      <w:r>
        <w:t>说明了</w:t>
      </w:r>
      <w:r>
        <w:t>“</w:t>
      </w:r>
      <w:r>
        <w:t>唯一的情况</w:t>
      </w:r>
      <w:r>
        <w:t>”</w:t>
      </w:r>
      <w:r>
        <w:t>，即</w:t>
      </w:r>
      <w:r>
        <w:t xml:space="preserve"> x </w:t>
      </w:r>
      <w:r>
        <w:t>与其前任在资源上的交换生成循环（虚线表示路由约束）。请注意，从</w:t>
      </w:r>
      <w:r>
        <w:t xml:space="preserve"> w </w:t>
      </w:r>
      <w:r>
        <w:t>到</w:t>
      </w:r>
      <w:r>
        <w:t xml:space="preserve"> y </w:t>
      </w:r>
      <w:r>
        <w:t>的路径可以由多个边组成。</w:t>
      </w:r>
      <w:r>
        <w:rPr>
          <w:vertAlign w:val="superscript"/>
        </w:rPr>
        <w:t xml:space="preserve">x </w:t>
      </w:r>
      <w:r>
        <w:rPr>
          <w:vertAlign w:val="superscript"/>
        </w:rPr>
        <w:t>在</w:t>
      </w:r>
      <w:r>
        <w:rPr>
          <w:vertAlign w:val="superscript"/>
        </w:rPr>
        <w:t xml:space="preserve"> G i </w:t>
      </w:r>
      <w:r>
        <w:t>中的交换移动无法生成图</w:t>
      </w:r>
      <w:r>
        <w:t xml:space="preserve"> 4(b) </w:t>
      </w:r>
      <w:r>
        <w:t>的循环，因为图</w:t>
      </w:r>
      <w:r>
        <w:t xml:space="preserve"> 4(a) </w:t>
      </w:r>
      <w:r>
        <w:t>中</w:t>
      </w:r>
      <w:r>
        <w:t xml:space="preserve"> x </w:t>
      </w:r>
      <w:r>
        <w:t>之前的操作</w:t>
      </w:r>
      <w:r>
        <w:t xml:space="preserve"> z</w:t>
      </w:r>
      <w:r>
        <w:t>、</w:t>
      </w:r>
      <w:r>
        <w:t xml:space="preserve">w </w:t>
      </w:r>
      <w:r>
        <w:t>和</w:t>
      </w:r>
      <w:r>
        <w:t xml:space="preserve"> y </w:t>
      </w:r>
      <w:r>
        <w:t>的秩为</w:t>
      </w:r>
      <w:r>
        <w:t xml:space="preserve"> r </w:t>
      </w:r>
      <w:r>
        <w:rPr>
          <w:vertAlign w:val="superscript"/>
        </w:rPr>
        <w:t>0</w:t>
      </w:r>
      <w:r>
        <w:t xml:space="preserve"> 5r</w:t>
      </w:r>
      <w:r>
        <w:t>，因此已经在</w:t>
      </w:r>
      <w:r>
        <w:t xml:space="preserve"> G </w:t>
      </w:r>
      <w:r>
        <w:rPr>
          <w:vertAlign w:val="superscript"/>
        </w:rPr>
        <w:t>i</w:t>
      </w:r>
      <w:r>
        <w:t>中调度。</w:t>
      </w:r>
      <w:r>
        <w:rPr>
          <w:vertAlign w:val="superscript"/>
        </w:rPr>
        <w:t>因此，始终可以将</w:t>
      </w:r>
      <w:r>
        <w:rPr>
          <w:vertAlign w:val="superscript"/>
        </w:rPr>
        <w:t xml:space="preserve"> x </w:t>
      </w:r>
      <w:r>
        <w:rPr>
          <w:vertAlign w:val="superscript"/>
        </w:rPr>
        <w:t>与其前任交换，直到其在</w:t>
      </w:r>
      <w:r>
        <w:rPr>
          <w:vertAlign w:val="superscript"/>
        </w:rPr>
        <w:t xml:space="preserve"> G i</w:t>
      </w:r>
      <w:r>
        <w:t>中的等级与</w:t>
      </w:r>
      <w:r>
        <w:t xml:space="preserve"> G </w:t>
      </w:r>
      <w:r>
        <w:rPr>
          <w:vertAlign w:val="superscript"/>
        </w:rPr>
        <w:t>t</w:t>
      </w:r>
      <w:r>
        <w:t>中的等级相同。</w:t>
      </w:r>
      <w:r>
        <w:rPr>
          <w:vertAlign w:val="superscript"/>
        </w:rPr>
        <w:t>通过按照</w:t>
      </w:r>
      <w:r>
        <w:rPr>
          <w:vertAlign w:val="superscript"/>
        </w:rPr>
        <w:t xml:space="preserve"> G t</w:t>
      </w:r>
      <w:r>
        <w:t>的拓扑顺序移动</w:t>
      </w:r>
      <w:r>
        <w:t xml:space="preserve"> G </w:t>
      </w:r>
      <w:r>
        <w:rPr>
          <w:vertAlign w:val="superscript"/>
        </w:rPr>
        <w:t>i</w:t>
      </w:r>
      <w:r>
        <w:t>的操作，经过有限次数的移动后，我们可以从</w:t>
      </w:r>
      <w:r>
        <w:t xml:space="preserve"> S </w:t>
      </w:r>
      <w:r>
        <w:rPr>
          <w:vertAlign w:val="superscript"/>
        </w:rPr>
        <w:t>i</w:t>
      </w:r>
      <w:r>
        <w:rPr>
          <w:vertAlign w:val="superscript"/>
        </w:rPr>
        <w:t>获得</w:t>
      </w:r>
      <w:r>
        <w:rPr>
          <w:vertAlign w:val="superscript"/>
        </w:rPr>
        <w:t xml:space="preserve"> St </w:t>
      </w:r>
      <w:r>
        <w:rPr>
          <w:vertAlign w:val="superscript"/>
        </w:rPr>
        <w:t>。</w:t>
      </w:r>
      <w:r>
        <w:t>H</w:t>
      </w:r>
      <w:r>
        <w:tab/>
      </w:r>
    </w:p>
    <w:p w14:paraId="0A48DFF7" w14:textId="77777777" w:rsidR="00000000" w:rsidRDefault="00000000">
      <w:pPr>
        <w:spacing w:after="201" w:line="256" w:lineRule="auto"/>
        <w:ind w:left="1955" w:firstLine="0"/>
        <w:jc w:val="left"/>
      </w:pPr>
      <w:r>
        <w:rPr>
          <w:noProof/>
        </w:rPr>
        <mc:AlternateContent>
          <mc:Choice Requires="wpg">
            <w:drawing>
              <wp:inline distT="0" distB="0" distL="0" distR="0" wp14:anchorId="0F35D867" wp14:editId="11883711">
                <wp:extent cx="2375535" cy="969645"/>
                <wp:effectExtent l="0" t="0" r="5715" b="1905"/>
                <wp:docPr id="1006932354" name="Group 32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5535" cy="969645"/>
                          <a:chOff x="0" y="0"/>
                          <a:chExt cx="23752" cy="9698"/>
                        </a:xfrm>
                      </wpg:grpSpPr>
                      <wps:wsp>
                        <wps:cNvPr id="2074889590" name="Shape 1493"/>
                        <wps:cNvSpPr>
                          <a:spLocks/>
                        </wps:cNvSpPr>
                        <wps:spPr bwMode="auto">
                          <a:xfrm>
                            <a:off x="11" y="3090"/>
                            <a:ext cx="2629" cy="1336"/>
                          </a:xfrm>
                          <a:custGeom>
                            <a:avLst/>
                            <a:gdLst>
                              <a:gd name="T0" fmla="*/ 1854 w 262966"/>
                              <a:gd name="T1" fmla="*/ 0 h 133591"/>
                              <a:gd name="T2" fmla="*/ 3708 w 262966"/>
                              <a:gd name="T3" fmla="*/ 1867 h 133591"/>
                              <a:gd name="T4" fmla="*/ 105992 w 262966"/>
                              <a:gd name="T5" fmla="*/ 127274 h 133591"/>
                              <a:gd name="T6" fmla="*/ 131483 w 262966"/>
                              <a:gd name="T7" fmla="*/ 129857 h 133591"/>
                              <a:gd name="T8" fmla="*/ 156971 w 262966"/>
                              <a:gd name="T9" fmla="*/ 127274 h 133591"/>
                              <a:gd name="T10" fmla="*/ 259258 w 262966"/>
                              <a:gd name="T11" fmla="*/ 1867 h 133591"/>
                              <a:gd name="T12" fmla="*/ 261112 w 262966"/>
                              <a:gd name="T13" fmla="*/ 0 h 133591"/>
                              <a:gd name="T14" fmla="*/ 262966 w 262966"/>
                              <a:gd name="T15" fmla="*/ 1867 h 133591"/>
                              <a:gd name="T16" fmla="*/ 157717 w 262966"/>
                              <a:gd name="T17" fmla="*/ 130907 h 133591"/>
                              <a:gd name="T18" fmla="*/ 131794 w 262966"/>
                              <a:gd name="T19" fmla="*/ 133534 h 133591"/>
                              <a:gd name="T20" fmla="*/ 131737 w 262966"/>
                              <a:gd name="T21" fmla="*/ 133591 h 133591"/>
                              <a:gd name="T22" fmla="*/ 131483 w 262966"/>
                              <a:gd name="T23" fmla="*/ 133565 h 133591"/>
                              <a:gd name="T24" fmla="*/ 131229 w 262966"/>
                              <a:gd name="T25" fmla="*/ 133591 h 133591"/>
                              <a:gd name="T26" fmla="*/ 131172 w 262966"/>
                              <a:gd name="T27" fmla="*/ 133534 h 133591"/>
                              <a:gd name="T28" fmla="*/ 105245 w 262966"/>
                              <a:gd name="T29" fmla="*/ 130907 h 133591"/>
                              <a:gd name="T30" fmla="*/ 0 w 262966"/>
                              <a:gd name="T31" fmla="*/ 1867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38"/>
                                  <a:pt x="3708" y="1867"/>
                                </a:cubicBezTo>
                                <a:cubicBezTo>
                                  <a:pt x="3708" y="63552"/>
                                  <a:pt x="47746" y="115301"/>
                                  <a:pt x="105992" y="127274"/>
                                </a:cubicBezTo>
                                <a:lnTo>
                                  <a:pt x="131483" y="129857"/>
                                </a:lnTo>
                                <a:lnTo>
                                  <a:pt x="156971" y="127274"/>
                                </a:lnTo>
                                <a:cubicBezTo>
                                  <a:pt x="215211" y="115301"/>
                                  <a:pt x="259258" y="63552"/>
                                  <a:pt x="259258" y="1867"/>
                                </a:cubicBezTo>
                                <a:cubicBezTo>
                                  <a:pt x="259258" y="838"/>
                                  <a:pt x="260083" y="0"/>
                                  <a:pt x="261112" y="0"/>
                                </a:cubicBezTo>
                                <a:cubicBezTo>
                                  <a:pt x="262128" y="0"/>
                                  <a:pt x="262966" y="838"/>
                                  <a:pt x="262966" y="1867"/>
                                </a:cubicBezTo>
                                <a:cubicBezTo>
                                  <a:pt x="262966" y="65342"/>
                                  <a:pt x="217645" y="118587"/>
                                  <a:pt x="157717" y="130907"/>
                                </a:cubicBezTo>
                                <a:lnTo>
                                  <a:pt x="131794" y="133534"/>
                                </a:lnTo>
                                <a:lnTo>
                                  <a:pt x="131737" y="133591"/>
                                </a:lnTo>
                                <a:lnTo>
                                  <a:pt x="131483" y="133565"/>
                                </a:lnTo>
                                <a:lnTo>
                                  <a:pt x="131229" y="133591"/>
                                </a:lnTo>
                                <a:lnTo>
                                  <a:pt x="131172" y="133534"/>
                                </a:lnTo>
                                <a:lnTo>
                                  <a:pt x="105245" y="130907"/>
                                </a:lnTo>
                                <a:cubicBezTo>
                                  <a:pt x="45311" y="118587"/>
                                  <a:pt x="0" y="65342"/>
                                  <a:pt x="0" y="1867"/>
                                </a:cubicBezTo>
                                <a:cubicBezTo>
                                  <a:pt x="0" y="838"/>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7831756" name="Shape 1494"/>
                        <wps:cNvSpPr>
                          <a:spLocks/>
                        </wps:cNvSpPr>
                        <wps:spPr bwMode="auto">
                          <a:xfrm>
                            <a:off x="0" y="1796"/>
                            <a:ext cx="2640" cy="1336"/>
                          </a:xfrm>
                          <a:custGeom>
                            <a:avLst/>
                            <a:gdLst>
                              <a:gd name="T0" fmla="*/ 131737 w 264084"/>
                              <a:gd name="T1" fmla="*/ 0 h 133604"/>
                              <a:gd name="T2" fmla="*/ 132043 w 264084"/>
                              <a:gd name="T3" fmla="*/ 304 h 133604"/>
                              <a:gd name="T4" fmla="*/ 132347 w 264084"/>
                              <a:gd name="T5" fmla="*/ 0 h 133604"/>
                              <a:gd name="T6" fmla="*/ 264084 w 264084"/>
                              <a:gd name="T7" fmla="*/ 131737 h 133604"/>
                              <a:gd name="T8" fmla="*/ 262230 w 264084"/>
                              <a:gd name="T9" fmla="*/ 133604 h 133604"/>
                              <a:gd name="T10" fmla="*/ 260375 w 264084"/>
                              <a:gd name="T11" fmla="*/ 131737 h 133604"/>
                              <a:gd name="T12" fmla="*/ 132347 w 264084"/>
                              <a:gd name="T13" fmla="*/ 3708 h 133604"/>
                              <a:gd name="T14" fmla="*/ 132043 w 264084"/>
                              <a:gd name="T15" fmla="*/ 3405 h 133604"/>
                              <a:gd name="T16" fmla="*/ 131737 w 264084"/>
                              <a:gd name="T17" fmla="*/ 3708 h 133604"/>
                              <a:gd name="T18" fmla="*/ 3708 w 264084"/>
                              <a:gd name="T19" fmla="*/ 131737 h 133604"/>
                              <a:gd name="T20" fmla="*/ 1854 w 264084"/>
                              <a:gd name="T21" fmla="*/ 133604 h 133604"/>
                              <a:gd name="T22" fmla="*/ 0 w 264084"/>
                              <a:gd name="T23" fmla="*/ 131737 h 133604"/>
                              <a:gd name="T24" fmla="*/ 131737 w 264084"/>
                              <a:gd name="T25" fmla="*/ 0 h 133604"/>
                              <a:gd name="T26" fmla="*/ 0 w 264084"/>
                              <a:gd name="T27" fmla="*/ 0 h 133604"/>
                              <a:gd name="T28" fmla="*/ 264084 w 264084"/>
                              <a:gd name="T29"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84" h="133604">
                                <a:moveTo>
                                  <a:pt x="131737" y="0"/>
                                </a:moveTo>
                                <a:lnTo>
                                  <a:pt x="132043" y="304"/>
                                </a:lnTo>
                                <a:lnTo>
                                  <a:pt x="132347" y="0"/>
                                </a:lnTo>
                                <a:cubicBezTo>
                                  <a:pt x="204889" y="0"/>
                                  <a:pt x="264084" y="59182"/>
                                  <a:pt x="264084" y="131737"/>
                                </a:cubicBezTo>
                                <a:cubicBezTo>
                                  <a:pt x="264084" y="132766"/>
                                  <a:pt x="263258" y="133604"/>
                                  <a:pt x="262230" y="133604"/>
                                </a:cubicBezTo>
                                <a:cubicBezTo>
                                  <a:pt x="261214" y="133604"/>
                                  <a:pt x="260375" y="132766"/>
                                  <a:pt x="260375" y="131737"/>
                                </a:cubicBezTo>
                                <a:cubicBezTo>
                                  <a:pt x="260375" y="61227"/>
                                  <a:pt x="202857" y="3708"/>
                                  <a:pt x="132347" y="3708"/>
                                </a:cubicBezTo>
                                <a:lnTo>
                                  <a:pt x="132043" y="3405"/>
                                </a:lnTo>
                                <a:lnTo>
                                  <a:pt x="131737" y="3708"/>
                                </a:lnTo>
                                <a:cubicBezTo>
                                  <a:pt x="61227" y="3708"/>
                                  <a:pt x="3708" y="61227"/>
                                  <a:pt x="3708" y="131737"/>
                                </a:cubicBezTo>
                                <a:cubicBezTo>
                                  <a:pt x="3708" y="132766"/>
                                  <a:pt x="2883" y="133604"/>
                                  <a:pt x="1854" y="133604"/>
                                </a:cubicBezTo>
                                <a:cubicBezTo>
                                  <a:pt x="838" y="133604"/>
                                  <a:pt x="0" y="132766"/>
                                  <a:pt x="0" y="131737"/>
                                </a:cubicBezTo>
                                <a:cubicBezTo>
                                  <a:pt x="0" y="59182"/>
                                  <a:pt x="59195" y="0"/>
                                  <a:pt x="13173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943233" name="Rectangle 1495"/>
                        <wps:cNvSpPr>
                          <a:spLocks noChangeArrowheads="1"/>
                        </wps:cNvSpPr>
                        <wps:spPr bwMode="auto">
                          <a:xfrm>
                            <a:off x="1072" y="2558"/>
                            <a:ext cx="629"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AEDD1" w14:textId="77777777" w:rsidR="00000000" w:rsidRDefault="00000000">
                              <w:pPr>
                                <w:spacing w:after="160" w:line="256" w:lineRule="auto"/>
                                <w:ind w:left="0" w:firstLine="0"/>
                                <w:jc w:val="left"/>
                              </w:pPr>
                              <w:r>
                                <w:rPr>
                                  <w:rFonts w:ascii="Cambria" w:eastAsia="Cambria" w:hAnsi="Cambria" w:cs="Cambria"/>
                                  <w:i/>
                                  <w:sz w:val="16"/>
                                </w:rPr>
                                <w:t>z</w:t>
                              </w:r>
                            </w:p>
                          </w:txbxContent>
                        </wps:txbx>
                        <wps:bodyPr rot="0" vert="horz" wrap="square" lIns="0" tIns="0" rIns="0" bIns="0" anchor="t" anchorCtr="0" upright="1">
                          <a:noAutofit/>
                        </wps:bodyPr>
                      </wps:wsp>
                      <wps:wsp>
                        <wps:cNvPr id="961793607" name="Shape 1496"/>
                        <wps:cNvSpPr>
                          <a:spLocks/>
                        </wps:cNvSpPr>
                        <wps:spPr bwMode="auto">
                          <a:xfrm>
                            <a:off x="5285" y="3090"/>
                            <a:ext cx="2630" cy="1336"/>
                          </a:xfrm>
                          <a:custGeom>
                            <a:avLst/>
                            <a:gdLst>
                              <a:gd name="T0" fmla="*/ 1854 w 262966"/>
                              <a:gd name="T1" fmla="*/ 0 h 133591"/>
                              <a:gd name="T2" fmla="*/ 3708 w 262966"/>
                              <a:gd name="T3" fmla="*/ 1867 h 133591"/>
                              <a:gd name="T4" fmla="*/ 105992 w 262966"/>
                              <a:gd name="T5" fmla="*/ 127274 h 133591"/>
                              <a:gd name="T6" fmla="*/ 131483 w 262966"/>
                              <a:gd name="T7" fmla="*/ 129857 h 133591"/>
                              <a:gd name="T8" fmla="*/ 156975 w 262966"/>
                              <a:gd name="T9" fmla="*/ 127274 h 133591"/>
                              <a:gd name="T10" fmla="*/ 259258 w 262966"/>
                              <a:gd name="T11" fmla="*/ 1867 h 133591"/>
                              <a:gd name="T12" fmla="*/ 261112 w 262966"/>
                              <a:gd name="T13" fmla="*/ 0 h 133591"/>
                              <a:gd name="T14" fmla="*/ 262966 w 262966"/>
                              <a:gd name="T15" fmla="*/ 1867 h 133591"/>
                              <a:gd name="T16" fmla="*/ 157717 w 262966"/>
                              <a:gd name="T17" fmla="*/ 130907 h 133591"/>
                              <a:gd name="T18" fmla="*/ 131794 w 262966"/>
                              <a:gd name="T19" fmla="*/ 133534 h 133591"/>
                              <a:gd name="T20" fmla="*/ 131737 w 262966"/>
                              <a:gd name="T21" fmla="*/ 133591 h 133591"/>
                              <a:gd name="T22" fmla="*/ 131483 w 262966"/>
                              <a:gd name="T23" fmla="*/ 133565 h 133591"/>
                              <a:gd name="T24" fmla="*/ 131229 w 262966"/>
                              <a:gd name="T25" fmla="*/ 133591 h 133591"/>
                              <a:gd name="T26" fmla="*/ 131172 w 262966"/>
                              <a:gd name="T27" fmla="*/ 133534 h 133591"/>
                              <a:gd name="T28" fmla="*/ 105249 w 262966"/>
                              <a:gd name="T29" fmla="*/ 130907 h 133591"/>
                              <a:gd name="T30" fmla="*/ 0 w 262966"/>
                              <a:gd name="T31" fmla="*/ 1867 h 133591"/>
                              <a:gd name="T32" fmla="*/ 1854 w 262966"/>
                              <a:gd name="T33" fmla="*/ 0 h 133591"/>
                              <a:gd name="T34" fmla="*/ 0 w 262966"/>
                              <a:gd name="T35" fmla="*/ 0 h 133591"/>
                              <a:gd name="T36" fmla="*/ 262966 w 262966"/>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591">
                                <a:moveTo>
                                  <a:pt x="1854" y="0"/>
                                </a:moveTo>
                                <a:cubicBezTo>
                                  <a:pt x="2870" y="0"/>
                                  <a:pt x="3708" y="838"/>
                                  <a:pt x="3708" y="1867"/>
                                </a:cubicBezTo>
                                <a:cubicBezTo>
                                  <a:pt x="3708" y="63552"/>
                                  <a:pt x="47746" y="115301"/>
                                  <a:pt x="105992" y="127274"/>
                                </a:cubicBezTo>
                                <a:lnTo>
                                  <a:pt x="131483" y="129857"/>
                                </a:lnTo>
                                <a:lnTo>
                                  <a:pt x="156975" y="127274"/>
                                </a:lnTo>
                                <a:cubicBezTo>
                                  <a:pt x="215220" y="115301"/>
                                  <a:pt x="259258" y="63552"/>
                                  <a:pt x="259258" y="1867"/>
                                </a:cubicBezTo>
                                <a:cubicBezTo>
                                  <a:pt x="259258" y="838"/>
                                  <a:pt x="260096" y="0"/>
                                  <a:pt x="261112" y="0"/>
                                </a:cubicBezTo>
                                <a:cubicBezTo>
                                  <a:pt x="262141" y="0"/>
                                  <a:pt x="262966" y="838"/>
                                  <a:pt x="262966" y="1867"/>
                                </a:cubicBezTo>
                                <a:cubicBezTo>
                                  <a:pt x="262966" y="65342"/>
                                  <a:pt x="217645" y="118587"/>
                                  <a:pt x="157717" y="130907"/>
                                </a:cubicBezTo>
                                <a:lnTo>
                                  <a:pt x="131794" y="133534"/>
                                </a:lnTo>
                                <a:lnTo>
                                  <a:pt x="131737" y="133591"/>
                                </a:lnTo>
                                <a:lnTo>
                                  <a:pt x="131483" y="133565"/>
                                </a:lnTo>
                                <a:lnTo>
                                  <a:pt x="131229" y="133591"/>
                                </a:lnTo>
                                <a:lnTo>
                                  <a:pt x="131172" y="133534"/>
                                </a:lnTo>
                                <a:lnTo>
                                  <a:pt x="105249" y="130907"/>
                                </a:lnTo>
                                <a:cubicBezTo>
                                  <a:pt x="45321" y="118587"/>
                                  <a:pt x="0" y="65342"/>
                                  <a:pt x="0" y="1867"/>
                                </a:cubicBezTo>
                                <a:cubicBezTo>
                                  <a:pt x="0" y="838"/>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5807238" name="Shape 1497"/>
                        <wps:cNvSpPr>
                          <a:spLocks/>
                        </wps:cNvSpPr>
                        <wps:spPr bwMode="auto">
                          <a:xfrm>
                            <a:off x="5285" y="1796"/>
                            <a:ext cx="2630" cy="1336"/>
                          </a:xfrm>
                          <a:custGeom>
                            <a:avLst/>
                            <a:gdLst>
                              <a:gd name="T0" fmla="*/ 131229 w 262966"/>
                              <a:gd name="T1" fmla="*/ 0 h 133604"/>
                              <a:gd name="T2" fmla="*/ 131483 w 262966"/>
                              <a:gd name="T3" fmla="*/ 26 h 133604"/>
                              <a:gd name="T4" fmla="*/ 131737 w 262966"/>
                              <a:gd name="T5" fmla="*/ 0 h 133604"/>
                              <a:gd name="T6" fmla="*/ 131794 w 262966"/>
                              <a:gd name="T7" fmla="*/ 57 h 133604"/>
                              <a:gd name="T8" fmla="*/ 157717 w 262966"/>
                              <a:gd name="T9" fmla="*/ 2685 h 133604"/>
                              <a:gd name="T10" fmla="*/ 262966 w 262966"/>
                              <a:gd name="T11" fmla="*/ 131737 h 133604"/>
                              <a:gd name="T12" fmla="*/ 261112 w 262966"/>
                              <a:gd name="T13" fmla="*/ 133604 h 133604"/>
                              <a:gd name="T14" fmla="*/ 259258 w 262966"/>
                              <a:gd name="T15" fmla="*/ 131737 h 133604"/>
                              <a:gd name="T16" fmla="*/ 156975 w 262966"/>
                              <a:gd name="T17" fmla="*/ 6318 h 133604"/>
                              <a:gd name="T18" fmla="*/ 131483 w 262966"/>
                              <a:gd name="T19" fmla="*/ 3734 h 133604"/>
                              <a:gd name="T20" fmla="*/ 105992 w 262966"/>
                              <a:gd name="T21" fmla="*/ 6318 h 133604"/>
                              <a:gd name="T22" fmla="*/ 3708 w 262966"/>
                              <a:gd name="T23" fmla="*/ 131737 h 133604"/>
                              <a:gd name="T24" fmla="*/ 1854 w 262966"/>
                              <a:gd name="T25" fmla="*/ 133604 h 133604"/>
                              <a:gd name="T26" fmla="*/ 0 w 262966"/>
                              <a:gd name="T27" fmla="*/ 131737 h 133604"/>
                              <a:gd name="T28" fmla="*/ 105249 w 262966"/>
                              <a:gd name="T29" fmla="*/ 2685 h 133604"/>
                              <a:gd name="T30" fmla="*/ 131172 w 262966"/>
                              <a:gd name="T31" fmla="*/ 57 h 133604"/>
                              <a:gd name="T32" fmla="*/ 131229 w 262966"/>
                              <a:gd name="T33" fmla="*/ 0 h 133604"/>
                              <a:gd name="T34" fmla="*/ 0 w 262966"/>
                              <a:gd name="T35" fmla="*/ 0 h 133604"/>
                              <a:gd name="T36" fmla="*/ 262966 w 262966"/>
                              <a:gd name="T37"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604">
                                <a:moveTo>
                                  <a:pt x="131229" y="0"/>
                                </a:moveTo>
                                <a:lnTo>
                                  <a:pt x="131483" y="26"/>
                                </a:lnTo>
                                <a:lnTo>
                                  <a:pt x="131737" y="0"/>
                                </a:lnTo>
                                <a:lnTo>
                                  <a:pt x="131794" y="57"/>
                                </a:lnTo>
                                <a:lnTo>
                                  <a:pt x="157717" y="2685"/>
                                </a:lnTo>
                                <a:cubicBezTo>
                                  <a:pt x="217645" y="15005"/>
                                  <a:pt x="262966" y="68251"/>
                                  <a:pt x="262966" y="131737"/>
                                </a:cubicBezTo>
                                <a:cubicBezTo>
                                  <a:pt x="262966" y="132766"/>
                                  <a:pt x="262141" y="133604"/>
                                  <a:pt x="261112" y="133604"/>
                                </a:cubicBezTo>
                                <a:cubicBezTo>
                                  <a:pt x="260096" y="133604"/>
                                  <a:pt x="259258" y="132766"/>
                                  <a:pt x="259258" y="131737"/>
                                </a:cubicBezTo>
                                <a:cubicBezTo>
                                  <a:pt x="259258" y="70041"/>
                                  <a:pt x="215220" y="18291"/>
                                  <a:pt x="156975" y="6318"/>
                                </a:cubicBezTo>
                                <a:lnTo>
                                  <a:pt x="131483" y="3734"/>
                                </a:lnTo>
                                <a:lnTo>
                                  <a:pt x="105992" y="6318"/>
                                </a:lnTo>
                                <a:cubicBezTo>
                                  <a:pt x="47746" y="18291"/>
                                  <a:pt x="3708" y="70041"/>
                                  <a:pt x="3708" y="131737"/>
                                </a:cubicBezTo>
                                <a:cubicBezTo>
                                  <a:pt x="3708" y="132766"/>
                                  <a:pt x="2870" y="133604"/>
                                  <a:pt x="1854" y="133604"/>
                                </a:cubicBezTo>
                                <a:cubicBezTo>
                                  <a:pt x="826" y="133604"/>
                                  <a:pt x="0" y="132766"/>
                                  <a:pt x="0" y="131737"/>
                                </a:cubicBezTo>
                                <a:cubicBezTo>
                                  <a:pt x="0" y="68251"/>
                                  <a:pt x="45321" y="15005"/>
                                  <a:pt x="105249" y="2685"/>
                                </a:cubicBezTo>
                                <a:lnTo>
                                  <a:pt x="131172" y="57"/>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782655" name="Rectangle 1498"/>
                        <wps:cNvSpPr>
                          <a:spLocks noChangeArrowheads="1"/>
                        </wps:cNvSpPr>
                        <wps:spPr bwMode="auto">
                          <a:xfrm>
                            <a:off x="6313" y="2558"/>
                            <a:ext cx="77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DE5E9" w14:textId="77777777" w:rsidR="00000000" w:rsidRDefault="00000000">
                              <w:pPr>
                                <w:spacing w:after="160" w:line="256" w:lineRule="auto"/>
                                <w:ind w:left="0" w:firstLine="0"/>
                                <w:jc w:val="left"/>
                              </w:pPr>
                              <w:r>
                                <w:rPr>
                                  <w:rFonts w:ascii="Cambria" w:eastAsia="Cambria" w:hAnsi="Cambria" w:cs="Cambria"/>
                                  <w:i/>
                                  <w:sz w:val="16"/>
                                </w:rPr>
                                <w:t>x</w:t>
                              </w:r>
                            </w:p>
                          </w:txbxContent>
                        </wps:txbx>
                        <wps:bodyPr rot="0" vert="horz" wrap="square" lIns="0" tIns="0" rIns="0" bIns="0" anchor="t" anchorCtr="0" upright="1">
                          <a:noAutofit/>
                        </wps:bodyPr>
                      </wps:wsp>
                      <wps:wsp>
                        <wps:cNvPr id="855851348" name="Shape 1499"/>
                        <wps:cNvSpPr>
                          <a:spLocks/>
                        </wps:cNvSpPr>
                        <wps:spPr bwMode="auto">
                          <a:xfrm>
                            <a:off x="11" y="8364"/>
                            <a:ext cx="2629" cy="1334"/>
                          </a:xfrm>
                          <a:custGeom>
                            <a:avLst/>
                            <a:gdLst>
                              <a:gd name="T0" fmla="*/ 1854 w 262966"/>
                              <a:gd name="T1" fmla="*/ 0 h 133351"/>
                              <a:gd name="T2" fmla="*/ 3708 w 262966"/>
                              <a:gd name="T3" fmla="*/ 1854 h 133351"/>
                              <a:gd name="T4" fmla="*/ 105992 w 262966"/>
                              <a:gd name="T5" fmla="*/ 127273 h 133351"/>
                              <a:gd name="T6" fmla="*/ 131483 w 262966"/>
                              <a:gd name="T7" fmla="*/ 129857 h 133351"/>
                              <a:gd name="T8" fmla="*/ 156971 w 262966"/>
                              <a:gd name="T9" fmla="*/ 127273 h 133351"/>
                              <a:gd name="T10" fmla="*/ 259258 w 262966"/>
                              <a:gd name="T11" fmla="*/ 1854 h 133351"/>
                              <a:gd name="T12" fmla="*/ 261112 w 262966"/>
                              <a:gd name="T13" fmla="*/ 0 h 133351"/>
                              <a:gd name="T14" fmla="*/ 262966 w 262966"/>
                              <a:gd name="T15" fmla="*/ 1854 h 133351"/>
                              <a:gd name="T16" fmla="*/ 157717 w 262966"/>
                              <a:gd name="T17" fmla="*/ 130906 h 133351"/>
                              <a:gd name="T18" fmla="*/ 133601 w 262966"/>
                              <a:gd name="T19" fmla="*/ 133351 h 133351"/>
                              <a:gd name="T20" fmla="*/ 131978 w 262966"/>
                              <a:gd name="T21" fmla="*/ 133351 h 133351"/>
                              <a:gd name="T22" fmla="*/ 130989 w 262966"/>
                              <a:gd name="T23" fmla="*/ 133351 h 133351"/>
                              <a:gd name="T24" fmla="*/ 129364 w 262966"/>
                              <a:gd name="T25" fmla="*/ 133351 h 133351"/>
                              <a:gd name="T26" fmla="*/ 105245 w 262966"/>
                              <a:gd name="T27" fmla="*/ 130906 h 133351"/>
                              <a:gd name="T28" fmla="*/ 0 w 262966"/>
                              <a:gd name="T29" fmla="*/ 1854 h 133351"/>
                              <a:gd name="T30" fmla="*/ 1854 w 262966"/>
                              <a:gd name="T31" fmla="*/ 0 h 133351"/>
                              <a:gd name="T32" fmla="*/ 0 w 262966"/>
                              <a:gd name="T33" fmla="*/ 0 h 133351"/>
                              <a:gd name="T34" fmla="*/ 262966 w 262966"/>
                              <a:gd name="T35" fmla="*/ 133351 h 133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66" h="133351">
                                <a:moveTo>
                                  <a:pt x="1854" y="0"/>
                                </a:moveTo>
                                <a:cubicBezTo>
                                  <a:pt x="2870" y="0"/>
                                  <a:pt x="3708" y="826"/>
                                  <a:pt x="3708" y="1854"/>
                                </a:cubicBezTo>
                                <a:cubicBezTo>
                                  <a:pt x="3708" y="63540"/>
                                  <a:pt x="47746" y="115298"/>
                                  <a:pt x="105992" y="127273"/>
                                </a:cubicBezTo>
                                <a:lnTo>
                                  <a:pt x="131483" y="129857"/>
                                </a:lnTo>
                                <a:lnTo>
                                  <a:pt x="156971" y="127273"/>
                                </a:lnTo>
                                <a:cubicBezTo>
                                  <a:pt x="215211" y="115298"/>
                                  <a:pt x="259258" y="63540"/>
                                  <a:pt x="259258" y="1854"/>
                                </a:cubicBezTo>
                                <a:cubicBezTo>
                                  <a:pt x="259258" y="826"/>
                                  <a:pt x="260083" y="0"/>
                                  <a:pt x="261112" y="0"/>
                                </a:cubicBezTo>
                                <a:cubicBezTo>
                                  <a:pt x="262128" y="0"/>
                                  <a:pt x="262966" y="826"/>
                                  <a:pt x="262966" y="1854"/>
                                </a:cubicBezTo>
                                <a:cubicBezTo>
                                  <a:pt x="262966" y="65329"/>
                                  <a:pt x="217645" y="118584"/>
                                  <a:pt x="157717" y="130906"/>
                                </a:cubicBezTo>
                                <a:lnTo>
                                  <a:pt x="133601" y="133351"/>
                                </a:lnTo>
                                <a:lnTo>
                                  <a:pt x="131978" y="133351"/>
                                </a:lnTo>
                                <a:lnTo>
                                  <a:pt x="130989" y="133351"/>
                                </a:lnTo>
                                <a:lnTo>
                                  <a:pt x="129364" y="133351"/>
                                </a:lnTo>
                                <a:lnTo>
                                  <a:pt x="105245" y="130906"/>
                                </a:lnTo>
                                <a:cubicBezTo>
                                  <a:pt x="45311" y="118584"/>
                                  <a:pt x="0" y="65329"/>
                                  <a:pt x="0" y="1854"/>
                                </a:cubicBezTo>
                                <a:cubicBezTo>
                                  <a:pt x="0" y="826"/>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7448259" name="Shape 1500"/>
                        <wps:cNvSpPr>
                          <a:spLocks/>
                        </wps:cNvSpPr>
                        <wps:spPr bwMode="auto">
                          <a:xfrm>
                            <a:off x="0" y="7071"/>
                            <a:ext cx="2640" cy="1336"/>
                          </a:xfrm>
                          <a:custGeom>
                            <a:avLst/>
                            <a:gdLst>
                              <a:gd name="T0" fmla="*/ 131737 w 264084"/>
                              <a:gd name="T1" fmla="*/ 0 h 133604"/>
                              <a:gd name="T2" fmla="*/ 132043 w 264084"/>
                              <a:gd name="T3" fmla="*/ 304 h 133604"/>
                              <a:gd name="T4" fmla="*/ 132347 w 264084"/>
                              <a:gd name="T5" fmla="*/ 0 h 133604"/>
                              <a:gd name="T6" fmla="*/ 264084 w 264084"/>
                              <a:gd name="T7" fmla="*/ 131737 h 133604"/>
                              <a:gd name="T8" fmla="*/ 262230 w 264084"/>
                              <a:gd name="T9" fmla="*/ 133604 h 133604"/>
                              <a:gd name="T10" fmla="*/ 260375 w 264084"/>
                              <a:gd name="T11" fmla="*/ 131737 h 133604"/>
                              <a:gd name="T12" fmla="*/ 132347 w 264084"/>
                              <a:gd name="T13" fmla="*/ 3708 h 133604"/>
                              <a:gd name="T14" fmla="*/ 132043 w 264084"/>
                              <a:gd name="T15" fmla="*/ 3405 h 133604"/>
                              <a:gd name="T16" fmla="*/ 131737 w 264084"/>
                              <a:gd name="T17" fmla="*/ 3708 h 133604"/>
                              <a:gd name="T18" fmla="*/ 3708 w 264084"/>
                              <a:gd name="T19" fmla="*/ 131737 h 133604"/>
                              <a:gd name="T20" fmla="*/ 1854 w 264084"/>
                              <a:gd name="T21" fmla="*/ 133604 h 133604"/>
                              <a:gd name="T22" fmla="*/ 0 w 264084"/>
                              <a:gd name="T23" fmla="*/ 131737 h 133604"/>
                              <a:gd name="T24" fmla="*/ 131737 w 264084"/>
                              <a:gd name="T25" fmla="*/ 0 h 133604"/>
                              <a:gd name="T26" fmla="*/ 0 w 264084"/>
                              <a:gd name="T27" fmla="*/ 0 h 133604"/>
                              <a:gd name="T28" fmla="*/ 264084 w 264084"/>
                              <a:gd name="T29"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84" h="133604">
                                <a:moveTo>
                                  <a:pt x="131737" y="0"/>
                                </a:moveTo>
                                <a:lnTo>
                                  <a:pt x="132043" y="304"/>
                                </a:lnTo>
                                <a:lnTo>
                                  <a:pt x="132347" y="0"/>
                                </a:lnTo>
                                <a:cubicBezTo>
                                  <a:pt x="204889" y="0"/>
                                  <a:pt x="264084" y="59195"/>
                                  <a:pt x="264084" y="131737"/>
                                </a:cubicBezTo>
                                <a:cubicBezTo>
                                  <a:pt x="264084" y="132766"/>
                                  <a:pt x="263258" y="133604"/>
                                  <a:pt x="262230" y="133604"/>
                                </a:cubicBezTo>
                                <a:cubicBezTo>
                                  <a:pt x="261214" y="133604"/>
                                  <a:pt x="260375" y="132766"/>
                                  <a:pt x="260375" y="131737"/>
                                </a:cubicBezTo>
                                <a:cubicBezTo>
                                  <a:pt x="260375" y="61227"/>
                                  <a:pt x="202857" y="3708"/>
                                  <a:pt x="132347" y="3708"/>
                                </a:cubicBezTo>
                                <a:lnTo>
                                  <a:pt x="132043" y="3405"/>
                                </a:lnTo>
                                <a:lnTo>
                                  <a:pt x="131737" y="3708"/>
                                </a:lnTo>
                                <a:cubicBezTo>
                                  <a:pt x="61227" y="3708"/>
                                  <a:pt x="3708" y="61227"/>
                                  <a:pt x="3708" y="131737"/>
                                </a:cubicBezTo>
                                <a:cubicBezTo>
                                  <a:pt x="3708" y="132766"/>
                                  <a:pt x="2883" y="133604"/>
                                  <a:pt x="1854" y="133604"/>
                                </a:cubicBezTo>
                                <a:cubicBezTo>
                                  <a:pt x="838" y="133604"/>
                                  <a:pt x="0" y="132766"/>
                                  <a:pt x="0" y="131737"/>
                                </a:cubicBezTo>
                                <a:cubicBezTo>
                                  <a:pt x="0" y="59195"/>
                                  <a:pt x="59195" y="0"/>
                                  <a:pt x="13173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9921323" name="Rectangle 1501"/>
                        <wps:cNvSpPr>
                          <a:spLocks noChangeArrowheads="1"/>
                        </wps:cNvSpPr>
                        <wps:spPr bwMode="auto">
                          <a:xfrm>
                            <a:off x="949" y="7843"/>
                            <a:ext cx="968"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B31CF" w14:textId="77777777" w:rsidR="00000000" w:rsidRDefault="00000000">
                              <w:pPr>
                                <w:spacing w:after="160" w:line="256" w:lineRule="auto"/>
                                <w:ind w:left="0" w:firstLine="0"/>
                                <w:jc w:val="left"/>
                              </w:pPr>
                              <w:r>
                                <w:rPr>
                                  <w:rFonts w:ascii="Cambria" w:eastAsia="Cambria" w:hAnsi="Cambria" w:cs="Cambria"/>
                                  <w:i/>
                                  <w:sz w:val="16"/>
                                </w:rPr>
                                <w:t>w</w:t>
                              </w:r>
                            </w:p>
                          </w:txbxContent>
                        </wps:txbx>
                        <wps:bodyPr rot="0" vert="horz" wrap="square" lIns="0" tIns="0" rIns="0" bIns="0" anchor="t" anchorCtr="0" upright="1">
                          <a:noAutofit/>
                        </wps:bodyPr>
                      </wps:wsp>
                      <wps:wsp>
                        <wps:cNvPr id="1439292256" name="Shape 1502"/>
                        <wps:cNvSpPr>
                          <a:spLocks/>
                        </wps:cNvSpPr>
                        <wps:spPr bwMode="auto">
                          <a:xfrm>
                            <a:off x="5285" y="8364"/>
                            <a:ext cx="2630" cy="1334"/>
                          </a:xfrm>
                          <a:custGeom>
                            <a:avLst/>
                            <a:gdLst>
                              <a:gd name="T0" fmla="*/ 1854 w 262966"/>
                              <a:gd name="T1" fmla="*/ 0 h 133351"/>
                              <a:gd name="T2" fmla="*/ 3708 w 262966"/>
                              <a:gd name="T3" fmla="*/ 1854 h 133351"/>
                              <a:gd name="T4" fmla="*/ 105992 w 262966"/>
                              <a:gd name="T5" fmla="*/ 127273 h 133351"/>
                              <a:gd name="T6" fmla="*/ 131483 w 262966"/>
                              <a:gd name="T7" fmla="*/ 129857 h 133351"/>
                              <a:gd name="T8" fmla="*/ 156975 w 262966"/>
                              <a:gd name="T9" fmla="*/ 127273 h 133351"/>
                              <a:gd name="T10" fmla="*/ 259258 w 262966"/>
                              <a:gd name="T11" fmla="*/ 1854 h 133351"/>
                              <a:gd name="T12" fmla="*/ 261112 w 262966"/>
                              <a:gd name="T13" fmla="*/ 0 h 133351"/>
                              <a:gd name="T14" fmla="*/ 262966 w 262966"/>
                              <a:gd name="T15" fmla="*/ 1854 h 133351"/>
                              <a:gd name="T16" fmla="*/ 157717 w 262966"/>
                              <a:gd name="T17" fmla="*/ 130906 h 133351"/>
                              <a:gd name="T18" fmla="*/ 133601 w 262966"/>
                              <a:gd name="T19" fmla="*/ 133351 h 133351"/>
                              <a:gd name="T20" fmla="*/ 131978 w 262966"/>
                              <a:gd name="T21" fmla="*/ 133351 h 133351"/>
                              <a:gd name="T22" fmla="*/ 130989 w 262966"/>
                              <a:gd name="T23" fmla="*/ 133351 h 133351"/>
                              <a:gd name="T24" fmla="*/ 129365 w 262966"/>
                              <a:gd name="T25" fmla="*/ 133351 h 133351"/>
                              <a:gd name="T26" fmla="*/ 105249 w 262966"/>
                              <a:gd name="T27" fmla="*/ 130906 h 133351"/>
                              <a:gd name="T28" fmla="*/ 0 w 262966"/>
                              <a:gd name="T29" fmla="*/ 1854 h 133351"/>
                              <a:gd name="T30" fmla="*/ 1854 w 262966"/>
                              <a:gd name="T31" fmla="*/ 0 h 133351"/>
                              <a:gd name="T32" fmla="*/ 0 w 262966"/>
                              <a:gd name="T33" fmla="*/ 0 h 133351"/>
                              <a:gd name="T34" fmla="*/ 262966 w 262966"/>
                              <a:gd name="T35" fmla="*/ 133351 h 133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66" h="133351">
                                <a:moveTo>
                                  <a:pt x="1854" y="0"/>
                                </a:moveTo>
                                <a:cubicBezTo>
                                  <a:pt x="2870" y="0"/>
                                  <a:pt x="3708" y="826"/>
                                  <a:pt x="3708" y="1854"/>
                                </a:cubicBezTo>
                                <a:cubicBezTo>
                                  <a:pt x="3708" y="63540"/>
                                  <a:pt x="47746" y="115298"/>
                                  <a:pt x="105992" y="127273"/>
                                </a:cubicBezTo>
                                <a:lnTo>
                                  <a:pt x="131483" y="129857"/>
                                </a:lnTo>
                                <a:lnTo>
                                  <a:pt x="156975" y="127273"/>
                                </a:lnTo>
                                <a:cubicBezTo>
                                  <a:pt x="215220" y="115298"/>
                                  <a:pt x="259258" y="63540"/>
                                  <a:pt x="259258" y="1854"/>
                                </a:cubicBezTo>
                                <a:cubicBezTo>
                                  <a:pt x="259258" y="826"/>
                                  <a:pt x="260096" y="0"/>
                                  <a:pt x="261112" y="0"/>
                                </a:cubicBezTo>
                                <a:cubicBezTo>
                                  <a:pt x="262141" y="0"/>
                                  <a:pt x="262966" y="826"/>
                                  <a:pt x="262966" y="1854"/>
                                </a:cubicBezTo>
                                <a:cubicBezTo>
                                  <a:pt x="262966" y="65329"/>
                                  <a:pt x="217645" y="118584"/>
                                  <a:pt x="157717" y="130906"/>
                                </a:cubicBezTo>
                                <a:lnTo>
                                  <a:pt x="133601" y="133351"/>
                                </a:lnTo>
                                <a:lnTo>
                                  <a:pt x="131978" y="133351"/>
                                </a:lnTo>
                                <a:lnTo>
                                  <a:pt x="130989" y="133351"/>
                                </a:lnTo>
                                <a:lnTo>
                                  <a:pt x="129365" y="133351"/>
                                </a:lnTo>
                                <a:lnTo>
                                  <a:pt x="105249" y="130906"/>
                                </a:lnTo>
                                <a:cubicBezTo>
                                  <a:pt x="45321" y="118584"/>
                                  <a:pt x="0" y="65329"/>
                                  <a:pt x="0" y="1854"/>
                                </a:cubicBezTo>
                                <a:cubicBezTo>
                                  <a:pt x="0" y="826"/>
                                  <a:pt x="826"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4059457" name="Shape 1503"/>
                        <wps:cNvSpPr>
                          <a:spLocks/>
                        </wps:cNvSpPr>
                        <wps:spPr bwMode="auto">
                          <a:xfrm>
                            <a:off x="5285" y="7071"/>
                            <a:ext cx="2630" cy="1336"/>
                          </a:xfrm>
                          <a:custGeom>
                            <a:avLst/>
                            <a:gdLst>
                              <a:gd name="T0" fmla="*/ 131229 w 262966"/>
                              <a:gd name="T1" fmla="*/ 0 h 133604"/>
                              <a:gd name="T2" fmla="*/ 131483 w 262966"/>
                              <a:gd name="T3" fmla="*/ 26 h 133604"/>
                              <a:gd name="T4" fmla="*/ 131737 w 262966"/>
                              <a:gd name="T5" fmla="*/ 0 h 133604"/>
                              <a:gd name="T6" fmla="*/ 131794 w 262966"/>
                              <a:gd name="T7" fmla="*/ 57 h 133604"/>
                              <a:gd name="T8" fmla="*/ 157717 w 262966"/>
                              <a:gd name="T9" fmla="*/ 2685 h 133604"/>
                              <a:gd name="T10" fmla="*/ 262966 w 262966"/>
                              <a:gd name="T11" fmla="*/ 131737 h 133604"/>
                              <a:gd name="T12" fmla="*/ 261112 w 262966"/>
                              <a:gd name="T13" fmla="*/ 133604 h 133604"/>
                              <a:gd name="T14" fmla="*/ 259258 w 262966"/>
                              <a:gd name="T15" fmla="*/ 131737 h 133604"/>
                              <a:gd name="T16" fmla="*/ 156975 w 262966"/>
                              <a:gd name="T17" fmla="*/ 6318 h 133604"/>
                              <a:gd name="T18" fmla="*/ 131483 w 262966"/>
                              <a:gd name="T19" fmla="*/ 3734 h 133604"/>
                              <a:gd name="T20" fmla="*/ 105992 w 262966"/>
                              <a:gd name="T21" fmla="*/ 6318 h 133604"/>
                              <a:gd name="T22" fmla="*/ 3708 w 262966"/>
                              <a:gd name="T23" fmla="*/ 131737 h 133604"/>
                              <a:gd name="T24" fmla="*/ 1854 w 262966"/>
                              <a:gd name="T25" fmla="*/ 133604 h 133604"/>
                              <a:gd name="T26" fmla="*/ 0 w 262966"/>
                              <a:gd name="T27" fmla="*/ 131737 h 133604"/>
                              <a:gd name="T28" fmla="*/ 105249 w 262966"/>
                              <a:gd name="T29" fmla="*/ 2685 h 133604"/>
                              <a:gd name="T30" fmla="*/ 131172 w 262966"/>
                              <a:gd name="T31" fmla="*/ 57 h 133604"/>
                              <a:gd name="T32" fmla="*/ 131229 w 262966"/>
                              <a:gd name="T33" fmla="*/ 0 h 133604"/>
                              <a:gd name="T34" fmla="*/ 0 w 262966"/>
                              <a:gd name="T35" fmla="*/ 0 h 133604"/>
                              <a:gd name="T36" fmla="*/ 262966 w 262966"/>
                              <a:gd name="T37"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66" h="133604">
                                <a:moveTo>
                                  <a:pt x="131229" y="0"/>
                                </a:moveTo>
                                <a:lnTo>
                                  <a:pt x="131483" y="26"/>
                                </a:lnTo>
                                <a:lnTo>
                                  <a:pt x="131737" y="0"/>
                                </a:lnTo>
                                <a:lnTo>
                                  <a:pt x="131794" y="57"/>
                                </a:lnTo>
                                <a:lnTo>
                                  <a:pt x="157717" y="2685"/>
                                </a:lnTo>
                                <a:cubicBezTo>
                                  <a:pt x="217645" y="15007"/>
                                  <a:pt x="262966" y="68263"/>
                                  <a:pt x="262966" y="131737"/>
                                </a:cubicBezTo>
                                <a:cubicBezTo>
                                  <a:pt x="262966" y="132766"/>
                                  <a:pt x="262141" y="133604"/>
                                  <a:pt x="261112" y="133604"/>
                                </a:cubicBezTo>
                                <a:cubicBezTo>
                                  <a:pt x="260096" y="133604"/>
                                  <a:pt x="259258" y="132766"/>
                                  <a:pt x="259258" y="131737"/>
                                </a:cubicBezTo>
                                <a:cubicBezTo>
                                  <a:pt x="259258" y="70041"/>
                                  <a:pt x="215220" y="18291"/>
                                  <a:pt x="156975" y="6318"/>
                                </a:cubicBezTo>
                                <a:lnTo>
                                  <a:pt x="131483" y="3734"/>
                                </a:lnTo>
                                <a:lnTo>
                                  <a:pt x="105992" y="6318"/>
                                </a:lnTo>
                                <a:cubicBezTo>
                                  <a:pt x="47746" y="18291"/>
                                  <a:pt x="3708" y="70041"/>
                                  <a:pt x="3708" y="131737"/>
                                </a:cubicBezTo>
                                <a:cubicBezTo>
                                  <a:pt x="3708" y="132766"/>
                                  <a:pt x="2870" y="133604"/>
                                  <a:pt x="1854" y="133604"/>
                                </a:cubicBezTo>
                                <a:cubicBezTo>
                                  <a:pt x="826" y="133604"/>
                                  <a:pt x="0" y="132766"/>
                                  <a:pt x="0" y="131737"/>
                                </a:cubicBezTo>
                                <a:cubicBezTo>
                                  <a:pt x="0" y="68263"/>
                                  <a:pt x="45321" y="15007"/>
                                  <a:pt x="105249" y="2685"/>
                                </a:cubicBezTo>
                                <a:lnTo>
                                  <a:pt x="131172" y="57"/>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5594273" name="Rectangle 1504"/>
                        <wps:cNvSpPr>
                          <a:spLocks noChangeArrowheads="1"/>
                        </wps:cNvSpPr>
                        <wps:spPr bwMode="auto">
                          <a:xfrm>
                            <a:off x="6336" y="7743"/>
                            <a:ext cx="662"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B7735" w14:textId="77777777" w:rsidR="00000000" w:rsidRDefault="00000000">
                              <w:pPr>
                                <w:spacing w:after="160" w:line="256" w:lineRule="auto"/>
                                <w:ind w:left="0" w:firstLine="0"/>
                                <w:jc w:val="left"/>
                              </w:pPr>
                              <w:r>
                                <w:rPr>
                                  <w:rFonts w:ascii="Cambria" w:eastAsia="Cambria" w:hAnsi="Cambria" w:cs="Cambria"/>
                                  <w:i/>
                                  <w:sz w:val="16"/>
                                </w:rPr>
                                <w:t>y</w:t>
                              </w:r>
                            </w:p>
                          </w:txbxContent>
                        </wps:txbx>
                        <wps:bodyPr rot="0" vert="horz" wrap="square" lIns="0" tIns="0" rIns="0" bIns="0" anchor="t" anchorCtr="0" upright="1">
                          <a:noAutofit/>
                        </wps:bodyPr>
                      </wps:wsp>
                      <wps:wsp>
                        <wps:cNvPr id="1012211983" name="Shape 1505"/>
                        <wps:cNvSpPr>
                          <a:spLocks/>
                        </wps:cNvSpPr>
                        <wps:spPr bwMode="auto">
                          <a:xfrm>
                            <a:off x="4948" y="2957"/>
                            <a:ext cx="369" cy="278"/>
                          </a:xfrm>
                          <a:custGeom>
                            <a:avLst/>
                            <a:gdLst>
                              <a:gd name="T0" fmla="*/ 0 w 36932"/>
                              <a:gd name="T1" fmla="*/ 0 h 27826"/>
                              <a:gd name="T2" fmla="*/ 36932 w 36932"/>
                              <a:gd name="T3" fmla="*/ 13818 h 27826"/>
                              <a:gd name="T4" fmla="*/ 36932 w 36932"/>
                              <a:gd name="T5" fmla="*/ 14008 h 27826"/>
                              <a:gd name="T6" fmla="*/ 0 w 36932"/>
                              <a:gd name="T7" fmla="*/ 27826 h 27826"/>
                              <a:gd name="T8" fmla="*/ 0 w 36932"/>
                              <a:gd name="T9" fmla="*/ 0 h 27826"/>
                              <a:gd name="T10" fmla="*/ 0 w 36932"/>
                              <a:gd name="T11" fmla="*/ 0 h 27826"/>
                              <a:gd name="T12" fmla="*/ 36932 w 36932"/>
                              <a:gd name="T13" fmla="*/ 27826 h 27826"/>
                            </a:gdLst>
                            <a:ahLst/>
                            <a:cxnLst>
                              <a:cxn ang="0">
                                <a:pos x="T0" y="T1"/>
                              </a:cxn>
                              <a:cxn ang="0">
                                <a:pos x="T2" y="T3"/>
                              </a:cxn>
                              <a:cxn ang="0">
                                <a:pos x="T4" y="T5"/>
                              </a:cxn>
                              <a:cxn ang="0">
                                <a:pos x="T6" y="T7"/>
                              </a:cxn>
                              <a:cxn ang="0">
                                <a:pos x="T8" y="T9"/>
                              </a:cxn>
                            </a:cxnLst>
                            <a:rect l="T10" t="T11" r="T12" b="T13"/>
                            <a:pathLst>
                              <a:path w="36932" h="27826">
                                <a:moveTo>
                                  <a:pt x="0" y="0"/>
                                </a:moveTo>
                                <a:cubicBezTo>
                                  <a:pt x="11697" y="6401"/>
                                  <a:pt x="24028" y="11036"/>
                                  <a:pt x="36932" y="13818"/>
                                </a:cubicBezTo>
                                <a:lnTo>
                                  <a:pt x="36932" y="14008"/>
                                </a:lnTo>
                                <a:cubicBezTo>
                                  <a:pt x="24028" y="16789"/>
                                  <a:pt x="11697"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0308080" name="Shape 1506"/>
                        <wps:cNvSpPr>
                          <a:spLocks/>
                        </wps:cNvSpPr>
                        <wps:spPr bwMode="auto">
                          <a:xfrm>
                            <a:off x="4948" y="8242"/>
                            <a:ext cx="369" cy="279"/>
                          </a:xfrm>
                          <a:custGeom>
                            <a:avLst/>
                            <a:gdLst>
                              <a:gd name="T0" fmla="*/ 0 w 36932"/>
                              <a:gd name="T1" fmla="*/ 0 h 27851"/>
                              <a:gd name="T2" fmla="*/ 36932 w 36932"/>
                              <a:gd name="T3" fmla="*/ 13830 h 27851"/>
                              <a:gd name="T4" fmla="*/ 36932 w 36932"/>
                              <a:gd name="T5" fmla="*/ 14021 h 27851"/>
                              <a:gd name="T6" fmla="*/ 0 w 36932"/>
                              <a:gd name="T7" fmla="*/ 27851 h 27851"/>
                              <a:gd name="T8" fmla="*/ 0 w 36932"/>
                              <a:gd name="T9" fmla="*/ 0 h 27851"/>
                              <a:gd name="T10" fmla="*/ 0 w 36932"/>
                              <a:gd name="T11" fmla="*/ 0 h 27851"/>
                              <a:gd name="T12" fmla="*/ 36932 w 36932"/>
                              <a:gd name="T13" fmla="*/ 27851 h 27851"/>
                            </a:gdLst>
                            <a:ahLst/>
                            <a:cxnLst>
                              <a:cxn ang="0">
                                <a:pos x="T0" y="T1"/>
                              </a:cxn>
                              <a:cxn ang="0">
                                <a:pos x="T2" y="T3"/>
                              </a:cxn>
                              <a:cxn ang="0">
                                <a:pos x="T4" y="T5"/>
                              </a:cxn>
                              <a:cxn ang="0">
                                <a:pos x="T6" y="T7"/>
                              </a:cxn>
                              <a:cxn ang="0">
                                <a:pos x="T8" y="T9"/>
                              </a:cxn>
                            </a:cxnLst>
                            <a:rect l="T10" t="T11" r="T12" b="T13"/>
                            <a:pathLst>
                              <a:path w="36932" h="27851">
                                <a:moveTo>
                                  <a:pt x="0" y="0"/>
                                </a:moveTo>
                                <a:cubicBezTo>
                                  <a:pt x="11697" y="6401"/>
                                  <a:pt x="24028" y="11049"/>
                                  <a:pt x="36932" y="13830"/>
                                </a:cubicBezTo>
                                <a:lnTo>
                                  <a:pt x="36932" y="14021"/>
                                </a:lnTo>
                                <a:cubicBezTo>
                                  <a:pt x="24028" y="16815"/>
                                  <a:pt x="11697" y="21438"/>
                                  <a:pt x="0" y="27851"/>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7548674" name="Shape 1507"/>
                        <wps:cNvSpPr>
                          <a:spLocks/>
                        </wps:cNvSpPr>
                        <wps:spPr bwMode="auto">
                          <a:xfrm>
                            <a:off x="1190" y="6725"/>
                            <a:ext cx="279" cy="370"/>
                          </a:xfrm>
                          <a:custGeom>
                            <a:avLst/>
                            <a:gdLst>
                              <a:gd name="T0" fmla="*/ 0 w 27826"/>
                              <a:gd name="T1" fmla="*/ 0 h 36932"/>
                              <a:gd name="T2" fmla="*/ 27826 w 27826"/>
                              <a:gd name="T3" fmla="*/ 0 h 36932"/>
                              <a:gd name="T4" fmla="*/ 13919 w 27826"/>
                              <a:gd name="T5" fmla="*/ 36932 h 36932"/>
                              <a:gd name="T6" fmla="*/ 0 w 27826"/>
                              <a:gd name="T7" fmla="*/ 0 h 36932"/>
                              <a:gd name="T8" fmla="*/ 0 w 27826"/>
                              <a:gd name="T9" fmla="*/ 0 h 36932"/>
                              <a:gd name="T10" fmla="*/ 27826 w 27826"/>
                              <a:gd name="T11" fmla="*/ 36932 h 36932"/>
                            </a:gdLst>
                            <a:ahLst/>
                            <a:cxnLst>
                              <a:cxn ang="0">
                                <a:pos x="T0" y="T1"/>
                              </a:cxn>
                              <a:cxn ang="0">
                                <a:pos x="T2" y="T3"/>
                              </a:cxn>
                              <a:cxn ang="0">
                                <a:pos x="T4" y="T5"/>
                              </a:cxn>
                              <a:cxn ang="0">
                                <a:pos x="T6" y="T7"/>
                              </a:cxn>
                            </a:cxnLst>
                            <a:rect l="T8" t="T9" r="T10" b="T11"/>
                            <a:pathLst>
                              <a:path w="27826" h="36932">
                                <a:moveTo>
                                  <a:pt x="0" y="0"/>
                                </a:moveTo>
                                <a:lnTo>
                                  <a:pt x="27826" y="0"/>
                                </a:lnTo>
                                <a:cubicBezTo>
                                  <a:pt x="21425" y="11786"/>
                                  <a:pt x="16789" y="24117"/>
                                  <a:pt x="13919" y="36932"/>
                                </a:cubicBezTo>
                                <a:cubicBezTo>
                                  <a:pt x="11036" y="24117"/>
                                  <a:pt x="6401" y="11786"/>
                                  <a:pt x="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4407779" name="Shape 1508"/>
                        <wps:cNvSpPr>
                          <a:spLocks/>
                        </wps:cNvSpPr>
                        <wps:spPr bwMode="auto">
                          <a:xfrm>
                            <a:off x="6465" y="4394"/>
                            <a:ext cx="278" cy="369"/>
                          </a:xfrm>
                          <a:custGeom>
                            <a:avLst/>
                            <a:gdLst>
                              <a:gd name="T0" fmla="*/ 13818 w 27826"/>
                              <a:gd name="T1" fmla="*/ 0 h 36919"/>
                              <a:gd name="T2" fmla="*/ 14008 w 27826"/>
                              <a:gd name="T3" fmla="*/ 0 h 36919"/>
                              <a:gd name="T4" fmla="*/ 27826 w 27826"/>
                              <a:gd name="T5" fmla="*/ 36919 h 36919"/>
                              <a:gd name="T6" fmla="*/ 0 w 27826"/>
                              <a:gd name="T7" fmla="*/ 36919 h 36919"/>
                              <a:gd name="T8" fmla="*/ 13818 w 27826"/>
                              <a:gd name="T9" fmla="*/ 0 h 36919"/>
                              <a:gd name="T10" fmla="*/ 0 w 27826"/>
                              <a:gd name="T11" fmla="*/ 0 h 36919"/>
                              <a:gd name="T12" fmla="*/ 27826 w 27826"/>
                              <a:gd name="T13" fmla="*/ 36919 h 36919"/>
                            </a:gdLst>
                            <a:ahLst/>
                            <a:cxnLst>
                              <a:cxn ang="0">
                                <a:pos x="T0" y="T1"/>
                              </a:cxn>
                              <a:cxn ang="0">
                                <a:pos x="T2" y="T3"/>
                              </a:cxn>
                              <a:cxn ang="0">
                                <a:pos x="T4" y="T5"/>
                              </a:cxn>
                              <a:cxn ang="0">
                                <a:pos x="T6" y="T7"/>
                              </a:cxn>
                              <a:cxn ang="0">
                                <a:pos x="T8" y="T9"/>
                              </a:cxn>
                            </a:cxnLst>
                            <a:rect l="T10" t="T11" r="T12" b="T13"/>
                            <a:pathLst>
                              <a:path w="27826" h="36919">
                                <a:moveTo>
                                  <a:pt x="13818" y="0"/>
                                </a:moveTo>
                                <a:lnTo>
                                  <a:pt x="14008" y="0"/>
                                </a:lnTo>
                                <a:cubicBezTo>
                                  <a:pt x="16789" y="12890"/>
                                  <a:pt x="21425" y="25235"/>
                                  <a:pt x="27826" y="36919"/>
                                </a:cubicBezTo>
                                <a:lnTo>
                                  <a:pt x="0" y="36919"/>
                                </a:lnTo>
                                <a:cubicBezTo>
                                  <a:pt x="6401" y="25235"/>
                                  <a:pt x="11036" y="12890"/>
                                  <a:pt x="13818"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385704" name="Shape 1509"/>
                        <wps:cNvSpPr>
                          <a:spLocks/>
                        </wps:cNvSpPr>
                        <wps:spPr bwMode="auto">
                          <a:xfrm>
                            <a:off x="5475" y="3097"/>
                            <a:ext cx="2261" cy="1150"/>
                          </a:xfrm>
                          <a:custGeom>
                            <a:avLst/>
                            <a:gdLst>
                              <a:gd name="T0" fmla="*/ 1854 w 226098"/>
                              <a:gd name="T1" fmla="*/ 0 h 115049"/>
                              <a:gd name="T2" fmla="*/ 3721 w 226098"/>
                              <a:gd name="T3" fmla="*/ 1854 h 115049"/>
                              <a:gd name="T4" fmla="*/ 70645 w 226098"/>
                              <a:gd name="T5" fmla="*/ 102702 h 115049"/>
                              <a:gd name="T6" fmla="*/ 113049 w 226098"/>
                              <a:gd name="T7" fmla="*/ 111299 h 115049"/>
                              <a:gd name="T8" fmla="*/ 155454 w 226098"/>
                              <a:gd name="T9" fmla="*/ 102702 h 115049"/>
                              <a:gd name="T10" fmla="*/ 222390 w 226098"/>
                              <a:gd name="T11" fmla="*/ 1854 h 115049"/>
                              <a:gd name="T12" fmla="*/ 224244 w 226098"/>
                              <a:gd name="T13" fmla="*/ 0 h 115049"/>
                              <a:gd name="T14" fmla="*/ 226098 w 226098"/>
                              <a:gd name="T15" fmla="*/ 1854 h 115049"/>
                              <a:gd name="T16" fmla="*/ 135670 w 226098"/>
                              <a:gd name="T17" fmla="*/ 112743 h 115049"/>
                              <a:gd name="T18" fmla="*/ 113228 w 226098"/>
                              <a:gd name="T19" fmla="*/ 115016 h 115049"/>
                              <a:gd name="T20" fmla="*/ 113195 w 226098"/>
                              <a:gd name="T21" fmla="*/ 115049 h 115049"/>
                              <a:gd name="T22" fmla="*/ 113049 w 226098"/>
                              <a:gd name="T23" fmla="*/ 115034 h 115049"/>
                              <a:gd name="T24" fmla="*/ 112903 w 226098"/>
                              <a:gd name="T25" fmla="*/ 115049 h 115049"/>
                              <a:gd name="T26" fmla="*/ 112870 w 226098"/>
                              <a:gd name="T27" fmla="*/ 115016 h 115049"/>
                              <a:gd name="T28" fmla="*/ 90431 w 226098"/>
                              <a:gd name="T29" fmla="*/ 112743 h 115049"/>
                              <a:gd name="T30" fmla="*/ 0 w 226098"/>
                              <a:gd name="T31" fmla="*/ 1854 h 115049"/>
                              <a:gd name="T32" fmla="*/ 1854 w 226098"/>
                              <a:gd name="T33" fmla="*/ 0 h 115049"/>
                              <a:gd name="T34" fmla="*/ 0 w 226098"/>
                              <a:gd name="T35" fmla="*/ 0 h 115049"/>
                              <a:gd name="T36" fmla="*/ 226098 w 226098"/>
                              <a:gd name="T37" fmla="*/ 115049 h 115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26098" h="115049">
                                <a:moveTo>
                                  <a:pt x="1854" y="0"/>
                                </a:moveTo>
                                <a:cubicBezTo>
                                  <a:pt x="2883" y="0"/>
                                  <a:pt x="3721" y="838"/>
                                  <a:pt x="3721" y="1854"/>
                                </a:cubicBezTo>
                                <a:cubicBezTo>
                                  <a:pt x="3721" y="47079"/>
                                  <a:pt x="31375" y="86046"/>
                                  <a:pt x="70645" y="102702"/>
                                </a:cubicBezTo>
                                <a:lnTo>
                                  <a:pt x="113049" y="111299"/>
                                </a:lnTo>
                                <a:lnTo>
                                  <a:pt x="155454" y="102702"/>
                                </a:lnTo>
                                <a:cubicBezTo>
                                  <a:pt x="194729" y="86046"/>
                                  <a:pt x="222390" y="47079"/>
                                  <a:pt x="222390" y="1854"/>
                                </a:cubicBezTo>
                                <a:cubicBezTo>
                                  <a:pt x="222390" y="838"/>
                                  <a:pt x="223228" y="0"/>
                                  <a:pt x="224244" y="0"/>
                                </a:cubicBezTo>
                                <a:cubicBezTo>
                                  <a:pt x="225260" y="0"/>
                                  <a:pt x="226098" y="838"/>
                                  <a:pt x="226098" y="1854"/>
                                </a:cubicBezTo>
                                <a:cubicBezTo>
                                  <a:pt x="226098" y="56405"/>
                                  <a:pt x="187175" y="102157"/>
                                  <a:pt x="135670" y="112743"/>
                                </a:cubicBezTo>
                                <a:lnTo>
                                  <a:pt x="113228" y="115016"/>
                                </a:lnTo>
                                <a:lnTo>
                                  <a:pt x="113195" y="115049"/>
                                </a:lnTo>
                                <a:lnTo>
                                  <a:pt x="113049" y="115034"/>
                                </a:lnTo>
                                <a:lnTo>
                                  <a:pt x="112903" y="115049"/>
                                </a:lnTo>
                                <a:lnTo>
                                  <a:pt x="112870" y="115016"/>
                                </a:lnTo>
                                <a:lnTo>
                                  <a:pt x="90431" y="112743"/>
                                </a:lnTo>
                                <a:cubicBezTo>
                                  <a:pt x="38933" y="102157"/>
                                  <a:pt x="0" y="56405"/>
                                  <a:pt x="0" y="1854"/>
                                </a:cubicBezTo>
                                <a:cubicBezTo>
                                  <a:pt x="0" y="838"/>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5643504" name="Shape 1510"/>
                        <wps:cNvSpPr>
                          <a:spLocks/>
                        </wps:cNvSpPr>
                        <wps:spPr bwMode="auto">
                          <a:xfrm>
                            <a:off x="5475" y="1975"/>
                            <a:ext cx="2261" cy="1150"/>
                          </a:xfrm>
                          <a:custGeom>
                            <a:avLst/>
                            <a:gdLst>
                              <a:gd name="T0" fmla="*/ 112903 w 226098"/>
                              <a:gd name="T1" fmla="*/ 0 h 115037"/>
                              <a:gd name="T2" fmla="*/ 113049 w 226098"/>
                              <a:gd name="T3" fmla="*/ 15 h 115037"/>
                              <a:gd name="T4" fmla="*/ 113195 w 226098"/>
                              <a:gd name="T5" fmla="*/ 0 h 115037"/>
                              <a:gd name="T6" fmla="*/ 113228 w 226098"/>
                              <a:gd name="T7" fmla="*/ 33 h 115037"/>
                              <a:gd name="T8" fmla="*/ 135667 w 226098"/>
                              <a:gd name="T9" fmla="*/ 2306 h 115037"/>
                              <a:gd name="T10" fmla="*/ 226098 w 226098"/>
                              <a:gd name="T11" fmla="*/ 113182 h 115037"/>
                              <a:gd name="T12" fmla="*/ 224244 w 226098"/>
                              <a:gd name="T13" fmla="*/ 115037 h 115037"/>
                              <a:gd name="T14" fmla="*/ 222390 w 226098"/>
                              <a:gd name="T15" fmla="*/ 113182 h 115037"/>
                              <a:gd name="T16" fmla="*/ 155455 w 226098"/>
                              <a:gd name="T17" fmla="*/ 12334 h 115037"/>
                              <a:gd name="T18" fmla="*/ 113049 w 226098"/>
                              <a:gd name="T19" fmla="*/ 3738 h 115037"/>
                              <a:gd name="T20" fmla="*/ 70644 w 226098"/>
                              <a:gd name="T21" fmla="*/ 12334 h 115037"/>
                              <a:gd name="T22" fmla="*/ 3708 w 226098"/>
                              <a:gd name="T23" fmla="*/ 113182 h 115037"/>
                              <a:gd name="T24" fmla="*/ 1854 w 226098"/>
                              <a:gd name="T25" fmla="*/ 115037 h 115037"/>
                              <a:gd name="T26" fmla="*/ 0 w 226098"/>
                              <a:gd name="T27" fmla="*/ 113182 h 115037"/>
                              <a:gd name="T28" fmla="*/ 90428 w 226098"/>
                              <a:gd name="T29" fmla="*/ 2306 h 115037"/>
                              <a:gd name="T30" fmla="*/ 112870 w 226098"/>
                              <a:gd name="T31" fmla="*/ 33 h 115037"/>
                              <a:gd name="T32" fmla="*/ 112903 w 226098"/>
                              <a:gd name="T33" fmla="*/ 0 h 115037"/>
                              <a:gd name="T34" fmla="*/ 0 w 226098"/>
                              <a:gd name="T35" fmla="*/ 0 h 115037"/>
                              <a:gd name="T36" fmla="*/ 226098 w 226098"/>
                              <a:gd name="T37" fmla="*/ 115037 h 115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26098" h="115037">
                                <a:moveTo>
                                  <a:pt x="112903" y="0"/>
                                </a:moveTo>
                                <a:lnTo>
                                  <a:pt x="113049" y="15"/>
                                </a:lnTo>
                                <a:lnTo>
                                  <a:pt x="113195" y="0"/>
                                </a:lnTo>
                                <a:lnTo>
                                  <a:pt x="113228" y="33"/>
                                </a:lnTo>
                                <a:lnTo>
                                  <a:pt x="135667" y="2306"/>
                                </a:lnTo>
                                <a:cubicBezTo>
                                  <a:pt x="187166" y="12889"/>
                                  <a:pt x="226098" y="58631"/>
                                  <a:pt x="226098" y="113182"/>
                                </a:cubicBezTo>
                                <a:cubicBezTo>
                                  <a:pt x="226098" y="114211"/>
                                  <a:pt x="225260" y="115037"/>
                                  <a:pt x="224244" y="115037"/>
                                </a:cubicBezTo>
                                <a:cubicBezTo>
                                  <a:pt x="223215" y="115037"/>
                                  <a:pt x="222390" y="114211"/>
                                  <a:pt x="222390" y="113182"/>
                                </a:cubicBezTo>
                                <a:cubicBezTo>
                                  <a:pt x="222390" y="67958"/>
                                  <a:pt x="194729" y="28991"/>
                                  <a:pt x="155455" y="12334"/>
                                </a:cubicBezTo>
                                <a:lnTo>
                                  <a:pt x="113049" y="3738"/>
                                </a:lnTo>
                                <a:lnTo>
                                  <a:pt x="70644" y="12334"/>
                                </a:lnTo>
                                <a:cubicBezTo>
                                  <a:pt x="31369" y="28991"/>
                                  <a:pt x="3708" y="67958"/>
                                  <a:pt x="3708" y="113182"/>
                                </a:cubicBezTo>
                                <a:cubicBezTo>
                                  <a:pt x="3708" y="114211"/>
                                  <a:pt x="2883" y="115037"/>
                                  <a:pt x="1854" y="115037"/>
                                </a:cubicBezTo>
                                <a:cubicBezTo>
                                  <a:pt x="826" y="115037"/>
                                  <a:pt x="0" y="114211"/>
                                  <a:pt x="0" y="113182"/>
                                </a:cubicBezTo>
                                <a:cubicBezTo>
                                  <a:pt x="0" y="58631"/>
                                  <a:pt x="38923" y="12889"/>
                                  <a:pt x="90428" y="2306"/>
                                </a:cubicBezTo>
                                <a:lnTo>
                                  <a:pt x="112870" y="33"/>
                                </a:lnTo>
                                <a:lnTo>
                                  <a:pt x="112903"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2014303" name="Shape 1511"/>
                        <wps:cNvSpPr>
                          <a:spLocks/>
                        </wps:cNvSpPr>
                        <wps:spPr bwMode="auto">
                          <a:xfrm>
                            <a:off x="15846" y="3090"/>
                            <a:ext cx="2629" cy="1336"/>
                          </a:xfrm>
                          <a:custGeom>
                            <a:avLst/>
                            <a:gdLst>
                              <a:gd name="T0" fmla="*/ 1867 w 262979"/>
                              <a:gd name="T1" fmla="*/ 0 h 133591"/>
                              <a:gd name="T2" fmla="*/ 3721 w 262979"/>
                              <a:gd name="T3" fmla="*/ 1867 h 133591"/>
                              <a:gd name="T4" fmla="*/ 106008 w 262979"/>
                              <a:gd name="T5" fmla="*/ 127274 h 133591"/>
                              <a:gd name="T6" fmla="*/ 131490 w 262979"/>
                              <a:gd name="T7" fmla="*/ 129857 h 133591"/>
                              <a:gd name="T8" fmla="*/ 156979 w 262979"/>
                              <a:gd name="T9" fmla="*/ 127274 h 133591"/>
                              <a:gd name="T10" fmla="*/ 259271 w 262979"/>
                              <a:gd name="T11" fmla="*/ 1867 h 133591"/>
                              <a:gd name="T12" fmla="*/ 261138 w 262979"/>
                              <a:gd name="T13" fmla="*/ 0 h 133591"/>
                              <a:gd name="T14" fmla="*/ 262979 w 262979"/>
                              <a:gd name="T15" fmla="*/ 1867 h 133591"/>
                              <a:gd name="T16" fmla="*/ 157722 w 262979"/>
                              <a:gd name="T17" fmla="*/ 130907 h 133591"/>
                              <a:gd name="T18" fmla="*/ 131809 w 262979"/>
                              <a:gd name="T19" fmla="*/ 133532 h 133591"/>
                              <a:gd name="T20" fmla="*/ 131750 w 262979"/>
                              <a:gd name="T21" fmla="*/ 133591 h 133591"/>
                              <a:gd name="T22" fmla="*/ 131490 w 262979"/>
                              <a:gd name="T23" fmla="*/ 133565 h 133591"/>
                              <a:gd name="T24" fmla="*/ 131229 w 262979"/>
                              <a:gd name="T25" fmla="*/ 133591 h 133591"/>
                              <a:gd name="T26" fmla="*/ 131171 w 262979"/>
                              <a:gd name="T27" fmla="*/ 133533 h 133591"/>
                              <a:gd name="T28" fmla="*/ 105261 w 262979"/>
                              <a:gd name="T29" fmla="*/ 130907 h 133591"/>
                              <a:gd name="T30" fmla="*/ 0 w 262979"/>
                              <a:gd name="T31" fmla="*/ 1867 h 133591"/>
                              <a:gd name="T32" fmla="*/ 1867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867" y="0"/>
                                </a:moveTo>
                                <a:cubicBezTo>
                                  <a:pt x="2896" y="0"/>
                                  <a:pt x="3721" y="838"/>
                                  <a:pt x="3721" y="1867"/>
                                </a:cubicBezTo>
                                <a:cubicBezTo>
                                  <a:pt x="3721" y="63552"/>
                                  <a:pt x="47768" y="115301"/>
                                  <a:pt x="106008" y="127274"/>
                                </a:cubicBezTo>
                                <a:lnTo>
                                  <a:pt x="131490" y="129857"/>
                                </a:lnTo>
                                <a:lnTo>
                                  <a:pt x="156979" y="127274"/>
                                </a:lnTo>
                                <a:cubicBezTo>
                                  <a:pt x="215233" y="115301"/>
                                  <a:pt x="259271" y="63552"/>
                                  <a:pt x="259271" y="1867"/>
                                </a:cubicBezTo>
                                <a:cubicBezTo>
                                  <a:pt x="259271" y="838"/>
                                  <a:pt x="260109" y="0"/>
                                  <a:pt x="261138" y="0"/>
                                </a:cubicBezTo>
                                <a:cubicBezTo>
                                  <a:pt x="262153" y="0"/>
                                  <a:pt x="262979" y="838"/>
                                  <a:pt x="262979" y="1867"/>
                                </a:cubicBezTo>
                                <a:cubicBezTo>
                                  <a:pt x="262979" y="65342"/>
                                  <a:pt x="217658" y="118587"/>
                                  <a:pt x="157722" y="130907"/>
                                </a:cubicBezTo>
                                <a:lnTo>
                                  <a:pt x="131809" y="133532"/>
                                </a:lnTo>
                                <a:lnTo>
                                  <a:pt x="131750" y="133591"/>
                                </a:lnTo>
                                <a:lnTo>
                                  <a:pt x="131490" y="133565"/>
                                </a:lnTo>
                                <a:lnTo>
                                  <a:pt x="131229" y="133591"/>
                                </a:lnTo>
                                <a:lnTo>
                                  <a:pt x="131171" y="133533"/>
                                </a:lnTo>
                                <a:lnTo>
                                  <a:pt x="105261" y="130907"/>
                                </a:lnTo>
                                <a:cubicBezTo>
                                  <a:pt x="45331" y="118587"/>
                                  <a:pt x="0" y="65342"/>
                                  <a:pt x="0" y="1867"/>
                                </a:cubicBezTo>
                                <a:cubicBezTo>
                                  <a:pt x="0" y="838"/>
                                  <a:pt x="851"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7924505" name="Shape 1512"/>
                        <wps:cNvSpPr>
                          <a:spLocks/>
                        </wps:cNvSpPr>
                        <wps:spPr bwMode="auto">
                          <a:xfrm>
                            <a:off x="15846" y="1796"/>
                            <a:ext cx="2629" cy="1336"/>
                          </a:xfrm>
                          <a:custGeom>
                            <a:avLst/>
                            <a:gdLst>
                              <a:gd name="T0" fmla="*/ 131229 w 262979"/>
                              <a:gd name="T1" fmla="*/ 0 h 133604"/>
                              <a:gd name="T2" fmla="*/ 131489 w 262979"/>
                              <a:gd name="T3" fmla="*/ 26 h 133604"/>
                              <a:gd name="T4" fmla="*/ 131750 w 262979"/>
                              <a:gd name="T5" fmla="*/ 0 h 133604"/>
                              <a:gd name="T6" fmla="*/ 131809 w 262979"/>
                              <a:gd name="T7" fmla="*/ 59 h 133604"/>
                              <a:gd name="T8" fmla="*/ 157721 w 262979"/>
                              <a:gd name="T9" fmla="*/ 2685 h 133604"/>
                              <a:gd name="T10" fmla="*/ 262979 w 262979"/>
                              <a:gd name="T11" fmla="*/ 131737 h 133604"/>
                              <a:gd name="T12" fmla="*/ 261137 w 262979"/>
                              <a:gd name="T13" fmla="*/ 133604 h 133604"/>
                              <a:gd name="T14" fmla="*/ 259270 w 262979"/>
                              <a:gd name="T15" fmla="*/ 131737 h 133604"/>
                              <a:gd name="T16" fmla="*/ 156978 w 262979"/>
                              <a:gd name="T17" fmla="*/ 6318 h 133604"/>
                              <a:gd name="T18" fmla="*/ 131489 w 262979"/>
                              <a:gd name="T19" fmla="*/ 3735 h 133604"/>
                              <a:gd name="T20" fmla="*/ 106008 w 262979"/>
                              <a:gd name="T21" fmla="*/ 6318 h 133604"/>
                              <a:gd name="T22" fmla="*/ 3721 w 262979"/>
                              <a:gd name="T23" fmla="*/ 131737 h 133604"/>
                              <a:gd name="T24" fmla="*/ 1867 w 262979"/>
                              <a:gd name="T25" fmla="*/ 133604 h 133604"/>
                              <a:gd name="T26" fmla="*/ 0 w 262979"/>
                              <a:gd name="T27" fmla="*/ 131737 h 133604"/>
                              <a:gd name="T28" fmla="*/ 105261 w 262979"/>
                              <a:gd name="T29" fmla="*/ 2685 h 133604"/>
                              <a:gd name="T30" fmla="*/ 131171 w 262979"/>
                              <a:gd name="T31" fmla="*/ 59 h 133604"/>
                              <a:gd name="T32" fmla="*/ 131229 w 262979"/>
                              <a:gd name="T33" fmla="*/ 0 h 133604"/>
                              <a:gd name="T34" fmla="*/ 0 w 262979"/>
                              <a:gd name="T35" fmla="*/ 0 h 133604"/>
                              <a:gd name="T36" fmla="*/ 262979 w 262979"/>
                              <a:gd name="T37"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604">
                                <a:moveTo>
                                  <a:pt x="131229" y="0"/>
                                </a:moveTo>
                                <a:lnTo>
                                  <a:pt x="131489" y="26"/>
                                </a:lnTo>
                                <a:lnTo>
                                  <a:pt x="131750" y="0"/>
                                </a:lnTo>
                                <a:lnTo>
                                  <a:pt x="131809" y="59"/>
                                </a:lnTo>
                                <a:lnTo>
                                  <a:pt x="157721" y="2685"/>
                                </a:lnTo>
                                <a:cubicBezTo>
                                  <a:pt x="217658" y="15005"/>
                                  <a:pt x="262979" y="68251"/>
                                  <a:pt x="262979" y="131737"/>
                                </a:cubicBezTo>
                                <a:cubicBezTo>
                                  <a:pt x="262979" y="132766"/>
                                  <a:pt x="262153" y="133604"/>
                                  <a:pt x="261137" y="133604"/>
                                </a:cubicBezTo>
                                <a:cubicBezTo>
                                  <a:pt x="260109" y="133604"/>
                                  <a:pt x="259270" y="132766"/>
                                  <a:pt x="259270" y="131737"/>
                                </a:cubicBezTo>
                                <a:cubicBezTo>
                                  <a:pt x="259270" y="70041"/>
                                  <a:pt x="215233" y="18291"/>
                                  <a:pt x="156978" y="6318"/>
                                </a:cubicBezTo>
                                <a:lnTo>
                                  <a:pt x="131489" y="3735"/>
                                </a:lnTo>
                                <a:lnTo>
                                  <a:pt x="106008" y="6318"/>
                                </a:lnTo>
                                <a:cubicBezTo>
                                  <a:pt x="47768" y="18291"/>
                                  <a:pt x="3721" y="70041"/>
                                  <a:pt x="3721" y="131737"/>
                                </a:cubicBezTo>
                                <a:cubicBezTo>
                                  <a:pt x="3721" y="132766"/>
                                  <a:pt x="2896" y="133604"/>
                                  <a:pt x="1867" y="133604"/>
                                </a:cubicBezTo>
                                <a:cubicBezTo>
                                  <a:pt x="851" y="133604"/>
                                  <a:pt x="0" y="132766"/>
                                  <a:pt x="0" y="131737"/>
                                </a:cubicBezTo>
                                <a:cubicBezTo>
                                  <a:pt x="0" y="68251"/>
                                  <a:pt x="45331" y="15005"/>
                                  <a:pt x="105261" y="2685"/>
                                </a:cubicBezTo>
                                <a:lnTo>
                                  <a:pt x="131171" y="59"/>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3574394" name="Rectangle 1513"/>
                        <wps:cNvSpPr>
                          <a:spLocks noChangeArrowheads="1"/>
                        </wps:cNvSpPr>
                        <wps:spPr bwMode="auto">
                          <a:xfrm>
                            <a:off x="16907" y="2558"/>
                            <a:ext cx="629"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A5D7" w14:textId="77777777" w:rsidR="00000000" w:rsidRDefault="00000000">
                              <w:pPr>
                                <w:spacing w:after="160" w:line="256" w:lineRule="auto"/>
                                <w:ind w:left="0" w:firstLine="0"/>
                                <w:jc w:val="left"/>
                              </w:pPr>
                              <w:r>
                                <w:rPr>
                                  <w:rFonts w:ascii="Cambria" w:eastAsia="Cambria" w:hAnsi="Cambria" w:cs="Cambria"/>
                                  <w:i/>
                                  <w:sz w:val="16"/>
                                </w:rPr>
                                <w:t>z</w:t>
                              </w:r>
                            </w:p>
                          </w:txbxContent>
                        </wps:txbx>
                        <wps:bodyPr rot="0" vert="horz" wrap="square" lIns="0" tIns="0" rIns="0" bIns="0" anchor="t" anchorCtr="0" upright="1">
                          <a:noAutofit/>
                        </wps:bodyPr>
                      </wps:wsp>
                      <wps:wsp>
                        <wps:cNvPr id="1646488111" name="Shape 1514"/>
                        <wps:cNvSpPr>
                          <a:spLocks/>
                        </wps:cNvSpPr>
                        <wps:spPr bwMode="auto">
                          <a:xfrm>
                            <a:off x="10560" y="3090"/>
                            <a:ext cx="2630" cy="1336"/>
                          </a:xfrm>
                          <a:custGeom>
                            <a:avLst/>
                            <a:gdLst>
                              <a:gd name="T0" fmla="*/ 1867 w 262979"/>
                              <a:gd name="T1" fmla="*/ 0 h 133591"/>
                              <a:gd name="T2" fmla="*/ 3721 w 262979"/>
                              <a:gd name="T3" fmla="*/ 1867 h 133591"/>
                              <a:gd name="T4" fmla="*/ 106004 w 262979"/>
                              <a:gd name="T5" fmla="*/ 127274 h 133591"/>
                              <a:gd name="T6" fmla="*/ 131490 w 262979"/>
                              <a:gd name="T7" fmla="*/ 129857 h 133591"/>
                              <a:gd name="T8" fmla="*/ 156975 w 262979"/>
                              <a:gd name="T9" fmla="*/ 127274 h 133591"/>
                              <a:gd name="T10" fmla="*/ 259258 w 262979"/>
                              <a:gd name="T11" fmla="*/ 1867 h 133591"/>
                              <a:gd name="T12" fmla="*/ 261125 w 262979"/>
                              <a:gd name="T13" fmla="*/ 0 h 133591"/>
                              <a:gd name="T14" fmla="*/ 262979 w 262979"/>
                              <a:gd name="T15" fmla="*/ 1867 h 133591"/>
                              <a:gd name="T16" fmla="*/ 157722 w 262979"/>
                              <a:gd name="T17" fmla="*/ 130907 h 133591"/>
                              <a:gd name="T18" fmla="*/ 131809 w 262979"/>
                              <a:gd name="T19" fmla="*/ 133533 h 133591"/>
                              <a:gd name="T20" fmla="*/ 131750 w 262979"/>
                              <a:gd name="T21" fmla="*/ 133591 h 133591"/>
                              <a:gd name="T22" fmla="*/ 131490 w 262979"/>
                              <a:gd name="T23" fmla="*/ 133565 h 133591"/>
                              <a:gd name="T24" fmla="*/ 131229 w 262979"/>
                              <a:gd name="T25" fmla="*/ 133591 h 133591"/>
                              <a:gd name="T26" fmla="*/ 131170 w 262979"/>
                              <a:gd name="T27" fmla="*/ 133533 h 133591"/>
                              <a:gd name="T28" fmla="*/ 105258 w 262979"/>
                              <a:gd name="T29" fmla="*/ 130907 h 133591"/>
                              <a:gd name="T30" fmla="*/ 0 w 262979"/>
                              <a:gd name="T31" fmla="*/ 1867 h 133591"/>
                              <a:gd name="T32" fmla="*/ 1867 w 262979"/>
                              <a:gd name="T33" fmla="*/ 0 h 133591"/>
                              <a:gd name="T34" fmla="*/ 0 w 262979"/>
                              <a:gd name="T35" fmla="*/ 0 h 133591"/>
                              <a:gd name="T36" fmla="*/ 262979 w 262979"/>
                              <a:gd name="T37" fmla="*/ 133591 h 133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591">
                                <a:moveTo>
                                  <a:pt x="1867" y="0"/>
                                </a:moveTo>
                                <a:cubicBezTo>
                                  <a:pt x="2883" y="0"/>
                                  <a:pt x="3721" y="838"/>
                                  <a:pt x="3721" y="1867"/>
                                </a:cubicBezTo>
                                <a:cubicBezTo>
                                  <a:pt x="3721" y="63552"/>
                                  <a:pt x="47759" y="115301"/>
                                  <a:pt x="106004" y="127274"/>
                                </a:cubicBezTo>
                                <a:lnTo>
                                  <a:pt x="131490" y="129857"/>
                                </a:lnTo>
                                <a:lnTo>
                                  <a:pt x="156975" y="127274"/>
                                </a:lnTo>
                                <a:cubicBezTo>
                                  <a:pt x="215220" y="115301"/>
                                  <a:pt x="259258" y="63552"/>
                                  <a:pt x="259258" y="1867"/>
                                </a:cubicBezTo>
                                <a:cubicBezTo>
                                  <a:pt x="259258" y="838"/>
                                  <a:pt x="260096" y="0"/>
                                  <a:pt x="261125" y="0"/>
                                </a:cubicBezTo>
                                <a:cubicBezTo>
                                  <a:pt x="262141" y="0"/>
                                  <a:pt x="262979" y="838"/>
                                  <a:pt x="262979" y="1867"/>
                                </a:cubicBezTo>
                                <a:cubicBezTo>
                                  <a:pt x="262979" y="65342"/>
                                  <a:pt x="217658" y="118587"/>
                                  <a:pt x="157722" y="130907"/>
                                </a:cubicBezTo>
                                <a:lnTo>
                                  <a:pt x="131809" y="133533"/>
                                </a:lnTo>
                                <a:lnTo>
                                  <a:pt x="131750" y="133591"/>
                                </a:lnTo>
                                <a:lnTo>
                                  <a:pt x="131490" y="133565"/>
                                </a:lnTo>
                                <a:lnTo>
                                  <a:pt x="131229" y="133591"/>
                                </a:lnTo>
                                <a:lnTo>
                                  <a:pt x="131170" y="133533"/>
                                </a:lnTo>
                                <a:lnTo>
                                  <a:pt x="105258" y="130907"/>
                                </a:lnTo>
                                <a:cubicBezTo>
                                  <a:pt x="45321" y="118587"/>
                                  <a:pt x="0" y="65342"/>
                                  <a:pt x="0" y="1867"/>
                                </a:cubicBezTo>
                                <a:cubicBezTo>
                                  <a:pt x="0" y="838"/>
                                  <a:pt x="838"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38746641" name="Shape 1515"/>
                        <wps:cNvSpPr>
                          <a:spLocks/>
                        </wps:cNvSpPr>
                        <wps:spPr bwMode="auto">
                          <a:xfrm>
                            <a:off x="10560" y="1796"/>
                            <a:ext cx="2641" cy="1336"/>
                          </a:xfrm>
                          <a:custGeom>
                            <a:avLst/>
                            <a:gdLst>
                              <a:gd name="T0" fmla="*/ 131750 w 264071"/>
                              <a:gd name="T1" fmla="*/ 0 h 133604"/>
                              <a:gd name="T2" fmla="*/ 132042 w 264071"/>
                              <a:gd name="T3" fmla="*/ 294 h 133604"/>
                              <a:gd name="T4" fmla="*/ 132334 w 264071"/>
                              <a:gd name="T5" fmla="*/ 0 h 133604"/>
                              <a:gd name="T6" fmla="*/ 264071 w 264071"/>
                              <a:gd name="T7" fmla="*/ 131737 h 133604"/>
                              <a:gd name="T8" fmla="*/ 262229 w 264071"/>
                              <a:gd name="T9" fmla="*/ 133604 h 133604"/>
                              <a:gd name="T10" fmla="*/ 260363 w 264071"/>
                              <a:gd name="T11" fmla="*/ 131737 h 133604"/>
                              <a:gd name="T12" fmla="*/ 132334 w 264071"/>
                              <a:gd name="T13" fmla="*/ 3708 h 133604"/>
                              <a:gd name="T14" fmla="*/ 132042 w 264071"/>
                              <a:gd name="T15" fmla="*/ 3414 h 133604"/>
                              <a:gd name="T16" fmla="*/ 131750 w 264071"/>
                              <a:gd name="T17" fmla="*/ 3708 h 133604"/>
                              <a:gd name="T18" fmla="*/ 3708 w 264071"/>
                              <a:gd name="T19" fmla="*/ 131737 h 133604"/>
                              <a:gd name="T20" fmla="*/ 1854 w 264071"/>
                              <a:gd name="T21" fmla="*/ 133604 h 133604"/>
                              <a:gd name="T22" fmla="*/ 0 w 264071"/>
                              <a:gd name="T23" fmla="*/ 131737 h 133604"/>
                              <a:gd name="T24" fmla="*/ 131750 w 264071"/>
                              <a:gd name="T25" fmla="*/ 0 h 133604"/>
                              <a:gd name="T26" fmla="*/ 0 w 264071"/>
                              <a:gd name="T27" fmla="*/ 0 h 133604"/>
                              <a:gd name="T28" fmla="*/ 264071 w 264071"/>
                              <a:gd name="T29"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4071" h="133604">
                                <a:moveTo>
                                  <a:pt x="131750" y="0"/>
                                </a:moveTo>
                                <a:lnTo>
                                  <a:pt x="132042" y="294"/>
                                </a:lnTo>
                                <a:lnTo>
                                  <a:pt x="132334" y="0"/>
                                </a:lnTo>
                                <a:cubicBezTo>
                                  <a:pt x="204889" y="0"/>
                                  <a:pt x="264071" y="59182"/>
                                  <a:pt x="264071" y="131737"/>
                                </a:cubicBezTo>
                                <a:cubicBezTo>
                                  <a:pt x="264071" y="132766"/>
                                  <a:pt x="263258" y="133604"/>
                                  <a:pt x="262229" y="133604"/>
                                </a:cubicBezTo>
                                <a:cubicBezTo>
                                  <a:pt x="261214" y="133604"/>
                                  <a:pt x="260363" y="132766"/>
                                  <a:pt x="260363" y="131737"/>
                                </a:cubicBezTo>
                                <a:cubicBezTo>
                                  <a:pt x="260363" y="61227"/>
                                  <a:pt x="202844" y="3708"/>
                                  <a:pt x="132334" y="3708"/>
                                </a:cubicBezTo>
                                <a:lnTo>
                                  <a:pt x="132042" y="3414"/>
                                </a:lnTo>
                                <a:lnTo>
                                  <a:pt x="131750" y="3708"/>
                                </a:lnTo>
                                <a:cubicBezTo>
                                  <a:pt x="61227" y="3708"/>
                                  <a:pt x="3708" y="61227"/>
                                  <a:pt x="3708" y="131737"/>
                                </a:cubicBezTo>
                                <a:cubicBezTo>
                                  <a:pt x="3708" y="132766"/>
                                  <a:pt x="2870" y="133604"/>
                                  <a:pt x="1854" y="133604"/>
                                </a:cubicBezTo>
                                <a:cubicBezTo>
                                  <a:pt x="838" y="133604"/>
                                  <a:pt x="0" y="132766"/>
                                  <a:pt x="0" y="131737"/>
                                </a:cubicBezTo>
                                <a:cubicBezTo>
                                  <a:pt x="0" y="59182"/>
                                  <a:pt x="59182" y="0"/>
                                  <a:pt x="13175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3762946" name="Rectangle 1516"/>
                        <wps:cNvSpPr>
                          <a:spLocks noChangeArrowheads="1"/>
                        </wps:cNvSpPr>
                        <wps:spPr bwMode="auto">
                          <a:xfrm>
                            <a:off x="11599" y="2558"/>
                            <a:ext cx="773"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4FB" w14:textId="77777777" w:rsidR="00000000" w:rsidRDefault="00000000">
                              <w:pPr>
                                <w:spacing w:after="160" w:line="256" w:lineRule="auto"/>
                                <w:ind w:left="0" w:firstLine="0"/>
                                <w:jc w:val="left"/>
                              </w:pPr>
                              <w:r>
                                <w:rPr>
                                  <w:rFonts w:ascii="Cambria" w:eastAsia="Cambria" w:hAnsi="Cambria" w:cs="Cambria"/>
                                  <w:i/>
                                  <w:sz w:val="16"/>
                                </w:rPr>
                                <w:t>x</w:t>
                              </w:r>
                            </w:p>
                          </w:txbxContent>
                        </wps:txbx>
                        <wps:bodyPr rot="0" vert="horz" wrap="square" lIns="0" tIns="0" rIns="0" bIns="0" anchor="t" anchorCtr="0" upright="1">
                          <a:noAutofit/>
                        </wps:bodyPr>
                      </wps:wsp>
                      <wps:wsp>
                        <wps:cNvPr id="617292887" name="Shape 1517"/>
                        <wps:cNvSpPr>
                          <a:spLocks/>
                        </wps:cNvSpPr>
                        <wps:spPr bwMode="auto">
                          <a:xfrm>
                            <a:off x="15846" y="8364"/>
                            <a:ext cx="2629" cy="1334"/>
                          </a:xfrm>
                          <a:custGeom>
                            <a:avLst/>
                            <a:gdLst>
                              <a:gd name="T0" fmla="*/ 1867 w 262979"/>
                              <a:gd name="T1" fmla="*/ 0 h 133351"/>
                              <a:gd name="T2" fmla="*/ 3721 w 262979"/>
                              <a:gd name="T3" fmla="*/ 1854 h 133351"/>
                              <a:gd name="T4" fmla="*/ 106008 w 262979"/>
                              <a:gd name="T5" fmla="*/ 127273 h 133351"/>
                              <a:gd name="T6" fmla="*/ 131490 w 262979"/>
                              <a:gd name="T7" fmla="*/ 129857 h 133351"/>
                              <a:gd name="T8" fmla="*/ 156979 w 262979"/>
                              <a:gd name="T9" fmla="*/ 127273 h 133351"/>
                              <a:gd name="T10" fmla="*/ 259271 w 262979"/>
                              <a:gd name="T11" fmla="*/ 1854 h 133351"/>
                              <a:gd name="T12" fmla="*/ 261138 w 262979"/>
                              <a:gd name="T13" fmla="*/ 0 h 133351"/>
                              <a:gd name="T14" fmla="*/ 262979 w 262979"/>
                              <a:gd name="T15" fmla="*/ 1854 h 133351"/>
                              <a:gd name="T16" fmla="*/ 157722 w 262979"/>
                              <a:gd name="T17" fmla="*/ 130906 h 133351"/>
                              <a:gd name="T18" fmla="*/ 133602 w 262979"/>
                              <a:gd name="T19" fmla="*/ 133351 h 133351"/>
                              <a:gd name="T20" fmla="*/ 131992 w 262979"/>
                              <a:gd name="T21" fmla="*/ 133351 h 133351"/>
                              <a:gd name="T22" fmla="*/ 130990 w 262979"/>
                              <a:gd name="T23" fmla="*/ 133351 h 133351"/>
                              <a:gd name="T24" fmla="*/ 129378 w 262979"/>
                              <a:gd name="T25" fmla="*/ 133351 h 133351"/>
                              <a:gd name="T26" fmla="*/ 105261 w 262979"/>
                              <a:gd name="T27" fmla="*/ 130906 h 133351"/>
                              <a:gd name="T28" fmla="*/ 0 w 262979"/>
                              <a:gd name="T29" fmla="*/ 1854 h 133351"/>
                              <a:gd name="T30" fmla="*/ 1867 w 262979"/>
                              <a:gd name="T31" fmla="*/ 0 h 133351"/>
                              <a:gd name="T32" fmla="*/ 0 w 262979"/>
                              <a:gd name="T33" fmla="*/ 0 h 133351"/>
                              <a:gd name="T34" fmla="*/ 262979 w 262979"/>
                              <a:gd name="T35" fmla="*/ 133351 h 133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79" h="133351">
                                <a:moveTo>
                                  <a:pt x="1867" y="0"/>
                                </a:moveTo>
                                <a:cubicBezTo>
                                  <a:pt x="2896" y="0"/>
                                  <a:pt x="3721" y="826"/>
                                  <a:pt x="3721" y="1854"/>
                                </a:cubicBezTo>
                                <a:cubicBezTo>
                                  <a:pt x="3721" y="63540"/>
                                  <a:pt x="47768" y="115298"/>
                                  <a:pt x="106008" y="127273"/>
                                </a:cubicBezTo>
                                <a:lnTo>
                                  <a:pt x="131490" y="129857"/>
                                </a:lnTo>
                                <a:lnTo>
                                  <a:pt x="156979" y="127273"/>
                                </a:lnTo>
                                <a:cubicBezTo>
                                  <a:pt x="215233" y="115298"/>
                                  <a:pt x="259271" y="63540"/>
                                  <a:pt x="259271" y="1854"/>
                                </a:cubicBezTo>
                                <a:cubicBezTo>
                                  <a:pt x="259271" y="826"/>
                                  <a:pt x="260109" y="0"/>
                                  <a:pt x="261138" y="0"/>
                                </a:cubicBezTo>
                                <a:cubicBezTo>
                                  <a:pt x="262153" y="0"/>
                                  <a:pt x="262979" y="826"/>
                                  <a:pt x="262979" y="1854"/>
                                </a:cubicBezTo>
                                <a:cubicBezTo>
                                  <a:pt x="262979" y="65329"/>
                                  <a:pt x="217658" y="118584"/>
                                  <a:pt x="157722" y="130906"/>
                                </a:cubicBezTo>
                                <a:lnTo>
                                  <a:pt x="133602" y="133351"/>
                                </a:lnTo>
                                <a:lnTo>
                                  <a:pt x="131992" y="133351"/>
                                </a:lnTo>
                                <a:lnTo>
                                  <a:pt x="130990" y="133351"/>
                                </a:lnTo>
                                <a:lnTo>
                                  <a:pt x="129378" y="133351"/>
                                </a:lnTo>
                                <a:lnTo>
                                  <a:pt x="105261" y="130906"/>
                                </a:lnTo>
                                <a:cubicBezTo>
                                  <a:pt x="45331" y="118584"/>
                                  <a:pt x="0" y="65329"/>
                                  <a:pt x="0" y="1854"/>
                                </a:cubicBezTo>
                                <a:cubicBezTo>
                                  <a:pt x="0" y="826"/>
                                  <a:pt x="851" y="0"/>
                                  <a:pt x="186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607318" name="Shape 1518"/>
                        <wps:cNvSpPr>
                          <a:spLocks/>
                        </wps:cNvSpPr>
                        <wps:spPr bwMode="auto">
                          <a:xfrm>
                            <a:off x="15846" y="7071"/>
                            <a:ext cx="2629" cy="1336"/>
                          </a:xfrm>
                          <a:custGeom>
                            <a:avLst/>
                            <a:gdLst>
                              <a:gd name="T0" fmla="*/ 131229 w 262979"/>
                              <a:gd name="T1" fmla="*/ 0 h 133604"/>
                              <a:gd name="T2" fmla="*/ 131489 w 262979"/>
                              <a:gd name="T3" fmla="*/ 26 h 133604"/>
                              <a:gd name="T4" fmla="*/ 131750 w 262979"/>
                              <a:gd name="T5" fmla="*/ 0 h 133604"/>
                              <a:gd name="T6" fmla="*/ 131809 w 262979"/>
                              <a:gd name="T7" fmla="*/ 59 h 133604"/>
                              <a:gd name="T8" fmla="*/ 157721 w 262979"/>
                              <a:gd name="T9" fmla="*/ 2685 h 133604"/>
                              <a:gd name="T10" fmla="*/ 262979 w 262979"/>
                              <a:gd name="T11" fmla="*/ 131737 h 133604"/>
                              <a:gd name="T12" fmla="*/ 261137 w 262979"/>
                              <a:gd name="T13" fmla="*/ 133604 h 133604"/>
                              <a:gd name="T14" fmla="*/ 259270 w 262979"/>
                              <a:gd name="T15" fmla="*/ 131737 h 133604"/>
                              <a:gd name="T16" fmla="*/ 156978 w 262979"/>
                              <a:gd name="T17" fmla="*/ 6318 h 133604"/>
                              <a:gd name="T18" fmla="*/ 131489 w 262979"/>
                              <a:gd name="T19" fmla="*/ 3735 h 133604"/>
                              <a:gd name="T20" fmla="*/ 106008 w 262979"/>
                              <a:gd name="T21" fmla="*/ 6318 h 133604"/>
                              <a:gd name="T22" fmla="*/ 3721 w 262979"/>
                              <a:gd name="T23" fmla="*/ 131737 h 133604"/>
                              <a:gd name="T24" fmla="*/ 1867 w 262979"/>
                              <a:gd name="T25" fmla="*/ 133604 h 133604"/>
                              <a:gd name="T26" fmla="*/ 0 w 262979"/>
                              <a:gd name="T27" fmla="*/ 131737 h 133604"/>
                              <a:gd name="T28" fmla="*/ 105261 w 262979"/>
                              <a:gd name="T29" fmla="*/ 2685 h 133604"/>
                              <a:gd name="T30" fmla="*/ 131171 w 262979"/>
                              <a:gd name="T31" fmla="*/ 59 h 133604"/>
                              <a:gd name="T32" fmla="*/ 131229 w 262979"/>
                              <a:gd name="T33" fmla="*/ 0 h 133604"/>
                              <a:gd name="T34" fmla="*/ 0 w 262979"/>
                              <a:gd name="T35" fmla="*/ 0 h 133604"/>
                              <a:gd name="T36" fmla="*/ 262979 w 262979"/>
                              <a:gd name="T37"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62979" h="133604">
                                <a:moveTo>
                                  <a:pt x="131229" y="0"/>
                                </a:moveTo>
                                <a:lnTo>
                                  <a:pt x="131489" y="26"/>
                                </a:lnTo>
                                <a:lnTo>
                                  <a:pt x="131750" y="0"/>
                                </a:lnTo>
                                <a:lnTo>
                                  <a:pt x="131809" y="59"/>
                                </a:lnTo>
                                <a:lnTo>
                                  <a:pt x="157721" y="2685"/>
                                </a:lnTo>
                                <a:cubicBezTo>
                                  <a:pt x="217658" y="15007"/>
                                  <a:pt x="262979" y="68263"/>
                                  <a:pt x="262979" y="131737"/>
                                </a:cubicBezTo>
                                <a:cubicBezTo>
                                  <a:pt x="262979" y="132766"/>
                                  <a:pt x="262153" y="133604"/>
                                  <a:pt x="261137" y="133604"/>
                                </a:cubicBezTo>
                                <a:cubicBezTo>
                                  <a:pt x="260109" y="133604"/>
                                  <a:pt x="259270" y="132766"/>
                                  <a:pt x="259270" y="131737"/>
                                </a:cubicBezTo>
                                <a:cubicBezTo>
                                  <a:pt x="259270" y="70041"/>
                                  <a:pt x="215233" y="18291"/>
                                  <a:pt x="156978" y="6318"/>
                                </a:cubicBezTo>
                                <a:lnTo>
                                  <a:pt x="131489" y="3735"/>
                                </a:lnTo>
                                <a:lnTo>
                                  <a:pt x="106008" y="6318"/>
                                </a:lnTo>
                                <a:cubicBezTo>
                                  <a:pt x="47768" y="18291"/>
                                  <a:pt x="3721" y="70041"/>
                                  <a:pt x="3721" y="131737"/>
                                </a:cubicBezTo>
                                <a:cubicBezTo>
                                  <a:pt x="3721" y="132766"/>
                                  <a:pt x="2896" y="133604"/>
                                  <a:pt x="1867" y="133604"/>
                                </a:cubicBezTo>
                                <a:cubicBezTo>
                                  <a:pt x="851" y="133604"/>
                                  <a:pt x="0" y="132766"/>
                                  <a:pt x="0" y="131737"/>
                                </a:cubicBezTo>
                                <a:cubicBezTo>
                                  <a:pt x="0" y="68263"/>
                                  <a:pt x="45331" y="15007"/>
                                  <a:pt x="105261" y="2685"/>
                                </a:cubicBezTo>
                                <a:lnTo>
                                  <a:pt x="131171" y="59"/>
                                </a:lnTo>
                                <a:lnTo>
                                  <a:pt x="13122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4186248" name="Rectangle 1519"/>
                        <wps:cNvSpPr>
                          <a:spLocks noChangeArrowheads="1"/>
                        </wps:cNvSpPr>
                        <wps:spPr bwMode="auto">
                          <a:xfrm>
                            <a:off x="16784" y="7843"/>
                            <a:ext cx="968"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50AF5" w14:textId="77777777" w:rsidR="00000000" w:rsidRDefault="00000000">
                              <w:pPr>
                                <w:spacing w:after="160" w:line="256" w:lineRule="auto"/>
                                <w:ind w:left="0" w:firstLine="0"/>
                                <w:jc w:val="left"/>
                              </w:pPr>
                              <w:r>
                                <w:rPr>
                                  <w:rFonts w:ascii="Cambria" w:eastAsia="Cambria" w:hAnsi="Cambria" w:cs="Cambria"/>
                                  <w:i/>
                                  <w:sz w:val="16"/>
                                </w:rPr>
                                <w:t>w</w:t>
                              </w:r>
                            </w:p>
                          </w:txbxContent>
                        </wps:txbx>
                        <wps:bodyPr rot="0" vert="horz" wrap="square" lIns="0" tIns="0" rIns="0" bIns="0" anchor="t" anchorCtr="0" upright="1">
                          <a:noAutofit/>
                        </wps:bodyPr>
                      </wps:wsp>
                      <wps:wsp>
                        <wps:cNvPr id="402268970" name="Shape 1520"/>
                        <wps:cNvSpPr>
                          <a:spLocks/>
                        </wps:cNvSpPr>
                        <wps:spPr bwMode="auto">
                          <a:xfrm>
                            <a:off x="21120" y="8364"/>
                            <a:ext cx="2630" cy="1334"/>
                          </a:xfrm>
                          <a:custGeom>
                            <a:avLst/>
                            <a:gdLst>
                              <a:gd name="T0" fmla="*/ 1841 w 262966"/>
                              <a:gd name="T1" fmla="*/ 0 h 133351"/>
                              <a:gd name="T2" fmla="*/ 3708 w 262966"/>
                              <a:gd name="T3" fmla="*/ 1854 h 133351"/>
                              <a:gd name="T4" fmla="*/ 105992 w 262966"/>
                              <a:gd name="T5" fmla="*/ 127273 h 133351"/>
                              <a:gd name="T6" fmla="*/ 131483 w 262966"/>
                              <a:gd name="T7" fmla="*/ 129857 h 133351"/>
                              <a:gd name="T8" fmla="*/ 156971 w 262966"/>
                              <a:gd name="T9" fmla="*/ 127273 h 133351"/>
                              <a:gd name="T10" fmla="*/ 259258 w 262966"/>
                              <a:gd name="T11" fmla="*/ 1854 h 133351"/>
                              <a:gd name="T12" fmla="*/ 261112 w 262966"/>
                              <a:gd name="T13" fmla="*/ 0 h 133351"/>
                              <a:gd name="T14" fmla="*/ 262966 w 262966"/>
                              <a:gd name="T15" fmla="*/ 1854 h 133351"/>
                              <a:gd name="T16" fmla="*/ 157717 w 262966"/>
                              <a:gd name="T17" fmla="*/ 130906 h 133351"/>
                              <a:gd name="T18" fmla="*/ 133602 w 262966"/>
                              <a:gd name="T19" fmla="*/ 133351 h 133351"/>
                              <a:gd name="T20" fmla="*/ 131977 w 262966"/>
                              <a:gd name="T21" fmla="*/ 133351 h 133351"/>
                              <a:gd name="T22" fmla="*/ 130987 w 262966"/>
                              <a:gd name="T23" fmla="*/ 133351 h 133351"/>
                              <a:gd name="T24" fmla="*/ 129364 w 262966"/>
                              <a:gd name="T25" fmla="*/ 133351 h 133351"/>
                              <a:gd name="T26" fmla="*/ 105245 w 262966"/>
                              <a:gd name="T27" fmla="*/ 130906 h 133351"/>
                              <a:gd name="T28" fmla="*/ 0 w 262966"/>
                              <a:gd name="T29" fmla="*/ 1854 h 133351"/>
                              <a:gd name="T30" fmla="*/ 1841 w 262966"/>
                              <a:gd name="T31" fmla="*/ 0 h 133351"/>
                              <a:gd name="T32" fmla="*/ 0 w 262966"/>
                              <a:gd name="T33" fmla="*/ 0 h 133351"/>
                              <a:gd name="T34" fmla="*/ 262966 w 262966"/>
                              <a:gd name="T35" fmla="*/ 133351 h 133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62966" h="133351">
                                <a:moveTo>
                                  <a:pt x="1841" y="0"/>
                                </a:moveTo>
                                <a:cubicBezTo>
                                  <a:pt x="2870" y="0"/>
                                  <a:pt x="3708" y="826"/>
                                  <a:pt x="3708" y="1854"/>
                                </a:cubicBezTo>
                                <a:cubicBezTo>
                                  <a:pt x="3708" y="63540"/>
                                  <a:pt x="47746" y="115298"/>
                                  <a:pt x="105992" y="127273"/>
                                </a:cubicBezTo>
                                <a:lnTo>
                                  <a:pt x="131483" y="129857"/>
                                </a:lnTo>
                                <a:lnTo>
                                  <a:pt x="156971" y="127273"/>
                                </a:lnTo>
                                <a:cubicBezTo>
                                  <a:pt x="215211" y="115298"/>
                                  <a:pt x="259258" y="63540"/>
                                  <a:pt x="259258" y="1854"/>
                                </a:cubicBezTo>
                                <a:cubicBezTo>
                                  <a:pt x="259258" y="826"/>
                                  <a:pt x="260083" y="0"/>
                                  <a:pt x="261112" y="0"/>
                                </a:cubicBezTo>
                                <a:cubicBezTo>
                                  <a:pt x="262128" y="0"/>
                                  <a:pt x="262966" y="826"/>
                                  <a:pt x="262966" y="1854"/>
                                </a:cubicBezTo>
                                <a:cubicBezTo>
                                  <a:pt x="262966" y="65329"/>
                                  <a:pt x="217645" y="118584"/>
                                  <a:pt x="157717" y="130906"/>
                                </a:cubicBezTo>
                                <a:lnTo>
                                  <a:pt x="133602" y="133351"/>
                                </a:lnTo>
                                <a:lnTo>
                                  <a:pt x="131977" y="133351"/>
                                </a:lnTo>
                                <a:lnTo>
                                  <a:pt x="130987" y="133351"/>
                                </a:lnTo>
                                <a:lnTo>
                                  <a:pt x="129364" y="133351"/>
                                </a:lnTo>
                                <a:lnTo>
                                  <a:pt x="105245" y="130906"/>
                                </a:lnTo>
                                <a:cubicBezTo>
                                  <a:pt x="45311" y="118584"/>
                                  <a:pt x="0" y="65329"/>
                                  <a:pt x="0" y="1854"/>
                                </a:cubicBezTo>
                                <a:cubicBezTo>
                                  <a:pt x="0" y="826"/>
                                  <a:pt x="826" y="0"/>
                                  <a:pt x="1841"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1206246" name="Shape 1521"/>
                        <wps:cNvSpPr>
                          <a:spLocks/>
                        </wps:cNvSpPr>
                        <wps:spPr bwMode="auto">
                          <a:xfrm>
                            <a:off x="21120" y="7071"/>
                            <a:ext cx="2632" cy="1336"/>
                          </a:xfrm>
                          <a:custGeom>
                            <a:avLst/>
                            <a:gdLst>
                              <a:gd name="T0" fmla="*/ 131737 w 263195"/>
                              <a:gd name="T1" fmla="*/ 0 h 133604"/>
                              <a:gd name="T2" fmla="*/ 132042 w 263195"/>
                              <a:gd name="T3" fmla="*/ 305 h 133604"/>
                              <a:gd name="T4" fmla="*/ 132347 w 263195"/>
                              <a:gd name="T5" fmla="*/ 0 h 133604"/>
                              <a:gd name="T6" fmla="*/ 261399 w 263195"/>
                              <a:gd name="T7" fmla="*/ 105249 h 133604"/>
                              <a:gd name="T8" fmla="*/ 263195 w 263195"/>
                              <a:gd name="T9" fmla="*/ 122967 h 133604"/>
                              <a:gd name="T10" fmla="*/ 263195 w 263195"/>
                              <a:gd name="T11" fmla="*/ 132632 h 133604"/>
                              <a:gd name="T12" fmla="*/ 262229 w 263195"/>
                              <a:gd name="T13" fmla="*/ 133604 h 133604"/>
                              <a:gd name="T14" fmla="*/ 260375 w 263195"/>
                              <a:gd name="T15" fmla="*/ 131737 h 133604"/>
                              <a:gd name="T16" fmla="*/ 132347 w 263195"/>
                              <a:gd name="T17" fmla="*/ 3708 h 133604"/>
                              <a:gd name="T18" fmla="*/ 132042 w 263195"/>
                              <a:gd name="T19" fmla="*/ 3404 h 133604"/>
                              <a:gd name="T20" fmla="*/ 131737 w 263195"/>
                              <a:gd name="T21" fmla="*/ 3708 h 133604"/>
                              <a:gd name="T22" fmla="*/ 3708 w 263195"/>
                              <a:gd name="T23" fmla="*/ 131737 h 133604"/>
                              <a:gd name="T24" fmla="*/ 1841 w 263195"/>
                              <a:gd name="T25" fmla="*/ 133604 h 133604"/>
                              <a:gd name="T26" fmla="*/ 0 w 263195"/>
                              <a:gd name="T27" fmla="*/ 131737 h 133604"/>
                              <a:gd name="T28" fmla="*/ 131737 w 263195"/>
                              <a:gd name="T29" fmla="*/ 0 h 133604"/>
                              <a:gd name="T30" fmla="*/ 0 w 263195"/>
                              <a:gd name="T31" fmla="*/ 0 h 133604"/>
                              <a:gd name="T32" fmla="*/ 263195 w 263195"/>
                              <a:gd name="T33" fmla="*/ 133604 h 13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63195" h="133604">
                                <a:moveTo>
                                  <a:pt x="131737" y="0"/>
                                </a:moveTo>
                                <a:lnTo>
                                  <a:pt x="132042" y="305"/>
                                </a:lnTo>
                                <a:lnTo>
                                  <a:pt x="132347" y="0"/>
                                </a:lnTo>
                                <a:cubicBezTo>
                                  <a:pt x="195821" y="0"/>
                                  <a:pt x="249077" y="45321"/>
                                  <a:pt x="261399" y="105249"/>
                                </a:cubicBezTo>
                                <a:lnTo>
                                  <a:pt x="263195" y="122967"/>
                                </a:lnTo>
                                <a:lnTo>
                                  <a:pt x="263195" y="132632"/>
                                </a:lnTo>
                                <a:lnTo>
                                  <a:pt x="262229" y="133604"/>
                                </a:lnTo>
                                <a:cubicBezTo>
                                  <a:pt x="261214" y="133604"/>
                                  <a:pt x="260375" y="132766"/>
                                  <a:pt x="260375" y="131737"/>
                                </a:cubicBezTo>
                                <a:cubicBezTo>
                                  <a:pt x="260375" y="61227"/>
                                  <a:pt x="202844" y="3708"/>
                                  <a:pt x="132347" y="3708"/>
                                </a:cubicBezTo>
                                <a:lnTo>
                                  <a:pt x="132042" y="3404"/>
                                </a:lnTo>
                                <a:lnTo>
                                  <a:pt x="131737" y="3708"/>
                                </a:lnTo>
                                <a:cubicBezTo>
                                  <a:pt x="61226" y="3708"/>
                                  <a:pt x="3708" y="61227"/>
                                  <a:pt x="3708" y="131737"/>
                                </a:cubicBezTo>
                                <a:cubicBezTo>
                                  <a:pt x="3708" y="132766"/>
                                  <a:pt x="2870" y="133604"/>
                                  <a:pt x="1841" y="133604"/>
                                </a:cubicBezTo>
                                <a:cubicBezTo>
                                  <a:pt x="826" y="133604"/>
                                  <a:pt x="0" y="132766"/>
                                  <a:pt x="0" y="131737"/>
                                </a:cubicBezTo>
                                <a:cubicBezTo>
                                  <a:pt x="0" y="59195"/>
                                  <a:pt x="59182" y="0"/>
                                  <a:pt x="131737"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14201061" name="Rectangle 1522"/>
                        <wps:cNvSpPr>
                          <a:spLocks noChangeArrowheads="1"/>
                        </wps:cNvSpPr>
                        <wps:spPr bwMode="auto">
                          <a:xfrm>
                            <a:off x="22182" y="7743"/>
                            <a:ext cx="662"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0D55F" w14:textId="77777777" w:rsidR="00000000" w:rsidRDefault="00000000">
                              <w:pPr>
                                <w:spacing w:after="160" w:line="256" w:lineRule="auto"/>
                                <w:ind w:left="0" w:firstLine="0"/>
                                <w:jc w:val="left"/>
                              </w:pPr>
                              <w:r>
                                <w:rPr>
                                  <w:rFonts w:ascii="Cambria" w:eastAsia="Cambria" w:hAnsi="Cambria" w:cs="Cambria"/>
                                  <w:i/>
                                  <w:sz w:val="16"/>
                                </w:rPr>
                                <w:t>y</w:t>
                              </w:r>
                            </w:p>
                          </w:txbxContent>
                        </wps:txbx>
                        <wps:bodyPr rot="0" vert="horz" wrap="square" lIns="0" tIns="0" rIns="0" bIns="0" anchor="t" anchorCtr="0" upright="1">
                          <a:noAutofit/>
                        </wps:bodyPr>
                      </wps:wsp>
                      <wps:wsp>
                        <wps:cNvPr id="1839955599" name="Shape 1523"/>
                        <wps:cNvSpPr>
                          <a:spLocks/>
                        </wps:cNvSpPr>
                        <wps:spPr bwMode="auto">
                          <a:xfrm>
                            <a:off x="15508" y="2957"/>
                            <a:ext cx="369" cy="278"/>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97" y="6401"/>
                                  <a:pt x="24041" y="11036"/>
                                  <a:pt x="36919" y="13818"/>
                                </a:cubicBezTo>
                                <a:lnTo>
                                  <a:pt x="36919" y="14008"/>
                                </a:lnTo>
                                <a:cubicBezTo>
                                  <a:pt x="24041" y="16789"/>
                                  <a:pt x="11697"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027919" name="Shape 1524"/>
                        <wps:cNvSpPr>
                          <a:spLocks/>
                        </wps:cNvSpPr>
                        <wps:spPr bwMode="auto">
                          <a:xfrm>
                            <a:off x="20783" y="8242"/>
                            <a:ext cx="369" cy="279"/>
                          </a:xfrm>
                          <a:custGeom>
                            <a:avLst/>
                            <a:gdLst>
                              <a:gd name="T0" fmla="*/ 0 w 36944"/>
                              <a:gd name="T1" fmla="*/ 0 h 27851"/>
                              <a:gd name="T2" fmla="*/ 36944 w 36944"/>
                              <a:gd name="T3" fmla="*/ 13830 h 27851"/>
                              <a:gd name="T4" fmla="*/ 36944 w 36944"/>
                              <a:gd name="T5" fmla="*/ 14021 h 27851"/>
                              <a:gd name="T6" fmla="*/ 0 w 36944"/>
                              <a:gd name="T7" fmla="*/ 27851 h 27851"/>
                              <a:gd name="T8" fmla="*/ 0 w 36944"/>
                              <a:gd name="T9" fmla="*/ 0 h 27851"/>
                              <a:gd name="T10" fmla="*/ 0 w 36944"/>
                              <a:gd name="T11" fmla="*/ 0 h 27851"/>
                              <a:gd name="T12" fmla="*/ 36944 w 36944"/>
                              <a:gd name="T13" fmla="*/ 27851 h 27851"/>
                            </a:gdLst>
                            <a:ahLst/>
                            <a:cxnLst>
                              <a:cxn ang="0">
                                <a:pos x="T0" y="T1"/>
                              </a:cxn>
                              <a:cxn ang="0">
                                <a:pos x="T2" y="T3"/>
                              </a:cxn>
                              <a:cxn ang="0">
                                <a:pos x="T4" y="T5"/>
                              </a:cxn>
                              <a:cxn ang="0">
                                <a:pos x="T6" y="T7"/>
                              </a:cxn>
                              <a:cxn ang="0">
                                <a:pos x="T8" y="T9"/>
                              </a:cxn>
                            </a:cxnLst>
                            <a:rect l="T10" t="T11" r="T12" b="T13"/>
                            <a:pathLst>
                              <a:path w="36944" h="27851">
                                <a:moveTo>
                                  <a:pt x="0" y="0"/>
                                </a:moveTo>
                                <a:cubicBezTo>
                                  <a:pt x="11697" y="6401"/>
                                  <a:pt x="24041" y="11049"/>
                                  <a:pt x="36944" y="13830"/>
                                </a:cubicBezTo>
                                <a:lnTo>
                                  <a:pt x="36944" y="14021"/>
                                </a:lnTo>
                                <a:cubicBezTo>
                                  <a:pt x="24041" y="16815"/>
                                  <a:pt x="11697" y="21438"/>
                                  <a:pt x="0" y="27851"/>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8260176" name="Shape 1525"/>
                        <wps:cNvSpPr>
                          <a:spLocks/>
                        </wps:cNvSpPr>
                        <wps:spPr bwMode="auto">
                          <a:xfrm>
                            <a:off x="17025" y="6725"/>
                            <a:ext cx="279" cy="370"/>
                          </a:xfrm>
                          <a:custGeom>
                            <a:avLst/>
                            <a:gdLst>
                              <a:gd name="T0" fmla="*/ 0 w 27826"/>
                              <a:gd name="T1" fmla="*/ 0 h 36932"/>
                              <a:gd name="T2" fmla="*/ 27826 w 27826"/>
                              <a:gd name="T3" fmla="*/ 0 h 36932"/>
                              <a:gd name="T4" fmla="*/ 13907 w 27826"/>
                              <a:gd name="T5" fmla="*/ 36932 h 36932"/>
                              <a:gd name="T6" fmla="*/ 0 w 27826"/>
                              <a:gd name="T7" fmla="*/ 0 h 36932"/>
                              <a:gd name="T8" fmla="*/ 0 w 27826"/>
                              <a:gd name="T9" fmla="*/ 0 h 36932"/>
                              <a:gd name="T10" fmla="*/ 27826 w 27826"/>
                              <a:gd name="T11" fmla="*/ 36932 h 36932"/>
                            </a:gdLst>
                            <a:ahLst/>
                            <a:cxnLst>
                              <a:cxn ang="0">
                                <a:pos x="T0" y="T1"/>
                              </a:cxn>
                              <a:cxn ang="0">
                                <a:pos x="T2" y="T3"/>
                              </a:cxn>
                              <a:cxn ang="0">
                                <a:pos x="T4" y="T5"/>
                              </a:cxn>
                              <a:cxn ang="0">
                                <a:pos x="T6" y="T7"/>
                              </a:cxn>
                            </a:cxnLst>
                            <a:rect l="T8" t="T9" r="T10" b="T11"/>
                            <a:pathLst>
                              <a:path w="27826" h="36932">
                                <a:moveTo>
                                  <a:pt x="0" y="0"/>
                                </a:moveTo>
                                <a:lnTo>
                                  <a:pt x="27826" y="0"/>
                                </a:lnTo>
                                <a:cubicBezTo>
                                  <a:pt x="21425" y="11786"/>
                                  <a:pt x="16790" y="24117"/>
                                  <a:pt x="13907" y="36932"/>
                                </a:cubicBezTo>
                                <a:cubicBezTo>
                                  <a:pt x="11037" y="24117"/>
                                  <a:pt x="6388" y="11786"/>
                                  <a:pt x="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973696336" name="Picture 15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83" y="3052"/>
                            <a:ext cx="21169" cy="5380"/>
                          </a:xfrm>
                          <a:prstGeom prst="rect">
                            <a:avLst/>
                          </a:prstGeom>
                          <a:noFill/>
                          <a:extLst>
                            <a:ext uri="{909E8E84-426E-40DD-AFC4-6F175D3DCCD1}">
                              <a14:hiddenFill xmlns:a14="http://schemas.microsoft.com/office/drawing/2010/main">
                                <a:solidFill>
                                  <a:srgbClr val="FFFFFF"/>
                                </a:solidFill>
                              </a14:hiddenFill>
                            </a:ext>
                          </a:extLst>
                        </pic:spPr>
                      </pic:pic>
                      <wps:wsp>
                        <wps:cNvPr id="1261322693" name="Shape 1528"/>
                        <wps:cNvSpPr>
                          <a:spLocks/>
                        </wps:cNvSpPr>
                        <wps:spPr bwMode="auto">
                          <a:xfrm>
                            <a:off x="12115" y="4373"/>
                            <a:ext cx="392" cy="270"/>
                          </a:xfrm>
                          <a:custGeom>
                            <a:avLst/>
                            <a:gdLst>
                              <a:gd name="T0" fmla="*/ 39141 w 39141"/>
                              <a:gd name="T1" fmla="*/ 0 h 27000"/>
                              <a:gd name="T2" fmla="*/ 32372 w 39141"/>
                              <a:gd name="T3" fmla="*/ 27000 h 27000"/>
                              <a:gd name="T4" fmla="*/ 0 w 39141"/>
                              <a:gd name="T5" fmla="*/ 4547 h 27000"/>
                              <a:gd name="T6" fmla="*/ 0 w 39141"/>
                              <a:gd name="T7" fmla="*/ 4458 h 27000"/>
                              <a:gd name="T8" fmla="*/ 39141 w 39141"/>
                              <a:gd name="T9" fmla="*/ 0 h 27000"/>
                              <a:gd name="T10" fmla="*/ 0 w 39141"/>
                              <a:gd name="T11" fmla="*/ 0 h 27000"/>
                              <a:gd name="T12" fmla="*/ 39141 w 39141"/>
                              <a:gd name="T13" fmla="*/ 27000 h 27000"/>
                            </a:gdLst>
                            <a:ahLst/>
                            <a:cxnLst>
                              <a:cxn ang="0">
                                <a:pos x="T0" y="T1"/>
                              </a:cxn>
                              <a:cxn ang="0">
                                <a:pos x="T2" y="T3"/>
                              </a:cxn>
                              <a:cxn ang="0">
                                <a:pos x="T4" y="T5"/>
                              </a:cxn>
                              <a:cxn ang="0">
                                <a:pos x="T6" y="T7"/>
                              </a:cxn>
                              <a:cxn ang="0">
                                <a:pos x="T8" y="T9"/>
                              </a:cxn>
                            </a:cxnLst>
                            <a:rect l="T10" t="T11" r="T12" b="T13"/>
                            <a:pathLst>
                              <a:path w="39141" h="27000">
                                <a:moveTo>
                                  <a:pt x="39141" y="0"/>
                                </a:moveTo>
                                <a:lnTo>
                                  <a:pt x="32372" y="27000"/>
                                </a:lnTo>
                                <a:cubicBezTo>
                                  <a:pt x="22542" y="18009"/>
                                  <a:pt x="11684" y="10490"/>
                                  <a:pt x="0" y="4547"/>
                                </a:cubicBezTo>
                                <a:lnTo>
                                  <a:pt x="0" y="4458"/>
                                </a:lnTo>
                                <a:cubicBezTo>
                                  <a:pt x="13081" y="4826"/>
                                  <a:pt x="26251" y="3340"/>
                                  <a:pt x="39141"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201153" name="Shape 1529"/>
                        <wps:cNvSpPr>
                          <a:spLocks/>
                        </wps:cNvSpPr>
                        <wps:spPr bwMode="auto">
                          <a:xfrm>
                            <a:off x="10750" y="3097"/>
                            <a:ext cx="2261" cy="1150"/>
                          </a:xfrm>
                          <a:custGeom>
                            <a:avLst/>
                            <a:gdLst>
                              <a:gd name="T0" fmla="*/ 1854 w 226098"/>
                              <a:gd name="T1" fmla="*/ 0 h 115049"/>
                              <a:gd name="T2" fmla="*/ 3708 w 226098"/>
                              <a:gd name="T3" fmla="*/ 1854 h 115049"/>
                              <a:gd name="T4" fmla="*/ 70644 w 226098"/>
                              <a:gd name="T5" fmla="*/ 102702 h 115049"/>
                              <a:gd name="T6" fmla="*/ 113049 w 226098"/>
                              <a:gd name="T7" fmla="*/ 111299 h 115049"/>
                              <a:gd name="T8" fmla="*/ 155453 w 226098"/>
                              <a:gd name="T9" fmla="*/ 102702 h 115049"/>
                              <a:gd name="T10" fmla="*/ 222377 w 226098"/>
                              <a:gd name="T11" fmla="*/ 1854 h 115049"/>
                              <a:gd name="T12" fmla="*/ 224244 w 226098"/>
                              <a:gd name="T13" fmla="*/ 0 h 115049"/>
                              <a:gd name="T14" fmla="*/ 226098 w 226098"/>
                              <a:gd name="T15" fmla="*/ 1854 h 115049"/>
                              <a:gd name="T16" fmla="*/ 135670 w 226098"/>
                              <a:gd name="T17" fmla="*/ 112743 h 115049"/>
                              <a:gd name="T18" fmla="*/ 113228 w 226098"/>
                              <a:gd name="T19" fmla="*/ 115016 h 115049"/>
                              <a:gd name="T20" fmla="*/ 113195 w 226098"/>
                              <a:gd name="T21" fmla="*/ 115049 h 115049"/>
                              <a:gd name="T22" fmla="*/ 113049 w 226098"/>
                              <a:gd name="T23" fmla="*/ 115034 h 115049"/>
                              <a:gd name="T24" fmla="*/ 112903 w 226098"/>
                              <a:gd name="T25" fmla="*/ 115049 h 115049"/>
                              <a:gd name="T26" fmla="*/ 112870 w 226098"/>
                              <a:gd name="T27" fmla="*/ 115016 h 115049"/>
                              <a:gd name="T28" fmla="*/ 90428 w 226098"/>
                              <a:gd name="T29" fmla="*/ 112743 h 115049"/>
                              <a:gd name="T30" fmla="*/ 0 w 226098"/>
                              <a:gd name="T31" fmla="*/ 1854 h 115049"/>
                              <a:gd name="T32" fmla="*/ 1854 w 226098"/>
                              <a:gd name="T33" fmla="*/ 0 h 115049"/>
                              <a:gd name="T34" fmla="*/ 0 w 226098"/>
                              <a:gd name="T35" fmla="*/ 0 h 115049"/>
                              <a:gd name="T36" fmla="*/ 226098 w 226098"/>
                              <a:gd name="T37" fmla="*/ 115049 h 115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26098" h="115049">
                                <a:moveTo>
                                  <a:pt x="1854" y="0"/>
                                </a:moveTo>
                                <a:cubicBezTo>
                                  <a:pt x="2883" y="0"/>
                                  <a:pt x="3708" y="838"/>
                                  <a:pt x="3708" y="1854"/>
                                </a:cubicBezTo>
                                <a:cubicBezTo>
                                  <a:pt x="3708" y="47079"/>
                                  <a:pt x="31369" y="86046"/>
                                  <a:pt x="70644" y="102702"/>
                                </a:cubicBezTo>
                                <a:lnTo>
                                  <a:pt x="113049" y="111299"/>
                                </a:lnTo>
                                <a:lnTo>
                                  <a:pt x="155453" y="102702"/>
                                </a:lnTo>
                                <a:cubicBezTo>
                                  <a:pt x="194723" y="86046"/>
                                  <a:pt x="222377" y="47079"/>
                                  <a:pt x="222377" y="1854"/>
                                </a:cubicBezTo>
                                <a:cubicBezTo>
                                  <a:pt x="222377" y="838"/>
                                  <a:pt x="223228" y="0"/>
                                  <a:pt x="224244" y="0"/>
                                </a:cubicBezTo>
                                <a:cubicBezTo>
                                  <a:pt x="225260" y="0"/>
                                  <a:pt x="226098" y="838"/>
                                  <a:pt x="226098" y="1854"/>
                                </a:cubicBezTo>
                                <a:cubicBezTo>
                                  <a:pt x="226098" y="56405"/>
                                  <a:pt x="187175" y="102157"/>
                                  <a:pt x="135670" y="112743"/>
                                </a:cubicBezTo>
                                <a:lnTo>
                                  <a:pt x="113228" y="115016"/>
                                </a:lnTo>
                                <a:lnTo>
                                  <a:pt x="113195" y="115049"/>
                                </a:lnTo>
                                <a:lnTo>
                                  <a:pt x="113049" y="115034"/>
                                </a:lnTo>
                                <a:lnTo>
                                  <a:pt x="112903" y="115049"/>
                                </a:lnTo>
                                <a:lnTo>
                                  <a:pt x="112870" y="115016"/>
                                </a:lnTo>
                                <a:lnTo>
                                  <a:pt x="90428" y="112743"/>
                                </a:lnTo>
                                <a:cubicBezTo>
                                  <a:pt x="38923" y="102157"/>
                                  <a:pt x="0" y="56405"/>
                                  <a:pt x="0" y="1854"/>
                                </a:cubicBezTo>
                                <a:cubicBezTo>
                                  <a:pt x="0" y="838"/>
                                  <a:pt x="838" y="0"/>
                                  <a:pt x="1854"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9187545" name="Shape 1530"/>
                        <wps:cNvSpPr>
                          <a:spLocks/>
                        </wps:cNvSpPr>
                        <wps:spPr bwMode="auto">
                          <a:xfrm>
                            <a:off x="10750" y="1975"/>
                            <a:ext cx="2261" cy="1150"/>
                          </a:xfrm>
                          <a:custGeom>
                            <a:avLst/>
                            <a:gdLst>
                              <a:gd name="T0" fmla="*/ 112903 w 226098"/>
                              <a:gd name="T1" fmla="*/ 0 h 115037"/>
                              <a:gd name="T2" fmla="*/ 113049 w 226098"/>
                              <a:gd name="T3" fmla="*/ 15 h 115037"/>
                              <a:gd name="T4" fmla="*/ 113195 w 226098"/>
                              <a:gd name="T5" fmla="*/ 0 h 115037"/>
                              <a:gd name="T6" fmla="*/ 113228 w 226098"/>
                              <a:gd name="T7" fmla="*/ 33 h 115037"/>
                              <a:gd name="T8" fmla="*/ 135674 w 226098"/>
                              <a:gd name="T9" fmla="*/ 2306 h 115037"/>
                              <a:gd name="T10" fmla="*/ 226098 w 226098"/>
                              <a:gd name="T11" fmla="*/ 113182 h 115037"/>
                              <a:gd name="T12" fmla="*/ 224244 w 226098"/>
                              <a:gd name="T13" fmla="*/ 115037 h 115037"/>
                              <a:gd name="T14" fmla="*/ 222377 w 226098"/>
                              <a:gd name="T15" fmla="*/ 113182 h 115037"/>
                              <a:gd name="T16" fmla="*/ 155453 w 226098"/>
                              <a:gd name="T17" fmla="*/ 12334 h 115037"/>
                              <a:gd name="T18" fmla="*/ 113049 w 226098"/>
                              <a:gd name="T19" fmla="*/ 3738 h 115037"/>
                              <a:gd name="T20" fmla="*/ 70645 w 226098"/>
                              <a:gd name="T21" fmla="*/ 12334 h 115037"/>
                              <a:gd name="T22" fmla="*/ 3721 w 226098"/>
                              <a:gd name="T23" fmla="*/ 113182 h 115037"/>
                              <a:gd name="T24" fmla="*/ 1854 w 226098"/>
                              <a:gd name="T25" fmla="*/ 115037 h 115037"/>
                              <a:gd name="T26" fmla="*/ 0 w 226098"/>
                              <a:gd name="T27" fmla="*/ 113182 h 115037"/>
                              <a:gd name="T28" fmla="*/ 90431 w 226098"/>
                              <a:gd name="T29" fmla="*/ 2306 h 115037"/>
                              <a:gd name="T30" fmla="*/ 112870 w 226098"/>
                              <a:gd name="T31" fmla="*/ 33 h 115037"/>
                              <a:gd name="T32" fmla="*/ 112903 w 226098"/>
                              <a:gd name="T33" fmla="*/ 0 h 115037"/>
                              <a:gd name="T34" fmla="*/ 0 w 226098"/>
                              <a:gd name="T35" fmla="*/ 0 h 115037"/>
                              <a:gd name="T36" fmla="*/ 226098 w 226098"/>
                              <a:gd name="T37" fmla="*/ 115037 h 115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226098" h="115037">
                                <a:moveTo>
                                  <a:pt x="112903" y="0"/>
                                </a:moveTo>
                                <a:lnTo>
                                  <a:pt x="113049" y="15"/>
                                </a:lnTo>
                                <a:lnTo>
                                  <a:pt x="113195" y="0"/>
                                </a:lnTo>
                                <a:lnTo>
                                  <a:pt x="113228" y="33"/>
                                </a:lnTo>
                                <a:lnTo>
                                  <a:pt x="135674" y="2306"/>
                                </a:lnTo>
                                <a:cubicBezTo>
                                  <a:pt x="187185" y="12889"/>
                                  <a:pt x="226098" y="58631"/>
                                  <a:pt x="226098" y="113182"/>
                                </a:cubicBezTo>
                                <a:cubicBezTo>
                                  <a:pt x="226098" y="114198"/>
                                  <a:pt x="225260" y="115037"/>
                                  <a:pt x="224244" y="115037"/>
                                </a:cubicBezTo>
                                <a:cubicBezTo>
                                  <a:pt x="223228" y="115037"/>
                                  <a:pt x="222377" y="114198"/>
                                  <a:pt x="222377" y="113182"/>
                                </a:cubicBezTo>
                                <a:cubicBezTo>
                                  <a:pt x="222377" y="67958"/>
                                  <a:pt x="194723" y="28991"/>
                                  <a:pt x="155453" y="12334"/>
                                </a:cubicBezTo>
                                <a:lnTo>
                                  <a:pt x="113049" y="3738"/>
                                </a:lnTo>
                                <a:lnTo>
                                  <a:pt x="70645" y="12334"/>
                                </a:lnTo>
                                <a:cubicBezTo>
                                  <a:pt x="31375" y="28991"/>
                                  <a:pt x="3721" y="67958"/>
                                  <a:pt x="3721" y="113182"/>
                                </a:cubicBezTo>
                                <a:cubicBezTo>
                                  <a:pt x="3721" y="114198"/>
                                  <a:pt x="2883" y="115037"/>
                                  <a:pt x="1854" y="115037"/>
                                </a:cubicBezTo>
                                <a:cubicBezTo>
                                  <a:pt x="838" y="115037"/>
                                  <a:pt x="0" y="114198"/>
                                  <a:pt x="0" y="113182"/>
                                </a:cubicBezTo>
                                <a:cubicBezTo>
                                  <a:pt x="0" y="58631"/>
                                  <a:pt x="38933" y="12889"/>
                                  <a:pt x="90431" y="2306"/>
                                </a:cubicBezTo>
                                <a:lnTo>
                                  <a:pt x="112870" y="33"/>
                                </a:lnTo>
                                <a:lnTo>
                                  <a:pt x="112903"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1290149" name="Rectangle 30552"/>
                        <wps:cNvSpPr>
                          <a:spLocks noChangeArrowheads="1"/>
                        </wps:cNvSpPr>
                        <wps:spPr bwMode="auto">
                          <a:xfrm>
                            <a:off x="2" y="0"/>
                            <a:ext cx="526"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3F567" w14:textId="77777777" w:rsidR="00000000" w:rsidRDefault="00000000">
                              <w:pPr>
                                <w:spacing w:after="160" w:line="256" w:lineRule="auto"/>
                                <w:ind w:left="0" w:firstLine="0"/>
                                <w:jc w:val="left"/>
                              </w:pPr>
                              <w:r>
                                <w:rPr>
                                  <w:rFonts w:ascii="Cambria" w:eastAsia="Cambria" w:hAnsi="Cambria" w:cs="Cambria"/>
                                  <w:sz w:val="16"/>
                                </w:rPr>
                                <w:t>(</w:t>
                              </w:r>
                            </w:p>
                          </w:txbxContent>
                        </wps:txbx>
                        <wps:bodyPr rot="0" vert="horz" wrap="square" lIns="0" tIns="0" rIns="0" bIns="0" anchor="t" anchorCtr="0" upright="1">
                          <a:noAutofit/>
                        </wps:bodyPr>
                      </wps:wsp>
                      <wps:wsp>
                        <wps:cNvPr id="1588873681" name="Rectangle 30554"/>
                        <wps:cNvSpPr>
                          <a:spLocks noChangeArrowheads="1"/>
                        </wps:cNvSpPr>
                        <wps:spPr bwMode="auto">
                          <a:xfrm>
                            <a:off x="393" y="0"/>
                            <a:ext cx="676"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90CDB" w14:textId="77777777" w:rsidR="00000000" w:rsidRDefault="00000000">
                              <w:pPr>
                                <w:spacing w:after="160" w:line="256" w:lineRule="auto"/>
                                <w:ind w:left="0" w:firstLine="0"/>
                                <w:jc w:val="left"/>
                              </w:pPr>
                              <w:r>
                                <w:rPr>
                                  <w:rFonts w:ascii="Cambria" w:eastAsia="Cambria" w:hAnsi="Cambria" w:cs="Cambria"/>
                                  <w:sz w:val="16"/>
                                </w:rPr>
                                <w:t>a</w:t>
                              </w:r>
                            </w:p>
                          </w:txbxContent>
                        </wps:txbx>
                        <wps:bodyPr rot="0" vert="horz" wrap="square" lIns="0" tIns="0" rIns="0" bIns="0" anchor="t" anchorCtr="0" upright="1">
                          <a:noAutofit/>
                        </wps:bodyPr>
                      </wps:wsp>
                      <wps:wsp>
                        <wps:cNvPr id="518855851" name="Rectangle 30553"/>
                        <wps:cNvSpPr>
                          <a:spLocks noChangeArrowheads="1"/>
                        </wps:cNvSpPr>
                        <wps:spPr bwMode="auto">
                          <a:xfrm>
                            <a:off x="897" y="0"/>
                            <a:ext cx="526"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BE7F1" w14:textId="77777777" w:rsidR="00000000" w:rsidRDefault="00000000">
                              <w:pPr>
                                <w:spacing w:after="160" w:line="256" w:lineRule="auto"/>
                                <w:ind w:left="0" w:firstLine="0"/>
                                <w:jc w:val="left"/>
                              </w:pPr>
                              <w:r>
                                <w:rPr>
                                  <w:rFonts w:ascii="Cambria" w:eastAsia="Cambria" w:hAnsi="Cambria" w:cs="Cambria"/>
                                  <w:sz w:val="16"/>
                                </w:rPr>
                                <w:t>)</w:t>
                              </w:r>
                            </w:p>
                          </w:txbxContent>
                        </wps:txbx>
                        <wps:bodyPr rot="0" vert="horz" wrap="square" lIns="0" tIns="0" rIns="0" bIns="0" anchor="t" anchorCtr="0" upright="1">
                          <a:noAutofit/>
                        </wps:bodyPr>
                      </wps:wsp>
                      <wps:wsp>
                        <wps:cNvPr id="1467935570" name="Rectangle 30555"/>
                        <wps:cNvSpPr>
                          <a:spLocks noChangeArrowheads="1"/>
                        </wps:cNvSpPr>
                        <wps:spPr bwMode="auto">
                          <a:xfrm>
                            <a:off x="10541" y="0"/>
                            <a:ext cx="526"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1A8C6" w14:textId="77777777" w:rsidR="00000000" w:rsidRDefault="00000000">
                              <w:pPr>
                                <w:spacing w:after="160" w:line="256" w:lineRule="auto"/>
                                <w:ind w:left="0" w:firstLine="0"/>
                                <w:jc w:val="left"/>
                              </w:pPr>
                              <w:r>
                                <w:rPr>
                                  <w:rFonts w:ascii="Cambria" w:eastAsia="Cambria" w:hAnsi="Cambria" w:cs="Cambria"/>
                                  <w:sz w:val="16"/>
                                </w:rPr>
                                <w:t>(</w:t>
                              </w:r>
                            </w:p>
                          </w:txbxContent>
                        </wps:txbx>
                        <wps:bodyPr rot="0" vert="horz" wrap="square" lIns="0" tIns="0" rIns="0" bIns="0" anchor="t" anchorCtr="0" upright="1">
                          <a:noAutofit/>
                        </wps:bodyPr>
                      </wps:wsp>
                      <wps:wsp>
                        <wps:cNvPr id="716039568" name="Rectangle 30557"/>
                        <wps:cNvSpPr>
                          <a:spLocks noChangeArrowheads="1"/>
                        </wps:cNvSpPr>
                        <wps:spPr bwMode="auto">
                          <a:xfrm>
                            <a:off x="10933" y="0"/>
                            <a:ext cx="752"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2E656" w14:textId="77777777" w:rsidR="00000000" w:rsidRDefault="00000000">
                              <w:pPr>
                                <w:spacing w:after="160" w:line="256" w:lineRule="auto"/>
                                <w:ind w:left="0" w:firstLine="0"/>
                                <w:jc w:val="left"/>
                              </w:pPr>
                              <w:r>
                                <w:rPr>
                                  <w:rFonts w:ascii="Cambria" w:eastAsia="Cambria" w:hAnsi="Cambria" w:cs="Cambria"/>
                                  <w:sz w:val="16"/>
                                </w:rPr>
                                <w:t>b</w:t>
                              </w:r>
                            </w:p>
                          </w:txbxContent>
                        </wps:txbx>
                        <wps:bodyPr rot="0" vert="horz" wrap="square" lIns="0" tIns="0" rIns="0" bIns="0" anchor="t" anchorCtr="0" upright="1">
                          <a:noAutofit/>
                        </wps:bodyPr>
                      </wps:wsp>
                      <wps:wsp>
                        <wps:cNvPr id="2091382523" name="Rectangle 30556"/>
                        <wps:cNvSpPr>
                          <a:spLocks noChangeArrowheads="1"/>
                        </wps:cNvSpPr>
                        <wps:spPr bwMode="auto">
                          <a:xfrm>
                            <a:off x="11503" y="0"/>
                            <a:ext cx="526"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A6A26" w14:textId="77777777" w:rsidR="00000000" w:rsidRDefault="00000000">
                              <w:pPr>
                                <w:spacing w:after="160" w:line="256" w:lineRule="auto"/>
                                <w:ind w:left="0" w:firstLine="0"/>
                                <w:jc w:val="left"/>
                              </w:pPr>
                              <w:r>
                                <w:rPr>
                                  <w:rFonts w:ascii="Cambria" w:eastAsia="Cambria" w:hAnsi="Cambria" w:cs="Cambria"/>
                                  <w:sz w:val="16"/>
                                </w:rPr>
                                <w:t>)</w:t>
                              </w:r>
                            </w:p>
                          </w:txbxContent>
                        </wps:txbx>
                        <wps:bodyPr rot="0" vert="horz" wrap="square" lIns="0" tIns="0" rIns="0" bIns="0" anchor="t" anchorCtr="0" upright="1">
                          <a:noAutofit/>
                        </wps:bodyPr>
                      </wps:wsp>
                    </wpg:wgp>
                  </a:graphicData>
                </a:graphic>
              </wp:inline>
            </w:drawing>
          </mc:Choice>
          <mc:Fallback>
            <w:pict>
              <v:group w14:anchorId="0F35D867" id="Group 32068" o:spid="_x0000_s1177" style="width:187.05pt;height:76.35pt;mso-position-horizontal-relative:char;mso-position-vertical-relative:line" coordsize="23752,9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">
                <v:shape id="Shape 1493" o:spid="_x0000_s1178" style="position:absolute;left:11;top:3090;width:2629;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" path="m1854,c2870,,3708,838,3708,1867v,61685,44038,113434,102284,125407l131483,129857r25488,-2583c215211,115301,259258,63552,259258,1867,259258,838,260083,,261112,v1016,,1854,838,1854,1867c262966,65342,217645,118587,157717,130907r-25923,2627l131737,133591r-254,-26l131229,133591r-57,-57l105245,130907c45311,118587,,65342,,1867,,838,838,,1854,xe" fillcolor="#181717" stroked="f" strokeweight="0">
                  <v:stroke miterlimit="83231f" joinstyle="miter"/>
                  <v:path arrowok="t" o:connecttype="custom" o:connectlocs="19,0;37,19;1060,1273;1315,1299;1569,1273;2592,19;2610,0;2629,19;1577,1309;1318,1335;1317,1336;1315,1336;1312,1336;1311,1335;1052,1309;0,19;19,0" o:connectangles="0,0,0,0,0,0,0,0,0,0,0,0,0,0,0,0,0" textboxrect="0,0,262966,133591"/>
                </v:shape>
                <v:shape id="Shape 1494" o:spid="_x0000_s1179" style="position:absolute;top:1796;width:2640;height:1336;visibility:visible;mso-wrap-style:square;v-text-anchor:top" coordsize="264084,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" path="m131737,r306,304l132347,v72542,,131737,59182,131737,131737c264084,132766,263258,133604,262230,133604v-1016,,-1855,-838,-1855,-1867c260375,61227,202857,3708,132347,3708r-304,-303l131737,3708c61227,3708,3708,61227,3708,131737v,1029,-825,1867,-1854,1867c838,133604,,132766,,131737,,59182,59195,,131737,xe" fillcolor="#181717" stroked="f" strokeweight="0">
                  <v:stroke miterlimit="83231f" joinstyle="miter"/>
                  <v:path arrowok="t" o:connecttype="custom" o:connectlocs="1317,0;1320,3;1323,0;2640,1317;2621,1336;2603,1317;1323,37;1320,34;1317,37;37,1317;19,1336;0,1317;1317,0" o:connectangles="0,0,0,0,0,0,0,0,0,0,0,0,0" textboxrect="0,0,264084,133604"/>
                </v:shape>
                <v:rect id="Rectangle 1495" o:spid="_x0000_s1180" style="position:absolute;left:1072;top:2558;width:62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" filled="f" stroked="f">
                  <v:textbox inset="0,0,0,0">
                    <w:txbxContent>
                      <w:p w14:paraId="577AEDD1" w14:textId="77777777" w:rsidR="00000000" w:rsidRDefault="00000000">
                        <w:pPr>
                          <w:spacing w:after="160" w:line="256" w:lineRule="auto"/>
                          <w:ind w:left="0" w:firstLine="0"/>
                          <w:jc w:val="left"/>
                        </w:pPr>
                        <w:r>
                          <w:rPr>
                            <w:rFonts w:ascii="Cambria" w:eastAsia="Cambria" w:hAnsi="Cambria" w:cs="Cambria"/>
                            <w:i/>
                            <w:sz w:val="16"/>
                          </w:rPr>
                          <w:t>z</w:t>
                        </w:r>
                      </w:p>
                    </w:txbxContent>
                  </v:textbox>
                </v:rect>
                <v:shape id="Shape 1496" o:spid="_x0000_s1181" style="position:absolute;left:5285;top:3090;width:2630;height:1336;visibility:visible;mso-wrap-style:square;v-text-anchor:top" coordsize="262966,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" path="m1854,c2870,,3708,838,3708,1867v,61685,44038,113434,102284,125407l131483,129857r25492,-2583c215220,115301,259258,63552,259258,1867,259258,838,260096,,261112,v1029,,1854,838,1854,1867c262966,65342,217645,118587,157717,130907r-25923,2627l131737,133591r-254,-26l131229,133591r-57,-57l105249,130907c45321,118587,,65342,,1867,,838,826,,1854,xe" fillcolor="#181717" stroked="f" strokeweight="0">
                  <v:stroke miterlimit="83231f" joinstyle="miter"/>
                  <v:path arrowok="t" o:connecttype="custom" o:connectlocs="19,0;37,19;1060,1273;1315,1299;1570,1273;2593,19;2611,0;2630,19;1577,1309;1318,1335;1318,1336;1315,1336;1312,1336;1312,1335;1053,1309;0,19;19,0" o:connectangles="0,0,0,0,0,0,0,0,0,0,0,0,0,0,0,0,0" textboxrect="0,0,262966,133591"/>
                </v:shape>
                <v:shape id="Shape 1497" o:spid="_x0000_s1182" style="position:absolute;left:5285;top:1796;width:2630;height:1336;visibility:visible;mso-wrap-style:square;v-text-anchor:top" coordsize="262966,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" path="m131229,r254,26l131737,r57,57l157717,2685v59928,12320,105249,65566,105249,129052c262966,132766,262141,133604,261112,133604v-1016,,-1854,-838,-1854,-1867c259258,70041,215220,18291,156975,6318l131483,3734,105992,6318c47746,18291,3708,70041,3708,131737v,1029,-838,1867,-1854,1867c826,133604,,132766,,131737,,68251,45321,15005,105249,2685l131172,57r57,-57xe" fillcolor="#181717" stroked="f" strokeweight="0">
                  <v:stroke miterlimit="83231f" joinstyle="miter"/>
                  <v:path arrowok="t" o:connecttype="custom" o:connectlocs="1312,0;1315,0;1318,0;1318,1;1577,27;2630,1317;2611,1336;2593,1317;1570,63;1315,37;1060,63;37,1317;19,1336;0,1317;1053,27;1312,1;1312,0" o:connectangles="0,0,0,0,0,0,0,0,0,0,0,0,0,0,0,0,0" textboxrect="0,0,262966,133604"/>
                </v:shape>
                <v:rect id="Rectangle 1498" o:spid="_x0000_s1183" style="position:absolute;left:6313;top:2558;width:7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" filled="f" stroked="f">
                  <v:textbox inset="0,0,0,0">
                    <w:txbxContent>
                      <w:p w14:paraId="4BFDE5E9" w14:textId="77777777" w:rsidR="00000000" w:rsidRDefault="00000000">
                        <w:pPr>
                          <w:spacing w:after="160" w:line="256" w:lineRule="auto"/>
                          <w:ind w:left="0" w:firstLine="0"/>
                          <w:jc w:val="left"/>
                        </w:pPr>
                        <w:r>
                          <w:rPr>
                            <w:rFonts w:ascii="Cambria" w:eastAsia="Cambria" w:hAnsi="Cambria" w:cs="Cambria"/>
                            <w:i/>
                            <w:sz w:val="16"/>
                          </w:rPr>
                          <w:t>x</w:t>
                        </w:r>
                      </w:p>
                    </w:txbxContent>
                  </v:textbox>
                </v:rect>
                <v:shape id="Shape 1499" o:spid="_x0000_s1184" style="position:absolute;left:11;top:8364;width:2629;height:1334;visibility:visible;mso-wrap-style:square;v-text-anchor:top" coordsize="262966,1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" path="m1854,c2870,,3708,826,3708,1854v,61686,44038,113444,102284,125419l131483,129857r25488,-2584c215211,115298,259258,63540,259258,1854,259258,826,260083,,261112,v1016,,1854,826,1854,1854c262966,65329,217645,118584,157717,130906r-24116,2445l131978,133351r-989,l129364,133351r-24119,-2445c45311,118584,,65329,,1854,,826,838,,1854,xe" fillcolor="#181717" stroked="f" strokeweight="0">
                  <v:stroke miterlimit="83231f" joinstyle="miter"/>
                  <v:path arrowok="t" o:connecttype="custom" o:connectlocs="19,0;37,19;1060,1273;1315,1299;1569,1273;2592,19;2610,0;2629,19;1577,1310;1336,1334;1319,1334;1310,1334;1293,1334;1052,1310;0,19;19,0" o:connectangles="0,0,0,0,0,0,0,0,0,0,0,0,0,0,0,0" textboxrect="0,0,262966,133351"/>
                </v:shape>
                <v:shape id="Shape 1500" o:spid="_x0000_s1185" style="position:absolute;top:7071;width:2640;height:1336;visibility:visible;mso-wrap-style:square;v-text-anchor:top" coordsize="264084,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" path="m131737,r306,304l132347,v72542,,131737,59195,131737,131737c264084,132766,263258,133604,262230,133604v-1016,,-1855,-838,-1855,-1867c260375,61227,202857,3708,132347,3708r-304,-303l131737,3708c61227,3708,3708,61227,3708,131737v,1029,-825,1867,-1854,1867c838,133604,,132766,,131737,,59195,59195,,131737,xe" fillcolor="#181717" stroked="f" strokeweight="0">
                  <v:stroke miterlimit="83231f" joinstyle="miter"/>
                  <v:path arrowok="t" o:connecttype="custom" o:connectlocs="1317,0;1320,3;1323,0;2640,1317;2621,1336;2603,1317;1323,37;1320,34;1317,37;37,1317;19,1336;0,1317;1317,0" o:connectangles="0,0,0,0,0,0,0,0,0,0,0,0,0" textboxrect="0,0,264084,133604"/>
                </v:shape>
                <v:rect id="Rectangle 1501" o:spid="_x0000_s1186" style="position:absolute;left:949;top:7843;width:96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" filled="f" stroked="f">
                  <v:textbox inset="0,0,0,0">
                    <w:txbxContent>
                      <w:p w14:paraId="091B31CF" w14:textId="77777777" w:rsidR="00000000" w:rsidRDefault="00000000">
                        <w:pPr>
                          <w:spacing w:after="160" w:line="256" w:lineRule="auto"/>
                          <w:ind w:left="0" w:firstLine="0"/>
                          <w:jc w:val="left"/>
                        </w:pPr>
                        <w:r>
                          <w:rPr>
                            <w:rFonts w:ascii="Cambria" w:eastAsia="Cambria" w:hAnsi="Cambria" w:cs="Cambria"/>
                            <w:i/>
                            <w:sz w:val="16"/>
                          </w:rPr>
                          <w:t>w</w:t>
                        </w:r>
                      </w:p>
                    </w:txbxContent>
                  </v:textbox>
                </v:rect>
                <v:shape id="Shape 1502" o:spid="_x0000_s1187" style="position:absolute;left:5285;top:8364;width:2630;height:1334;visibility:visible;mso-wrap-style:square;v-text-anchor:top" coordsize="262966,1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" path="m1854,c2870,,3708,826,3708,1854v,61686,44038,113444,102284,125419l131483,129857r25492,-2584c215220,115298,259258,63540,259258,1854,259258,826,260096,,261112,v1029,,1854,826,1854,1854c262966,65329,217645,118584,157717,130906r-24116,2445l131978,133351r-989,l129365,133351r-24116,-2445c45321,118584,,65329,,1854,,826,826,,1854,xe" fillcolor="#181717" stroked="f" strokeweight="0">
                  <v:stroke miterlimit="83231f" joinstyle="miter"/>
                  <v:path arrowok="t" o:connecttype="custom" o:connectlocs="19,0;37,19;1060,1273;1315,1299;1570,1273;2593,19;2611,0;2630,19;1577,1310;1336,1334;1320,1334;1310,1334;1294,1334;1053,1310;0,19;19,0" o:connectangles="0,0,0,0,0,0,0,0,0,0,0,0,0,0,0,0" textboxrect="0,0,262966,133351"/>
                </v:shape>
                <v:shape id="Shape 1503" o:spid="_x0000_s1188" style="position:absolute;left:5285;top:7071;width:2630;height:1336;visibility:visible;mso-wrap-style:square;v-text-anchor:top" coordsize="262966,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" path="m131229,r254,26l131737,r57,57l157717,2685v59928,12322,105249,65578,105249,129052c262966,132766,262141,133604,261112,133604v-1016,,-1854,-838,-1854,-1867c259258,70041,215220,18291,156975,6318l131483,3734,105992,6318c47746,18291,3708,70041,3708,131737v,1029,-838,1867,-1854,1867c826,133604,,132766,,131737,,68263,45321,15007,105249,2685l131172,57r57,-57xe" fillcolor="#181717" stroked="f" strokeweight="0">
                  <v:stroke miterlimit="83231f" joinstyle="miter"/>
                  <v:path arrowok="t" o:connecttype="custom" o:connectlocs="1312,0;1315,0;1318,0;1318,1;1577,27;2630,1317;2611,1336;2593,1317;1570,63;1315,37;1060,63;37,1317;19,1336;0,1317;1053,27;1312,1;1312,0" o:connectangles="0,0,0,0,0,0,0,0,0,0,0,0,0,0,0,0,0" textboxrect="0,0,262966,133604"/>
                </v:shape>
                <v:rect id="Rectangle 1504" o:spid="_x0000_s1189" style="position:absolute;left:6336;top:7743;width:66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" filled="f" stroked="f">
                  <v:textbox inset="0,0,0,0">
                    <w:txbxContent>
                      <w:p w14:paraId="41FB7735" w14:textId="77777777" w:rsidR="00000000" w:rsidRDefault="00000000">
                        <w:pPr>
                          <w:spacing w:after="160" w:line="256" w:lineRule="auto"/>
                          <w:ind w:left="0" w:firstLine="0"/>
                          <w:jc w:val="left"/>
                        </w:pPr>
                        <w:r>
                          <w:rPr>
                            <w:rFonts w:ascii="Cambria" w:eastAsia="Cambria" w:hAnsi="Cambria" w:cs="Cambria"/>
                            <w:i/>
                            <w:sz w:val="16"/>
                          </w:rPr>
                          <w:t>y</w:t>
                        </w:r>
                      </w:p>
                    </w:txbxContent>
                  </v:textbox>
                </v:rect>
                <v:shape id="Shape 1505" o:spid="_x0000_s1190" style="position:absolute;left:4948;top:2957;width:369;height:278;visibility:visible;mso-wrap-style:square;v-text-anchor:top" coordsize="36932,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" path="m,c11697,6401,24028,11036,36932,13818r,190c24028,16789,11697,21425,,27826l,xe" fillcolor="#181717" stroked="f" strokeweight="0">
                  <v:stroke miterlimit="83231f" joinstyle="miter"/>
                  <v:path arrowok="t" o:connecttype="custom" o:connectlocs="0,0;369,138;369,140;0,278;0,0" o:connectangles="0,0,0,0,0" textboxrect="0,0,36932,27826"/>
                </v:shape>
                <v:shape id="Shape 1506" o:spid="_x0000_s1191" style="position:absolute;left:4948;top:8242;width:369;height:279;visibility:visible;mso-wrap-style:square;v-text-anchor:top" coordsize="36932,2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" path="m,c11697,6401,24028,11049,36932,13830r,191c24028,16815,11697,21438,,27851l,xe" fillcolor="#181717" stroked="f" strokeweight="0">
                  <v:stroke miterlimit="83231f" joinstyle="miter"/>
                  <v:path arrowok="t" o:connecttype="custom" o:connectlocs="0,0;369,139;369,140;0,279;0,0" o:connectangles="0,0,0,0,0" textboxrect="0,0,36932,27851"/>
                </v:shape>
                <v:shape id="Shape 1507" o:spid="_x0000_s1192" style="position:absolute;left:1190;top:6725;width:279;height:370;visibility:visible;mso-wrap-style:square;v-text-anchor:top" coordsize="27826,3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" path="m,l27826,c21425,11786,16789,24117,13919,36932,11036,24117,6401,11786,,xe" fillcolor="#181717" stroked="f" strokeweight="0">
                  <v:stroke miterlimit="83231f" joinstyle="miter"/>
                  <v:path arrowok="t" o:connecttype="custom" o:connectlocs="0,0;279,0;140,370;0,0" o:connectangles="0,0,0,0" textboxrect="0,0,27826,36932"/>
                </v:shape>
                <v:shape id="Shape 1508" o:spid="_x0000_s1193" style="position:absolute;left:6465;top:4394;width:278;height:369;visibility:visible;mso-wrap-style:square;v-text-anchor:top" coordsize="27826,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" path="m13818,r190,c16789,12890,21425,25235,27826,36919l,36919c6401,25235,11036,12890,13818,xe" fillcolor="#181717" stroked="f" strokeweight="0">
                  <v:stroke miterlimit="83231f" joinstyle="miter"/>
                  <v:path arrowok="t" o:connecttype="custom" o:connectlocs="138,0;140,0;278,369;0,369;138,0" o:connectangles="0,0,0,0,0" textboxrect="0,0,27826,36919"/>
                </v:shape>
                <v:shape id="Shape 1509" o:spid="_x0000_s1194" style="position:absolute;left:5475;top:3097;width:2261;height:1150;visibility:visible;mso-wrap-style:square;v-text-anchor:top" coordsize="226098,1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" path="m1854,c2883,,3721,838,3721,1854v,45225,27654,84192,66924,100848l113049,111299r42405,-8597c194729,86046,222390,47079,222390,1854,222390,838,223228,,224244,v1016,,1854,838,1854,1854c226098,56405,187175,102157,135670,112743r-22442,2273l113195,115049r-146,-15l112903,115049r-33,-33l90431,112743c38933,102157,,56405,,1854,,838,838,,1854,xe" fillcolor="#181717" stroked="f" strokeweight="0">
                  <v:stroke miterlimit="83231f" joinstyle="miter"/>
                  <v:path arrowok="t" o:connecttype="custom" o:connectlocs="19,0;37,19;706,1027;1131,1113;1555,1027;2224,19;2242,0;2261,19;1357,1127;1132,1150;1132,1150;1131,1150;1129,1150;1129,1150;904,1127;0,19;19,0" o:connectangles="0,0,0,0,0,0,0,0,0,0,0,0,0,0,0,0,0" textboxrect="0,0,226098,115049"/>
                </v:shape>
                <v:shape id="Shape 1510" o:spid="_x0000_s1195" style="position:absolute;left:5475;top:1975;width:2261;height:1150;visibility:visible;mso-wrap-style:square;v-text-anchor:top" coordsize="226098,1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" path="m112903,r146,15l113195,r33,33l135667,2306v51499,10583,90431,56325,90431,110876c226098,114211,225260,115037,224244,115037v-1029,,-1854,-826,-1854,-1855c222390,67958,194729,28991,155455,12334l113049,3738,70644,12334c31369,28991,3708,67958,3708,113182v,1029,-825,1855,-1854,1855c826,115037,,114211,,113182,,58631,38923,12889,90428,2306l112870,33r33,-33xe" fillcolor="#181717" stroked="f" strokeweight="0">
                  <v:stroke miterlimit="83231f" joinstyle="miter"/>
                  <v:path arrowok="t" o:connecttype="custom" o:connectlocs="1129,0;1131,0;1132,0;1132,0;1357,23;2261,1131;2242,1150;2224,1131;1555,123;1131,37;706,123;37,1131;19,1150;0,1131;904,23;1129,0;1129,0" o:connectangles="0,0,0,0,0,0,0,0,0,0,0,0,0,0,0,0,0" textboxrect="0,0,226098,115037"/>
                </v:shape>
                <v:shape id="Shape 1511" o:spid="_x0000_s1196" style="position:absolute;left:15846;top:3090;width:2629;height:1336;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" path="m1867,c2896,,3721,838,3721,1867v,61685,44047,113434,102287,125407l131490,129857r25489,-2583c215233,115301,259271,63552,259271,1867,259271,838,260109,,261138,v1015,,1841,838,1841,1867c262979,65342,217658,118587,157722,130907r-25913,2625l131750,133591r-260,-26l131229,133591r-58,-58l105261,130907c45331,118587,,65342,,1867,,838,851,,1867,xe" fillcolor="#181717" stroked="f" strokeweight="0">
                  <v:stroke miterlimit="83231f" joinstyle="miter"/>
                  <v:path arrowok="t" o:connecttype="custom" o:connectlocs="19,0;37,19;1060,1273;1315,1299;1569,1273;2592,19;2611,0;2629,19;1577,1309;1318,1335;1317,1336;1315,1336;1312,1336;1311,1335;1052,1309;0,19;19,0" o:connectangles="0,0,0,0,0,0,0,0,0,0,0,0,0,0,0,0,0" textboxrect="0,0,262979,133591"/>
                </v:shape>
                <v:shape id="Shape 1512" o:spid="_x0000_s1197" style="position:absolute;left:15846;top:1796;width:2629;height:1336;visibility:visible;mso-wrap-style:square;v-text-anchor:top" coordsize="262979,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" path="m131229,r260,26l131750,r59,59l157721,2685v59937,12320,105258,65566,105258,129052c262979,132766,262153,133604,261137,133604v-1028,,-1867,-838,-1867,-1867c259270,70041,215233,18291,156978,6318l131489,3735,106008,6318c47768,18291,3721,70041,3721,131737v,1029,-825,1867,-1854,1867c851,133604,,132766,,131737,,68251,45331,15005,105261,2685l131171,59r58,-59xe" fillcolor="#181717" stroked="f" strokeweight="0">
                  <v:stroke miterlimit="83231f" joinstyle="miter"/>
                  <v:path arrowok="t" o:connecttype="custom" o:connectlocs="1312,0;1314,0;1317,0;1318,1;1577,27;2629,1317;2611,1336;2592,1317;1569,63;1314,37;1060,63;37,1317;19,1336;0,1317;1052,27;1311,1;1312,0" o:connectangles="0,0,0,0,0,0,0,0,0,0,0,0,0,0,0,0,0" textboxrect="0,0,262979,133604"/>
                </v:shape>
                <v:rect id="Rectangle 1513" o:spid="_x0000_s1198" style="position:absolute;left:16907;top:2558;width:62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" filled="f" stroked="f">
                  <v:textbox inset="0,0,0,0">
                    <w:txbxContent>
                      <w:p w14:paraId="44E0A5D7" w14:textId="77777777" w:rsidR="00000000" w:rsidRDefault="00000000">
                        <w:pPr>
                          <w:spacing w:after="160" w:line="256" w:lineRule="auto"/>
                          <w:ind w:left="0" w:firstLine="0"/>
                          <w:jc w:val="left"/>
                        </w:pPr>
                        <w:r>
                          <w:rPr>
                            <w:rFonts w:ascii="Cambria" w:eastAsia="Cambria" w:hAnsi="Cambria" w:cs="Cambria"/>
                            <w:i/>
                            <w:sz w:val="16"/>
                          </w:rPr>
                          <w:t>z</w:t>
                        </w:r>
                      </w:p>
                    </w:txbxContent>
                  </v:textbox>
                </v:rect>
                <v:shape id="Shape 1514" o:spid="_x0000_s1199" style="position:absolute;left:10560;top:3090;width:2630;height:1336;visibility:visible;mso-wrap-style:square;v-text-anchor:top" coordsize="262979,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" path="m1867,c2883,,3721,838,3721,1867v,61685,44038,113434,102283,125407l131490,129857r25485,-2583c215220,115301,259258,63552,259258,1867,259258,838,260096,,261125,v1016,,1854,838,1854,1867c262979,65342,217658,118587,157722,130907r-25913,2626l131750,133591r-260,-26l131229,133591r-59,-58l105258,130907c45321,118587,,65342,,1867,,838,838,,1867,xe" fillcolor="#181717" stroked="f" strokeweight="0">
                  <v:stroke miterlimit="83231f" joinstyle="miter"/>
                  <v:path arrowok="t" o:connecttype="custom" o:connectlocs="19,0;37,19;1060,1273;1315,1299;1570,1273;2593,19;2611,0;2630,19;1577,1309;1318,1335;1318,1336;1315,1336;1312,1336;1312,1335;1053,1309;0,19;19,0" o:connectangles="0,0,0,0,0,0,0,0,0,0,0,0,0,0,0,0,0" textboxrect="0,0,262979,133591"/>
                </v:shape>
                <v:shape id="Shape 1515" o:spid="_x0000_s1200" style="position:absolute;left:10560;top:1796;width:2641;height:1336;visibility:visible;mso-wrap-style:square;v-text-anchor:top" coordsize="264071,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" path="m131750,r292,294l132334,v72555,,131737,59182,131737,131737c264071,132766,263258,133604,262229,133604v-1015,,-1866,-838,-1866,-1867c260363,61227,202844,3708,132334,3708r-292,-294l131750,3708c61227,3708,3708,61227,3708,131737v,1029,-838,1867,-1854,1867c838,133604,,132766,,131737,,59182,59182,,131750,xe" fillcolor="#181717" stroked="f" strokeweight="0">
                  <v:stroke miterlimit="83231f" joinstyle="miter"/>
                  <v:path arrowok="t" o:connecttype="custom" o:connectlocs="1318,0;1321,3;1323,0;2641,1317;2623,1336;2604,1317;1323,37;1321,34;1318,37;37,1317;19,1336;0,1317;1318,0" o:connectangles="0,0,0,0,0,0,0,0,0,0,0,0,0" textboxrect="0,0,264071,133604"/>
                </v:shape>
                <v:rect id="Rectangle 1516" o:spid="_x0000_s1201" style="position:absolute;left:11599;top:2558;width:7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" filled="f" stroked="f">
                  <v:textbox inset="0,0,0,0">
                    <w:txbxContent>
                      <w:p w14:paraId="353484FB" w14:textId="77777777" w:rsidR="00000000" w:rsidRDefault="00000000">
                        <w:pPr>
                          <w:spacing w:after="160" w:line="256" w:lineRule="auto"/>
                          <w:ind w:left="0" w:firstLine="0"/>
                          <w:jc w:val="left"/>
                        </w:pPr>
                        <w:r>
                          <w:rPr>
                            <w:rFonts w:ascii="Cambria" w:eastAsia="Cambria" w:hAnsi="Cambria" w:cs="Cambria"/>
                            <w:i/>
                            <w:sz w:val="16"/>
                          </w:rPr>
                          <w:t>x</w:t>
                        </w:r>
                      </w:p>
                    </w:txbxContent>
                  </v:textbox>
                </v:rect>
                <v:shape id="Shape 1517" o:spid="_x0000_s1202" style="position:absolute;left:15846;top:8364;width:2629;height:1334;visibility:visible;mso-wrap-style:square;v-text-anchor:top" coordsize="262979,1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" path="m1867,c2896,,3721,826,3721,1854v,61686,44047,113444,102287,125419l131490,129857r25489,-2584c215233,115298,259271,63540,259271,1854,259271,826,260109,,261138,v1015,,1841,826,1841,1854c262979,65329,217658,118584,157722,130906r-24120,2445l131992,133351r-1002,l129378,133351r-24117,-2445c45331,118584,,65329,,1854,,826,851,,1867,xe" fillcolor="#181717" stroked="f" strokeweight="0">
                  <v:stroke miterlimit="83231f" joinstyle="miter"/>
                  <v:path arrowok="t" o:connecttype="custom" o:connectlocs="19,0;37,19;1060,1273;1315,1299;1569,1273;2592,19;2611,0;2629,19;1577,1310;1336,1334;1320,1334;1310,1334;1293,1334;1052,1310;0,19;19,0" o:connectangles="0,0,0,0,0,0,0,0,0,0,0,0,0,0,0,0" textboxrect="0,0,262979,133351"/>
                </v:shape>
                <v:shape id="Shape 1518" o:spid="_x0000_s1203" style="position:absolute;left:15846;top:7071;width:2629;height:1336;visibility:visible;mso-wrap-style:square;v-text-anchor:top" coordsize="262979,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" path="m131229,r260,26l131750,r59,59l157721,2685v59937,12322,105258,65578,105258,129052c262979,132766,262153,133604,261137,133604v-1028,,-1867,-838,-1867,-1867c259270,70041,215233,18291,156978,6318l131489,3735,106008,6318c47768,18291,3721,70041,3721,131737v,1029,-825,1867,-1854,1867c851,133604,,132766,,131737,,68263,45331,15007,105261,2685l131171,59r58,-59xe" fillcolor="#181717" stroked="f" strokeweight="0">
                  <v:stroke miterlimit="83231f" joinstyle="miter"/>
                  <v:path arrowok="t" o:connecttype="custom" o:connectlocs="1312,0;1314,0;1317,0;1318,1;1577,27;2629,1317;2611,1336;2592,1317;1569,63;1314,37;1060,63;37,1317;19,1336;0,1317;1052,27;1311,1;1312,0" o:connectangles="0,0,0,0,0,0,0,0,0,0,0,0,0,0,0,0,0" textboxrect="0,0,262979,133604"/>
                </v:shape>
                <v:rect id="Rectangle 1519" o:spid="_x0000_s1204" style="position:absolute;left:16784;top:7843;width:96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" filled="f" stroked="f">
                  <v:textbox inset="0,0,0,0">
                    <w:txbxContent>
                      <w:p w14:paraId="02C50AF5" w14:textId="77777777" w:rsidR="00000000" w:rsidRDefault="00000000">
                        <w:pPr>
                          <w:spacing w:after="160" w:line="256" w:lineRule="auto"/>
                          <w:ind w:left="0" w:firstLine="0"/>
                          <w:jc w:val="left"/>
                        </w:pPr>
                        <w:r>
                          <w:rPr>
                            <w:rFonts w:ascii="Cambria" w:eastAsia="Cambria" w:hAnsi="Cambria" w:cs="Cambria"/>
                            <w:i/>
                            <w:sz w:val="16"/>
                          </w:rPr>
                          <w:t>w</w:t>
                        </w:r>
                      </w:p>
                    </w:txbxContent>
                  </v:textbox>
                </v:rect>
                <v:shape id="Shape 1520" o:spid="_x0000_s1205" style="position:absolute;left:21120;top:8364;width:2630;height:1334;visibility:visible;mso-wrap-style:square;v-text-anchor:top" coordsize="262966,1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" path="m1841,c2870,,3708,826,3708,1854v,61686,44038,113444,102284,125419l131483,129857r25488,-2584c215211,115298,259258,63540,259258,1854,259258,826,260083,,261112,v1016,,1854,826,1854,1854c262966,65329,217645,118584,157717,130906r-24115,2445l131977,133351r-990,l129364,133351r-24119,-2445c45311,118584,,65329,,1854,,826,826,,1841,xe" fillcolor="#181717" stroked="f" strokeweight="0">
                  <v:stroke miterlimit="83231f" joinstyle="miter"/>
                  <v:path arrowok="t" o:connecttype="custom" o:connectlocs="18,0;37,19;1060,1273;1315,1299;1570,1273;2593,19;2611,0;2630,19;1577,1310;1336,1334;1320,1334;1310,1334;1294,1334;1053,1310;0,19;18,0" o:connectangles="0,0,0,0,0,0,0,0,0,0,0,0,0,0,0,0" textboxrect="0,0,262966,133351"/>
                </v:shape>
                <v:shape id="Shape 1521" o:spid="_x0000_s1206" style="position:absolute;left:21120;top:7071;width:2632;height:1336;visibility:visible;mso-wrap-style:square;v-text-anchor:top" coordsize="263195,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" path="m131737,r305,305l132347,v63474,,116730,45321,129052,105249l263195,122967r,9665l262229,133604v-1015,,-1854,-838,-1854,-1867c260375,61227,202844,3708,132347,3708r-305,-304l131737,3708c61226,3708,3708,61227,3708,131737v,1029,-838,1867,-1867,1867c826,133604,,132766,,131737,,59195,59182,,131737,xe" fillcolor="#181717" stroked="f" strokeweight="0">
                  <v:stroke miterlimit="83231f" joinstyle="miter"/>
                  <v:path arrowok="t" o:connecttype="custom" o:connectlocs="1317,0;1320,3;1323,0;2614,1052;2632,1230;2632,1326;2622,1336;2604,1317;1323,37;1320,34;1317,37;37,1317;18,1336;0,1317;1317,0" o:connectangles="0,0,0,0,0,0,0,0,0,0,0,0,0,0,0" textboxrect="0,0,263195,133604"/>
                </v:shape>
                <v:rect id="Rectangle 1522" o:spid="_x0000_s1207" style="position:absolute;left:22182;top:7743;width:66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" filled="f" stroked="f">
                  <v:textbox inset="0,0,0,0">
                    <w:txbxContent>
                      <w:p w14:paraId="6D80D55F" w14:textId="77777777" w:rsidR="00000000" w:rsidRDefault="00000000">
                        <w:pPr>
                          <w:spacing w:after="160" w:line="256" w:lineRule="auto"/>
                          <w:ind w:left="0" w:firstLine="0"/>
                          <w:jc w:val="left"/>
                        </w:pPr>
                        <w:r>
                          <w:rPr>
                            <w:rFonts w:ascii="Cambria" w:eastAsia="Cambria" w:hAnsi="Cambria" w:cs="Cambria"/>
                            <w:i/>
                            <w:sz w:val="16"/>
                          </w:rPr>
                          <w:t>y</w:t>
                        </w:r>
                      </w:p>
                    </w:txbxContent>
                  </v:textbox>
                </v:rect>
                <v:shape id="Shape 1523" o:spid="_x0000_s1208" style="position:absolute;left:15508;top:2957;width:369;height:278;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" path="m,c11697,6401,24041,11036,36919,13818r,190c24041,16789,11697,21425,,27826l,xe" fillcolor="#181717" stroked="f" strokeweight="0">
                  <v:stroke miterlimit="83231f" joinstyle="miter"/>
                  <v:path arrowok="t" o:connecttype="custom" o:connectlocs="0,0;369,138;369,140;0,278;0,0" o:connectangles="0,0,0,0,0" textboxrect="0,0,36919,27826"/>
                </v:shape>
                <v:shape id="Shape 1524" o:spid="_x0000_s1209" style="position:absolute;left:20783;top:8242;width:369;height:279;visibility:visible;mso-wrap-style:square;v-text-anchor:top" coordsize="36944,2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" path="m,c11697,6401,24041,11049,36944,13830r,191c24041,16815,11697,21438,,27851l,xe" fillcolor="#181717" stroked="f" strokeweight="0">
                  <v:stroke miterlimit="83231f" joinstyle="miter"/>
                  <v:path arrowok="t" o:connecttype="custom" o:connectlocs="0,0;369,139;369,140;0,279;0,0" o:connectangles="0,0,0,0,0" textboxrect="0,0,36944,27851"/>
                </v:shape>
                <v:shape id="Shape 1525" o:spid="_x0000_s1210" style="position:absolute;left:17025;top:6725;width:279;height:370;visibility:visible;mso-wrap-style:square;v-text-anchor:top" coordsize="27826,3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" path="m,l27826,c21425,11786,16790,24117,13907,36932,11037,24117,6388,11786,,xe" fillcolor="#181717" stroked="f" strokeweight="0">
                  <v:stroke miterlimit="83231f" joinstyle="miter"/>
                  <v:path arrowok="t" o:connecttype="custom" o:connectlocs="0,0;279,0;139,370;0,0" o:connectangles="0,0,0,0" textboxrect="0,0,27826,36932"/>
                </v:shape>
                <v:shape id="Picture 1527" o:spid="_x0000_s1211" type="#_x0000_t75" style="position:absolute;left:1283;top:3052;width:21169;height: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">
                  <v:imagedata r:id="rId14" o:title=""/>
                </v:shape>
                <v:shape id="Shape 1528" o:spid="_x0000_s1212" style="position:absolute;left:12115;top:4373;width:392;height:270;visibility:visible;mso-wrap-style:square;v-text-anchor:top" coordsize="3914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" path="m39141,l32372,27000c22542,18009,11684,10490,,4547r,-89c13081,4826,26251,3340,39141,xe" fillcolor="#181717" stroked="f" strokeweight="0">
                  <v:stroke miterlimit="83231f" joinstyle="miter"/>
                  <v:path arrowok="t" o:connecttype="custom" o:connectlocs="392,0;324,270;0,45;0,45;392,0" o:connectangles="0,0,0,0,0" textboxrect="0,0,39141,27000"/>
                </v:shape>
                <v:shape id="Shape 1529" o:spid="_x0000_s1213" style="position:absolute;left:10750;top:3097;width:2261;height:1150;visibility:visible;mso-wrap-style:square;v-text-anchor:top" coordsize="226098,1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" path="m1854,c2883,,3708,838,3708,1854v,45225,27661,84192,66936,100848l113049,111299r42404,-8597c194723,86046,222377,47079,222377,1854,222377,838,223228,,224244,v1016,,1854,838,1854,1854c226098,56405,187175,102157,135670,112743r-22442,2273l113195,115049r-146,-15l112903,115049r-33,-33l90428,112743c38923,102157,,56405,,1854,,838,838,,1854,xe" fillcolor="#181717" stroked="f" strokeweight="0">
                  <v:stroke miterlimit="83231f" joinstyle="miter"/>
                  <v:path arrowok="t" o:connecttype="custom" o:connectlocs="19,0;37,19;706,1027;1131,1113;1555,1027;2224,19;2242,0;2261,19;1357,1127;1132,1150;1132,1150;1131,1150;1129,1150;1129,1150;904,1127;0,19;19,0" o:connectangles="0,0,0,0,0,0,0,0,0,0,0,0,0,0,0,0,0" textboxrect="0,0,226098,115049"/>
                </v:shape>
                <v:shape id="Shape 1530" o:spid="_x0000_s1214" style="position:absolute;left:10750;top:1975;width:2261;height:1150;visibility:visible;mso-wrap-style:square;v-text-anchor:top" coordsize="226098,1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" path="m112903,r146,15l113195,r33,33l135674,2306v51511,10583,90424,56325,90424,110876c226098,114198,225260,115037,224244,115037v-1016,,-1867,-839,-1867,-1855c222377,67958,194723,28991,155453,12334l113049,3738,70645,12334c31375,28991,3721,67958,3721,113182v,1016,-838,1855,-1867,1855c838,115037,,114198,,113182,,58631,38933,12889,90431,2306l112870,33r33,-33xe" fillcolor="#181717" stroked="f" strokeweight="0">
                  <v:stroke miterlimit="83231f" joinstyle="miter"/>
                  <v:path arrowok="t" o:connecttype="custom" o:connectlocs="1129,0;1131,0;1132,0;1132,0;1357,23;2261,1131;2242,1150;2224,1131;1555,123;1131,37;706,123;37,1131;19,1150;0,1131;904,23;1129,0;1129,0" o:connectangles="0,0,0,0,0,0,0,0,0,0,0,0,0,0,0,0,0" textboxrect="0,0,226098,115037"/>
                </v:shape>
                <v:rect id="Rectangle 30552" o:spid="_x0000_s1215" style="position:absolute;left:2;width:526;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" filled="f" stroked="f">
                  <v:textbox inset="0,0,0,0">
                    <w:txbxContent>
                      <w:p w14:paraId="0023F567" w14:textId="77777777" w:rsidR="00000000" w:rsidRDefault="00000000">
                        <w:pPr>
                          <w:spacing w:after="160" w:line="256" w:lineRule="auto"/>
                          <w:ind w:left="0" w:firstLine="0"/>
                          <w:jc w:val="left"/>
                        </w:pPr>
                        <w:r>
                          <w:rPr>
                            <w:rFonts w:ascii="Cambria" w:eastAsia="Cambria" w:hAnsi="Cambria" w:cs="Cambria"/>
                            <w:sz w:val="16"/>
                          </w:rPr>
                          <w:t>(</w:t>
                        </w:r>
                      </w:p>
                    </w:txbxContent>
                  </v:textbox>
                </v:rect>
                <v:rect id="Rectangle 30554" o:spid="_x0000_s1216" style="position:absolute;left:393;width:676;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" filled="f" stroked="f">
                  <v:textbox inset="0,0,0,0">
                    <w:txbxContent>
                      <w:p w14:paraId="14E90CDB" w14:textId="77777777" w:rsidR="00000000" w:rsidRDefault="00000000">
                        <w:pPr>
                          <w:spacing w:after="160" w:line="256" w:lineRule="auto"/>
                          <w:ind w:left="0" w:firstLine="0"/>
                          <w:jc w:val="left"/>
                        </w:pPr>
                        <w:r>
                          <w:rPr>
                            <w:rFonts w:ascii="Cambria" w:eastAsia="Cambria" w:hAnsi="Cambria" w:cs="Cambria"/>
                            <w:sz w:val="16"/>
                          </w:rPr>
                          <w:t>a</w:t>
                        </w:r>
                      </w:p>
                    </w:txbxContent>
                  </v:textbox>
                </v:rect>
                <v:rect id="Rectangle 30553" o:spid="_x0000_s1217" style="position:absolute;left:897;width:526;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" filled="f" stroked="f">
                  <v:textbox inset="0,0,0,0">
                    <w:txbxContent>
                      <w:p w14:paraId="292BE7F1" w14:textId="77777777" w:rsidR="00000000" w:rsidRDefault="00000000">
                        <w:pPr>
                          <w:spacing w:after="160" w:line="256" w:lineRule="auto"/>
                          <w:ind w:left="0" w:firstLine="0"/>
                          <w:jc w:val="left"/>
                        </w:pPr>
                        <w:r>
                          <w:rPr>
                            <w:rFonts w:ascii="Cambria" w:eastAsia="Cambria" w:hAnsi="Cambria" w:cs="Cambria"/>
                            <w:sz w:val="16"/>
                          </w:rPr>
                          <w:t>)</w:t>
                        </w:r>
                      </w:p>
                    </w:txbxContent>
                  </v:textbox>
                </v:rect>
                <v:rect id="Rectangle 30555" o:spid="_x0000_s1218" style="position:absolute;left:10541;width:526;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" filled="f" stroked="f">
                  <v:textbox inset="0,0,0,0">
                    <w:txbxContent>
                      <w:p w14:paraId="5681A8C6" w14:textId="77777777" w:rsidR="00000000" w:rsidRDefault="00000000">
                        <w:pPr>
                          <w:spacing w:after="160" w:line="256" w:lineRule="auto"/>
                          <w:ind w:left="0" w:firstLine="0"/>
                          <w:jc w:val="left"/>
                        </w:pPr>
                        <w:r>
                          <w:rPr>
                            <w:rFonts w:ascii="Cambria" w:eastAsia="Cambria" w:hAnsi="Cambria" w:cs="Cambria"/>
                            <w:sz w:val="16"/>
                          </w:rPr>
                          <w:t>(</w:t>
                        </w:r>
                      </w:p>
                    </w:txbxContent>
                  </v:textbox>
                </v:rect>
                <v:rect id="Rectangle 30557" o:spid="_x0000_s1219" style="position:absolute;left:10933;width:75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" filled="f" stroked="f">
                  <v:textbox inset="0,0,0,0">
                    <w:txbxContent>
                      <w:p w14:paraId="49D2E656" w14:textId="77777777" w:rsidR="00000000" w:rsidRDefault="00000000">
                        <w:pPr>
                          <w:spacing w:after="160" w:line="256" w:lineRule="auto"/>
                          <w:ind w:left="0" w:firstLine="0"/>
                          <w:jc w:val="left"/>
                        </w:pPr>
                        <w:r>
                          <w:rPr>
                            <w:rFonts w:ascii="Cambria" w:eastAsia="Cambria" w:hAnsi="Cambria" w:cs="Cambria"/>
                            <w:sz w:val="16"/>
                          </w:rPr>
                          <w:t>b</w:t>
                        </w:r>
                      </w:p>
                    </w:txbxContent>
                  </v:textbox>
                </v:rect>
                <v:rect id="Rectangle 30556" o:spid="_x0000_s1220" style="position:absolute;left:11503;width:526;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" filled="f" stroked="f">
                  <v:textbox inset="0,0,0,0">
                    <w:txbxContent>
                      <w:p w14:paraId="0AEA6A26" w14:textId="77777777" w:rsidR="00000000" w:rsidRDefault="00000000">
                        <w:pPr>
                          <w:spacing w:after="160" w:line="256" w:lineRule="auto"/>
                          <w:ind w:left="0" w:firstLine="0"/>
                          <w:jc w:val="left"/>
                        </w:pPr>
                        <w:r>
                          <w:rPr>
                            <w:rFonts w:ascii="Cambria" w:eastAsia="Cambria" w:hAnsi="Cambria" w:cs="Cambria"/>
                            <w:sz w:val="16"/>
                          </w:rPr>
                          <w:t>)</w:t>
                        </w:r>
                      </w:p>
                    </w:txbxContent>
                  </v:textbox>
                </v:rect>
                <w10:anchorlock/>
              </v:group>
            </w:pict>
          </mc:Fallback>
        </mc:AlternateContent>
      </w:r>
    </w:p>
    <w:p w14:paraId="28C4AD9F" w14:textId="77777777" w:rsidR="00000000" w:rsidRDefault="00000000">
      <w:pPr>
        <w:spacing w:after="546" w:line="261" w:lineRule="auto"/>
        <w:ind w:left="-5"/>
      </w:pPr>
      <w:r>
        <w:rPr>
          <w:sz w:val="18"/>
        </w:rPr>
        <w:t>图</w:t>
      </w:r>
      <w:r>
        <w:rPr>
          <w:sz w:val="18"/>
        </w:rPr>
        <w:t xml:space="preserve"> 4. </w:t>
      </w:r>
      <w:r>
        <w:rPr>
          <w:sz w:val="18"/>
        </w:rPr>
        <w:t>交换移动后的循环生成。</w:t>
      </w:r>
    </w:p>
    <w:p w14:paraId="1C456AA8" w14:textId="77777777" w:rsidR="00000000" w:rsidRDefault="00000000">
      <w:pPr>
        <w:spacing w:after="201" w:line="256" w:lineRule="auto"/>
        <w:ind w:left="1282" w:firstLine="0"/>
        <w:jc w:val="left"/>
      </w:pPr>
      <w:r>
        <w:rPr>
          <w:noProof/>
        </w:rPr>
        <mc:AlternateContent>
          <mc:Choice Requires="wpg">
            <w:drawing>
              <wp:inline distT="0" distB="0" distL="0" distR="0" wp14:anchorId="7A911C1A" wp14:editId="6C8DA88E">
                <wp:extent cx="3230880" cy="954405"/>
                <wp:effectExtent l="0" t="0" r="36195" b="26670"/>
                <wp:docPr id="1874339764" name="Group 32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0880" cy="954405"/>
                          <a:chOff x="0" y="0"/>
                          <a:chExt cx="32310" cy="9541"/>
                        </a:xfrm>
                      </wpg:grpSpPr>
                      <wps:wsp>
                        <wps:cNvPr id="1785364511" name="Shape 1534"/>
                        <wps:cNvSpPr>
                          <a:spLocks/>
                        </wps:cNvSpPr>
                        <wps:spPr bwMode="auto">
                          <a:xfrm>
                            <a:off x="29931" y="8802"/>
                            <a:ext cx="369" cy="279"/>
                          </a:xfrm>
                          <a:custGeom>
                            <a:avLst/>
                            <a:gdLst>
                              <a:gd name="T0" fmla="*/ 0 w 36931"/>
                              <a:gd name="T1" fmla="*/ 0 h 27838"/>
                              <a:gd name="T2" fmla="*/ 36931 w 36931"/>
                              <a:gd name="T3" fmla="*/ 13817 h 27838"/>
                              <a:gd name="T4" fmla="*/ 36931 w 36931"/>
                              <a:gd name="T5" fmla="*/ 14008 h 27838"/>
                              <a:gd name="T6" fmla="*/ 0 w 36931"/>
                              <a:gd name="T7" fmla="*/ 27838 h 27838"/>
                              <a:gd name="T8" fmla="*/ 0 w 36931"/>
                              <a:gd name="T9" fmla="*/ 0 h 27838"/>
                              <a:gd name="T10" fmla="*/ 0 w 36931"/>
                              <a:gd name="T11" fmla="*/ 0 h 27838"/>
                              <a:gd name="T12" fmla="*/ 36931 w 36931"/>
                              <a:gd name="T13" fmla="*/ 27838 h 27838"/>
                            </a:gdLst>
                            <a:ahLst/>
                            <a:cxnLst>
                              <a:cxn ang="0">
                                <a:pos x="T0" y="T1"/>
                              </a:cxn>
                              <a:cxn ang="0">
                                <a:pos x="T2" y="T3"/>
                              </a:cxn>
                              <a:cxn ang="0">
                                <a:pos x="T4" y="T5"/>
                              </a:cxn>
                              <a:cxn ang="0">
                                <a:pos x="T6" y="T7"/>
                              </a:cxn>
                              <a:cxn ang="0">
                                <a:pos x="T8" y="T9"/>
                              </a:cxn>
                            </a:cxnLst>
                            <a:rect l="T10" t="T11" r="T12" b="T13"/>
                            <a:pathLst>
                              <a:path w="36931" h="27838">
                                <a:moveTo>
                                  <a:pt x="0" y="0"/>
                                </a:moveTo>
                                <a:cubicBezTo>
                                  <a:pt x="11697" y="6401"/>
                                  <a:pt x="24041" y="11036"/>
                                  <a:pt x="36931" y="13817"/>
                                </a:cubicBezTo>
                                <a:lnTo>
                                  <a:pt x="36931" y="14008"/>
                                </a:lnTo>
                                <a:cubicBezTo>
                                  <a:pt x="24041" y="16802"/>
                                  <a:pt x="11697" y="21437"/>
                                  <a:pt x="0" y="2783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3503385" name="Shape 1535"/>
                        <wps:cNvSpPr>
                          <a:spLocks/>
                        </wps:cNvSpPr>
                        <wps:spPr bwMode="auto">
                          <a:xfrm>
                            <a:off x="19569" y="986"/>
                            <a:ext cx="278" cy="370"/>
                          </a:xfrm>
                          <a:custGeom>
                            <a:avLst/>
                            <a:gdLst>
                              <a:gd name="T0" fmla="*/ 13818 w 27826"/>
                              <a:gd name="T1" fmla="*/ 0 h 36932"/>
                              <a:gd name="T2" fmla="*/ 14008 w 27826"/>
                              <a:gd name="T3" fmla="*/ 0 h 36932"/>
                              <a:gd name="T4" fmla="*/ 27826 w 27826"/>
                              <a:gd name="T5" fmla="*/ 36932 h 36932"/>
                              <a:gd name="T6" fmla="*/ 0 w 27826"/>
                              <a:gd name="T7" fmla="*/ 36932 h 36932"/>
                              <a:gd name="T8" fmla="*/ 13818 w 27826"/>
                              <a:gd name="T9" fmla="*/ 0 h 36932"/>
                              <a:gd name="T10" fmla="*/ 0 w 27826"/>
                              <a:gd name="T11" fmla="*/ 0 h 36932"/>
                              <a:gd name="T12" fmla="*/ 27826 w 27826"/>
                              <a:gd name="T13" fmla="*/ 36932 h 36932"/>
                            </a:gdLst>
                            <a:ahLst/>
                            <a:cxnLst>
                              <a:cxn ang="0">
                                <a:pos x="T0" y="T1"/>
                              </a:cxn>
                              <a:cxn ang="0">
                                <a:pos x="T2" y="T3"/>
                              </a:cxn>
                              <a:cxn ang="0">
                                <a:pos x="T4" y="T5"/>
                              </a:cxn>
                              <a:cxn ang="0">
                                <a:pos x="T6" y="T7"/>
                              </a:cxn>
                              <a:cxn ang="0">
                                <a:pos x="T8" y="T9"/>
                              </a:cxn>
                            </a:cxnLst>
                            <a:rect l="T10" t="T11" r="T12" b="T13"/>
                            <a:pathLst>
                              <a:path w="27826" h="36932">
                                <a:moveTo>
                                  <a:pt x="13818" y="0"/>
                                </a:moveTo>
                                <a:lnTo>
                                  <a:pt x="14008" y="0"/>
                                </a:lnTo>
                                <a:cubicBezTo>
                                  <a:pt x="16789" y="12903"/>
                                  <a:pt x="21437" y="25248"/>
                                  <a:pt x="27826" y="36932"/>
                                </a:cubicBezTo>
                                <a:lnTo>
                                  <a:pt x="0" y="36932"/>
                                </a:lnTo>
                                <a:cubicBezTo>
                                  <a:pt x="6401" y="25248"/>
                                  <a:pt x="11036" y="12903"/>
                                  <a:pt x="13818"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3752903" name="Rectangle 1536"/>
                        <wps:cNvSpPr>
                          <a:spLocks noChangeArrowheads="1"/>
                        </wps:cNvSpPr>
                        <wps:spPr bwMode="auto">
                          <a:xfrm>
                            <a:off x="30425" y="8448"/>
                            <a:ext cx="966"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28E12" w14:textId="77777777" w:rsidR="00000000" w:rsidRDefault="00000000">
                              <w:pPr>
                                <w:spacing w:after="160" w:line="256" w:lineRule="auto"/>
                                <w:ind w:left="0" w:firstLine="0"/>
                                <w:jc w:val="left"/>
                              </w:pPr>
                              <w:r>
                                <w:rPr>
                                  <w:rFonts w:ascii="Cambria" w:eastAsia="Cambria" w:hAnsi="Cambria" w:cs="Cambria"/>
                                  <w:i/>
                                  <w:sz w:val="16"/>
                                </w:rPr>
                                <w:t>C</w:t>
                              </w:r>
                            </w:p>
                          </w:txbxContent>
                        </wps:txbx>
                        <wps:bodyPr rot="0" vert="horz" wrap="square" lIns="0" tIns="0" rIns="0" bIns="0" anchor="t" anchorCtr="0" upright="1">
                          <a:noAutofit/>
                        </wps:bodyPr>
                      </wps:wsp>
                      <wps:wsp>
                        <wps:cNvPr id="262491607" name="Rectangle 1537"/>
                        <wps:cNvSpPr>
                          <a:spLocks noChangeArrowheads="1"/>
                        </wps:cNvSpPr>
                        <wps:spPr bwMode="auto">
                          <a:xfrm>
                            <a:off x="31151" y="8772"/>
                            <a:ext cx="1542"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74A6"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wps:txbx>
                        <wps:bodyPr rot="0" vert="horz" wrap="square" lIns="0" tIns="0" rIns="0" bIns="0" anchor="t" anchorCtr="0" upright="1">
                          <a:noAutofit/>
                        </wps:bodyPr>
                      </wps:wsp>
                      <wps:wsp>
                        <wps:cNvPr id="1167336125" name="Rectangle 1538"/>
                        <wps:cNvSpPr>
                          <a:spLocks noChangeArrowheads="1"/>
                        </wps:cNvSpPr>
                        <wps:spPr bwMode="auto">
                          <a:xfrm>
                            <a:off x="18568" y="0"/>
                            <a:ext cx="920"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A4FE6" w14:textId="77777777" w:rsidR="00000000" w:rsidRDefault="00000000">
                              <w:pPr>
                                <w:spacing w:after="160" w:line="256" w:lineRule="auto"/>
                                <w:ind w:left="0" w:firstLine="0"/>
                                <w:jc w:val="left"/>
                              </w:pPr>
                              <w:r>
                                <w:rPr>
                                  <w:rFonts w:ascii="Cambria" w:eastAsia="Cambria" w:hAnsi="Cambria" w:cs="Cambria"/>
                                  <w:i/>
                                  <w:sz w:val="16"/>
                                </w:rPr>
                                <w:t>L</w:t>
                              </w:r>
                            </w:p>
                          </w:txbxContent>
                        </wps:txbx>
                        <wps:bodyPr rot="0" vert="horz" wrap="square" lIns="0" tIns="0" rIns="0" bIns="0" anchor="t" anchorCtr="0" upright="1">
                          <a:noAutofit/>
                        </wps:bodyPr>
                      </wps:wsp>
                      <wps:wsp>
                        <wps:cNvPr id="1005932039" name="Rectangle 1539"/>
                        <wps:cNvSpPr>
                          <a:spLocks noChangeArrowheads="1"/>
                        </wps:cNvSpPr>
                        <wps:spPr bwMode="auto">
                          <a:xfrm>
                            <a:off x="19261" y="324"/>
                            <a:ext cx="1542"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28A9F"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wps:txbx>
                        <wps:bodyPr rot="0" vert="horz" wrap="square" lIns="0" tIns="0" rIns="0" bIns="0" anchor="t" anchorCtr="0" upright="1">
                          <a:noAutofit/>
                        </wps:bodyPr>
                      </wps:wsp>
                      <wps:wsp>
                        <wps:cNvPr id="1306281602" name="Shape 1540"/>
                        <wps:cNvSpPr>
                          <a:spLocks/>
                        </wps:cNvSpPr>
                        <wps:spPr bwMode="auto">
                          <a:xfrm>
                            <a:off x="18493" y="7140"/>
                            <a:ext cx="334" cy="449"/>
                          </a:xfrm>
                          <a:custGeom>
                            <a:avLst/>
                            <a:gdLst>
                              <a:gd name="T0" fmla="*/ 26810 w 33413"/>
                              <a:gd name="T1" fmla="*/ 0 h 44907"/>
                              <a:gd name="T2" fmla="*/ 30366 w 33413"/>
                              <a:gd name="T3" fmla="*/ 0 h 44907"/>
                              <a:gd name="T4" fmla="*/ 33413 w 33413"/>
                              <a:gd name="T5" fmla="*/ 1422 h 44907"/>
                              <a:gd name="T6" fmla="*/ 30061 w 33413"/>
                              <a:gd name="T7" fmla="*/ 3137 h 44907"/>
                              <a:gd name="T8" fmla="*/ 26924 w 33413"/>
                              <a:gd name="T9" fmla="*/ 3137 h 44907"/>
                              <a:gd name="T10" fmla="*/ 9550 w 33413"/>
                              <a:gd name="T11" fmla="*/ 17666 h 44907"/>
                              <a:gd name="T12" fmla="*/ 26009 w 33413"/>
                              <a:gd name="T13" fmla="*/ 17666 h 44907"/>
                              <a:gd name="T14" fmla="*/ 28956 w 33413"/>
                              <a:gd name="T15" fmla="*/ 19101 h 44907"/>
                              <a:gd name="T16" fmla="*/ 25489 w 33413"/>
                              <a:gd name="T17" fmla="*/ 20828 h 44907"/>
                              <a:gd name="T18" fmla="*/ 8737 w 33413"/>
                              <a:gd name="T19" fmla="*/ 20828 h 44907"/>
                              <a:gd name="T20" fmla="*/ 7620 w 33413"/>
                              <a:gd name="T21" fmla="*/ 29464 h 44907"/>
                              <a:gd name="T22" fmla="*/ 18593 w 33413"/>
                              <a:gd name="T23" fmla="*/ 42672 h 44907"/>
                              <a:gd name="T24" fmla="*/ 29248 w 33413"/>
                              <a:gd name="T25" fmla="*/ 38913 h 44907"/>
                              <a:gd name="T26" fmla="*/ 30569 w 33413"/>
                              <a:gd name="T27" fmla="*/ 38303 h 44907"/>
                              <a:gd name="T28" fmla="*/ 31585 w 33413"/>
                              <a:gd name="T29" fmla="*/ 39713 h 44907"/>
                              <a:gd name="T30" fmla="*/ 18390 w 33413"/>
                              <a:gd name="T31" fmla="*/ 44907 h 44907"/>
                              <a:gd name="T32" fmla="*/ 0 w 33413"/>
                              <a:gd name="T33" fmla="*/ 25705 h 44907"/>
                              <a:gd name="T34" fmla="*/ 26810 w 33413"/>
                              <a:gd name="T35" fmla="*/ 0 h 44907"/>
                              <a:gd name="T36" fmla="*/ 0 w 33413"/>
                              <a:gd name="T37" fmla="*/ 0 h 44907"/>
                              <a:gd name="T38" fmla="*/ 33413 w 33413"/>
                              <a:gd name="T39" fmla="*/ 44907 h 4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3413" h="44907">
                                <a:moveTo>
                                  <a:pt x="26810" y="0"/>
                                </a:moveTo>
                                <a:lnTo>
                                  <a:pt x="30366" y="0"/>
                                </a:lnTo>
                                <a:cubicBezTo>
                                  <a:pt x="32093" y="0"/>
                                  <a:pt x="33413" y="0"/>
                                  <a:pt x="33413" y="1422"/>
                                </a:cubicBezTo>
                                <a:cubicBezTo>
                                  <a:pt x="33413" y="3137"/>
                                  <a:pt x="31801" y="3137"/>
                                  <a:pt x="30061" y="3137"/>
                                </a:cubicBezTo>
                                <a:lnTo>
                                  <a:pt x="26924" y="3137"/>
                                </a:lnTo>
                                <a:cubicBezTo>
                                  <a:pt x="17678" y="3137"/>
                                  <a:pt x="11976" y="9042"/>
                                  <a:pt x="9550" y="17666"/>
                                </a:cubicBezTo>
                                <a:lnTo>
                                  <a:pt x="26009" y="17666"/>
                                </a:lnTo>
                                <a:cubicBezTo>
                                  <a:pt x="27737" y="17666"/>
                                  <a:pt x="28956" y="17666"/>
                                  <a:pt x="28956" y="19101"/>
                                </a:cubicBezTo>
                                <a:cubicBezTo>
                                  <a:pt x="28956" y="20828"/>
                                  <a:pt x="27114" y="20828"/>
                                  <a:pt x="25489" y="20828"/>
                                </a:cubicBezTo>
                                <a:lnTo>
                                  <a:pt x="8737" y="20828"/>
                                </a:lnTo>
                                <a:cubicBezTo>
                                  <a:pt x="8433" y="22047"/>
                                  <a:pt x="7620" y="25895"/>
                                  <a:pt x="7620" y="29464"/>
                                </a:cubicBezTo>
                                <a:cubicBezTo>
                                  <a:pt x="7620" y="38405"/>
                                  <a:pt x="12700" y="42672"/>
                                  <a:pt x="18593" y="42672"/>
                                </a:cubicBezTo>
                                <a:cubicBezTo>
                                  <a:pt x="22339" y="42672"/>
                                  <a:pt x="26098" y="40932"/>
                                  <a:pt x="29248" y="38913"/>
                                </a:cubicBezTo>
                                <a:cubicBezTo>
                                  <a:pt x="30175" y="38303"/>
                                  <a:pt x="30366" y="38303"/>
                                  <a:pt x="30569" y="38303"/>
                                </a:cubicBezTo>
                                <a:cubicBezTo>
                                  <a:pt x="31483" y="38303"/>
                                  <a:pt x="31585" y="39421"/>
                                  <a:pt x="31585" y="39713"/>
                                </a:cubicBezTo>
                                <a:cubicBezTo>
                                  <a:pt x="31585" y="40830"/>
                                  <a:pt x="24981" y="44907"/>
                                  <a:pt x="18390" y="44907"/>
                                </a:cubicBezTo>
                                <a:cubicBezTo>
                                  <a:pt x="7620" y="44907"/>
                                  <a:pt x="0" y="36868"/>
                                  <a:pt x="0" y="25705"/>
                                </a:cubicBezTo>
                                <a:cubicBezTo>
                                  <a:pt x="0" y="10147"/>
                                  <a:pt x="13614" y="0"/>
                                  <a:pt x="2681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8184896" name="Shape 1541"/>
                        <wps:cNvSpPr>
                          <a:spLocks/>
                        </wps:cNvSpPr>
                        <wps:spPr bwMode="auto">
                          <a:xfrm>
                            <a:off x="12983" y="8802"/>
                            <a:ext cx="369" cy="279"/>
                          </a:xfrm>
                          <a:custGeom>
                            <a:avLst/>
                            <a:gdLst>
                              <a:gd name="T0" fmla="*/ 0 w 36919"/>
                              <a:gd name="T1" fmla="*/ 0 h 27838"/>
                              <a:gd name="T2" fmla="*/ 36919 w 36919"/>
                              <a:gd name="T3" fmla="*/ 13817 h 27838"/>
                              <a:gd name="T4" fmla="*/ 36919 w 36919"/>
                              <a:gd name="T5" fmla="*/ 14008 h 27838"/>
                              <a:gd name="T6" fmla="*/ 0 w 36919"/>
                              <a:gd name="T7" fmla="*/ 27838 h 27838"/>
                              <a:gd name="T8" fmla="*/ 0 w 36919"/>
                              <a:gd name="T9" fmla="*/ 0 h 27838"/>
                              <a:gd name="T10" fmla="*/ 0 w 36919"/>
                              <a:gd name="T11" fmla="*/ 0 h 27838"/>
                              <a:gd name="T12" fmla="*/ 36919 w 36919"/>
                              <a:gd name="T13" fmla="*/ 27838 h 27838"/>
                            </a:gdLst>
                            <a:ahLst/>
                            <a:cxnLst>
                              <a:cxn ang="0">
                                <a:pos x="T0" y="T1"/>
                              </a:cxn>
                              <a:cxn ang="0">
                                <a:pos x="T2" y="T3"/>
                              </a:cxn>
                              <a:cxn ang="0">
                                <a:pos x="T4" y="T5"/>
                              </a:cxn>
                              <a:cxn ang="0">
                                <a:pos x="T6" y="T7"/>
                              </a:cxn>
                              <a:cxn ang="0">
                                <a:pos x="T8" y="T9"/>
                              </a:cxn>
                            </a:cxnLst>
                            <a:rect l="T10" t="T11" r="T12" b="T13"/>
                            <a:pathLst>
                              <a:path w="36919" h="27838">
                                <a:moveTo>
                                  <a:pt x="0" y="0"/>
                                </a:moveTo>
                                <a:cubicBezTo>
                                  <a:pt x="11684" y="6401"/>
                                  <a:pt x="24028" y="11036"/>
                                  <a:pt x="36919" y="13817"/>
                                </a:cubicBezTo>
                                <a:lnTo>
                                  <a:pt x="36919" y="14008"/>
                                </a:lnTo>
                                <a:cubicBezTo>
                                  <a:pt x="24028" y="16802"/>
                                  <a:pt x="11684" y="21437"/>
                                  <a:pt x="0" y="2783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4611291" name="Shape 1542"/>
                        <wps:cNvSpPr>
                          <a:spLocks/>
                        </wps:cNvSpPr>
                        <wps:spPr bwMode="auto">
                          <a:xfrm>
                            <a:off x="2621" y="986"/>
                            <a:ext cx="278" cy="370"/>
                          </a:xfrm>
                          <a:custGeom>
                            <a:avLst/>
                            <a:gdLst>
                              <a:gd name="T0" fmla="*/ 13818 w 27826"/>
                              <a:gd name="T1" fmla="*/ 0 h 36932"/>
                              <a:gd name="T2" fmla="*/ 14008 w 27826"/>
                              <a:gd name="T3" fmla="*/ 0 h 36932"/>
                              <a:gd name="T4" fmla="*/ 27826 w 27826"/>
                              <a:gd name="T5" fmla="*/ 36932 h 36932"/>
                              <a:gd name="T6" fmla="*/ 0 w 27826"/>
                              <a:gd name="T7" fmla="*/ 36932 h 36932"/>
                              <a:gd name="T8" fmla="*/ 13818 w 27826"/>
                              <a:gd name="T9" fmla="*/ 0 h 36932"/>
                              <a:gd name="T10" fmla="*/ 0 w 27826"/>
                              <a:gd name="T11" fmla="*/ 0 h 36932"/>
                              <a:gd name="T12" fmla="*/ 27826 w 27826"/>
                              <a:gd name="T13" fmla="*/ 36932 h 36932"/>
                            </a:gdLst>
                            <a:ahLst/>
                            <a:cxnLst>
                              <a:cxn ang="0">
                                <a:pos x="T0" y="T1"/>
                              </a:cxn>
                              <a:cxn ang="0">
                                <a:pos x="T2" y="T3"/>
                              </a:cxn>
                              <a:cxn ang="0">
                                <a:pos x="T4" y="T5"/>
                              </a:cxn>
                              <a:cxn ang="0">
                                <a:pos x="T6" y="T7"/>
                              </a:cxn>
                              <a:cxn ang="0">
                                <a:pos x="T8" y="T9"/>
                              </a:cxn>
                            </a:cxnLst>
                            <a:rect l="T10" t="T11" r="T12" b="T13"/>
                            <a:pathLst>
                              <a:path w="27826" h="36932">
                                <a:moveTo>
                                  <a:pt x="13818" y="0"/>
                                </a:moveTo>
                                <a:lnTo>
                                  <a:pt x="14008" y="0"/>
                                </a:lnTo>
                                <a:cubicBezTo>
                                  <a:pt x="16789" y="12903"/>
                                  <a:pt x="21425" y="25248"/>
                                  <a:pt x="27826" y="36932"/>
                                </a:cubicBezTo>
                                <a:lnTo>
                                  <a:pt x="0" y="36932"/>
                                </a:lnTo>
                                <a:cubicBezTo>
                                  <a:pt x="6401" y="25248"/>
                                  <a:pt x="11036" y="12903"/>
                                  <a:pt x="13818"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1709082" name="Rectangle 1543"/>
                        <wps:cNvSpPr>
                          <a:spLocks noChangeArrowheads="1"/>
                        </wps:cNvSpPr>
                        <wps:spPr bwMode="auto">
                          <a:xfrm>
                            <a:off x="13465" y="8448"/>
                            <a:ext cx="966"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34836" w14:textId="77777777" w:rsidR="00000000" w:rsidRDefault="00000000">
                              <w:pPr>
                                <w:spacing w:after="160" w:line="256" w:lineRule="auto"/>
                                <w:ind w:left="0" w:firstLine="0"/>
                                <w:jc w:val="left"/>
                              </w:pPr>
                              <w:r>
                                <w:rPr>
                                  <w:rFonts w:ascii="Cambria" w:eastAsia="Cambria" w:hAnsi="Cambria" w:cs="Cambria"/>
                                  <w:i/>
                                  <w:sz w:val="16"/>
                                </w:rPr>
                                <w:t>C</w:t>
                              </w:r>
                            </w:p>
                          </w:txbxContent>
                        </wps:txbx>
                        <wps:bodyPr rot="0" vert="horz" wrap="square" lIns="0" tIns="0" rIns="0" bIns="0" anchor="t" anchorCtr="0" upright="1">
                          <a:noAutofit/>
                        </wps:bodyPr>
                      </wps:wsp>
                      <wps:wsp>
                        <wps:cNvPr id="818611610" name="Rectangle 1544"/>
                        <wps:cNvSpPr>
                          <a:spLocks noChangeArrowheads="1"/>
                        </wps:cNvSpPr>
                        <wps:spPr bwMode="auto">
                          <a:xfrm>
                            <a:off x="14192" y="8772"/>
                            <a:ext cx="1542"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18B2D"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wps:txbx>
                        <wps:bodyPr rot="0" vert="horz" wrap="square" lIns="0" tIns="0" rIns="0" bIns="0" anchor="t" anchorCtr="0" upright="1">
                          <a:noAutofit/>
                        </wps:bodyPr>
                      </wps:wsp>
                      <wps:wsp>
                        <wps:cNvPr id="755856397" name="Rectangle 1545"/>
                        <wps:cNvSpPr>
                          <a:spLocks noChangeArrowheads="1"/>
                        </wps:cNvSpPr>
                        <wps:spPr bwMode="auto">
                          <a:xfrm>
                            <a:off x="1609" y="0"/>
                            <a:ext cx="920"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E5D13" w14:textId="77777777" w:rsidR="00000000" w:rsidRDefault="00000000">
                              <w:pPr>
                                <w:spacing w:after="160" w:line="256" w:lineRule="auto"/>
                                <w:ind w:left="0" w:firstLine="0"/>
                                <w:jc w:val="left"/>
                              </w:pPr>
                              <w:r>
                                <w:rPr>
                                  <w:rFonts w:ascii="Cambria" w:eastAsia="Cambria" w:hAnsi="Cambria" w:cs="Cambria"/>
                                  <w:i/>
                                  <w:sz w:val="16"/>
                                </w:rPr>
                                <w:t>L</w:t>
                              </w:r>
                            </w:p>
                          </w:txbxContent>
                        </wps:txbx>
                        <wps:bodyPr rot="0" vert="horz" wrap="square" lIns="0" tIns="0" rIns="0" bIns="0" anchor="t" anchorCtr="0" upright="1">
                          <a:noAutofit/>
                        </wps:bodyPr>
                      </wps:wsp>
                      <wps:wsp>
                        <wps:cNvPr id="879747885" name="Rectangle 1546"/>
                        <wps:cNvSpPr>
                          <a:spLocks noChangeArrowheads="1"/>
                        </wps:cNvSpPr>
                        <wps:spPr bwMode="auto">
                          <a:xfrm>
                            <a:off x="2302" y="324"/>
                            <a:ext cx="1541"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6B129"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wps:txbx>
                        <wps:bodyPr rot="0" vert="horz" wrap="square" lIns="0" tIns="0" rIns="0" bIns="0" anchor="t" anchorCtr="0" upright="1">
                          <a:noAutofit/>
                        </wps:bodyPr>
                      </wps:wsp>
                      <wps:wsp>
                        <wps:cNvPr id="818041888" name="Shape 1547"/>
                        <wps:cNvSpPr>
                          <a:spLocks/>
                        </wps:cNvSpPr>
                        <wps:spPr bwMode="auto">
                          <a:xfrm>
                            <a:off x="1813" y="5553"/>
                            <a:ext cx="334" cy="449"/>
                          </a:xfrm>
                          <a:custGeom>
                            <a:avLst/>
                            <a:gdLst>
                              <a:gd name="T0" fmla="*/ 26810 w 33414"/>
                              <a:gd name="T1" fmla="*/ 0 h 44907"/>
                              <a:gd name="T2" fmla="*/ 30366 w 33414"/>
                              <a:gd name="T3" fmla="*/ 0 h 44907"/>
                              <a:gd name="T4" fmla="*/ 33414 w 33414"/>
                              <a:gd name="T5" fmla="*/ 1435 h 44907"/>
                              <a:gd name="T6" fmla="*/ 30061 w 33414"/>
                              <a:gd name="T7" fmla="*/ 3150 h 44907"/>
                              <a:gd name="T8" fmla="*/ 26911 w 33414"/>
                              <a:gd name="T9" fmla="*/ 3150 h 44907"/>
                              <a:gd name="T10" fmla="*/ 9538 w 33414"/>
                              <a:gd name="T11" fmla="*/ 17691 h 44907"/>
                              <a:gd name="T12" fmla="*/ 25997 w 33414"/>
                              <a:gd name="T13" fmla="*/ 17691 h 44907"/>
                              <a:gd name="T14" fmla="*/ 28943 w 33414"/>
                              <a:gd name="T15" fmla="*/ 19101 h 44907"/>
                              <a:gd name="T16" fmla="*/ 25489 w 33414"/>
                              <a:gd name="T17" fmla="*/ 20828 h 44907"/>
                              <a:gd name="T18" fmla="*/ 8725 w 33414"/>
                              <a:gd name="T19" fmla="*/ 20828 h 44907"/>
                              <a:gd name="T20" fmla="*/ 7607 w 33414"/>
                              <a:gd name="T21" fmla="*/ 29477 h 44907"/>
                              <a:gd name="T22" fmla="*/ 18580 w 33414"/>
                              <a:gd name="T23" fmla="*/ 42685 h 44907"/>
                              <a:gd name="T24" fmla="*/ 29248 w 33414"/>
                              <a:gd name="T25" fmla="*/ 38926 h 44907"/>
                              <a:gd name="T26" fmla="*/ 30569 w 33414"/>
                              <a:gd name="T27" fmla="*/ 38316 h 44907"/>
                              <a:gd name="T28" fmla="*/ 31585 w 33414"/>
                              <a:gd name="T29" fmla="*/ 39726 h 44907"/>
                              <a:gd name="T30" fmla="*/ 18377 w 33414"/>
                              <a:gd name="T31" fmla="*/ 44907 h 44907"/>
                              <a:gd name="T32" fmla="*/ 0 w 33414"/>
                              <a:gd name="T33" fmla="*/ 25705 h 44907"/>
                              <a:gd name="T34" fmla="*/ 26810 w 33414"/>
                              <a:gd name="T35" fmla="*/ 0 h 44907"/>
                              <a:gd name="T36" fmla="*/ 0 w 33414"/>
                              <a:gd name="T37" fmla="*/ 0 h 44907"/>
                              <a:gd name="T38" fmla="*/ 33414 w 33414"/>
                              <a:gd name="T39" fmla="*/ 44907 h 4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33414" h="44907">
                                <a:moveTo>
                                  <a:pt x="26810" y="0"/>
                                </a:moveTo>
                                <a:lnTo>
                                  <a:pt x="30366" y="0"/>
                                </a:lnTo>
                                <a:cubicBezTo>
                                  <a:pt x="32093" y="0"/>
                                  <a:pt x="33414" y="0"/>
                                  <a:pt x="33414" y="1435"/>
                                </a:cubicBezTo>
                                <a:cubicBezTo>
                                  <a:pt x="33414" y="3150"/>
                                  <a:pt x="31788" y="3150"/>
                                  <a:pt x="30061" y="3150"/>
                                </a:cubicBezTo>
                                <a:lnTo>
                                  <a:pt x="26911" y="3150"/>
                                </a:lnTo>
                                <a:cubicBezTo>
                                  <a:pt x="17666" y="3150"/>
                                  <a:pt x="11976" y="9042"/>
                                  <a:pt x="9538" y="17691"/>
                                </a:cubicBezTo>
                                <a:lnTo>
                                  <a:pt x="25997" y="17691"/>
                                </a:lnTo>
                                <a:cubicBezTo>
                                  <a:pt x="27724" y="17691"/>
                                  <a:pt x="28943" y="17691"/>
                                  <a:pt x="28943" y="19101"/>
                                </a:cubicBezTo>
                                <a:cubicBezTo>
                                  <a:pt x="28943" y="20828"/>
                                  <a:pt x="27114" y="20828"/>
                                  <a:pt x="25489" y="20828"/>
                                </a:cubicBezTo>
                                <a:lnTo>
                                  <a:pt x="8725" y="20828"/>
                                </a:lnTo>
                                <a:cubicBezTo>
                                  <a:pt x="8420" y="22060"/>
                                  <a:pt x="7607" y="25908"/>
                                  <a:pt x="7607" y="29477"/>
                                </a:cubicBezTo>
                                <a:cubicBezTo>
                                  <a:pt x="7607" y="38417"/>
                                  <a:pt x="12687" y="42685"/>
                                  <a:pt x="18580" y="42685"/>
                                </a:cubicBezTo>
                                <a:cubicBezTo>
                                  <a:pt x="22339" y="42685"/>
                                  <a:pt x="26098" y="40945"/>
                                  <a:pt x="29248" y="38926"/>
                                </a:cubicBezTo>
                                <a:cubicBezTo>
                                  <a:pt x="30163" y="38316"/>
                                  <a:pt x="30366" y="38316"/>
                                  <a:pt x="30569" y="38316"/>
                                </a:cubicBezTo>
                                <a:cubicBezTo>
                                  <a:pt x="31483" y="38316"/>
                                  <a:pt x="31585" y="39421"/>
                                  <a:pt x="31585" y="39726"/>
                                </a:cubicBezTo>
                                <a:cubicBezTo>
                                  <a:pt x="31585" y="40843"/>
                                  <a:pt x="24981" y="44907"/>
                                  <a:pt x="18377" y="44907"/>
                                </a:cubicBezTo>
                                <a:cubicBezTo>
                                  <a:pt x="7607" y="44907"/>
                                  <a:pt x="0" y="36893"/>
                                  <a:pt x="0" y="25705"/>
                                </a:cubicBezTo>
                                <a:cubicBezTo>
                                  <a:pt x="0" y="10173"/>
                                  <a:pt x="13602" y="0"/>
                                  <a:pt x="2681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7669405" name="Shape 1548"/>
                        <wps:cNvSpPr>
                          <a:spLocks/>
                        </wps:cNvSpPr>
                        <wps:spPr bwMode="auto">
                          <a:xfrm>
                            <a:off x="6712" y="5507"/>
                            <a:ext cx="529" cy="1058"/>
                          </a:xfrm>
                          <a:custGeom>
                            <a:avLst/>
                            <a:gdLst>
                              <a:gd name="T0" fmla="*/ 52883 w 52883"/>
                              <a:gd name="T1" fmla="*/ 0 h 105766"/>
                              <a:gd name="T2" fmla="*/ 52883 w 52883"/>
                              <a:gd name="T3" fmla="*/ 3708 h 105766"/>
                              <a:gd name="T4" fmla="*/ 3708 w 52883"/>
                              <a:gd name="T5" fmla="*/ 52870 h 105766"/>
                              <a:gd name="T6" fmla="*/ 52883 w 52883"/>
                              <a:gd name="T7" fmla="*/ 102045 h 105766"/>
                              <a:gd name="T8" fmla="*/ 52883 w 52883"/>
                              <a:gd name="T9" fmla="*/ 105766 h 105766"/>
                              <a:gd name="T10" fmla="*/ 0 w 52883"/>
                              <a:gd name="T11" fmla="*/ 52870 h 105766"/>
                              <a:gd name="T12" fmla="*/ 52883 w 52883"/>
                              <a:gd name="T13" fmla="*/ 0 h 105766"/>
                              <a:gd name="T14" fmla="*/ 0 w 52883"/>
                              <a:gd name="T15" fmla="*/ 0 h 105766"/>
                              <a:gd name="T16" fmla="*/ 52883 w 52883"/>
                              <a:gd name="T17" fmla="*/ 105766 h 105766"/>
                            </a:gdLst>
                            <a:ahLst/>
                            <a:cxnLst>
                              <a:cxn ang="0">
                                <a:pos x="T0" y="T1"/>
                              </a:cxn>
                              <a:cxn ang="0">
                                <a:pos x="T2" y="T3"/>
                              </a:cxn>
                              <a:cxn ang="0">
                                <a:pos x="T4" y="T5"/>
                              </a:cxn>
                              <a:cxn ang="0">
                                <a:pos x="T6" y="T7"/>
                              </a:cxn>
                              <a:cxn ang="0">
                                <a:pos x="T8" y="T9"/>
                              </a:cxn>
                              <a:cxn ang="0">
                                <a:pos x="T10" y="T11"/>
                              </a:cxn>
                              <a:cxn ang="0">
                                <a:pos x="T12" y="T13"/>
                              </a:cxn>
                            </a:cxnLst>
                            <a:rect l="T14" t="T15" r="T16" b="T17"/>
                            <a:pathLst>
                              <a:path w="52883" h="105766">
                                <a:moveTo>
                                  <a:pt x="52883" y="0"/>
                                </a:moveTo>
                                <a:lnTo>
                                  <a:pt x="52883" y="3708"/>
                                </a:lnTo>
                                <a:cubicBezTo>
                                  <a:pt x="25794" y="3708"/>
                                  <a:pt x="3708" y="25781"/>
                                  <a:pt x="3708" y="52870"/>
                                </a:cubicBezTo>
                                <a:cubicBezTo>
                                  <a:pt x="3708" y="79972"/>
                                  <a:pt x="25794" y="102045"/>
                                  <a:pt x="52883" y="102045"/>
                                </a:cubicBezTo>
                                <a:lnTo>
                                  <a:pt x="52883" y="105766"/>
                                </a:lnTo>
                                <a:cubicBezTo>
                                  <a:pt x="23749" y="105766"/>
                                  <a:pt x="0" y="82004"/>
                                  <a:pt x="0" y="52870"/>
                                </a:cubicBezTo>
                                <a:cubicBezTo>
                                  <a:pt x="0" y="23749"/>
                                  <a:pt x="23749" y="0"/>
                                  <a:pt x="52883"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5553763" name="Shape 1549"/>
                        <wps:cNvSpPr>
                          <a:spLocks/>
                        </wps:cNvSpPr>
                        <wps:spPr bwMode="auto">
                          <a:xfrm>
                            <a:off x="7241" y="5507"/>
                            <a:ext cx="529" cy="1058"/>
                          </a:xfrm>
                          <a:custGeom>
                            <a:avLst/>
                            <a:gdLst>
                              <a:gd name="T0" fmla="*/ 0 w 52883"/>
                              <a:gd name="T1" fmla="*/ 0 h 105766"/>
                              <a:gd name="T2" fmla="*/ 52883 w 52883"/>
                              <a:gd name="T3" fmla="*/ 52870 h 105766"/>
                              <a:gd name="T4" fmla="*/ 0 w 52883"/>
                              <a:gd name="T5" fmla="*/ 105766 h 105766"/>
                              <a:gd name="T6" fmla="*/ 0 w 52883"/>
                              <a:gd name="T7" fmla="*/ 102045 h 105766"/>
                              <a:gd name="T8" fmla="*/ 49174 w 52883"/>
                              <a:gd name="T9" fmla="*/ 52870 h 105766"/>
                              <a:gd name="T10" fmla="*/ 0 w 52883"/>
                              <a:gd name="T11" fmla="*/ 3708 h 105766"/>
                              <a:gd name="T12" fmla="*/ 0 w 52883"/>
                              <a:gd name="T13" fmla="*/ 0 h 105766"/>
                              <a:gd name="T14" fmla="*/ 0 w 52883"/>
                              <a:gd name="T15" fmla="*/ 0 h 105766"/>
                              <a:gd name="T16" fmla="*/ 52883 w 52883"/>
                              <a:gd name="T17" fmla="*/ 105766 h 105766"/>
                            </a:gdLst>
                            <a:ahLst/>
                            <a:cxnLst>
                              <a:cxn ang="0">
                                <a:pos x="T0" y="T1"/>
                              </a:cxn>
                              <a:cxn ang="0">
                                <a:pos x="T2" y="T3"/>
                              </a:cxn>
                              <a:cxn ang="0">
                                <a:pos x="T4" y="T5"/>
                              </a:cxn>
                              <a:cxn ang="0">
                                <a:pos x="T6" y="T7"/>
                              </a:cxn>
                              <a:cxn ang="0">
                                <a:pos x="T8" y="T9"/>
                              </a:cxn>
                              <a:cxn ang="0">
                                <a:pos x="T10" y="T11"/>
                              </a:cxn>
                              <a:cxn ang="0">
                                <a:pos x="T12" y="T13"/>
                              </a:cxn>
                            </a:cxnLst>
                            <a:rect l="T14" t="T15" r="T16" b="T17"/>
                            <a:pathLst>
                              <a:path w="52883" h="105766">
                                <a:moveTo>
                                  <a:pt x="0" y="0"/>
                                </a:moveTo>
                                <a:cubicBezTo>
                                  <a:pt x="29134" y="0"/>
                                  <a:pt x="52883" y="23749"/>
                                  <a:pt x="52883" y="52870"/>
                                </a:cubicBezTo>
                                <a:cubicBezTo>
                                  <a:pt x="52883" y="82004"/>
                                  <a:pt x="29134" y="105766"/>
                                  <a:pt x="0" y="105766"/>
                                </a:cubicBezTo>
                                <a:lnTo>
                                  <a:pt x="0" y="102045"/>
                                </a:lnTo>
                                <a:cubicBezTo>
                                  <a:pt x="27089" y="102045"/>
                                  <a:pt x="49174" y="79972"/>
                                  <a:pt x="49174" y="52870"/>
                                </a:cubicBezTo>
                                <a:cubicBezTo>
                                  <a:pt x="49174" y="25781"/>
                                  <a:pt x="27089" y="3708"/>
                                  <a:pt x="0" y="370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2735560" name="Shape 1550"/>
                        <wps:cNvSpPr>
                          <a:spLocks/>
                        </wps:cNvSpPr>
                        <wps:spPr bwMode="auto">
                          <a:xfrm>
                            <a:off x="24990" y="6301"/>
                            <a:ext cx="529" cy="1057"/>
                          </a:xfrm>
                          <a:custGeom>
                            <a:avLst/>
                            <a:gdLst>
                              <a:gd name="T0" fmla="*/ 52883 w 52883"/>
                              <a:gd name="T1" fmla="*/ 0 h 105766"/>
                              <a:gd name="T2" fmla="*/ 52883 w 52883"/>
                              <a:gd name="T3" fmla="*/ 3708 h 105766"/>
                              <a:gd name="T4" fmla="*/ 3708 w 52883"/>
                              <a:gd name="T5" fmla="*/ 52883 h 105766"/>
                              <a:gd name="T6" fmla="*/ 52883 w 52883"/>
                              <a:gd name="T7" fmla="*/ 102045 h 105766"/>
                              <a:gd name="T8" fmla="*/ 52883 w 52883"/>
                              <a:gd name="T9" fmla="*/ 105766 h 105766"/>
                              <a:gd name="T10" fmla="*/ 0 w 52883"/>
                              <a:gd name="T11" fmla="*/ 52883 h 105766"/>
                              <a:gd name="T12" fmla="*/ 52883 w 52883"/>
                              <a:gd name="T13" fmla="*/ 0 h 105766"/>
                              <a:gd name="T14" fmla="*/ 0 w 52883"/>
                              <a:gd name="T15" fmla="*/ 0 h 105766"/>
                              <a:gd name="T16" fmla="*/ 52883 w 52883"/>
                              <a:gd name="T17" fmla="*/ 105766 h 105766"/>
                            </a:gdLst>
                            <a:ahLst/>
                            <a:cxnLst>
                              <a:cxn ang="0">
                                <a:pos x="T0" y="T1"/>
                              </a:cxn>
                              <a:cxn ang="0">
                                <a:pos x="T2" y="T3"/>
                              </a:cxn>
                              <a:cxn ang="0">
                                <a:pos x="T4" y="T5"/>
                              </a:cxn>
                              <a:cxn ang="0">
                                <a:pos x="T6" y="T7"/>
                              </a:cxn>
                              <a:cxn ang="0">
                                <a:pos x="T8" y="T9"/>
                              </a:cxn>
                              <a:cxn ang="0">
                                <a:pos x="T10" y="T11"/>
                              </a:cxn>
                              <a:cxn ang="0">
                                <a:pos x="T12" y="T13"/>
                              </a:cxn>
                            </a:cxnLst>
                            <a:rect l="T14" t="T15" r="T16" b="T17"/>
                            <a:pathLst>
                              <a:path w="52883" h="105766">
                                <a:moveTo>
                                  <a:pt x="52883" y="0"/>
                                </a:moveTo>
                                <a:lnTo>
                                  <a:pt x="52883" y="3708"/>
                                </a:lnTo>
                                <a:cubicBezTo>
                                  <a:pt x="25794" y="3708"/>
                                  <a:pt x="3708" y="25781"/>
                                  <a:pt x="3708" y="52883"/>
                                </a:cubicBezTo>
                                <a:cubicBezTo>
                                  <a:pt x="3708" y="79972"/>
                                  <a:pt x="25794" y="102045"/>
                                  <a:pt x="52883" y="102045"/>
                                </a:cubicBezTo>
                                <a:lnTo>
                                  <a:pt x="52883" y="105766"/>
                                </a:lnTo>
                                <a:cubicBezTo>
                                  <a:pt x="23749" y="105766"/>
                                  <a:pt x="0" y="82004"/>
                                  <a:pt x="0" y="52883"/>
                                </a:cubicBezTo>
                                <a:cubicBezTo>
                                  <a:pt x="0" y="23749"/>
                                  <a:pt x="23749" y="0"/>
                                  <a:pt x="52883"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11376446" name="Shape 1551"/>
                        <wps:cNvSpPr>
                          <a:spLocks/>
                        </wps:cNvSpPr>
                        <wps:spPr bwMode="auto">
                          <a:xfrm>
                            <a:off x="25519" y="6301"/>
                            <a:ext cx="529" cy="1057"/>
                          </a:xfrm>
                          <a:custGeom>
                            <a:avLst/>
                            <a:gdLst>
                              <a:gd name="T0" fmla="*/ 0 w 52883"/>
                              <a:gd name="T1" fmla="*/ 0 h 105766"/>
                              <a:gd name="T2" fmla="*/ 52883 w 52883"/>
                              <a:gd name="T3" fmla="*/ 52883 h 105766"/>
                              <a:gd name="T4" fmla="*/ 0 w 52883"/>
                              <a:gd name="T5" fmla="*/ 105766 h 105766"/>
                              <a:gd name="T6" fmla="*/ 0 w 52883"/>
                              <a:gd name="T7" fmla="*/ 102045 h 105766"/>
                              <a:gd name="T8" fmla="*/ 49175 w 52883"/>
                              <a:gd name="T9" fmla="*/ 52883 h 105766"/>
                              <a:gd name="T10" fmla="*/ 0 w 52883"/>
                              <a:gd name="T11" fmla="*/ 3708 h 105766"/>
                              <a:gd name="T12" fmla="*/ 0 w 52883"/>
                              <a:gd name="T13" fmla="*/ 0 h 105766"/>
                              <a:gd name="T14" fmla="*/ 0 w 52883"/>
                              <a:gd name="T15" fmla="*/ 0 h 105766"/>
                              <a:gd name="T16" fmla="*/ 52883 w 52883"/>
                              <a:gd name="T17" fmla="*/ 105766 h 105766"/>
                            </a:gdLst>
                            <a:ahLst/>
                            <a:cxnLst>
                              <a:cxn ang="0">
                                <a:pos x="T0" y="T1"/>
                              </a:cxn>
                              <a:cxn ang="0">
                                <a:pos x="T2" y="T3"/>
                              </a:cxn>
                              <a:cxn ang="0">
                                <a:pos x="T4" y="T5"/>
                              </a:cxn>
                              <a:cxn ang="0">
                                <a:pos x="T6" y="T7"/>
                              </a:cxn>
                              <a:cxn ang="0">
                                <a:pos x="T8" y="T9"/>
                              </a:cxn>
                              <a:cxn ang="0">
                                <a:pos x="T10" y="T11"/>
                              </a:cxn>
                              <a:cxn ang="0">
                                <a:pos x="T12" y="T13"/>
                              </a:cxn>
                            </a:cxnLst>
                            <a:rect l="T14" t="T15" r="T16" b="T17"/>
                            <a:pathLst>
                              <a:path w="52883" h="105766">
                                <a:moveTo>
                                  <a:pt x="0" y="0"/>
                                </a:moveTo>
                                <a:cubicBezTo>
                                  <a:pt x="29134" y="0"/>
                                  <a:pt x="52883" y="23749"/>
                                  <a:pt x="52883" y="52883"/>
                                </a:cubicBezTo>
                                <a:cubicBezTo>
                                  <a:pt x="52883" y="82004"/>
                                  <a:pt x="29134" y="105766"/>
                                  <a:pt x="0" y="105766"/>
                                </a:cubicBezTo>
                                <a:lnTo>
                                  <a:pt x="0" y="102045"/>
                                </a:lnTo>
                                <a:cubicBezTo>
                                  <a:pt x="27102" y="102045"/>
                                  <a:pt x="49175" y="79972"/>
                                  <a:pt x="49175" y="52883"/>
                                </a:cubicBezTo>
                                <a:cubicBezTo>
                                  <a:pt x="49175" y="25781"/>
                                  <a:pt x="27102" y="3708"/>
                                  <a:pt x="0" y="370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560305" name="Rectangle 30561"/>
                        <wps:cNvSpPr>
                          <a:spLocks noChangeArrowheads="1"/>
                        </wps:cNvSpPr>
                        <wps:spPr bwMode="auto">
                          <a:xfrm>
                            <a:off x="16926" y="2261"/>
                            <a:ext cx="450"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BC3B1" w14:textId="77777777" w:rsidR="00000000" w:rsidRDefault="00000000">
                              <w:pPr>
                                <w:spacing w:after="160" w:line="256" w:lineRule="auto"/>
                                <w:ind w:left="0" w:firstLine="0"/>
                                <w:jc w:val="left"/>
                              </w:pPr>
                              <w:r>
                                <w:rPr>
                                  <w:rFonts w:ascii="Arial" w:eastAsia="Arial" w:hAnsi="Arial" w:cs="Arial"/>
                                  <w:sz w:val="16"/>
                                </w:rPr>
                                <w:t>(</w:t>
                              </w:r>
                            </w:p>
                          </w:txbxContent>
                        </wps:txbx>
                        <wps:bodyPr rot="0" vert="horz" wrap="square" lIns="0" tIns="0" rIns="0" bIns="0" anchor="t" anchorCtr="0" upright="1">
                          <a:noAutofit/>
                        </wps:bodyPr>
                      </wps:wsp>
                      <wps:wsp>
                        <wps:cNvPr id="1752833614" name="Rectangle 30563"/>
                        <wps:cNvSpPr>
                          <a:spLocks noChangeArrowheads="1"/>
                        </wps:cNvSpPr>
                        <wps:spPr bwMode="auto">
                          <a:xfrm>
                            <a:off x="17264" y="2261"/>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04BBA" w14:textId="77777777" w:rsidR="00000000" w:rsidRDefault="00000000">
                              <w:pPr>
                                <w:spacing w:after="160" w:line="256" w:lineRule="auto"/>
                                <w:ind w:left="0" w:firstLine="0"/>
                                <w:jc w:val="left"/>
                              </w:pPr>
                              <w:r>
                                <w:rPr>
                                  <w:rFonts w:ascii="Arial" w:eastAsia="Arial" w:hAnsi="Arial" w:cs="Arial"/>
                                  <w:sz w:val="16"/>
                                </w:rPr>
                                <w:t>b</w:t>
                              </w:r>
                            </w:p>
                          </w:txbxContent>
                        </wps:txbx>
                        <wps:bodyPr rot="0" vert="horz" wrap="square" lIns="0" tIns="0" rIns="0" bIns="0" anchor="t" anchorCtr="0" upright="1">
                          <a:noAutofit/>
                        </wps:bodyPr>
                      </wps:wsp>
                      <wps:wsp>
                        <wps:cNvPr id="599579130" name="Rectangle 30562"/>
                        <wps:cNvSpPr>
                          <a:spLocks noChangeArrowheads="1"/>
                        </wps:cNvSpPr>
                        <wps:spPr bwMode="auto">
                          <a:xfrm>
                            <a:off x="17829" y="2261"/>
                            <a:ext cx="450"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D8AEA" w14:textId="77777777" w:rsidR="00000000" w:rsidRDefault="00000000">
                              <w:pPr>
                                <w:spacing w:after="160" w:line="256" w:lineRule="auto"/>
                                <w:ind w:left="0" w:firstLine="0"/>
                                <w:jc w:val="left"/>
                              </w:pPr>
                              <w:r>
                                <w:rPr>
                                  <w:rFonts w:ascii="Arial" w:eastAsia="Arial" w:hAnsi="Arial" w:cs="Arial"/>
                                  <w:sz w:val="16"/>
                                </w:rPr>
                                <w:t>)</w:t>
                              </w:r>
                            </w:p>
                          </w:txbxContent>
                        </wps:txbx>
                        <wps:bodyPr rot="0" vert="horz" wrap="square" lIns="0" tIns="0" rIns="0" bIns="0" anchor="t" anchorCtr="0" upright="1">
                          <a:noAutofit/>
                        </wps:bodyPr>
                      </wps:wsp>
                      <wps:wsp>
                        <wps:cNvPr id="1325625137" name="Rectangle 30558"/>
                        <wps:cNvSpPr>
                          <a:spLocks noChangeArrowheads="1"/>
                        </wps:cNvSpPr>
                        <wps:spPr bwMode="auto">
                          <a:xfrm>
                            <a:off x="0" y="2261"/>
                            <a:ext cx="449"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947D3" w14:textId="77777777" w:rsidR="00000000" w:rsidRDefault="00000000">
                              <w:pPr>
                                <w:spacing w:after="160" w:line="256" w:lineRule="auto"/>
                                <w:ind w:left="0" w:firstLine="0"/>
                                <w:jc w:val="left"/>
                              </w:pPr>
                              <w:r>
                                <w:rPr>
                                  <w:rFonts w:ascii="Arial" w:eastAsia="Arial" w:hAnsi="Arial" w:cs="Arial"/>
                                  <w:sz w:val="16"/>
                                </w:rPr>
                                <w:t>(</w:t>
                              </w:r>
                            </w:p>
                          </w:txbxContent>
                        </wps:txbx>
                        <wps:bodyPr rot="0" vert="horz" wrap="square" lIns="0" tIns="0" rIns="0" bIns="0" anchor="t" anchorCtr="0" upright="1">
                          <a:noAutofit/>
                        </wps:bodyPr>
                      </wps:wsp>
                      <wps:wsp>
                        <wps:cNvPr id="2081258636" name="Rectangle 30560"/>
                        <wps:cNvSpPr>
                          <a:spLocks noChangeArrowheads="1"/>
                        </wps:cNvSpPr>
                        <wps:spPr bwMode="auto">
                          <a:xfrm>
                            <a:off x="338" y="2261"/>
                            <a:ext cx="75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466D3" w14:textId="77777777" w:rsidR="00000000" w:rsidRDefault="00000000">
                              <w:pPr>
                                <w:spacing w:after="160" w:line="256" w:lineRule="auto"/>
                                <w:ind w:left="0" w:firstLine="0"/>
                                <w:jc w:val="left"/>
                              </w:pPr>
                              <w:r>
                                <w:rPr>
                                  <w:rFonts w:ascii="Arial" w:eastAsia="Arial" w:hAnsi="Arial" w:cs="Arial"/>
                                  <w:sz w:val="16"/>
                                </w:rPr>
                                <w:t>a</w:t>
                              </w:r>
                            </w:p>
                          </w:txbxContent>
                        </wps:txbx>
                        <wps:bodyPr rot="0" vert="horz" wrap="square" lIns="0" tIns="0" rIns="0" bIns="0" anchor="t" anchorCtr="0" upright="1">
                          <a:noAutofit/>
                        </wps:bodyPr>
                      </wps:wsp>
                      <wps:wsp>
                        <wps:cNvPr id="905756181" name="Rectangle 30559"/>
                        <wps:cNvSpPr>
                          <a:spLocks noChangeArrowheads="1"/>
                        </wps:cNvSpPr>
                        <wps:spPr bwMode="auto">
                          <a:xfrm>
                            <a:off x="903" y="2261"/>
                            <a:ext cx="450"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BBECA" w14:textId="77777777" w:rsidR="00000000" w:rsidRDefault="00000000">
                              <w:pPr>
                                <w:spacing w:after="160" w:line="256" w:lineRule="auto"/>
                                <w:ind w:left="0" w:firstLine="0"/>
                                <w:jc w:val="left"/>
                              </w:pPr>
                              <w:r>
                                <w:rPr>
                                  <w:rFonts w:ascii="Arial" w:eastAsia="Arial" w:hAnsi="Arial" w:cs="Arial"/>
                                  <w:sz w:val="16"/>
                                </w:rPr>
                                <w:t>)</w:t>
                              </w:r>
                            </w:p>
                          </w:txbxContent>
                        </wps:txbx>
                        <wps:bodyPr rot="0" vert="horz" wrap="square" lIns="0" tIns="0" rIns="0" bIns="0" anchor="t" anchorCtr="0" upright="1">
                          <a:noAutofit/>
                        </wps:bodyPr>
                      </wps:wsp>
                      <pic:pic xmlns:pic="http://schemas.openxmlformats.org/drawingml/2006/picture">
                        <pic:nvPicPr>
                          <pic:cNvPr id="2003260708" name="Picture 15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14" y="986"/>
                            <a:ext cx="27592" cy="84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A911C1A" id="Group 32090" o:spid="_x0000_s1221" style="width:254.4pt;height:75.15pt;mso-position-horizontal-relative:char;mso-position-vertical-relative:line" coordsize="32310,9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">
                <v:shape id="Shape 1534" o:spid="_x0000_s1222" style="position:absolute;left:29931;top:8802;width:369;height:279;visibility:visible;mso-wrap-style:square;v-text-anchor:top" coordsize="36931,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" path="m,c11697,6401,24041,11036,36931,13817r,191c24041,16802,11697,21437,,27838l,xe" fillcolor="#181717" stroked="f" strokeweight="0">
                  <v:stroke miterlimit="83231f" joinstyle="miter"/>
                  <v:path arrowok="t" o:connecttype="custom" o:connectlocs="0,0;369,138;369,140;0,279;0,0" o:connectangles="0,0,0,0,0" textboxrect="0,0,36931,27838"/>
                </v:shape>
                <v:shape id="Shape 1535" o:spid="_x0000_s1223" style="position:absolute;left:19569;top:986;width:278;height:370;visibility:visible;mso-wrap-style:square;v-text-anchor:top" coordsize="27826,3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" path="m13818,r190,c16789,12903,21437,25248,27826,36932l,36932c6401,25248,11036,12903,13818,xe" fillcolor="#181717" stroked="f" strokeweight="0">
                  <v:stroke miterlimit="83231f" joinstyle="miter"/>
                  <v:path arrowok="t" o:connecttype="custom" o:connectlocs="138,0;140,0;278,370;0,370;138,0" o:connectangles="0,0,0,0,0" textboxrect="0,0,27826,36932"/>
                </v:shape>
                <v:rect id="Rectangle 1536" o:spid="_x0000_s1224" style="position:absolute;left:30425;top:8448;width:96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" filled="f" stroked="f">
                  <v:textbox inset="0,0,0,0">
                    <w:txbxContent>
                      <w:p w14:paraId="63728E12" w14:textId="77777777" w:rsidR="00000000" w:rsidRDefault="00000000">
                        <w:pPr>
                          <w:spacing w:after="160" w:line="256" w:lineRule="auto"/>
                          <w:ind w:left="0" w:firstLine="0"/>
                          <w:jc w:val="left"/>
                        </w:pPr>
                        <w:r>
                          <w:rPr>
                            <w:rFonts w:ascii="Cambria" w:eastAsia="Cambria" w:hAnsi="Cambria" w:cs="Cambria"/>
                            <w:i/>
                            <w:sz w:val="16"/>
                          </w:rPr>
                          <w:t>C</w:t>
                        </w:r>
                      </w:p>
                    </w:txbxContent>
                  </v:textbox>
                </v:rect>
                <v:rect id="Rectangle 1537" o:spid="_x0000_s1225" style="position:absolute;left:31151;top:8772;width:154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" filled="f" stroked="f">
                  <v:textbox inset="0,0,0,0">
                    <w:txbxContent>
                      <w:p w14:paraId="585674A6"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v:textbox>
                </v:rect>
                <v:rect id="Rectangle 1538" o:spid="_x0000_s1226" style="position:absolute;left:18568;width:920;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" filled="f" stroked="f">
                  <v:textbox inset="0,0,0,0">
                    <w:txbxContent>
                      <w:p w14:paraId="515A4FE6" w14:textId="77777777" w:rsidR="00000000" w:rsidRDefault="00000000">
                        <w:pPr>
                          <w:spacing w:after="160" w:line="256" w:lineRule="auto"/>
                          <w:ind w:left="0" w:firstLine="0"/>
                          <w:jc w:val="left"/>
                        </w:pPr>
                        <w:r>
                          <w:rPr>
                            <w:rFonts w:ascii="Cambria" w:eastAsia="Cambria" w:hAnsi="Cambria" w:cs="Cambria"/>
                            <w:i/>
                            <w:sz w:val="16"/>
                          </w:rPr>
                          <w:t>L</w:t>
                        </w:r>
                      </w:p>
                    </w:txbxContent>
                  </v:textbox>
                </v:rect>
                <v:rect id="Rectangle 1539" o:spid="_x0000_s1227" style="position:absolute;left:19261;top:324;width:154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" filled="f" stroked="f">
                  <v:textbox inset="0,0,0,0">
                    <w:txbxContent>
                      <w:p w14:paraId="01228A9F"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v:textbox>
                </v:rect>
                <v:shape id="Shape 1540" o:spid="_x0000_s1228" style="position:absolute;left:18493;top:7140;width:334;height:449;visibility:visible;mso-wrap-style:square;v-text-anchor:top" coordsize="33413,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" path="m26810,r3556,c32093,,33413,,33413,1422v,1715,-1612,1715,-3352,1715l26924,3137v-9246,,-14948,5905,-17374,14529l26009,17666v1728,,2947,,2947,1435c28956,20828,27114,20828,25489,20828r-16752,c8433,22047,7620,25895,7620,29464v,8941,5080,13208,10973,13208c22339,42672,26098,40932,29248,38913v927,-610,1118,-610,1321,-610c31483,38303,31585,39421,31585,39713v,1117,-6604,5194,-13195,5194c7620,44907,,36868,,25705,,10147,13614,,26810,xe" fillcolor="#181717" stroked="f" strokeweight="0">
                  <v:stroke miterlimit="83231f" joinstyle="miter"/>
                  <v:path arrowok="t" o:connecttype="custom" o:connectlocs="268,0;304,0;334,14;300,31;269,31;95,177;260,177;289,191;255,208;87,208;76,295;186,427;292,389;306,383;316,397;184,449;0,257;268,0" o:connectangles="0,0,0,0,0,0,0,0,0,0,0,0,0,0,0,0,0,0" textboxrect="0,0,33413,44907"/>
                </v:shape>
                <v:shape id="Shape 1541" o:spid="_x0000_s1229" style="position:absolute;left:12983;top:8802;width:369;height:279;visibility:visible;mso-wrap-style:square;v-text-anchor:top" coordsize="36919,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" path="m,c11684,6401,24028,11036,36919,13817r,191c24028,16802,11684,21437,,27838l,xe" fillcolor="#181717" stroked="f" strokeweight="0">
                  <v:stroke miterlimit="83231f" joinstyle="miter"/>
                  <v:path arrowok="t" o:connecttype="custom" o:connectlocs="0,0;369,138;369,140;0,279;0,0" o:connectangles="0,0,0,0,0" textboxrect="0,0,36919,27838"/>
                </v:shape>
                <v:shape id="Shape 1542" o:spid="_x0000_s1230" style="position:absolute;left:2621;top:986;width:278;height:370;visibility:visible;mso-wrap-style:square;v-text-anchor:top" coordsize="27826,3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" path="m13818,r190,c16789,12903,21425,25248,27826,36932l,36932c6401,25248,11036,12903,13818,xe" fillcolor="#181717" stroked="f" strokeweight="0">
                  <v:stroke miterlimit="83231f" joinstyle="miter"/>
                  <v:path arrowok="t" o:connecttype="custom" o:connectlocs="138,0;140,0;278,370;0,370;138,0" o:connectangles="0,0,0,0,0" textboxrect="0,0,27826,36932"/>
                </v:shape>
                <v:rect id="Rectangle 1543" o:spid="_x0000_s1231" style="position:absolute;left:13465;top:8448;width:96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" filled="f" stroked="f">
                  <v:textbox inset="0,0,0,0">
                    <w:txbxContent>
                      <w:p w14:paraId="3F034836" w14:textId="77777777" w:rsidR="00000000" w:rsidRDefault="00000000">
                        <w:pPr>
                          <w:spacing w:after="160" w:line="256" w:lineRule="auto"/>
                          <w:ind w:left="0" w:firstLine="0"/>
                          <w:jc w:val="left"/>
                        </w:pPr>
                        <w:r>
                          <w:rPr>
                            <w:rFonts w:ascii="Cambria" w:eastAsia="Cambria" w:hAnsi="Cambria" w:cs="Cambria"/>
                            <w:i/>
                            <w:sz w:val="16"/>
                          </w:rPr>
                          <w:t>C</w:t>
                        </w:r>
                      </w:p>
                    </w:txbxContent>
                  </v:textbox>
                </v:rect>
                <v:rect id="Rectangle 1544" o:spid="_x0000_s1232" style="position:absolute;left:14192;top:8772;width:154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" filled="f" stroked="f">
                  <v:textbox inset="0,0,0,0">
                    <w:txbxContent>
                      <w:p w14:paraId="2A318B2D"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v:textbox>
                </v:rect>
                <v:rect id="Rectangle 1545" o:spid="_x0000_s1233" style="position:absolute;left:1609;width:920;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" filled="f" stroked="f">
                  <v:textbox inset="0,0,0,0">
                    <w:txbxContent>
                      <w:p w14:paraId="435E5D13" w14:textId="77777777" w:rsidR="00000000" w:rsidRDefault="00000000">
                        <w:pPr>
                          <w:spacing w:after="160" w:line="256" w:lineRule="auto"/>
                          <w:ind w:left="0" w:firstLine="0"/>
                          <w:jc w:val="left"/>
                        </w:pPr>
                        <w:r>
                          <w:rPr>
                            <w:rFonts w:ascii="Cambria" w:eastAsia="Cambria" w:hAnsi="Cambria" w:cs="Cambria"/>
                            <w:i/>
                            <w:sz w:val="16"/>
                          </w:rPr>
                          <w:t>L</w:t>
                        </w:r>
                      </w:p>
                    </w:txbxContent>
                  </v:textbox>
                </v:rect>
                <v:rect id="Rectangle 1546" o:spid="_x0000_s1234" style="position:absolute;left:2302;top:324;width:1541;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" filled="f" stroked="f">
                  <v:textbox inset="0,0,0,0">
                    <w:txbxContent>
                      <w:p w14:paraId="37C6B129"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v:textbox>
                </v:rect>
                <v:shape id="Shape 1547" o:spid="_x0000_s1235" style="position:absolute;left:1813;top:5553;width:334;height:449;visibility:visible;mso-wrap-style:square;v-text-anchor:top" coordsize="33414,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" path="m26810,r3556,c32093,,33414,,33414,1435v,1715,-1626,1715,-3353,1715l26911,3150v-9245,,-14935,5892,-17373,14541l25997,17691v1727,,2946,,2946,1410c28943,20828,27114,20828,25489,20828r-16764,c8420,22060,7607,25908,7607,29477v,8940,5080,13208,10973,13208c22339,42685,26098,40945,29248,38926v915,-610,1118,-610,1321,-610c31483,38316,31585,39421,31585,39726v,1117,-6604,5181,-13208,5181c7607,44907,,36893,,25705,,10173,13602,,26810,xe" fillcolor="#181717" stroked="f" strokeweight="0">
                  <v:stroke miterlimit="83231f" joinstyle="miter"/>
                  <v:path arrowok="t" o:connecttype="custom" o:connectlocs="268,0;304,0;334,14;300,31;269,31;95,177;260,177;289,191;255,208;87,208;76,295;186,427;292,389;306,383;316,397;184,449;0,257;268,0" o:connectangles="0,0,0,0,0,0,0,0,0,0,0,0,0,0,0,0,0,0" textboxrect="0,0,33414,44907"/>
                </v:shape>
                <v:shape id="Shape 1548" o:spid="_x0000_s1236" style="position:absolute;left:6712;top:5507;width:529;height:1058;visibility:visible;mso-wrap-style:square;v-text-anchor:top" coordsize="52883,10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" path="m52883,r,3708c25794,3708,3708,25781,3708,52870v,27102,22086,49175,49175,49175l52883,105766c23749,105766,,82004,,52870,,23749,23749,,52883,xe" fillcolor="#181717" stroked="f" strokeweight="0">
                  <v:stroke miterlimit="83231f" joinstyle="miter"/>
                  <v:path arrowok="t" o:connecttype="custom" o:connectlocs="529,0;529,37;37,529;529,1021;529,1058;0,529;529,0" o:connectangles="0,0,0,0,0,0,0" textboxrect="0,0,52883,105766"/>
                </v:shape>
                <v:shape id="Shape 1549" o:spid="_x0000_s1237" style="position:absolute;left:7241;top:5507;width:529;height:1058;visibility:visible;mso-wrap-style:square;v-text-anchor:top" coordsize="52883,10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" path="m,c29134,,52883,23749,52883,52870,52883,82004,29134,105766,,105766r,-3721c27089,102045,49174,79972,49174,52870,49174,25781,27089,3708,,3708l,xe" fillcolor="#181717" stroked="f" strokeweight="0">
                  <v:stroke miterlimit="83231f" joinstyle="miter"/>
                  <v:path arrowok="t" o:connecttype="custom" o:connectlocs="0,0;529,529;0,1058;0,1021;492,529;0,37;0,0" o:connectangles="0,0,0,0,0,0,0" textboxrect="0,0,52883,105766"/>
                </v:shape>
                <v:shape id="Shape 1550" o:spid="_x0000_s1238" style="position:absolute;left:24990;top:6301;width:529;height:1057;visibility:visible;mso-wrap-style:square;v-text-anchor:top" coordsize="52883,10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" path="m52883,r,3708c25794,3708,3708,25781,3708,52883v,27089,22086,49162,49175,49162l52883,105766c23749,105766,,82004,,52883,,23749,23749,,52883,xe" fillcolor="#181717" stroked="f" strokeweight="0">
                  <v:stroke miterlimit="83231f" joinstyle="miter"/>
                  <v:path arrowok="t" o:connecttype="custom" o:connectlocs="529,0;529,37;37,529;529,1020;529,1057;0,529;529,0" o:connectangles="0,0,0,0,0,0,0" textboxrect="0,0,52883,105766"/>
                </v:shape>
                <v:shape id="Shape 1551" o:spid="_x0000_s1239" style="position:absolute;left:25519;top:6301;width:529;height:1057;visibility:visible;mso-wrap-style:square;v-text-anchor:top" coordsize="52883,10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" path="m,c29134,,52883,23749,52883,52883,52883,82004,29134,105766,,105766r,-3721c27102,102045,49175,79972,49175,52883,49175,25781,27102,3708,,3708l,xe" fillcolor="#181717" stroked="f" strokeweight="0">
                  <v:stroke miterlimit="83231f" joinstyle="miter"/>
                  <v:path arrowok="t" o:connecttype="custom" o:connectlocs="0,0;529,529;0,1057;0,1020;492,529;0,37;0,0" o:connectangles="0,0,0,0,0,0,0" textboxrect="0,0,52883,105766"/>
                </v:shape>
                <v:rect id="Rectangle 30561" o:spid="_x0000_s1240" style="position:absolute;left:16926;top:2261;width:45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" filled="f" stroked="f">
                  <v:textbox inset="0,0,0,0">
                    <w:txbxContent>
                      <w:p w14:paraId="4CDBC3B1" w14:textId="77777777" w:rsidR="00000000" w:rsidRDefault="00000000">
                        <w:pPr>
                          <w:spacing w:after="160" w:line="256" w:lineRule="auto"/>
                          <w:ind w:left="0" w:firstLine="0"/>
                          <w:jc w:val="left"/>
                        </w:pPr>
                        <w:r>
                          <w:rPr>
                            <w:rFonts w:ascii="Arial" w:eastAsia="Arial" w:hAnsi="Arial" w:cs="Arial"/>
                            <w:sz w:val="16"/>
                          </w:rPr>
                          <w:t>(</w:t>
                        </w:r>
                      </w:p>
                    </w:txbxContent>
                  </v:textbox>
                </v:rect>
                <v:rect id="Rectangle 30563" o:spid="_x0000_s1241" style="position:absolute;left:17264;top:2261;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" filled="f" stroked="f">
                  <v:textbox inset="0,0,0,0">
                    <w:txbxContent>
                      <w:p w14:paraId="68704BBA" w14:textId="77777777" w:rsidR="00000000" w:rsidRDefault="00000000">
                        <w:pPr>
                          <w:spacing w:after="160" w:line="256" w:lineRule="auto"/>
                          <w:ind w:left="0" w:firstLine="0"/>
                          <w:jc w:val="left"/>
                        </w:pPr>
                        <w:r>
                          <w:rPr>
                            <w:rFonts w:ascii="Arial" w:eastAsia="Arial" w:hAnsi="Arial" w:cs="Arial"/>
                            <w:sz w:val="16"/>
                          </w:rPr>
                          <w:t>b</w:t>
                        </w:r>
                      </w:p>
                    </w:txbxContent>
                  </v:textbox>
                </v:rect>
                <v:rect id="Rectangle 30562" o:spid="_x0000_s1242" style="position:absolute;left:17829;top:2261;width:45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" filled="f" stroked="f">
                  <v:textbox inset="0,0,0,0">
                    <w:txbxContent>
                      <w:p w14:paraId="633D8AEA" w14:textId="77777777" w:rsidR="00000000" w:rsidRDefault="00000000">
                        <w:pPr>
                          <w:spacing w:after="160" w:line="256" w:lineRule="auto"/>
                          <w:ind w:left="0" w:firstLine="0"/>
                          <w:jc w:val="left"/>
                        </w:pPr>
                        <w:r>
                          <w:rPr>
                            <w:rFonts w:ascii="Arial" w:eastAsia="Arial" w:hAnsi="Arial" w:cs="Arial"/>
                            <w:sz w:val="16"/>
                          </w:rPr>
                          <w:t>)</w:t>
                        </w:r>
                      </w:p>
                    </w:txbxContent>
                  </v:textbox>
                </v:rect>
                <v:rect id="Rectangle 30558" o:spid="_x0000_s1243" style="position:absolute;top:2261;width:44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" filled="f" stroked="f">
                  <v:textbox inset="0,0,0,0">
                    <w:txbxContent>
                      <w:p w14:paraId="6C3947D3" w14:textId="77777777" w:rsidR="00000000" w:rsidRDefault="00000000">
                        <w:pPr>
                          <w:spacing w:after="160" w:line="256" w:lineRule="auto"/>
                          <w:ind w:left="0" w:firstLine="0"/>
                          <w:jc w:val="left"/>
                        </w:pPr>
                        <w:r>
                          <w:rPr>
                            <w:rFonts w:ascii="Arial" w:eastAsia="Arial" w:hAnsi="Arial" w:cs="Arial"/>
                            <w:sz w:val="16"/>
                          </w:rPr>
                          <w:t>(</w:t>
                        </w:r>
                      </w:p>
                    </w:txbxContent>
                  </v:textbox>
                </v:rect>
                <v:rect id="Rectangle 30560" o:spid="_x0000_s1244" style="position:absolute;left:338;top:2261;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" filled="f" stroked="f">
                  <v:textbox inset="0,0,0,0">
                    <w:txbxContent>
                      <w:p w14:paraId="529466D3" w14:textId="77777777" w:rsidR="00000000" w:rsidRDefault="00000000">
                        <w:pPr>
                          <w:spacing w:after="160" w:line="256" w:lineRule="auto"/>
                          <w:ind w:left="0" w:firstLine="0"/>
                          <w:jc w:val="left"/>
                        </w:pPr>
                        <w:r>
                          <w:rPr>
                            <w:rFonts w:ascii="Arial" w:eastAsia="Arial" w:hAnsi="Arial" w:cs="Arial"/>
                            <w:sz w:val="16"/>
                          </w:rPr>
                          <w:t>a</w:t>
                        </w:r>
                      </w:p>
                    </w:txbxContent>
                  </v:textbox>
                </v:rect>
                <v:rect id="Rectangle 30559" o:spid="_x0000_s1245" style="position:absolute;left:903;top:2261;width:45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" filled="f" stroked="f">
                  <v:textbox inset="0,0,0,0">
                    <w:txbxContent>
                      <w:p w14:paraId="16EBBECA" w14:textId="77777777" w:rsidR="00000000" w:rsidRDefault="00000000">
                        <w:pPr>
                          <w:spacing w:after="160" w:line="256" w:lineRule="auto"/>
                          <w:ind w:left="0" w:firstLine="0"/>
                          <w:jc w:val="left"/>
                        </w:pPr>
                        <w:r>
                          <w:rPr>
                            <w:rFonts w:ascii="Arial" w:eastAsia="Arial" w:hAnsi="Arial" w:cs="Arial"/>
                            <w:sz w:val="16"/>
                          </w:rPr>
                          <w:t>)</w:t>
                        </w:r>
                      </w:p>
                    </w:txbxContent>
                  </v:textbox>
                </v:rect>
                <v:shape id="Picture 1555" o:spid="_x0000_s1246" type="#_x0000_t75" style="position:absolute;left:2714;top:986;width:27592;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">
                  <v:imagedata r:id="rId16" o:title=""/>
                </v:shape>
                <w10:anchorlock/>
              </v:group>
            </w:pict>
          </mc:Fallback>
        </mc:AlternateContent>
      </w:r>
    </w:p>
    <w:p w14:paraId="2E1963DB" w14:textId="77777777" w:rsidR="00000000" w:rsidRDefault="00000000">
      <w:pPr>
        <w:spacing w:after="520" w:line="261" w:lineRule="auto"/>
        <w:ind w:left="-5"/>
      </w:pPr>
      <w:r>
        <w:rPr>
          <w:sz w:val="18"/>
        </w:rPr>
        <w:t>图</w:t>
      </w:r>
      <w:r>
        <w:rPr>
          <w:sz w:val="18"/>
        </w:rPr>
        <w:t xml:space="preserve"> 5. </w:t>
      </w:r>
      <w:r>
        <w:rPr>
          <w:sz w:val="18"/>
        </w:rPr>
        <w:t>最佳邻居和搜索方向。</w:t>
      </w:r>
    </w:p>
    <w:p w14:paraId="1F18A493" w14:textId="77777777" w:rsidR="00000000" w:rsidRDefault="00000000">
      <w:pPr>
        <w:spacing w:after="53" w:line="261" w:lineRule="auto"/>
        <w:ind w:left="-5"/>
        <w:jc w:val="left"/>
      </w:pPr>
      <w:r>
        <w:t>3.2 TS</w:t>
      </w:r>
      <w:r>
        <w:t>算法</w:t>
      </w:r>
    </w:p>
    <w:p w14:paraId="0F6E50FB" w14:textId="77777777" w:rsidR="00000000" w:rsidRDefault="00000000">
      <w:pPr>
        <w:ind w:left="-5"/>
      </w:pPr>
      <w:r>
        <w:t>使用</w:t>
      </w:r>
      <w:r>
        <w:t xml:space="preserve"> -constraint </w:t>
      </w:r>
      <w:r>
        <w:t>方法，禁忌搜索算法需要对邻居进行特定的评估。在这里，我们假设最小化的目标是完工时间，并受到最大延迟的限制。</w:t>
      </w:r>
    </w:p>
    <w:p w14:paraId="16255BCB" w14:textId="77777777" w:rsidR="00000000" w:rsidRDefault="00000000">
      <w:pPr>
        <w:spacing w:after="628"/>
        <w:ind w:left="-15" w:firstLine="299"/>
      </w:pPr>
      <w:r>
        <w:t>由于我们试图解决约束问题，因此最佳邻居的定义取决于邻居集的结构。解决方案的最佳邻居是</w:t>
      </w:r>
      <w:r>
        <w:t xml:space="preserve">L </w:t>
      </w:r>
      <w:r>
        <w:rPr>
          <w:vertAlign w:val="subscript"/>
        </w:rPr>
        <w:t>max</w:t>
      </w:r>
      <w:r>
        <w:t xml:space="preserve"> 5</w:t>
      </w:r>
      <w:r>
        <w:t>的邻居中具有最小</w:t>
      </w:r>
      <w:r>
        <w:t xml:space="preserve"> C </w:t>
      </w:r>
      <w:r>
        <w:rPr>
          <w:vertAlign w:val="subscript"/>
        </w:rPr>
        <w:t>max</w:t>
      </w:r>
      <w:r>
        <w:t>的解决方案（参见图</w:t>
      </w:r>
      <w:r>
        <w:t xml:space="preserve"> 5 (a)</w:t>
      </w:r>
      <w:r>
        <w:t>，其中最佳邻居用圆圈表示）。如果所有邻居都满足</w:t>
      </w:r>
      <w:r>
        <w:t xml:space="preserve"> L </w:t>
      </w:r>
      <w:r>
        <w:rPr>
          <w:vertAlign w:val="subscript"/>
        </w:rPr>
        <w:t>max</w:t>
      </w:r>
      <w:r>
        <w:t>，则最好的邻居是延迟时间最小的邻居，如果可能的话，其生产时间值不大于当前解决方案的生产时间值（参见图</w:t>
      </w:r>
      <w:r>
        <w:t xml:space="preserve"> 5 b</w:t>
      </w:r>
      <w:r>
        <w:t>）。</w:t>
      </w:r>
      <w:r>
        <w:rPr>
          <w:vertAlign w:val="subscript"/>
        </w:rPr>
        <w:t>在所有其他情况下，我们选择最小化</w:t>
      </w:r>
      <w:r>
        <w:rPr>
          <w:vertAlign w:val="subscript"/>
        </w:rPr>
        <w:t xml:space="preserve"> L max</w:t>
      </w:r>
      <w:r>
        <w:t>的邻居。通过使用最佳邻居的定义，我们首先尝试尊重界限，然后在约束下提高完工时间。</w:t>
      </w:r>
      <w:r>
        <w:t xml:space="preserve">  </w:t>
      </w:r>
    </w:p>
    <w:p w14:paraId="323F2D79" w14:textId="77777777" w:rsidR="00000000" w:rsidRDefault="00000000">
      <w:pPr>
        <w:spacing w:after="53" w:line="261" w:lineRule="auto"/>
        <w:ind w:left="-5"/>
        <w:jc w:val="left"/>
      </w:pPr>
      <w:r>
        <w:t>3.3 TS'c</w:t>
      </w:r>
      <w:r>
        <w:t>算法</w:t>
      </w:r>
    </w:p>
    <w:p w14:paraId="3CC053AC" w14:textId="77777777" w:rsidR="00000000" w:rsidRDefault="00000000">
      <w:pPr>
        <w:ind w:left="-5"/>
      </w:pPr>
      <w:r>
        <w:t>通过标准的线性组合来评估解决方案。考虑的标准是：完工时间</w:t>
      </w:r>
      <w:r>
        <w:t xml:space="preserve"> (C </w:t>
      </w:r>
      <w:r>
        <w:rPr>
          <w:vertAlign w:val="subscript"/>
        </w:rPr>
        <w:t>max</w:t>
      </w:r>
      <w:r>
        <w:t xml:space="preserve"> ) </w:t>
      </w:r>
      <w:r>
        <w:t>和最大延迟时间</w:t>
      </w:r>
      <w:r>
        <w:t xml:space="preserve"> (L </w:t>
      </w:r>
      <w:r>
        <w:rPr>
          <w:vertAlign w:val="subscript"/>
        </w:rPr>
        <w:t>max</w:t>
      </w:r>
      <w:r>
        <w:t xml:space="preserve"> )</w:t>
      </w:r>
      <w:r>
        <w:t>。</w:t>
      </w:r>
    </w:p>
    <w:p w14:paraId="3956C9B9" w14:textId="77777777" w:rsidR="00000000" w:rsidRDefault="00000000">
      <w:pPr>
        <w:spacing w:after="147"/>
        <w:ind w:left="-15" w:firstLine="299"/>
      </w:pPr>
      <w:r>
        <w:t>这种方法的困难之一在于标准范围。例如，完工时间可以等于</w:t>
      </w:r>
      <w:r>
        <w:t xml:space="preserve"> 1000</w:t>
      </w:r>
      <w:r>
        <w:t>，最大延迟时间可以等于</w:t>
      </w:r>
      <w:r>
        <w:t xml:space="preserve"> 10</w:t>
      </w:r>
      <w:r>
        <w:t>。在这种情况下，完工时间会超过最大延迟时间。此外，不可能先验估计每个标准的范围。为了绕过这个困难，线性组合的系数已被归一化。解决方案的评估由下式给出</w:t>
      </w:r>
    </w:p>
    <w:p w14:paraId="518588AF" w14:textId="77777777" w:rsidR="00000000" w:rsidRDefault="00000000">
      <w:pPr>
        <w:tabs>
          <w:tab w:val="center" w:pos="3039"/>
          <w:tab w:val="center" w:pos="5284"/>
        </w:tabs>
        <w:spacing w:after="0" w:line="256" w:lineRule="auto"/>
        <w:ind w:left="0" w:firstLine="0"/>
        <w:jc w:val="left"/>
      </w:pPr>
      <w:r>
        <w:rPr>
          <w:rFonts w:ascii="Calibri" w:eastAsia="Calibri" w:hAnsi="Calibri" w:cs="Calibri"/>
          <w:color w:val="000000"/>
          <w:sz w:val="22"/>
        </w:rPr>
        <w:tab/>
      </w:r>
      <w:r>
        <w:t xml:space="preserve">  C</w:t>
      </w:r>
      <w:r>
        <w:rPr>
          <w:vertAlign w:val="subscript"/>
        </w:rPr>
        <w:t>最大</w:t>
      </w:r>
      <w:r>
        <w:t>ðSÞ L</w:t>
      </w:r>
      <w:r>
        <w:rPr>
          <w:vertAlign w:val="subscript"/>
        </w:rPr>
        <w:t>最大</w:t>
      </w:r>
      <w:r>
        <w:t>ðSÞ</w:t>
      </w:r>
      <w:r>
        <w:tab/>
        <w:t xml:space="preserve">  </w:t>
      </w:r>
    </w:p>
    <w:p w14:paraId="0AD9908C" w14:textId="77777777" w:rsidR="00000000" w:rsidRDefault="00000000">
      <w:pPr>
        <w:tabs>
          <w:tab w:val="center" w:pos="1673"/>
          <w:tab w:val="center" w:pos="4156"/>
        </w:tabs>
        <w:spacing w:after="0" w:line="256" w:lineRule="auto"/>
        <w:ind w:left="0" w:firstLine="0"/>
        <w:jc w:val="left"/>
      </w:pPr>
      <w:r>
        <w:rPr>
          <w:rFonts w:ascii="Calibri" w:eastAsia="Calibri" w:hAnsi="Calibri" w:cs="Calibri"/>
          <w:color w:val="000000"/>
          <w:sz w:val="22"/>
        </w:rPr>
        <w:tab/>
      </w:r>
      <w:r>
        <w:t xml:space="preserve">ZðSÞ </w:t>
      </w:r>
      <w:r>
        <w:tab/>
        <w:t>þ</w:t>
      </w:r>
      <w:r>
        <w:rPr>
          <w:noProof/>
        </w:rPr>
        <mc:AlternateContent>
          <mc:Choice Requires="wpg">
            <w:drawing>
              <wp:inline distT="0" distB="0" distL="0" distR="0" wp14:anchorId="33E79ECB" wp14:editId="57C3A9DC">
                <wp:extent cx="2698115" cy="5080"/>
                <wp:effectExtent l="0" t="0" r="0" b="4445"/>
                <wp:docPr id="18400304" name="Group 32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8115" cy="5080"/>
                          <a:chOff x="0" y="0"/>
                          <a:chExt cx="26978" cy="50"/>
                        </a:xfrm>
                      </wpg:grpSpPr>
                      <wps:wsp>
                        <wps:cNvPr id="402289245" name="Shape 46068"/>
                        <wps:cNvSpPr>
                          <a:spLocks/>
                        </wps:cNvSpPr>
                        <wps:spPr bwMode="auto">
                          <a:xfrm>
                            <a:off x="0" y="0"/>
                            <a:ext cx="12787" cy="91"/>
                          </a:xfrm>
                          <a:custGeom>
                            <a:avLst/>
                            <a:gdLst>
                              <a:gd name="T0" fmla="*/ 0 w 1278725"/>
                              <a:gd name="T1" fmla="*/ 0 h 9144"/>
                              <a:gd name="T2" fmla="*/ 1278725 w 1278725"/>
                              <a:gd name="T3" fmla="*/ 0 h 9144"/>
                              <a:gd name="T4" fmla="*/ 1278725 w 1278725"/>
                              <a:gd name="T5" fmla="*/ 9144 h 9144"/>
                              <a:gd name="T6" fmla="*/ 0 w 1278725"/>
                              <a:gd name="T7" fmla="*/ 9144 h 9144"/>
                              <a:gd name="T8" fmla="*/ 0 w 1278725"/>
                              <a:gd name="T9" fmla="*/ 0 h 9144"/>
                              <a:gd name="T10" fmla="*/ 0 w 1278725"/>
                              <a:gd name="T11" fmla="*/ 0 h 9144"/>
                              <a:gd name="T12" fmla="*/ 1278725 w 1278725"/>
                              <a:gd name="T13" fmla="*/ 9144 h 9144"/>
                            </a:gdLst>
                            <a:ahLst/>
                            <a:cxnLst>
                              <a:cxn ang="0">
                                <a:pos x="T0" y="T1"/>
                              </a:cxn>
                              <a:cxn ang="0">
                                <a:pos x="T2" y="T3"/>
                              </a:cxn>
                              <a:cxn ang="0">
                                <a:pos x="T4" y="T5"/>
                              </a:cxn>
                              <a:cxn ang="0">
                                <a:pos x="T6" y="T7"/>
                              </a:cxn>
                              <a:cxn ang="0">
                                <a:pos x="T8" y="T9"/>
                              </a:cxn>
                            </a:cxnLst>
                            <a:rect l="T10" t="T11" r="T12" b="T13"/>
                            <a:pathLst>
                              <a:path w="1278725" h="9144">
                                <a:moveTo>
                                  <a:pt x="0" y="0"/>
                                </a:moveTo>
                                <a:lnTo>
                                  <a:pt x="1278725" y="0"/>
                                </a:lnTo>
                                <a:lnTo>
                                  <a:pt x="1278725"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6930364" name="Shape 46069"/>
                        <wps:cNvSpPr>
                          <a:spLocks/>
                        </wps:cNvSpPr>
                        <wps:spPr bwMode="auto">
                          <a:xfrm>
                            <a:off x="14320" y="0"/>
                            <a:ext cx="12658" cy="91"/>
                          </a:xfrm>
                          <a:custGeom>
                            <a:avLst/>
                            <a:gdLst>
                              <a:gd name="T0" fmla="*/ 0 w 1265758"/>
                              <a:gd name="T1" fmla="*/ 0 h 9144"/>
                              <a:gd name="T2" fmla="*/ 1265758 w 1265758"/>
                              <a:gd name="T3" fmla="*/ 0 h 9144"/>
                              <a:gd name="T4" fmla="*/ 1265758 w 1265758"/>
                              <a:gd name="T5" fmla="*/ 9144 h 9144"/>
                              <a:gd name="T6" fmla="*/ 0 w 1265758"/>
                              <a:gd name="T7" fmla="*/ 9144 h 9144"/>
                              <a:gd name="T8" fmla="*/ 0 w 1265758"/>
                              <a:gd name="T9" fmla="*/ 0 h 9144"/>
                              <a:gd name="T10" fmla="*/ 0 w 1265758"/>
                              <a:gd name="T11" fmla="*/ 0 h 9144"/>
                              <a:gd name="T12" fmla="*/ 1265758 w 1265758"/>
                              <a:gd name="T13" fmla="*/ 9144 h 9144"/>
                            </a:gdLst>
                            <a:ahLst/>
                            <a:cxnLst>
                              <a:cxn ang="0">
                                <a:pos x="T0" y="T1"/>
                              </a:cxn>
                              <a:cxn ang="0">
                                <a:pos x="T2" y="T3"/>
                              </a:cxn>
                              <a:cxn ang="0">
                                <a:pos x="T4" y="T5"/>
                              </a:cxn>
                              <a:cxn ang="0">
                                <a:pos x="T6" y="T7"/>
                              </a:cxn>
                              <a:cxn ang="0">
                                <a:pos x="T8" y="T9"/>
                              </a:cxn>
                            </a:cxnLst>
                            <a:rect l="T10" t="T11" r="T12" b="T13"/>
                            <a:pathLst>
                              <a:path w="1265758" h="9144">
                                <a:moveTo>
                                  <a:pt x="0" y="0"/>
                                </a:moveTo>
                                <a:lnTo>
                                  <a:pt x="1265758" y="0"/>
                                </a:lnTo>
                                <a:lnTo>
                                  <a:pt x="1265758"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DFED73" id="Group 32061" o:spid="_x0000_s1026" style="width:212.45pt;height:.4pt;mso-position-horizontal-relative:char;mso-position-vertical-relative:line" coordsize="2697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">
                <v:shape id="Shape 46068" o:spid="_x0000_s1027" style="position:absolute;width:12787;height:91;visibility:visible;mso-wrap-style:square;v-text-anchor:top" coordsize="12787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" path="m,l1278725,r,9144l,9144,,e" fillcolor="#181717" stroked="f" strokeweight="0">
                  <v:stroke miterlimit="83231f" joinstyle="miter"/>
                  <v:path arrowok="t" o:connecttype="custom" o:connectlocs="0,0;12787,0;12787,91;0,91;0,0" o:connectangles="0,0,0,0,0" textboxrect="0,0,1278725,9144"/>
                </v:shape>
                <v:shape id="Shape 46069" o:spid="_x0000_s1028" style="position:absolute;left:14320;width:12658;height:91;visibility:visible;mso-wrap-style:square;v-text-anchor:top" coordsize="1265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" path="m,l1265758,r,9144l,9144,,e" fillcolor="#181717" stroked="f" strokeweight="0">
                  <v:stroke miterlimit="83231f" joinstyle="miter"/>
                  <v:path arrowok="t" o:connecttype="custom" o:connectlocs="0,0;12658,0;12658,91;0,91;0,0" o:connectangles="0,0,0,0,0" textboxrect="0,0,1265758,9144"/>
                </v:shape>
                <w10:anchorlock/>
              </v:group>
            </w:pict>
          </mc:Fallback>
        </mc:AlternateContent>
      </w:r>
    </w:p>
    <w:p w14:paraId="578AFEB5" w14:textId="77777777" w:rsidR="00000000" w:rsidRDefault="00000000">
      <w:pPr>
        <w:ind w:left="2042"/>
      </w:pPr>
      <w:r>
        <w:t xml:space="preserve">maxðC </w:t>
      </w:r>
      <w:r>
        <w:rPr>
          <w:vertAlign w:val="subscript"/>
        </w:rPr>
        <w:t>max</w:t>
      </w:r>
      <w:r>
        <w:t xml:space="preserve"> Þ minðC </w:t>
      </w:r>
      <w:r>
        <w:rPr>
          <w:vertAlign w:val="subscript"/>
        </w:rPr>
        <w:t>max</w:t>
      </w:r>
      <w:r>
        <w:t xml:space="preserve"> Þ maxðL </w:t>
      </w:r>
      <w:r>
        <w:rPr>
          <w:vertAlign w:val="subscript"/>
        </w:rPr>
        <w:t>max</w:t>
      </w:r>
      <w:r>
        <w:t xml:space="preserve"> Þ minðL </w:t>
      </w:r>
      <w:r>
        <w:rPr>
          <w:vertAlign w:val="subscript"/>
        </w:rPr>
        <w:t>max</w:t>
      </w:r>
      <w:r>
        <w:t xml:space="preserve"> Þ</w:t>
      </w:r>
    </w:p>
    <w:p w14:paraId="0A5A5A45" w14:textId="77777777" w:rsidR="00000000" w:rsidRDefault="00000000">
      <w:pPr>
        <w:spacing w:after="128"/>
        <w:ind w:left="309"/>
      </w:pPr>
      <w:r>
        <w:t>和</w:t>
      </w:r>
    </w:p>
    <w:p w14:paraId="4745CDDA" w14:textId="77777777" w:rsidR="00000000" w:rsidRDefault="00000000">
      <w:pPr>
        <w:spacing w:after="27"/>
        <w:ind w:left="499"/>
      </w:pPr>
      <w:r>
        <w:t>。</w:t>
      </w:r>
      <w:r>
        <w:t xml:space="preserve">{,} </w:t>
      </w:r>
      <w:r>
        <w:t>系数，</w:t>
      </w:r>
    </w:p>
    <w:p w14:paraId="5BF6F44B" w14:textId="77777777" w:rsidR="00000000" w:rsidRDefault="00000000">
      <w:pPr>
        <w:spacing w:after="42"/>
        <w:ind w:left="499"/>
      </w:pPr>
      <w:r>
        <w:t>。</w:t>
      </w:r>
      <w:r>
        <w:t xml:space="preserve">C </w:t>
      </w:r>
      <w:r>
        <w:rPr>
          <w:vertAlign w:val="subscript"/>
        </w:rPr>
        <w:t>max</w:t>
      </w:r>
      <w:r>
        <w:t xml:space="preserve"> (S) </w:t>
      </w:r>
      <w:r>
        <w:t>和</w:t>
      </w:r>
      <w:r>
        <w:t xml:space="preserve"> L </w:t>
      </w:r>
      <w:r>
        <w:rPr>
          <w:vertAlign w:val="subscript"/>
        </w:rPr>
        <w:t>max</w:t>
      </w:r>
      <w:r>
        <w:t xml:space="preserve"> (S) </w:t>
      </w:r>
      <w:r>
        <w:t>解决方案的完工时间和最大延迟时间，</w:t>
      </w:r>
    </w:p>
    <w:p w14:paraId="2C06C1C1" w14:textId="77777777" w:rsidR="00000000" w:rsidRDefault="00000000">
      <w:pPr>
        <w:spacing w:after="144"/>
        <w:ind w:left="727" w:hanging="238"/>
      </w:pPr>
      <w:r>
        <w:t>。以及</w:t>
      </w:r>
      <w:r>
        <w:t xml:space="preserve">max(C </w:t>
      </w:r>
      <w:r>
        <w:rPr>
          <w:vertAlign w:val="subscript"/>
        </w:rPr>
        <w:t>max</w:t>
      </w:r>
      <w:r>
        <w:t xml:space="preserve"> )</w:t>
      </w:r>
      <w:r>
        <w:t>、</w:t>
      </w:r>
      <w:r>
        <w:t xml:space="preserve">min(C </w:t>
      </w:r>
      <w:r>
        <w:rPr>
          <w:vertAlign w:val="subscript"/>
        </w:rPr>
        <w:t>max</w:t>
      </w:r>
      <w:r>
        <w:t xml:space="preserve"> )</w:t>
      </w:r>
      <w:r>
        <w:t>、</w:t>
      </w:r>
      <w:r>
        <w:t xml:space="preserve">max(L </w:t>
      </w:r>
      <w:r>
        <w:rPr>
          <w:vertAlign w:val="subscript"/>
        </w:rPr>
        <w:t>max</w:t>
      </w:r>
      <w:r>
        <w:t xml:space="preserve"> )</w:t>
      </w:r>
      <w:r>
        <w:t>和</w:t>
      </w:r>
      <w:r>
        <w:t xml:space="preserve">min(L </w:t>
      </w:r>
      <w:r>
        <w:rPr>
          <w:vertAlign w:val="subscript"/>
        </w:rPr>
        <w:t>max</w:t>
      </w:r>
      <w:r>
        <w:t xml:space="preserve"> )</w:t>
      </w:r>
      <w:r>
        <w:t>，其计算如下。</w:t>
      </w:r>
    </w:p>
    <w:p w14:paraId="1A43E128" w14:textId="77777777" w:rsidR="00000000" w:rsidRDefault="00000000">
      <w:pPr>
        <w:spacing w:after="248"/>
        <w:ind w:left="-15" w:firstLine="299"/>
      </w:pPr>
      <w:r>
        <w:rPr>
          <w:vertAlign w:val="superscript"/>
        </w:rPr>
        <w:t>我们用</w:t>
      </w:r>
      <w:r>
        <w:rPr>
          <w:vertAlign w:val="superscript"/>
        </w:rPr>
        <w:t xml:space="preserve"> S i </w:t>
      </w:r>
      <w:r>
        <w:rPr>
          <w:vertAlign w:val="subscript"/>
        </w:rPr>
        <w:t xml:space="preserve">best </w:t>
      </w:r>
      <w:r>
        <w:t>表示迭代</w:t>
      </w:r>
      <w:r>
        <w:t xml:space="preserve"> i </w:t>
      </w:r>
      <w:r>
        <w:t>时选择的邻居，令</w:t>
      </w:r>
      <w:r>
        <w:t xml:space="preserve"> k </w:t>
      </w:r>
      <w:r>
        <w:t>为</w:t>
      </w:r>
      <w:r>
        <w:t xml:space="preserve"> TS'c </w:t>
      </w:r>
      <w:r>
        <w:t>算法的当前迭代次数。标准的最大值和最小值计算如下：</w:t>
      </w:r>
    </w:p>
    <w:p w14:paraId="39217F6B" w14:textId="77777777" w:rsidR="00000000" w:rsidRDefault="00000000">
      <w:pPr>
        <w:spacing w:after="0" w:line="256" w:lineRule="auto"/>
        <w:ind w:left="0" w:right="137" w:firstLine="0"/>
        <w:jc w:val="right"/>
      </w:pPr>
      <w:r>
        <w:t xml:space="preserve">Y=fS </w:t>
      </w:r>
      <w:r>
        <w:rPr>
          <w:vertAlign w:val="superscript"/>
        </w:rPr>
        <w:t>i</w:t>
      </w:r>
      <w:r>
        <w:rPr>
          <w:vertAlign w:val="subscript"/>
        </w:rPr>
        <w:t>最佳</w:t>
      </w:r>
      <w:r>
        <w:t>，</w:t>
      </w:r>
      <w:r>
        <w:t>8i</w:t>
      </w:r>
      <w:r>
        <w:t>，</w:t>
      </w:r>
      <w:r>
        <w:t>i5kg</w:t>
      </w:r>
      <w:r>
        <w:t>；</w:t>
      </w:r>
      <w:r>
        <w:t xml:space="preserve">maxðC </w:t>
      </w:r>
      <w:r>
        <w:rPr>
          <w:vertAlign w:val="subscript"/>
        </w:rPr>
        <w:t>max</w:t>
      </w:r>
      <w:r>
        <w:t xml:space="preserve"> Þ⁄ maxC </w:t>
      </w:r>
      <w:r>
        <w:rPr>
          <w:vertAlign w:val="subscript"/>
        </w:rPr>
        <w:t>max</w:t>
      </w:r>
      <w:r>
        <w:t xml:space="preserve"> ðyÞ ; minðC </w:t>
      </w:r>
      <w:r>
        <w:rPr>
          <w:vertAlign w:val="subscript"/>
        </w:rPr>
        <w:t>max</w:t>
      </w:r>
      <w:r>
        <w:t xml:space="preserve"> Þ⁄ minC </w:t>
      </w:r>
      <w:r>
        <w:rPr>
          <w:vertAlign w:val="subscript"/>
        </w:rPr>
        <w:t>max</w:t>
      </w:r>
      <w:r>
        <w:t xml:space="preserve"> ðyÞ</w:t>
      </w:r>
    </w:p>
    <w:p w14:paraId="5521F513" w14:textId="77777777" w:rsidR="00000000" w:rsidRDefault="00000000">
      <w:pPr>
        <w:tabs>
          <w:tab w:val="center" w:pos="4224"/>
          <w:tab w:val="center" w:pos="6645"/>
        </w:tabs>
        <w:spacing w:after="202" w:line="216" w:lineRule="auto"/>
        <w:ind w:left="0" w:firstLine="0"/>
        <w:jc w:val="left"/>
      </w:pPr>
      <w:r>
        <w:rPr>
          <w:rFonts w:ascii="Calibri" w:eastAsia="Calibri" w:hAnsi="Calibri" w:cs="Calibri"/>
          <w:color w:val="000000"/>
          <w:sz w:val="22"/>
        </w:rPr>
        <w:tab/>
      </w:r>
      <w:r>
        <w:rPr>
          <w:sz w:val="14"/>
        </w:rPr>
        <w:t xml:space="preserve">y2Y </w:t>
      </w:r>
      <w:r>
        <w:rPr>
          <w:sz w:val="14"/>
        </w:rPr>
        <w:tab/>
        <w:t>y2Y</w:t>
      </w:r>
    </w:p>
    <w:p w14:paraId="12C3C581" w14:textId="77777777" w:rsidR="00000000" w:rsidRDefault="00000000">
      <w:pPr>
        <w:spacing w:after="286"/>
        <w:ind w:left="1347" w:right="2659" w:hanging="1211"/>
      </w:pPr>
      <w:r>
        <w:t xml:space="preserve">maxðL </w:t>
      </w:r>
      <w:r>
        <w:rPr>
          <w:vertAlign w:val="subscript"/>
        </w:rPr>
        <w:t>max</w:t>
      </w:r>
      <w:r>
        <w:t xml:space="preserve"> Þ⁄ maxL </w:t>
      </w:r>
      <w:r>
        <w:rPr>
          <w:vertAlign w:val="subscript"/>
        </w:rPr>
        <w:t>max</w:t>
      </w:r>
      <w:r>
        <w:t xml:space="preserve"> ðyÞ ; minðL </w:t>
      </w:r>
      <w:r>
        <w:rPr>
          <w:vertAlign w:val="subscript"/>
        </w:rPr>
        <w:t>max</w:t>
      </w:r>
      <w:r>
        <w:t xml:space="preserve"> Þ⁄ minL </w:t>
      </w:r>
      <w:r>
        <w:rPr>
          <w:vertAlign w:val="subscript"/>
        </w:rPr>
        <w:t>max</w:t>
      </w:r>
      <w:r>
        <w:t xml:space="preserve"> ðyÞ </w:t>
      </w:r>
      <w:r>
        <w:rPr>
          <w:sz w:val="14"/>
        </w:rPr>
        <w:t xml:space="preserve">y2Y </w:t>
      </w:r>
      <w:r>
        <w:rPr>
          <w:sz w:val="14"/>
        </w:rPr>
        <w:tab/>
        <w:t>y2Y</w:t>
      </w:r>
    </w:p>
    <w:p w14:paraId="7B7C930B" w14:textId="77777777" w:rsidR="00000000" w:rsidRDefault="00000000">
      <w:pPr>
        <w:ind w:left="-15" w:firstLine="299"/>
      </w:pPr>
      <w:r>
        <w:t>这种标准化方法受到</w:t>
      </w:r>
      <w:r>
        <w:t xml:space="preserve"> Deb </w:t>
      </w:r>
      <w:r>
        <w:t>等人的启发。（</w:t>
      </w:r>
      <w:r>
        <w:t>2002</w:t>
      </w:r>
      <w:r>
        <w:t>）用于计算拥挤距离。</w:t>
      </w:r>
    </w:p>
    <w:p w14:paraId="7521FB23" w14:textId="77777777" w:rsidR="00000000" w:rsidRDefault="00000000">
      <w:pPr>
        <w:spacing w:after="529"/>
        <w:ind w:left="-15" w:firstLine="299"/>
      </w:pPr>
      <w:r>
        <w:t>有时，禁忌搜索会陷入深度局部最优，无法离开该解。在这种情况下，我们使用多元化运营商，其灵感来自于战略振荡（其中包括允许在短时间内探索不可行的解决方案，（</w:t>
      </w:r>
      <w:r>
        <w:t>Downsland 1998</w:t>
      </w:r>
      <w:r>
        <w:t>））。我们实施的多元化工作如下。在</w:t>
      </w:r>
      <w:r>
        <w:t xml:space="preserve"> TS'c </w:t>
      </w:r>
      <w:r>
        <w:t>算法中，经过一些没有改进的迭代后，搜索将使用最佳已知解</w:t>
      </w:r>
      <w:r>
        <w:t xml:space="preserve"> S </w:t>
      </w:r>
      <w:r>
        <w:rPr>
          <w:vertAlign w:val="superscript"/>
        </w:rPr>
        <w:t>+</w:t>
      </w:r>
      <w:r>
        <w:t>和</w:t>
      </w:r>
      <w:r>
        <w:t xml:space="preserve"> </w:t>
      </w:r>
      <w:r>
        <w:t>随机选择用于线性组合的新系数重新开始。通过使用这种技术，可以探索一些用初始系数永远无法探索的解决方案。继续使用这些新系数进行搜索，直到找到比</w:t>
      </w:r>
      <w:r>
        <w:t xml:space="preserve"> S </w:t>
      </w:r>
      <w:r>
        <w:rPr>
          <w:vertAlign w:val="superscript"/>
        </w:rPr>
        <w:t>+</w:t>
      </w:r>
      <w:r>
        <w:t>更好的解（具有正确的系数）或达到极限。在第一种情况下，</w:t>
      </w:r>
      <w:r>
        <w:t xml:space="preserve">TS'c </w:t>
      </w:r>
      <w:r>
        <w:t>继续从该解开始并使用初始系数，否则搜索结束。</w:t>
      </w:r>
    </w:p>
    <w:p w14:paraId="33AC6E85" w14:textId="77777777" w:rsidR="00000000" w:rsidRDefault="00000000">
      <w:pPr>
        <w:spacing w:after="44" w:line="268" w:lineRule="auto"/>
        <w:ind w:left="-5"/>
        <w:jc w:val="left"/>
      </w:pPr>
      <w:r>
        <w:t xml:space="preserve">4. </w:t>
      </w:r>
      <w:r>
        <w:t>计算实验</w:t>
      </w:r>
    </w:p>
    <w:p w14:paraId="7918A115" w14:textId="77777777" w:rsidR="00000000" w:rsidRDefault="00000000">
      <w:pPr>
        <w:ind w:left="-5"/>
      </w:pPr>
      <w:r>
        <w:t>使用四个数据集来评估禁忌搜索算法。这些数据集基于</w:t>
      </w:r>
      <w:r>
        <w:t xml:space="preserve"> Hurink </w:t>
      </w:r>
      <w:r>
        <w:t>的实例（</w:t>
      </w:r>
      <w:r>
        <w:t xml:space="preserve">Hurink </w:t>
      </w:r>
      <w:r>
        <w:t>等人，</w:t>
      </w:r>
      <w:r>
        <w:t>1994</w:t>
      </w:r>
      <w:r>
        <w:t>），源自</w:t>
      </w:r>
      <w:r>
        <w:t xml:space="preserve"> Lawrence </w:t>
      </w:r>
      <w:r>
        <w:t>的实例。为了在这些数据集中引入截止日期，所使用的方法受到以下启发</w:t>
      </w:r>
    </w:p>
    <w:p w14:paraId="40E88862" w14:textId="77777777" w:rsidR="00000000" w:rsidRDefault="00000000">
      <w:pPr>
        <w:spacing w:after="63"/>
        <w:ind w:left="-5"/>
      </w:pPr>
      <w:r>
        <w:t>德米尔科尔等人。（</w:t>
      </w:r>
      <w:r>
        <w:t>1998</w:t>
      </w:r>
      <w:r>
        <w:t>）。</w:t>
      </w:r>
      <w:r>
        <w:rPr>
          <w:vertAlign w:val="subscript"/>
        </w:rPr>
        <w:t xml:space="preserve">J j </w:t>
      </w:r>
      <w:r>
        <w:t>的到期日定义为</w:t>
      </w:r>
    </w:p>
    <w:p w14:paraId="33C4E4DB" w14:textId="28474827" w:rsidR="00D00A64" w:rsidRDefault="00000000" w:rsidP="00D00A64">
      <w:pPr>
        <w:tabs>
          <w:tab w:val="center" w:pos="2842"/>
          <w:tab w:val="center" w:pos="3390"/>
          <w:tab w:val="center" w:pos="3936"/>
          <w:tab w:val="center" w:pos="4671"/>
          <w:tab w:val="center" w:pos="5271"/>
        </w:tabs>
        <w:spacing w:after="0" w:line="256" w:lineRule="auto"/>
        <w:ind w:left="0" w:firstLine="0"/>
        <w:jc w:val="left"/>
      </w:pPr>
      <w:r>
        <w:rPr>
          <w:rFonts w:ascii="Calibri" w:eastAsia="Calibri" w:hAnsi="Calibri" w:cs="Calibri"/>
          <w:color w:val="000000"/>
          <w:sz w:val="22"/>
        </w:rPr>
        <w:tab/>
      </w:r>
      <w:r>
        <w:tab/>
      </w:r>
      <w:r>
        <w:tab/>
      </w:r>
    </w:p>
    <w:p w14:paraId="74515254" w14:textId="51A7C939" w:rsidR="00000000" w:rsidRDefault="00000000" w:rsidP="00D00A64">
      <w:pPr>
        <w:tabs>
          <w:tab w:val="center" w:pos="3870"/>
          <w:tab w:val="center" w:pos="5151"/>
        </w:tabs>
        <w:spacing w:after="138" w:line="256" w:lineRule="auto"/>
        <w:ind w:left="0" w:firstLine="0"/>
        <w:jc w:val="left"/>
      </w:pPr>
      <w:r>
        <w:tab/>
      </w:r>
    </w:p>
    <w:p w14:paraId="6ED05F97" w14:textId="77777777" w:rsidR="00000000" w:rsidRDefault="00000000">
      <w:pPr>
        <w:spacing w:after="130"/>
        <w:ind w:left="284" w:right="442" w:hanging="299"/>
      </w:pPr>
      <w:r>
        <w:t>其中</w:t>
      </w:r>
      <w:r>
        <w:t xml:space="preserve"> T </w:t>
      </w:r>
      <w:r>
        <w:t>和</w:t>
      </w:r>
      <w:r>
        <w:t xml:space="preserve"> R </w:t>
      </w:r>
      <w:r>
        <w:t>是两个参数，已固定为</w:t>
      </w:r>
      <w:r>
        <w:t xml:space="preserve"> T=0.3 </w:t>
      </w:r>
      <w:r>
        <w:t>和</w:t>
      </w:r>
      <w:r>
        <w:t xml:space="preserve"> R=0.5</w:t>
      </w:r>
      <w:r>
        <w:t>。四个数据集如下：</w:t>
      </w:r>
    </w:p>
    <w:p w14:paraId="4AF02675" w14:textId="77777777" w:rsidR="00000000" w:rsidRDefault="00000000">
      <w:pPr>
        <w:ind w:left="727" w:hanging="238"/>
      </w:pPr>
      <w:r>
        <w:t>。</w:t>
      </w:r>
      <w:r>
        <w:rPr>
          <w:rFonts w:ascii="Calibri" w:eastAsia="Calibri" w:hAnsi="Calibri" w:cs="Calibri"/>
        </w:rPr>
        <w:t xml:space="preserve">sdata </w:t>
      </w:r>
      <w:r>
        <w:t>：</w:t>
      </w:r>
      <w:r>
        <w:t xml:space="preserve">Lawrence </w:t>
      </w:r>
      <w:r>
        <w:t>的实例（每个操作单个资源），没有分配问题，</w:t>
      </w:r>
    </w:p>
    <w:p w14:paraId="7A00210E" w14:textId="77777777" w:rsidR="00000000" w:rsidRDefault="00000000">
      <w:pPr>
        <w:ind w:left="499"/>
      </w:pPr>
      <w:r>
        <w:t>。</w:t>
      </w:r>
      <w:r>
        <w:rPr>
          <w:rFonts w:ascii="Calibri" w:eastAsia="Calibri" w:hAnsi="Calibri" w:cs="Calibri"/>
        </w:rPr>
        <w:t xml:space="preserve">edata </w:t>
      </w:r>
      <w:r>
        <w:t>：灵活性很少的实例，接近劳伦斯的原始实例，</w:t>
      </w:r>
    </w:p>
    <w:p w14:paraId="72010C05" w14:textId="77777777" w:rsidR="00000000" w:rsidRDefault="00000000">
      <w:pPr>
        <w:spacing w:after="121"/>
        <w:ind w:left="499" w:right="760"/>
      </w:pPr>
      <w:r>
        <w:t>。</w:t>
      </w:r>
      <w:r>
        <w:rPr>
          <w:rFonts w:ascii="Calibri" w:eastAsia="Calibri" w:hAnsi="Calibri" w:cs="Calibri"/>
        </w:rPr>
        <w:t xml:space="preserve">rdata </w:t>
      </w:r>
      <w:r>
        <w:t>：平均每个操作具有两个可能资源的实例。</w:t>
      </w:r>
      <w:r>
        <w:rPr>
          <w:rFonts w:ascii="Calibri" w:eastAsia="Calibri" w:hAnsi="Calibri" w:cs="Calibri"/>
        </w:rPr>
        <w:t xml:space="preserve">vdata </w:t>
      </w:r>
      <w:r>
        <w:t>：平均每个操作具有</w:t>
      </w:r>
      <w:r>
        <w:t xml:space="preserve"> m/2 </w:t>
      </w:r>
      <w:r>
        <w:t>可能资源的实例。</w:t>
      </w:r>
    </w:p>
    <w:p w14:paraId="2D37186C" w14:textId="77777777" w:rsidR="00000000" w:rsidRDefault="00000000">
      <w:pPr>
        <w:spacing w:after="645"/>
        <w:ind w:left="-15" w:firstLine="299"/>
      </w:pPr>
      <w:r>
        <w:t>实例</w:t>
      </w:r>
      <w:r>
        <w:t>la01</w:t>
      </w:r>
      <w:r>
        <w:t>到</w:t>
      </w:r>
      <w:r>
        <w:t>la05</w:t>
      </w:r>
      <w:r>
        <w:t>的大小为</w:t>
      </w:r>
      <w:r>
        <w:t>510</w:t>
      </w:r>
      <w:r>
        <w:t>，即</w:t>
      </w:r>
      <w:r>
        <w:t>m=5</w:t>
      </w:r>
      <w:r>
        <w:t>，</w:t>
      </w:r>
      <w:r>
        <w:t>n=10</w:t>
      </w:r>
      <w:r>
        <w:t>，实例</w:t>
      </w:r>
      <w:r>
        <w:t>la06</w:t>
      </w:r>
      <w:r>
        <w:t>到</w:t>
      </w:r>
      <w:r>
        <w:t>la10</w:t>
      </w:r>
      <w:r>
        <w:t>为</w:t>
      </w:r>
      <w:r>
        <w:t>515</w:t>
      </w:r>
      <w:r>
        <w:t>，实例</w:t>
      </w:r>
      <w:r>
        <w:t>la11</w:t>
      </w:r>
      <w:r>
        <w:t>到</w:t>
      </w:r>
      <w:r>
        <w:t>la15</w:t>
      </w:r>
      <w:r>
        <w:t>为</w:t>
      </w:r>
      <w:r>
        <w:t>520</w:t>
      </w:r>
      <w:r>
        <w:t>，实例</w:t>
      </w:r>
      <w:r>
        <w:t>la16</w:t>
      </w:r>
      <w:r>
        <w:t>到</w:t>
      </w:r>
      <w:r>
        <w:t>la20</w:t>
      </w:r>
      <w:r>
        <w:t>为</w:t>
      </w:r>
      <w:r>
        <w:t>1010</w:t>
      </w:r>
      <w:r>
        <w:t>，实例</w:t>
      </w:r>
      <w:r>
        <w:t>la21</w:t>
      </w:r>
      <w:r>
        <w:t>到</w:t>
      </w:r>
      <w:r>
        <w:t>la25</w:t>
      </w:r>
      <w:r>
        <w:t>为</w:t>
      </w:r>
      <w:r>
        <w:t>1015</w:t>
      </w:r>
      <w:r>
        <w:t>，实例</w:t>
      </w:r>
      <w:r>
        <w:t>la26</w:t>
      </w:r>
      <w:r>
        <w:t>到</w:t>
      </w:r>
      <w:r>
        <w:t>la30</w:t>
      </w:r>
      <w:r>
        <w:t>为</w:t>
      </w:r>
      <w:r>
        <w:t xml:space="preserve">1020 </w:t>
      </w:r>
      <w:r>
        <w:t>，实例</w:t>
      </w:r>
      <w:r>
        <w:t>la31</w:t>
      </w:r>
      <w:r>
        <w:t>至</w:t>
      </w:r>
      <w:r>
        <w:t>la35</w:t>
      </w:r>
      <w:r>
        <w:t>为</w:t>
      </w:r>
      <w:r>
        <w:t>1030</w:t>
      </w:r>
      <w:r>
        <w:t>，实例</w:t>
      </w:r>
      <w:r>
        <w:t>la36</w:t>
      </w:r>
      <w:r>
        <w:t>至</w:t>
      </w:r>
      <w:r>
        <w:t>la40</w:t>
      </w:r>
      <w:r>
        <w:t>为</w:t>
      </w:r>
      <w:r>
        <w:t>1515</w:t>
      </w:r>
      <w:r>
        <w:t>。实验已使用</w:t>
      </w:r>
      <w:r>
        <w:t>Intel Core Duo T2400</w:t>
      </w:r>
      <w:r>
        <w:t>、</w:t>
      </w:r>
      <w:r>
        <w:t>1.84 GHz</w:t>
      </w:r>
      <w:r>
        <w:t>、</w:t>
      </w:r>
      <w:r>
        <w:t>2Go RAM</w:t>
      </w:r>
      <w:r>
        <w:t>（仅使用一个核心）进行。</w:t>
      </w:r>
    </w:p>
    <w:p w14:paraId="35B0C3C6" w14:textId="77777777" w:rsidR="00000000" w:rsidRDefault="00000000">
      <w:pPr>
        <w:spacing w:after="321" w:line="261" w:lineRule="auto"/>
        <w:ind w:left="-5"/>
        <w:jc w:val="left"/>
      </w:pPr>
      <w:r>
        <w:t xml:space="preserve">4.1 </w:t>
      </w:r>
      <w:r>
        <w:t>指标定义</w:t>
      </w:r>
    </w:p>
    <w:p w14:paraId="595342EB" w14:textId="77777777" w:rsidR="00000000" w:rsidRDefault="00000000">
      <w:pPr>
        <w:spacing w:after="39"/>
        <w:ind w:left="-5"/>
      </w:pPr>
      <w:r>
        <w:t xml:space="preserve">4.1.1 </w:t>
      </w:r>
      <w:r>
        <w:t>表现较弱。如果</w:t>
      </w:r>
      <w:r>
        <w:t xml:space="preserve">S </w:t>
      </w:r>
      <w:r>
        <w:t>中没有一个解受</w:t>
      </w:r>
      <w:r>
        <w:t xml:space="preserve">S </w:t>
      </w:r>
      <w:r>
        <w:t>中的</w:t>
      </w:r>
      <w:r>
        <w:rPr>
          <w:vertAlign w:val="subscript"/>
        </w:rPr>
        <w:t xml:space="preserve"> </w:t>
      </w:r>
      <w:r>
        <w:t>一个解支配，并且</w:t>
      </w:r>
      <w:r>
        <w:t xml:space="preserve">S </w:t>
      </w:r>
      <w:r>
        <w:t>中至少有一个解支配</w:t>
      </w:r>
      <w:r>
        <w:t xml:space="preserve"> S </w:t>
      </w:r>
      <w:r>
        <w:t>中的一个解，则一组非支配解</w:t>
      </w:r>
      <w:r>
        <w:t xml:space="preserve"> S </w:t>
      </w:r>
      <w:r>
        <w:t>弱胜于集合</w:t>
      </w:r>
      <w:r>
        <w:t xml:space="preserve"> S</w:t>
      </w:r>
      <w:r>
        <w:t>。图</w:t>
      </w:r>
      <w:r>
        <w:t xml:space="preserve"> 6 </w:t>
      </w:r>
      <w:r>
        <w:t>说明了弱表现的概念：集合</w:t>
      </w:r>
      <w:r>
        <w:t xml:space="preserve"> S (</w:t>
      </w:r>
      <w:r>
        <w:t>解决方案由十字表示）弱优于集合</w:t>
      </w:r>
      <w:r>
        <w:t xml:space="preserve"> S </w:t>
      </w:r>
      <w:r>
        <w:t>（解决方案由圆圈表示）。如果</w:t>
      </w:r>
      <w:r>
        <w:t xml:space="preserve"> S</w:t>
      </w:r>
      <w:r>
        <w:t>弱于</w:t>
      </w:r>
      <w:r>
        <w:t xml:space="preserve"> S</w:t>
      </w:r>
      <w:r>
        <w:t>，则</w:t>
      </w:r>
      <w:r>
        <w:t xml:space="preserve"> Ow(S,S) </w:t>
      </w:r>
      <w:r>
        <w:t>等于</w:t>
      </w:r>
      <w:r>
        <w:t xml:space="preserve"> 1 </w:t>
      </w:r>
      <w:r>
        <w:t>，否则等于</w:t>
      </w:r>
      <w:r>
        <w:t xml:space="preserve"> 0</w:t>
      </w:r>
      <w:r>
        <w:t>。请注意，</w:t>
      </w:r>
      <w:r>
        <w:t xml:space="preserve">Ow(S,S)þOw(S,S) </w:t>
      </w:r>
      <w:r>
        <w:t>可能等于</w:t>
      </w:r>
      <w:r>
        <w:t xml:space="preserve"> 0 </w:t>
      </w:r>
      <w:r>
        <w:t>或</w:t>
      </w:r>
      <w:r>
        <w:t xml:space="preserve"> 1</w:t>
      </w:r>
      <w:r>
        <w:t>（但不能等于</w:t>
      </w:r>
      <w:r>
        <w:t xml:space="preserve"> 2</w:t>
      </w:r>
      <w:r>
        <w:t>）。</w:t>
      </w:r>
      <w:r>
        <w:rPr>
          <w:vertAlign w:val="subscript"/>
        </w:rPr>
        <w:t xml:space="preserve"> </w:t>
      </w:r>
    </w:p>
    <w:p w14:paraId="6A3B0FDA" w14:textId="77777777" w:rsidR="00000000" w:rsidRDefault="00000000">
      <w:pPr>
        <w:spacing w:after="46"/>
        <w:ind w:left="-15" w:firstLine="299"/>
      </w:pPr>
      <w:r>
        <w:t>令</w:t>
      </w:r>
      <w:r>
        <w:t xml:space="preserve"> exp </w:t>
      </w:r>
      <w:r>
        <w:rPr>
          <w:vertAlign w:val="subscript"/>
        </w:rPr>
        <w:t>i</w:t>
      </w:r>
      <w:r>
        <w:t>和</w:t>
      </w:r>
      <w:r>
        <w:t xml:space="preserve"> exp </w:t>
      </w:r>
      <w:r>
        <w:rPr>
          <w:vertAlign w:val="subscript"/>
        </w:rPr>
        <w:t>j</w:t>
      </w:r>
      <w:r>
        <w:t>为两个测试序列，</w:t>
      </w:r>
      <w:r>
        <w:t xml:space="preserve">S </w:t>
      </w:r>
      <w:r>
        <w:rPr>
          <w:vertAlign w:val="subscript"/>
        </w:rPr>
        <w:t xml:space="preserve">exp </w:t>
      </w:r>
      <w:r>
        <w:rPr>
          <w:sz w:val="15"/>
          <w:vertAlign w:val="subscript"/>
        </w:rPr>
        <w:t xml:space="preserve">i </w:t>
      </w:r>
      <w:r>
        <w:t>（分别为</w:t>
      </w:r>
      <w:r>
        <w:t xml:space="preserve"> S </w:t>
      </w:r>
      <w:r>
        <w:rPr>
          <w:vertAlign w:val="subscript"/>
        </w:rPr>
        <w:t xml:space="preserve">exp </w:t>
      </w:r>
      <w:r>
        <w:rPr>
          <w:sz w:val="15"/>
          <w:vertAlign w:val="subscript"/>
        </w:rPr>
        <w:t xml:space="preserve">j </w:t>
      </w:r>
      <w:r>
        <w:rPr>
          <w:sz w:val="15"/>
          <w:vertAlign w:val="subscript"/>
        </w:rPr>
        <w:t>）为</w:t>
      </w:r>
      <w:r>
        <w:rPr>
          <w:sz w:val="15"/>
          <w:vertAlign w:val="subscript"/>
        </w:rPr>
        <w:t xml:space="preserve"> exp </w:t>
      </w:r>
      <w:r>
        <w:rPr>
          <w:vertAlign w:val="subscript"/>
        </w:rPr>
        <w:t xml:space="preserve">i </w:t>
      </w:r>
      <w:r>
        <w:t>（分别为</w:t>
      </w:r>
      <w:r>
        <w:t xml:space="preserve"> exp </w:t>
      </w:r>
      <w:r>
        <w:rPr>
          <w:vertAlign w:val="subscript"/>
        </w:rPr>
        <w:t>j</w:t>
      </w:r>
      <w:r>
        <w:t xml:space="preserve"> </w:t>
      </w:r>
      <w:r>
        <w:t>）的非支配解集。对于所有</w:t>
      </w:r>
      <w:r>
        <w:t xml:space="preserve"> j6=i</w:t>
      </w:r>
      <w:r>
        <w:t>，</w:t>
      </w:r>
      <w:r>
        <w:t xml:space="preserve">SOw(exp </w:t>
      </w:r>
      <w:r>
        <w:rPr>
          <w:vertAlign w:val="subscript"/>
        </w:rPr>
        <w:t>i</w:t>
      </w:r>
      <w:r>
        <w:t xml:space="preserve"> ,exp </w:t>
      </w:r>
      <w:r>
        <w:rPr>
          <w:vertAlign w:val="subscript"/>
        </w:rPr>
        <w:t xml:space="preserve">j ) </w:t>
      </w:r>
      <w:r>
        <w:rPr>
          <w:vertAlign w:val="subscript"/>
        </w:rPr>
        <w:t>是所有考虑的</w:t>
      </w:r>
      <w:r>
        <w:rPr>
          <w:vertAlign w:val="subscript"/>
        </w:rPr>
        <w:t xml:space="preserve"> OwðS exp </w:t>
      </w:r>
      <w:r>
        <w:rPr>
          <w:sz w:val="15"/>
          <w:vertAlign w:val="subscript"/>
        </w:rPr>
        <w:t xml:space="preserve">i </w:t>
      </w:r>
      <w:r>
        <w:t xml:space="preserve">,S </w:t>
      </w:r>
      <w:r>
        <w:rPr>
          <w:vertAlign w:val="subscript"/>
        </w:rPr>
        <w:t xml:space="preserve">exp </w:t>
      </w:r>
      <w:r>
        <w:rPr>
          <w:sz w:val="15"/>
          <w:vertAlign w:val="subscript"/>
        </w:rPr>
        <w:t>j</w:t>
      </w:r>
      <w:r>
        <w:t xml:space="preserve"> Þ</w:t>
      </w:r>
      <w:r>
        <w:t>实例的总和。指标</w:t>
      </w:r>
      <w:r>
        <w:t xml:space="preserve"> SOw(exp </w:t>
      </w:r>
      <w:r>
        <w:rPr>
          <w:vertAlign w:val="subscript"/>
        </w:rPr>
        <w:t>i</w:t>
      </w:r>
      <w:r>
        <w:t xml:space="preserve"> ) </w:t>
      </w:r>
      <w:r>
        <w:t>是以下各项之和</w:t>
      </w:r>
    </w:p>
    <w:p w14:paraId="76DC2045" w14:textId="77777777" w:rsidR="00000000" w:rsidRDefault="00000000">
      <w:pPr>
        <w:spacing w:after="110"/>
        <w:ind w:left="-5"/>
      </w:pPr>
      <w:r>
        <w:t xml:space="preserve">SOw(exp </w:t>
      </w:r>
      <w:r>
        <w:rPr>
          <w:vertAlign w:val="subscript"/>
        </w:rPr>
        <w:t>i</w:t>
      </w:r>
      <w:r>
        <w:t xml:space="preserve"> ,exp </w:t>
      </w:r>
      <w:r>
        <w:rPr>
          <w:vertAlign w:val="subscript"/>
        </w:rPr>
        <w:t>j</w:t>
      </w:r>
      <w:r>
        <w:t xml:space="preserve"> ) </w:t>
      </w:r>
      <w:r>
        <w:t>对于所有</w:t>
      </w:r>
      <w:r>
        <w:t xml:space="preserve"> j6=i</w:t>
      </w:r>
      <w:r>
        <w:t>。如果</w:t>
      </w:r>
      <w:r>
        <w:t xml:space="preserve"> N </w:t>
      </w:r>
      <w:r>
        <w:t>是测试系列的数量，那么我们有</w:t>
      </w:r>
    </w:p>
    <w:p w14:paraId="75CEDD7E" w14:textId="77777777" w:rsidR="00000000" w:rsidRDefault="00000000">
      <w:pPr>
        <w:spacing w:after="32" w:line="256" w:lineRule="auto"/>
        <w:ind w:right="201"/>
        <w:jc w:val="center"/>
      </w:pPr>
      <w:r>
        <w:t>XN</w:t>
      </w:r>
      <w:r>
        <w:rPr>
          <w:sz w:val="14"/>
        </w:rPr>
        <w:t>​</w:t>
      </w:r>
    </w:p>
    <w:p w14:paraId="1C14104E" w14:textId="77777777" w:rsidR="00000000" w:rsidRDefault="00000000">
      <w:pPr>
        <w:spacing w:after="0" w:line="256" w:lineRule="auto"/>
        <w:ind w:right="1"/>
        <w:jc w:val="center"/>
      </w:pPr>
      <w:r>
        <w:t xml:space="preserve">SOwðexp </w:t>
      </w:r>
      <w:r>
        <w:rPr>
          <w:vertAlign w:val="subscript"/>
        </w:rPr>
        <w:t>i</w:t>
      </w:r>
      <w:r>
        <w:t xml:space="preserve"> Þ¼ SOwðexp </w:t>
      </w:r>
      <w:r>
        <w:rPr>
          <w:vertAlign w:val="subscript"/>
        </w:rPr>
        <w:t>i</w:t>
      </w:r>
      <w:r>
        <w:t xml:space="preserve"> ,exp </w:t>
      </w:r>
      <w:r>
        <w:rPr>
          <w:vertAlign w:val="subscript"/>
        </w:rPr>
        <w:t>j</w:t>
      </w:r>
      <w:r>
        <w:t xml:space="preserve"> Þ</w:t>
      </w:r>
    </w:p>
    <w:p w14:paraId="48C2389B" w14:textId="77777777" w:rsidR="00000000" w:rsidRDefault="00000000">
      <w:pPr>
        <w:spacing w:after="204" w:line="256" w:lineRule="auto"/>
        <w:ind w:right="202"/>
        <w:jc w:val="center"/>
      </w:pPr>
      <w:r>
        <w:rPr>
          <w:sz w:val="14"/>
        </w:rPr>
        <w:t>j=1,j6=i</w:t>
      </w:r>
    </w:p>
    <w:p w14:paraId="5E027BF5" w14:textId="77777777" w:rsidR="00000000" w:rsidRDefault="00000000">
      <w:pPr>
        <w:spacing w:after="545"/>
        <w:ind w:left="-15" w:firstLine="299"/>
      </w:pPr>
      <w:r>
        <w:rPr>
          <w:vertAlign w:val="subscript"/>
        </w:rPr>
        <w:t>该指标表示针对所考虑的参数集</w:t>
      </w:r>
      <w:r>
        <w:rPr>
          <w:vertAlign w:val="subscript"/>
        </w:rPr>
        <w:t xml:space="preserve"> exp i</w:t>
      </w:r>
      <w:r>
        <w:t>获得的非支配解集弱于其他解的次数。该指标越大，</w:t>
      </w:r>
      <w:r>
        <w:t xml:space="preserve">S </w:t>
      </w:r>
      <w:r>
        <w:rPr>
          <w:vertAlign w:val="subscript"/>
        </w:rPr>
        <w:t xml:space="preserve">exp </w:t>
      </w:r>
      <w:r>
        <w:rPr>
          <w:sz w:val="15"/>
          <w:vertAlign w:val="subscript"/>
        </w:rPr>
        <w:t>i</w:t>
      </w:r>
      <w:r>
        <w:t>越好。</w:t>
      </w:r>
    </w:p>
    <w:p w14:paraId="205A4431" w14:textId="77777777" w:rsidR="00000000" w:rsidRDefault="00000000">
      <w:pPr>
        <w:spacing w:after="166"/>
        <w:ind w:left="-5"/>
      </w:pPr>
      <w:r>
        <w:rPr>
          <w:noProof/>
        </w:rPr>
        <mc:AlternateContent>
          <mc:Choice Requires="wpg">
            <w:drawing>
              <wp:anchor distT="0" distB="0" distL="114300" distR="114300" simplePos="0" relativeHeight="251635200" behindDoc="1" locked="0" layoutInCell="1" allowOverlap="1" wp14:anchorId="0188017C" wp14:editId="59AD9869">
                <wp:simplePos x="0" y="0"/>
                <wp:positionH relativeFrom="column">
                  <wp:posOffset>1313180</wp:posOffset>
                </wp:positionH>
                <wp:positionV relativeFrom="paragraph">
                  <wp:posOffset>288290</wp:posOffset>
                </wp:positionV>
                <wp:extent cx="511810" cy="509270"/>
                <wp:effectExtent l="0" t="2540" r="3810" b="2540"/>
                <wp:wrapNone/>
                <wp:docPr id="221964875" name="Group 32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810" cy="509270"/>
                          <a:chOff x="0" y="0"/>
                          <a:chExt cx="511924" cy="509039"/>
                        </a:xfrm>
                      </wpg:grpSpPr>
                      <wps:wsp>
                        <wps:cNvPr id="230194403" name="Shape 46078"/>
                        <wps:cNvSpPr>
                          <a:spLocks/>
                        </wps:cNvSpPr>
                        <wps:spPr bwMode="auto">
                          <a:xfrm>
                            <a:off x="199441" y="0"/>
                            <a:ext cx="264960" cy="9144"/>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2647140" name="Shape 46079"/>
                        <wps:cNvSpPr>
                          <a:spLocks/>
                        </wps:cNvSpPr>
                        <wps:spPr bwMode="auto">
                          <a:xfrm>
                            <a:off x="246964" y="154077"/>
                            <a:ext cx="264960" cy="9144"/>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9010849" name="Shape 46080"/>
                        <wps:cNvSpPr>
                          <a:spLocks/>
                        </wps:cNvSpPr>
                        <wps:spPr bwMode="auto">
                          <a:xfrm>
                            <a:off x="0" y="503999"/>
                            <a:ext cx="264960" cy="9144"/>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8A546" id="Group 32599" o:spid="_x0000_s1026" style="position:absolute;left:0;text-align:left;margin-left:103.4pt;margin-top:22.7pt;width:40.3pt;height:40.1pt;z-index:-251681280" coordsize="511924,50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">
                <v:shape id="Shape 46078" o:spid="_x0000_s1027" style="position:absolute;left:199441;width:264960;height:9144;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" path="m,l264960,r,9144l,9144,,e" fillcolor="#181717" stroked="f" strokeweight="0">
                  <v:stroke miterlimit="83231f" joinstyle="miter"/>
                  <v:path arrowok="t" o:connecttype="custom" o:connectlocs="0,0;264960,0;264960,9144;0,9144;0,0" o:connectangles="0,0,0,0,0" textboxrect="0,0,264960,9144"/>
                </v:shape>
                <v:shape id="Shape 46079" o:spid="_x0000_s1028" style="position:absolute;left:246964;top:154077;width:264960;height:9144;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" path="m,l264960,r,9144l,9144,,e" fillcolor="#181717" stroked="f" strokeweight="0">
                  <v:stroke miterlimit="83231f" joinstyle="miter"/>
                  <v:path arrowok="t" o:connecttype="custom" o:connectlocs="0,0;264960,0;264960,9144;0,9144;0,0" o:connectangles="0,0,0,0,0" textboxrect="0,0,264960,9144"/>
                </v:shape>
                <v:shape id="Shape 46080" o:spid="_x0000_s1029" style="position:absolute;top:503999;width:264960;height:9144;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" path="m,l264960,r,9144l,9144,,e" fillcolor="#181717" stroked="f" strokeweight="0">
                  <v:stroke miterlimit="83231f" joinstyle="miter"/>
                  <v:path arrowok="t" o:connecttype="custom" o:connectlocs="0,0;264960,0;264960,9144;0,9144;0,0" o:connectangles="0,0,0,0,0" textboxrect="0,0,264960,9144"/>
                </v:shape>
              </v:group>
            </w:pict>
          </mc:Fallback>
        </mc:AlternateContent>
      </w:r>
      <w:r>
        <w:t xml:space="preserve">4.1.2 </w:t>
      </w:r>
      <w:r>
        <w:t>净前沿贡献。考虑两组非支配解</w:t>
      </w:r>
      <w:r>
        <w:t>S</w:t>
      </w:r>
      <w:r>
        <w:rPr>
          <w:vertAlign w:val="subscript"/>
        </w:rPr>
        <w:t xml:space="preserve"> </w:t>
      </w:r>
      <w:r>
        <w:t>和</w:t>
      </w:r>
      <w:r>
        <w:t>S</w:t>
      </w:r>
      <w:r>
        <w:t>，</w:t>
      </w:r>
      <w:r>
        <w:t>S</w:t>
      </w:r>
      <w:r>
        <w:rPr>
          <w:vertAlign w:val="subscript"/>
        </w:rPr>
        <w:t xml:space="preserve"> </w:t>
      </w:r>
      <w:r>
        <w:t>表示</w:t>
      </w:r>
      <w:r>
        <w:t>S[S</w:t>
      </w:r>
      <w:r>
        <w:t>中的非支配解集合。</w:t>
      </w:r>
      <w:r>
        <w:t xml:space="preserve">NFC(S,S) </w:t>
      </w:r>
      <w:r>
        <w:t>是</w:t>
      </w:r>
      <w:r>
        <w:t xml:space="preserve"> S </w:t>
      </w:r>
      <w:r>
        <w:t>中</w:t>
      </w:r>
      <w:r>
        <w:t xml:space="preserve"> S </w:t>
      </w:r>
      <w:r>
        <w:t>的解的比例</w:t>
      </w:r>
      <w:r>
        <w:rPr>
          <w:vertAlign w:val="subscript"/>
        </w:rPr>
        <w:t xml:space="preserve"> </w:t>
      </w:r>
      <w:r>
        <w:t>。</w:t>
      </w:r>
      <w:r>
        <w:t xml:space="preserve">NFCðexp </w:t>
      </w:r>
      <w:r>
        <w:rPr>
          <w:vertAlign w:val="subscript"/>
        </w:rPr>
        <w:t>i</w:t>
      </w:r>
      <w:r>
        <w:t xml:space="preserve"> ,exp </w:t>
      </w:r>
      <w:r>
        <w:rPr>
          <w:vertAlign w:val="subscript"/>
        </w:rPr>
        <w:t>j</w:t>
      </w:r>
      <w:r>
        <w:t xml:space="preserve"> Þ </w:t>
      </w:r>
      <w:r>
        <w:t>表示所有考虑实例的</w:t>
      </w:r>
      <w:r>
        <w:t xml:space="preserve">NFCðS </w:t>
      </w:r>
      <w:r>
        <w:rPr>
          <w:vertAlign w:val="subscript"/>
        </w:rPr>
        <w:t xml:space="preserve">exp </w:t>
      </w:r>
      <w:r>
        <w:rPr>
          <w:sz w:val="15"/>
          <w:vertAlign w:val="subscript"/>
        </w:rPr>
        <w:t xml:space="preserve">i </w:t>
      </w:r>
      <w:r>
        <w:t xml:space="preserve">,S </w:t>
      </w:r>
      <w:r>
        <w:rPr>
          <w:vertAlign w:val="subscript"/>
        </w:rPr>
        <w:t xml:space="preserve">exp </w:t>
      </w:r>
      <w:r>
        <w:rPr>
          <w:sz w:val="15"/>
          <w:vertAlign w:val="subscript"/>
        </w:rPr>
        <w:t>j</w:t>
      </w:r>
      <w:r>
        <w:t xml:space="preserve"> Þ</w:t>
      </w:r>
      <w:r>
        <w:t>的平均值。</w:t>
      </w:r>
      <w:r>
        <w:t xml:space="preserve">NFCðexp </w:t>
      </w:r>
      <w:r>
        <w:rPr>
          <w:vertAlign w:val="subscript"/>
        </w:rPr>
        <w:t>i</w:t>
      </w:r>
      <w:r>
        <w:t xml:space="preserve"> Þ </w:t>
      </w:r>
      <w:r>
        <w:t>定义为</w:t>
      </w:r>
    </w:p>
    <w:p w14:paraId="41F6CBA4" w14:textId="77777777" w:rsidR="00000000" w:rsidRDefault="00000000">
      <w:pPr>
        <w:spacing w:after="0" w:line="256" w:lineRule="auto"/>
        <w:ind w:right="115"/>
        <w:jc w:val="center"/>
      </w:pPr>
      <w:r>
        <w:t xml:space="preserve">1× </w:t>
      </w:r>
      <w:r>
        <w:rPr>
          <w:sz w:val="14"/>
        </w:rPr>
        <w:t>N</w:t>
      </w:r>
    </w:p>
    <w:p w14:paraId="33EF2321" w14:textId="77777777" w:rsidR="00000000" w:rsidRDefault="00000000">
      <w:pPr>
        <w:tabs>
          <w:tab w:val="center" w:pos="2619"/>
          <w:tab w:val="center" w:pos="4904"/>
        </w:tabs>
        <w:spacing w:after="0" w:line="256" w:lineRule="auto"/>
        <w:ind w:left="0" w:firstLine="0"/>
        <w:jc w:val="left"/>
      </w:pPr>
      <w:r>
        <w:rPr>
          <w:noProof/>
        </w:rPr>
        <mc:AlternateContent>
          <mc:Choice Requires="wpg">
            <w:drawing>
              <wp:anchor distT="0" distB="0" distL="114300" distR="114300" simplePos="0" relativeHeight="251638272" behindDoc="0" locked="0" layoutInCell="1" allowOverlap="1" wp14:anchorId="73BCCDFB" wp14:editId="2D3719AF">
                <wp:simplePos x="0" y="0"/>
                <wp:positionH relativeFrom="column">
                  <wp:posOffset>2049145</wp:posOffset>
                </wp:positionH>
                <wp:positionV relativeFrom="paragraph">
                  <wp:posOffset>-19685</wp:posOffset>
                </wp:positionV>
                <wp:extent cx="897890" cy="76200"/>
                <wp:effectExtent l="1270" t="0" r="0" b="635"/>
                <wp:wrapNone/>
                <wp:docPr id="917538137" name="Group 32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7890" cy="76200"/>
                          <a:chOff x="0" y="0"/>
                          <a:chExt cx="8978" cy="763"/>
                        </a:xfrm>
                      </wpg:grpSpPr>
                      <wps:wsp>
                        <wps:cNvPr id="1277552391" name="Shape 46084"/>
                        <wps:cNvSpPr>
                          <a:spLocks/>
                        </wps:cNvSpPr>
                        <wps:spPr bwMode="auto">
                          <a:xfrm>
                            <a:off x="0" y="712"/>
                            <a:ext cx="3139" cy="92"/>
                          </a:xfrm>
                          <a:custGeom>
                            <a:avLst/>
                            <a:gdLst>
                              <a:gd name="T0" fmla="*/ 0 w 313919"/>
                              <a:gd name="T1" fmla="*/ 0 h 9144"/>
                              <a:gd name="T2" fmla="*/ 313919 w 313919"/>
                              <a:gd name="T3" fmla="*/ 0 h 9144"/>
                              <a:gd name="T4" fmla="*/ 313919 w 313919"/>
                              <a:gd name="T5" fmla="*/ 9144 h 9144"/>
                              <a:gd name="T6" fmla="*/ 0 w 313919"/>
                              <a:gd name="T7" fmla="*/ 9144 h 9144"/>
                              <a:gd name="T8" fmla="*/ 0 w 313919"/>
                              <a:gd name="T9" fmla="*/ 0 h 9144"/>
                              <a:gd name="T10" fmla="*/ 0 w 313919"/>
                              <a:gd name="T11" fmla="*/ 0 h 9144"/>
                              <a:gd name="T12" fmla="*/ 313919 w 313919"/>
                              <a:gd name="T13" fmla="*/ 9144 h 9144"/>
                            </a:gdLst>
                            <a:ahLst/>
                            <a:cxnLst>
                              <a:cxn ang="0">
                                <a:pos x="T0" y="T1"/>
                              </a:cxn>
                              <a:cxn ang="0">
                                <a:pos x="T2" y="T3"/>
                              </a:cxn>
                              <a:cxn ang="0">
                                <a:pos x="T4" y="T5"/>
                              </a:cxn>
                              <a:cxn ang="0">
                                <a:pos x="T6" y="T7"/>
                              </a:cxn>
                              <a:cxn ang="0">
                                <a:pos x="T8" y="T9"/>
                              </a:cxn>
                            </a:cxnLst>
                            <a:rect l="T10" t="T11" r="T12" b="T13"/>
                            <a:pathLst>
                              <a:path w="313919" h="9144">
                                <a:moveTo>
                                  <a:pt x="0" y="0"/>
                                </a:moveTo>
                                <a:lnTo>
                                  <a:pt x="313919" y="0"/>
                                </a:lnTo>
                                <a:lnTo>
                                  <a:pt x="313919"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4946535" name="Shape 46085"/>
                        <wps:cNvSpPr>
                          <a:spLocks/>
                        </wps:cNvSpPr>
                        <wps:spPr bwMode="auto">
                          <a:xfrm>
                            <a:off x="6328" y="0"/>
                            <a:ext cx="2650" cy="91"/>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F6F85F" id="Group 32608" o:spid="_x0000_s1026" style="position:absolute;left:0;text-align:left;margin-left:161.35pt;margin-top:-1.55pt;width:70.7pt;height:6pt;z-index:251638272" coordsize="897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">
                <v:shape id="Shape 46084" o:spid="_x0000_s1027" style="position:absolute;top:712;width:3139;height:92;visibility:visible;mso-wrap-style:square;v-text-anchor:top" coordsize="313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" path="m,l313919,r,9144l,9144,,e" fillcolor="#181717" stroked="f" strokeweight="0">
                  <v:stroke miterlimit="83231f" joinstyle="miter"/>
                  <v:path arrowok="t" o:connecttype="custom" o:connectlocs="0,0;3139,0;3139,92;0,92;0,0" o:connectangles="0,0,0,0,0" textboxrect="0,0,313919,9144"/>
                </v:shape>
                <v:shape id="Shape 46085" o:spid="_x0000_s1028" style="position:absolute;left:6328;width:2650;height:91;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" path="m,l264960,r,9144l,9144,,e" fillcolor="#181717" stroked="f" strokeweight="0">
                  <v:stroke miterlimit="83231f" joinstyle="miter"/>
                  <v:path arrowok="t" o:connecttype="custom" o:connectlocs="0,0;2650,0;2650,91;0,91;0,0" o:connectangles="0,0,0,0,0" textboxrect="0,0,264960,9144"/>
                </v:shape>
              </v:group>
            </w:pict>
          </mc:Fallback>
        </mc:AlternateContent>
      </w:r>
      <w:r>
        <w:rPr>
          <w:rFonts w:ascii="Calibri" w:eastAsia="Calibri" w:hAnsi="Calibri" w:cs="Calibri"/>
          <w:color w:val="000000"/>
          <w:sz w:val="22"/>
        </w:rPr>
        <w:tab/>
      </w:r>
      <w:r>
        <w:t xml:space="preserve">NFCðexp </w:t>
      </w:r>
      <w:r>
        <w:rPr>
          <w:vertAlign w:val="subscript"/>
        </w:rPr>
        <w:t>i</w:t>
      </w:r>
      <w:r>
        <w:t xml:space="preserve"> Þ </w:t>
      </w:r>
      <w:r>
        <w:tab/>
        <w:t xml:space="preserve">NFCðexp </w:t>
      </w:r>
      <w:r>
        <w:rPr>
          <w:vertAlign w:val="subscript"/>
        </w:rPr>
        <w:t>i</w:t>
      </w:r>
      <w:r>
        <w:t xml:space="preserve"> ,exp </w:t>
      </w:r>
      <w:r>
        <w:rPr>
          <w:vertAlign w:val="subscript"/>
        </w:rPr>
        <w:t xml:space="preserve">j </w:t>
      </w:r>
      <w:r>
        <w:t>Þ</w:t>
      </w:r>
    </w:p>
    <w:p w14:paraId="78236694" w14:textId="77777777" w:rsidR="00000000" w:rsidRDefault="00000000">
      <w:pPr>
        <w:spacing w:after="413" w:line="216" w:lineRule="auto"/>
        <w:ind w:left="3740" w:right="3461" w:hanging="528"/>
        <w:jc w:val="left"/>
      </w:pPr>
      <w:r>
        <w:t xml:space="preserve">N   1 </w:t>
      </w:r>
      <w:r>
        <w:rPr>
          <w:sz w:val="14"/>
        </w:rPr>
        <w:t>j=1,j6=i</w:t>
      </w:r>
    </w:p>
    <w:p w14:paraId="01232173" w14:textId="77777777" w:rsidR="00000000" w:rsidRDefault="00000000">
      <w:pPr>
        <w:spacing w:after="201" w:line="256" w:lineRule="auto"/>
        <w:ind w:left="2539" w:firstLine="0"/>
        <w:jc w:val="left"/>
      </w:pPr>
      <w:r>
        <w:rPr>
          <w:noProof/>
        </w:rPr>
        <mc:AlternateContent>
          <mc:Choice Requires="wpg">
            <w:drawing>
              <wp:inline distT="0" distB="0" distL="0" distR="0" wp14:anchorId="35E12006" wp14:editId="2F3DAFCA">
                <wp:extent cx="1635125" cy="828675"/>
                <wp:effectExtent l="0" t="0" r="41275" b="28575"/>
                <wp:docPr id="1067391149" name="Group 32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5125" cy="828675"/>
                          <a:chOff x="0" y="0"/>
                          <a:chExt cx="16351" cy="8286"/>
                        </a:xfrm>
                      </wpg:grpSpPr>
                      <wps:wsp>
                        <wps:cNvPr id="114605295" name="Shape 2124"/>
                        <wps:cNvSpPr>
                          <a:spLocks/>
                        </wps:cNvSpPr>
                        <wps:spPr bwMode="auto">
                          <a:xfrm>
                            <a:off x="13178" y="7805"/>
                            <a:ext cx="369" cy="278"/>
                          </a:xfrm>
                          <a:custGeom>
                            <a:avLst/>
                            <a:gdLst>
                              <a:gd name="T0" fmla="*/ 0 w 36931"/>
                              <a:gd name="T1" fmla="*/ 0 h 27839"/>
                              <a:gd name="T2" fmla="*/ 36931 w 36931"/>
                              <a:gd name="T3" fmla="*/ 13818 h 27839"/>
                              <a:gd name="T4" fmla="*/ 36931 w 36931"/>
                              <a:gd name="T5" fmla="*/ 14008 h 27839"/>
                              <a:gd name="T6" fmla="*/ 0 w 36931"/>
                              <a:gd name="T7" fmla="*/ 27839 h 27839"/>
                              <a:gd name="T8" fmla="*/ 0 w 36931"/>
                              <a:gd name="T9" fmla="*/ 0 h 27839"/>
                              <a:gd name="T10" fmla="*/ 0 w 36931"/>
                              <a:gd name="T11" fmla="*/ 0 h 27839"/>
                              <a:gd name="T12" fmla="*/ 36931 w 36931"/>
                              <a:gd name="T13" fmla="*/ 27839 h 27839"/>
                            </a:gdLst>
                            <a:ahLst/>
                            <a:cxnLst>
                              <a:cxn ang="0">
                                <a:pos x="T0" y="T1"/>
                              </a:cxn>
                              <a:cxn ang="0">
                                <a:pos x="T2" y="T3"/>
                              </a:cxn>
                              <a:cxn ang="0">
                                <a:pos x="T4" y="T5"/>
                              </a:cxn>
                              <a:cxn ang="0">
                                <a:pos x="T6" y="T7"/>
                              </a:cxn>
                              <a:cxn ang="0">
                                <a:pos x="T8" y="T9"/>
                              </a:cxn>
                            </a:cxnLst>
                            <a:rect l="T10" t="T11" r="T12" b="T13"/>
                            <a:pathLst>
                              <a:path w="36931" h="27839">
                                <a:moveTo>
                                  <a:pt x="0" y="0"/>
                                </a:moveTo>
                                <a:cubicBezTo>
                                  <a:pt x="11697" y="6401"/>
                                  <a:pt x="24028" y="11050"/>
                                  <a:pt x="36931" y="13818"/>
                                </a:cubicBezTo>
                                <a:lnTo>
                                  <a:pt x="36931" y="14008"/>
                                </a:lnTo>
                                <a:cubicBezTo>
                                  <a:pt x="24028" y="16802"/>
                                  <a:pt x="11697" y="21425"/>
                                  <a:pt x="0" y="27839"/>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2759159" name="Shape 2125"/>
                        <wps:cNvSpPr>
                          <a:spLocks/>
                        </wps:cNvSpPr>
                        <wps:spPr bwMode="auto">
                          <a:xfrm>
                            <a:off x="2290" y="0"/>
                            <a:ext cx="279" cy="369"/>
                          </a:xfrm>
                          <a:custGeom>
                            <a:avLst/>
                            <a:gdLst>
                              <a:gd name="T0" fmla="*/ 13818 w 27826"/>
                              <a:gd name="T1" fmla="*/ 0 h 36932"/>
                              <a:gd name="T2" fmla="*/ 14008 w 27826"/>
                              <a:gd name="T3" fmla="*/ 0 h 36932"/>
                              <a:gd name="T4" fmla="*/ 27826 w 27826"/>
                              <a:gd name="T5" fmla="*/ 36932 h 36932"/>
                              <a:gd name="T6" fmla="*/ 0 w 27826"/>
                              <a:gd name="T7" fmla="*/ 36932 h 36932"/>
                              <a:gd name="T8" fmla="*/ 13818 w 27826"/>
                              <a:gd name="T9" fmla="*/ 0 h 36932"/>
                              <a:gd name="T10" fmla="*/ 0 w 27826"/>
                              <a:gd name="T11" fmla="*/ 0 h 36932"/>
                              <a:gd name="T12" fmla="*/ 27826 w 27826"/>
                              <a:gd name="T13" fmla="*/ 36932 h 36932"/>
                            </a:gdLst>
                            <a:ahLst/>
                            <a:cxnLst>
                              <a:cxn ang="0">
                                <a:pos x="T0" y="T1"/>
                              </a:cxn>
                              <a:cxn ang="0">
                                <a:pos x="T2" y="T3"/>
                              </a:cxn>
                              <a:cxn ang="0">
                                <a:pos x="T4" y="T5"/>
                              </a:cxn>
                              <a:cxn ang="0">
                                <a:pos x="T6" y="T7"/>
                              </a:cxn>
                              <a:cxn ang="0">
                                <a:pos x="T8" y="T9"/>
                              </a:cxn>
                            </a:cxnLst>
                            <a:rect l="T10" t="T11" r="T12" b="T13"/>
                            <a:pathLst>
                              <a:path w="27826" h="36932">
                                <a:moveTo>
                                  <a:pt x="13818" y="0"/>
                                </a:moveTo>
                                <a:lnTo>
                                  <a:pt x="14008" y="0"/>
                                </a:lnTo>
                                <a:cubicBezTo>
                                  <a:pt x="16789" y="12903"/>
                                  <a:pt x="21425" y="25248"/>
                                  <a:pt x="27826" y="36932"/>
                                </a:cubicBezTo>
                                <a:lnTo>
                                  <a:pt x="0" y="36932"/>
                                </a:lnTo>
                                <a:cubicBezTo>
                                  <a:pt x="6401" y="25248"/>
                                  <a:pt x="11036" y="12903"/>
                                  <a:pt x="13818"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949628255" name="Picture 21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406" y="0"/>
                            <a:ext cx="11156" cy="7970"/>
                          </a:xfrm>
                          <a:prstGeom prst="rect">
                            <a:avLst/>
                          </a:prstGeom>
                          <a:noFill/>
                          <a:extLst>
                            <a:ext uri="{909E8E84-426E-40DD-AFC4-6F175D3DCCD1}">
                              <a14:hiddenFill xmlns:a14="http://schemas.microsoft.com/office/drawing/2010/main">
                                <a:solidFill>
                                  <a:srgbClr val="FFFFFF"/>
                                </a:solidFill>
                              </a14:hiddenFill>
                            </a:ext>
                          </a:extLst>
                        </pic:spPr>
                      </pic:pic>
                      <wps:wsp>
                        <wps:cNvPr id="1045236657" name="Shape 2129"/>
                        <wps:cNvSpPr>
                          <a:spLocks/>
                        </wps:cNvSpPr>
                        <wps:spPr bwMode="auto">
                          <a:xfrm>
                            <a:off x="3194" y="786"/>
                            <a:ext cx="297" cy="593"/>
                          </a:xfrm>
                          <a:custGeom>
                            <a:avLst/>
                            <a:gdLst>
                              <a:gd name="T0" fmla="*/ 29686 w 29686"/>
                              <a:gd name="T1" fmla="*/ 0 h 59369"/>
                              <a:gd name="T2" fmla="*/ 29686 w 29686"/>
                              <a:gd name="T3" fmla="*/ 3709 h 59369"/>
                              <a:gd name="T4" fmla="*/ 11343 w 29686"/>
                              <a:gd name="T5" fmla="*/ 11335 h 59369"/>
                              <a:gd name="T6" fmla="*/ 3708 w 29686"/>
                              <a:gd name="T7" fmla="*/ 29678 h 59369"/>
                              <a:gd name="T8" fmla="*/ 11343 w 29686"/>
                              <a:gd name="T9" fmla="*/ 48028 h 59369"/>
                              <a:gd name="T10" fmla="*/ 29686 w 29686"/>
                              <a:gd name="T11" fmla="*/ 55660 h 59369"/>
                              <a:gd name="T12" fmla="*/ 29686 w 29686"/>
                              <a:gd name="T13" fmla="*/ 59369 h 59369"/>
                              <a:gd name="T14" fmla="*/ 18163 w 29686"/>
                              <a:gd name="T15" fmla="*/ 57028 h 59369"/>
                              <a:gd name="T16" fmla="*/ 0 w 29686"/>
                              <a:gd name="T17" fmla="*/ 29678 h 59369"/>
                              <a:gd name="T18" fmla="*/ 18163 w 29686"/>
                              <a:gd name="T19" fmla="*/ 2341 h 59369"/>
                              <a:gd name="T20" fmla="*/ 29686 w 29686"/>
                              <a:gd name="T21" fmla="*/ 0 h 59369"/>
                              <a:gd name="T22" fmla="*/ 0 w 29686"/>
                              <a:gd name="T23" fmla="*/ 0 h 59369"/>
                              <a:gd name="T24" fmla="*/ 29686 w 29686"/>
                              <a:gd name="T25" fmla="*/ 59369 h 59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9686" h="59369">
                                <a:moveTo>
                                  <a:pt x="29686" y="0"/>
                                </a:moveTo>
                                <a:lnTo>
                                  <a:pt x="29686" y="3709"/>
                                </a:lnTo>
                                <a:lnTo>
                                  <a:pt x="11343" y="11335"/>
                                </a:lnTo>
                                <a:cubicBezTo>
                                  <a:pt x="6633" y="16042"/>
                                  <a:pt x="3708" y="22534"/>
                                  <a:pt x="3708" y="29678"/>
                                </a:cubicBezTo>
                                <a:cubicBezTo>
                                  <a:pt x="3708" y="36822"/>
                                  <a:pt x="6633" y="43318"/>
                                  <a:pt x="11343" y="48028"/>
                                </a:cubicBezTo>
                                <a:lnTo>
                                  <a:pt x="29686" y="55660"/>
                                </a:lnTo>
                                <a:lnTo>
                                  <a:pt x="29686" y="59369"/>
                                </a:lnTo>
                                <a:lnTo>
                                  <a:pt x="18163" y="57028"/>
                                </a:lnTo>
                                <a:cubicBezTo>
                                  <a:pt x="7515" y="52505"/>
                                  <a:pt x="0" y="41927"/>
                                  <a:pt x="0" y="29678"/>
                                </a:cubicBezTo>
                                <a:cubicBezTo>
                                  <a:pt x="0" y="17438"/>
                                  <a:pt x="7515" y="6864"/>
                                  <a:pt x="18163" y="2341"/>
                                </a:cubicBezTo>
                                <a:lnTo>
                                  <a:pt x="29686"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9836993" name="Shape 2130"/>
                        <wps:cNvSpPr>
                          <a:spLocks/>
                        </wps:cNvSpPr>
                        <wps:spPr bwMode="auto">
                          <a:xfrm>
                            <a:off x="3491" y="786"/>
                            <a:ext cx="297" cy="593"/>
                          </a:xfrm>
                          <a:custGeom>
                            <a:avLst/>
                            <a:gdLst>
                              <a:gd name="T0" fmla="*/ 6 w 29686"/>
                              <a:gd name="T1" fmla="*/ 0 h 59372"/>
                              <a:gd name="T2" fmla="*/ 29686 w 29686"/>
                              <a:gd name="T3" fmla="*/ 29680 h 59372"/>
                              <a:gd name="T4" fmla="*/ 6 w 29686"/>
                              <a:gd name="T5" fmla="*/ 59372 h 59372"/>
                              <a:gd name="T6" fmla="*/ 0 w 29686"/>
                              <a:gd name="T7" fmla="*/ 59371 h 59372"/>
                              <a:gd name="T8" fmla="*/ 0 w 29686"/>
                              <a:gd name="T9" fmla="*/ 55662 h 59372"/>
                              <a:gd name="T10" fmla="*/ 6 w 29686"/>
                              <a:gd name="T11" fmla="*/ 55664 h 59372"/>
                              <a:gd name="T12" fmla="*/ 25978 w 29686"/>
                              <a:gd name="T13" fmla="*/ 29680 h 59372"/>
                              <a:gd name="T14" fmla="*/ 6 w 29686"/>
                              <a:gd name="T15" fmla="*/ 3708 h 59372"/>
                              <a:gd name="T16" fmla="*/ 0 w 29686"/>
                              <a:gd name="T17" fmla="*/ 3711 h 59372"/>
                              <a:gd name="T18" fmla="*/ 0 w 29686"/>
                              <a:gd name="T19" fmla="*/ 2 h 59372"/>
                              <a:gd name="T20" fmla="*/ 6 w 29686"/>
                              <a:gd name="T21" fmla="*/ 0 h 59372"/>
                              <a:gd name="T22" fmla="*/ 0 w 29686"/>
                              <a:gd name="T23" fmla="*/ 0 h 59372"/>
                              <a:gd name="T24" fmla="*/ 29686 w 29686"/>
                              <a:gd name="T25" fmla="*/ 59372 h 593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9686" h="59372">
                                <a:moveTo>
                                  <a:pt x="6" y="0"/>
                                </a:moveTo>
                                <a:cubicBezTo>
                                  <a:pt x="16339" y="0"/>
                                  <a:pt x="29686" y="13360"/>
                                  <a:pt x="29686" y="29680"/>
                                </a:cubicBezTo>
                                <a:cubicBezTo>
                                  <a:pt x="29686" y="46012"/>
                                  <a:pt x="16339" y="59372"/>
                                  <a:pt x="6" y="59372"/>
                                </a:cubicBezTo>
                                <a:lnTo>
                                  <a:pt x="0" y="59371"/>
                                </a:lnTo>
                                <a:lnTo>
                                  <a:pt x="0" y="55662"/>
                                </a:lnTo>
                                <a:lnTo>
                                  <a:pt x="6" y="55664"/>
                                </a:lnTo>
                                <a:cubicBezTo>
                                  <a:pt x="14294" y="55664"/>
                                  <a:pt x="25978" y="43967"/>
                                  <a:pt x="25978" y="29680"/>
                                </a:cubicBezTo>
                                <a:cubicBezTo>
                                  <a:pt x="25978" y="15392"/>
                                  <a:pt x="14294" y="3708"/>
                                  <a:pt x="6" y="3708"/>
                                </a:cubicBezTo>
                                <a:lnTo>
                                  <a:pt x="0" y="3711"/>
                                </a:lnTo>
                                <a:lnTo>
                                  <a:pt x="0" y="2"/>
                                </a:lnTo>
                                <a:lnTo>
                                  <a:pt x="6"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995241" name="Shape 2131"/>
                        <wps:cNvSpPr>
                          <a:spLocks/>
                        </wps:cNvSpPr>
                        <wps:spPr bwMode="auto">
                          <a:xfrm>
                            <a:off x="4513" y="2104"/>
                            <a:ext cx="297" cy="594"/>
                          </a:xfrm>
                          <a:custGeom>
                            <a:avLst/>
                            <a:gdLst>
                              <a:gd name="T0" fmla="*/ 29693 w 29693"/>
                              <a:gd name="T1" fmla="*/ 0 h 59385"/>
                              <a:gd name="T2" fmla="*/ 29693 w 29693"/>
                              <a:gd name="T3" fmla="*/ 3708 h 59385"/>
                              <a:gd name="T4" fmla="*/ 3721 w 29693"/>
                              <a:gd name="T5" fmla="*/ 29693 h 59385"/>
                              <a:gd name="T6" fmla="*/ 29693 w 29693"/>
                              <a:gd name="T7" fmla="*/ 55676 h 59385"/>
                              <a:gd name="T8" fmla="*/ 29693 w 29693"/>
                              <a:gd name="T9" fmla="*/ 59385 h 59385"/>
                              <a:gd name="T10" fmla="*/ 0 w 29693"/>
                              <a:gd name="T11" fmla="*/ 29693 h 59385"/>
                              <a:gd name="T12" fmla="*/ 29693 w 29693"/>
                              <a:gd name="T13" fmla="*/ 0 h 59385"/>
                              <a:gd name="T14" fmla="*/ 0 w 29693"/>
                              <a:gd name="T15" fmla="*/ 0 h 59385"/>
                              <a:gd name="T16" fmla="*/ 29693 w 29693"/>
                              <a:gd name="T17" fmla="*/ 59385 h 59385"/>
                            </a:gdLst>
                            <a:ahLst/>
                            <a:cxnLst>
                              <a:cxn ang="0">
                                <a:pos x="T0" y="T1"/>
                              </a:cxn>
                              <a:cxn ang="0">
                                <a:pos x="T2" y="T3"/>
                              </a:cxn>
                              <a:cxn ang="0">
                                <a:pos x="T4" y="T5"/>
                              </a:cxn>
                              <a:cxn ang="0">
                                <a:pos x="T6" y="T7"/>
                              </a:cxn>
                              <a:cxn ang="0">
                                <a:pos x="T8" y="T9"/>
                              </a:cxn>
                              <a:cxn ang="0">
                                <a:pos x="T10" y="T11"/>
                              </a:cxn>
                              <a:cxn ang="0">
                                <a:pos x="T12" y="T13"/>
                              </a:cxn>
                            </a:cxnLst>
                            <a:rect l="T14" t="T15" r="T16" b="T17"/>
                            <a:pathLst>
                              <a:path w="29693" h="59385">
                                <a:moveTo>
                                  <a:pt x="29693" y="0"/>
                                </a:moveTo>
                                <a:lnTo>
                                  <a:pt x="29693" y="3708"/>
                                </a:lnTo>
                                <a:cubicBezTo>
                                  <a:pt x="15405" y="3708"/>
                                  <a:pt x="3721" y="15405"/>
                                  <a:pt x="3721" y="29693"/>
                                </a:cubicBezTo>
                                <a:cubicBezTo>
                                  <a:pt x="3721" y="43980"/>
                                  <a:pt x="15405" y="55676"/>
                                  <a:pt x="29693" y="55676"/>
                                </a:cubicBezTo>
                                <a:lnTo>
                                  <a:pt x="29693" y="59385"/>
                                </a:lnTo>
                                <a:cubicBezTo>
                                  <a:pt x="13360" y="59385"/>
                                  <a:pt x="0" y="46024"/>
                                  <a:pt x="0" y="29693"/>
                                </a:cubicBezTo>
                                <a:cubicBezTo>
                                  <a:pt x="0" y="13360"/>
                                  <a:pt x="13360" y="0"/>
                                  <a:pt x="29693"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7999706" name="Shape 2132"/>
                        <wps:cNvSpPr>
                          <a:spLocks/>
                        </wps:cNvSpPr>
                        <wps:spPr bwMode="auto">
                          <a:xfrm>
                            <a:off x="4810" y="2104"/>
                            <a:ext cx="297" cy="594"/>
                          </a:xfrm>
                          <a:custGeom>
                            <a:avLst/>
                            <a:gdLst>
                              <a:gd name="T0" fmla="*/ 0 w 29680"/>
                              <a:gd name="T1" fmla="*/ 0 h 59385"/>
                              <a:gd name="T2" fmla="*/ 29680 w 29680"/>
                              <a:gd name="T3" fmla="*/ 29693 h 59385"/>
                              <a:gd name="T4" fmla="*/ 0 w 29680"/>
                              <a:gd name="T5" fmla="*/ 59385 h 59385"/>
                              <a:gd name="T6" fmla="*/ 0 w 29680"/>
                              <a:gd name="T7" fmla="*/ 55676 h 59385"/>
                              <a:gd name="T8" fmla="*/ 25971 w 29680"/>
                              <a:gd name="T9" fmla="*/ 29693 h 59385"/>
                              <a:gd name="T10" fmla="*/ 0 w 29680"/>
                              <a:gd name="T11" fmla="*/ 3708 h 59385"/>
                              <a:gd name="T12" fmla="*/ 0 w 29680"/>
                              <a:gd name="T13" fmla="*/ 0 h 59385"/>
                              <a:gd name="T14" fmla="*/ 0 w 29680"/>
                              <a:gd name="T15" fmla="*/ 0 h 59385"/>
                              <a:gd name="T16" fmla="*/ 29680 w 29680"/>
                              <a:gd name="T17" fmla="*/ 59385 h 59385"/>
                            </a:gdLst>
                            <a:ahLst/>
                            <a:cxnLst>
                              <a:cxn ang="0">
                                <a:pos x="T0" y="T1"/>
                              </a:cxn>
                              <a:cxn ang="0">
                                <a:pos x="T2" y="T3"/>
                              </a:cxn>
                              <a:cxn ang="0">
                                <a:pos x="T4" y="T5"/>
                              </a:cxn>
                              <a:cxn ang="0">
                                <a:pos x="T6" y="T7"/>
                              </a:cxn>
                              <a:cxn ang="0">
                                <a:pos x="T8" y="T9"/>
                              </a:cxn>
                              <a:cxn ang="0">
                                <a:pos x="T10" y="T11"/>
                              </a:cxn>
                              <a:cxn ang="0">
                                <a:pos x="T12" y="T13"/>
                              </a:cxn>
                            </a:cxnLst>
                            <a:rect l="T14" t="T15" r="T16" b="T17"/>
                            <a:pathLst>
                              <a:path w="29680" h="59385">
                                <a:moveTo>
                                  <a:pt x="0" y="0"/>
                                </a:moveTo>
                                <a:cubicBezTo>
                                  <a:pt x="16332" y="0"/>
                                  <a:pt x="29680" y="13360"/>
                                  <a:pt x="29680" y="29693"/>
                                </a:cubicBezTo>
                                <a:cubicBezTo>
                                  <a:pt x="29680" y="46024"/>
                                  <a:pt x="16332" y="59385"/>
                                  <a:pt x="0" y="59385"/>
                                </a:cubicBezTo>
                                <a:lnTo>
                                  <a:pt x="0" y="55676"/>
                                </a:lnTo>
                                <a:cubicBezTo>
                                  <a:pt x="14288" y="55676"/>
                                  <a:pt x="25971" y="43980"/>
                                  <a:pt x="25971" y="29693"/>
                                </a:cubicBezTo>
                                <a:cubicBezTo>
                                  <a:pt x="25971" y="15405"/>
                                  <a:pt x="14288" y="3708"/>
                                  <a:pt x="0" y="370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6061413" name="Shape 2133"/>
                        <wps:cNvSpPr>
                          <a:spLocks/>
                        </wps:cNvSpPr>
                        <wps:spPr bwMode="auto">
                          <a:xfrm>
                            <a:off x="7418" y="3423"/>
                            <a:ext cx="297" cy="594"/>
                          </a:xfrm>
                          <a:custGeom>
                            <a:avLst/>
                            <a:gdLst>
                              <a:gd name="T0" fmla="*/ 29686 w 29686"/>
                              <a:gd name="T1" fmla="*/ 0 h 59369"/>
                              <a:gd name="T2" fmla="*/ 29686 w 29686"/>
                              <a:gd name="T3" fmla="*/ 3709 h 59369"/>
                              <a:gd name="T4" fmla="*/ 11343 w 29686"/>
                              <a:gd name="T5" fmla="*/ 11335 h 59369"/>
                              <a:gd name="T6" fmla="*/ 3708 w 29686"/>
                              <a:gd name="T7" fmla="*/ 29678 h 59369"/>
                              <a:gd name="T8" fmla="*/ 11343 w 29686"/>
                              <a:gd name="T9" fmla="*/ 48033 h 59369"/>
                              <a:gd name="T10" fmla="*/ 29686 w 29686"/>
                              <a:gd name="T11" fmla="*/ 55660 h 59369"/>
                              <a:gd name="T12" fmla="*/ 29686 w 29686"/>
                              <a:gd name="T13" fmla="*/ 59369 h 59369"/>
                              <a:gd name="T14" fmla="*/ 18163 w 29686"/>
                              <a:gd name="T15" fmla="*/ 57028 h 59369"/>
                              <a:gd name="T16" fmla="*/ 0 w 29686"/>
                              <a:gd name="T17" fmla="*/ 29678 h 59369"/>
                              <a:gd name="T18" fmla="*/ 18163 w 29686"/>
                              <a:gd name="T19" fmla="*/ 2341 h 59369"/>
                              <a:gd name="T20" fmla="*/ 29686 w 29686"/>
                              <a:gd name="T21" fmla="*/ 0 h 59369"/>
                              <a:gd name="T22" fmla="*/ 0 w 29686"/>
                              <a:gd name="T23" fmla="*/ 0 h 59369"/>
                              <a:gd name="T24" fmla="*/ 29686 w 29686"/>
                              <a:gd name="T25" fmla="*/ 59369 h 59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9686" h="59369">
                                <a:moveTo>
                                  <a:pt x="29686" y="0"/>
                                </a:moveTo>
                                <a:lnTo>
                                  <a:pt x="29686" y="3709"/>
                                </a:lnTo>
                                <a:lnTo>
                                  <a:pt x="11343" y="11335"/>
                                </a:lnTo>
                                <a:cubicBezTo>
                                  <a:pt x="6633" y="16042"/>
                                  <a:pt x="3708" y="22534"/>
                                  <a:pt x="3708" y="29678"/>
                                </a:cubicBezTo>
                                <a:cubicBezTo>
                                  <a:pt x="3708" y="36828"/>
                                  <a:pt x="6633" y="43324"/>
                                  <a:pt x="11343" y="48033"/>
                                </a:cubicBezTo>
                                <a:lnTo>
                                  <a:pt x="29686" y="55660"/>
                                </a:lnTo>
                                <a:lnTo>
                                  <a:pt x="29686" y="59369"/>
                                </a:lnTo>
                                <a:lnTo>
                                  <a:pt x="18163" y="57028"/>
                                </a:lnTo>
                                <a:cubicBezTo>
                                  <a:pt x="7515" y="52505"/>
                                  <a:pt x="0" y="41927"/>
                                  <a:pt x="0" y="29678"/>
                                </a:cubicBezTo>
                                <a:cubicBezTo>
                                  <a:pt x="0" y="17438"/>
                                  <a:pt x="7515" y="6864"/>
                                  <a:pt x="18163" y="2341"/>
                                </a:cubicBezTo>
                                <a:lnTo>
                                  <a:pt x="29686"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20814550" name="Shape 2134"/>
                        <wps:cNvSpPr>
                          <a:spLocks/>
                        </wps:cNvSpPr>
                        <wps:spPr bwMode="auto">
                          <a:xfrm>
                            <a:off x="7715" y="3423"/>
                            <a:ext cx="297" cy="594"/>
                          </a:xfrm>
                          <a:custGeom>
                            <a:avLst/>
                            <a:gdLst>
                              <a:gd name="T0" fmla="*/ 6 w 29686"/>
                              <a:gd name="T1" fmla="*/ 0 h 59372"/>
                              <a:gd name="T2" fmla="*/ 29686 w 29686"/>
                              <a:gd name="T3" fmla="*/ 29680 h 59372"/>
                              <a:gd name="T4" fmla="*/ 6 w 29686"/>
                              <a:gd name="T5" fmla="*/ 59372 h 59372"/>
                              <a:gd name="T6" fmla="*/ 0 w 29686"/>
                              <a:gd name="T7" fmla="*/ 59371 h 59372"/>
                              <a:gd name="T8" fmla="*/ 0 w 29686"/>
                              <a:gd name="T9" fmla="*/ 55662 h 59372"/>
                              <a:gd name="T10" fmla="*/ 6 w 29686"/>
                              <a:gd name="T11" fmla="*/ 55664 h 59372"/>
                              <a:gd name="T12" fmla="*/ 25978 w 29686"/>
                              <a:gd name="T13" fmla="*/ 29680 h 59372"/>
                              <a:gd name="T14" fmla="*/ 6 w 29686"/>
                              <a:gd name="T15" fmla="*/ 3708 h 59372"/>
                              <a:gd name="T16" fmla="*/ 0 w 29686"/>
                              <a:gd name="T17" fmla="*/ 3711 h 59372"/>
                              <a:gd name="T18" fmla="*/ 0 w 29686"/>
                              <a:gd name="T19" fmla="*/ 2 h 59372"/>
                              <a:gd name="T20" fmla="*/ 6 w 29686"/>
                              <a:gd name="T21" fmla="*/ 0 h 59372"/>
                              <a:gd name="T22" fmla="*/ 0 w 29686"/>
                              <a:gd name="T23" fmla="*/ 0 h 59372"/>
                              <a:gd name="T24" fmla="*/ 29686 w 29686"/>
                              <a:gd name="T25" fmla="*/ 59372 h 593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9686" h="59372">
                                <a:moveTo>
                                  <a:pt x="6" y="0"/>
                                </a:moveTo>
                                <a:cubicBezTo>
                                  <a:pt x="16339" y="0"/>
                                  <a:pt x="29686" y="13360"/>
                                  <a:pt x="29686" y="29680"/>
                                </a:cubicBezTo>
                                <a:cubicBezTo>
                                  <a:pt x="29686" y="46012"/>
                                  <a:pt x="16339" y="59372"/>
                                  <a:pt x="6" y="59372"/>
                                </a:cubicBezTo>
                                <a:lnTo>
                                  <a:pt x="0" y="59371"/>
                                </a:lnTo>
                                <a:lnTo>
                                  <a:pt x="0" y="55662"/>
                                </a:lnTo>
                                <a:lnTo>
                                  <a:pt x="6" y="55664"/>
                                </a:lnTo>
                                <a:cubicBezTo>
                                  <a:pt x="14294" y="55664"/>
                                  <a:pt x="25978" y="43980"/>
                                  <a:pt x="25978" y="29680"/>
                                </a:cubicBezTo>
                                <a:cubicBezTo>
                                  <a:pt x="25978" y="15392"/>
                                  <a:pt x="14294" y="3708"/>
                                  <a:pt x="6" y="3708"/>
                                </a:cubicBezTo>
                                <a:lnTo>
                                  <a:pt x="0" y="3711"/>
                                </a:lnTo>
                                <a:lnTo>
                                  <a:pt x="0" y="2"/>
                                </a:lnTo>
                                <a:lnTo>
                                  <a:pt x="6"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43559789" name="Shape 2135"/>
                        <wps:cNvSpPr>
                          <a:spLocks/>
                        </wps:cNvSpPr>
                        <wps:spPr bwMode="auto">
                          <a:xfrm>
                            <a:off x="8469" y="6060"/>
                            <a:ext cx="297" cy="594"/>
                          </a:xfrm>
                          <a:custGeom>
                            <a:avLst/>
                            <a:gdLst>
                              <a:gd name="T0" fmla="*/ 29686 w 29686"/>
                              <a:gd name="T1" fmla="*/ 0 h 59369"/>
                              <a:gd name="T2" fmla="*/ 29686 w 29686"/>
                              <a:gd name="T3" fmla="*/ 3709 h 59369"/>
                              <a:gd name="T4" fmla="*/ 11343 w 29686"/>
                              <a:gd name="T5" fmla="*/ 11334 h 59369"/>
                              <a:gd name="T6" fmla="*/ 3708 w 29686"/>
                              <a:gd name="T7" fmla="*/ 29678 h 59369"/>
                              <a:gd name="T8" fmla="*/ 11343 w 29686"/>
                              <a:gd name="T9" fmla="*/ 48028 h 59369"/>
                              <a:gd name="T10" fmla="*/ 29686 w 29686"/>
                              <a:gd name="T11" fmla="*/ 55660 h 59369"/>
                              <a:gd name="T12" fmla="*/ 29686 w 29686"/>
                              <a:gd name="T13" fmla="*/ 59369 h 59369"/>
                              <a:gd name="T14" fmla="*/ 18163 w 29686"/>
                              <a:gd name="T15" fmla="*/ 57028 h 59369"/>
                              <a:gd name="T16" fmla="*/ 0 w 29686"/>
                              <a:gd name="T17" fmla="*/ 29678 h 59369"/>
                              <a:gd name="T18" fmla="*/ 18163 w 29686"/>
                              <a:gd name="T19" fmla="*/ 2341 h 59369"/>
                              <a:gd name="T20" fmla="*/ 29686 w 29686"/>
                              <a:gd name="T21" fmla="*/ 0 h 59369"/>
                              <a:gd name="T22" fmla="*/ 0 w 29686"/>
                              <a:gd name="T23" fmla="*/ 0 h 59369"/>
                              <a:gd name="T24" fmla="*/ 29686 w 29686"/>
                              <a:gd name="T25" fmla="*/ 59369 h 59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9686" h="59369">
                                <a:moveTo>
                                  <a:pt x="29686" y="0"/>
                                </a:moveTo>
                                <a:lnTo>
                                  <a:pt x="29686" y="3709"/>
                                </a:lnTo>
                                <a:lnTo>
                                  <a:pt x="11343" y="11334"/>
                                </a:lnTo>
                                <a:cubicBezTo>
                                  <a:pt x="6633" y="16042"/>
                                  <a:pt x="3708" y="22534"/>
                                  <a:pt x="3708" y="29678"/>
                                </a:cubicBezTo>
                                <a:cubicBezTo>
                                  <a:pt x="3708" y="36822"/>
                                  <a:pt x="6633" y="43318"/>
                                  <a:pt x="11343" y="48028"/>
                                </a:cubicBezTo>
                                <a:lnTo>
                                  <a:pt x="29686" y="55660"/>
                                </a:lnTo>
                                <a:lnTo>
                                  <a:pt x="29686" y="59369"/>
                                </a:lnTo>
                                <a:lnTo>
                                  <a:pt x="18163" y="57028"/>
                                </a:lnTo>
                                <a:cubicBezTo>
                                  <a:pt x="7515" y="52505"/>
                                  <a:pt x="0" y="41928"/>
                                  <a:pt x="0" y="29678"/>
                                </a:cubicBezTo>
                                <a:cubicBezTo>
                                  <a:pt x="0" y="17438"/>
                                  <a:pt x="7515" y="6864"/>
                                  <a:pt x="18163" y="2341"/>
                                </a:cubicBezTo>
                                <a:lnTo>
                                  <a:pt x="29686"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4800595" name="Shape 2136"/>
                        <wps:cNvSpPr>
                          <a:spLocks/>
                        </wps:cNvSpPr>
                        <wps:spPr bwMode="auto">
                          <a:xfrm>
                            <a:off x="8766" y="6060"/>
                            <a:ext cx="297" cy="594"/>
                          </a:xfrm>
                          <a:custGeom>
                            <a:avLst/>
                            <a:gdLst>
                              <a:gd name="T0" fmla="*/ 6 w 29686"/>
                              <a:gd name="T1" fmla="*/ 0 h 59372"/>
                              <a:gd name="T2" fmla="*/ 29686 w 29686"/>
                              <a:gd name="T3" fmla="*/ 29680 h 59372"/>
                              <a:gd name="T4" fmla="*/ 6 w 29686"/>
                              <a:gd name="T5" fmla="*/ 59372 h 59372"/>
                              <a:gd name="T6" fmla="*/ 0 w 29686"/>
                              <a:gd name="T7" fmla="*/ 59371 h 59372"/>
                              <a:gd name="T8" fmla="*/ 0 w 29686"/>
                              <a:gd name="T9" fmla="*/ 55662 h 59372"/>
                              <a:gd name="T10" fmla="*/ 6 w 29686"/>
                              <a:gd name="T11" fmla="*/ 55664 h 59372"/>
                              <a:gd name="T12" fmla="*/ 25978 w 29686"/>
                              <a:gd name="T13" fmla="*/ 29680 h 59372"/>
                              <a:gd name="T14" fmla="*/ 6 w 29686"/>
                              <a:gd name="T15" fmla="*/ 3708 h 59372"/>
                              <a:gd name="T16" fmla="*/ 0 w 29686"/>
                              <a:gd name="T17" fmla="*/ 3711 h 59372"/>
                              <a:gd name="T18" fmla="*/ 0 w 29686"/>
                              <a:gd name="T19" fmla="*/ 2 h 59372"/>
                              <a:gd name="T20" fmla="*/ 6 w 29686"/>
                              <a:gd name="T21" fmla="*/ 0 h 59372"/>
                              <a:gd name="T22" fmla="*/ 0 w 29686"/>
                              <a:gd name="T23" fmla="*/ 0 h 59372"/>
                              <a:gd name="T24" fmla="*/ 29686 w 29686"/>
                              <a:gd name="T25" fmla="*/ 59372 h 593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9686" h="59372">
                                <a:moveTo>
                                  <a:pt x="6" y="0"/>
                                </a:moveTo>
                                <a:cubicBezTo>
                                  <a:pt x="16339" y="0"/>
                                  <a:pt x="29686" y="13360"/>
                                  <a:pt x="29686" y="29680"/>
                                </a:cubicBezTo>
                                <a:cubicBezTo>
                                  <a:pt x="29686" y="46012"/>
                                  <a:pt x="16339" y="59372"/>
                                  <a:pt x="6" y="59372"/>
                                </a:cubicBezTo>
                                <a:lnTo>
                                  <a:pt x="0" y="59371"/>
                                </a:lnTo>
                                <a:lnTo>
                                  <a:pt x="0" y="55662"/>
                                </a:lnTo>
                                <a:lnTo>
                                  <a:pt x="6" y="55664"/>
                                </a:lnTo>
                                <a:cubicBezTo>
                                  <a:pt x="14294" y="55664"/>
                                  <a:pt x="25978" y="43967"/>
                                  <a:pt x="25978" y="29680"/>
                                </a:cubicBezTo>
                                <a:cubicBezTo>
                                  <a:pt x="25978" y="15392"/>
                                  <a:pt x="14294" y="3708"/>
                                  <a:pt x="6" y="3708"/>
                                </a:cubicBezTo>
                                <a:lnTo>
                                  <a:pt x="0" y="3711"/>
                                </a:lnTo>
                                <a:lnTo>
                                  <a:pt x="0" y="2"/>
                                </a:lnTo>
                                <a:lnTo>
                                  <a:pt x="6"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9398941" name="Shape 2137"/>
                        <wps:cNvSpPr>
                          <a:spLocks/>
                        </wps:cNvSpPr>
                        <wps:spPr bwMode="auto">
                          <a:xfrm>
                            <a:off x="11643" y="7122"/>
                            <a:ext cx="297" cy="594"/>
                          </a:xfrm>
                          <a:custGeom>
                            <a:avLst/>
                            <a:gdLst>
                              <a:gd name="T0" fmla="*/ 29699 w 29699"/>
                              <a:gd name="T1" fmla="*/ 0 h 59382"/>
                              <a:gd name="T2" fmla="*/ 29699 w 29699"/>
                              <a:gd name="T3" fmla="*/ 3709 h 59382"/>
                              <a:gd name="T4" fmla="*/ 11355 w 29699"/>
                              <a:gd name="T5" fmla="*/ 11341 h 59382"/>
                              <a:gd name="T6" fmla="*/ 3721 w 29699"/>
                              <a:gd name="T7" fmla="*/ 29691 h 59382"/>
                              <a:gd name="T8" fmla="*/ 11355 w 29699"/>
                              <a:gd name="T9" fmla="*/ 48035 h 59382"/>
                              <a:gd name="T10" fmla="*/ 29699 w 29699"/>
                              <a:gd name="T11" fmla="*/ 55660 h 59382"/>
                              <a:gd name="T12" fmla="*/ 29699 w 29699"/>
                              <a:gd name="T13" fmla="*/ 59382 h 59382"/>
                              <a:gd name="T14" fmla="*/ 18174 w 29699"/>
                              <a:gd name="T15" fmla="*/ 57038 h 59382"/>
                              <a:gd name="T16" fmla="*/ 0 w 29699"/>
                              <a:gd name="T17" fmla="*/ 29691 h 59382"/>
                              <a:gd name="T18" fmla="*/ 18174 w 29699"/>
                              <a:gd name="T19" fmla="*/ 2341 h 59382"/>
                              <a:gd name="T20" fmla="*/ 29699 w 29699"/>
                              <a:gd name="T21" fmla="*/ 0 h 59382"/>
                              <a:gd name="T22" fmla="*/ 0 w 29699"/>
                              <a:gd name="T23" fmla="*/ 0 h 59382"/>
                              <a:gd name="T24" fmla="*/ 29699 w 29699"/>
                              <a:gd name="T25" fmla="*/ 59382 h 59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9699" h="59382">
                                <a:moveTo>
                                  <a:pt x="29699" y="0"/>
                                </a:moveTo>
                                <a:lnTo>
                                  <a:pt x="29699" y="3709"/>
                                </a:lnTo>
                                <a:lnTo>
                                  <a:pt x="11355" y="11341"/>
                                </a:lnTo>
                                <a:cubicBezTo>
                                  <a:pt x="6645" y="16051"/>
                                  <a:pt x="3721" y="22547"/>
                                  <a:pt x="3721" y="29691"/>
                                </a:cubicBezTo>
                                <a:cubicBezTo>
                                  <a:pt x="3721" y="36835"/>
                                  <a:pt x="6645" y="43328"/>
                                  <a:pt x="11355" y="48035"/>
                                </a:cubicBezTo>
                                <a:lnTo>
                                  <a:pt x="29699" y="55660"/>
                                </a:lnTo>
                                <a:lnTo>
                                  <a:pt x="29699" y="59382"/>
                                </a:lnTo>
                                <a:lnTo>
                                  <a:pt x="18174" y="57038"/>
                                </a:lnTo>
                                <a:cubicBezTo>
                                  <a:pt x="7522" y="52512"/>
                                  <a:pt x="0" y="41931"/>
                                  <a:pt x="0" y="29691"/>
                                </a:cubicBezTo>
                                <a:cubicBezTo>
                                  <a:pt x="0" y="17442"/>
                                  <a:pt x="7522" y="6865"/>
                                  <a:pt x="18174" y="2341"/>
                                </a:cubicBezTo>
                                <a:lnTo>
                                  <a:pt x="29699"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2170660" name="Shape 2138"/>
                        <wps:cNvSpPr>
                          <a:spLocks/>
                        </wps:cNvSpPr>
                        <wps:spPr bwMode="auto">
                          <a:xfrm>
                            <a:off x="11940" y="7122"/>
                            <a:ext cx="296" cy="594"/>
                          </a:xfrm>
                          <a:custGeom>
                            <a:avLst/>
                            <a:gdLst>
                              <a:gd name="T0" fmla="*/ 6 w 29686"/>
                              <a:gd name="T1" fmla="*/ 0 h 59385"/>
                              <a:gd name="T2" fmla="*/ 29686 w 29686"/>
                              <a:gd name="T3" fmla="*/ 29693 h 59385"/>
                              <a:gd name="T4" fmla="*/ 6 w 29686"/>
                              <a:gd name="T5" fmla="*/ 59385 h 59385"/>
                              <a:gd name="T6" fmla="*/ 0 w 29686"/>
                              <a:gd name="T7" fmla="*/ 59383 h 59385"/>
                              <a:gd name="T8" fmla="*/ 0 w 29686"/>
                              <a:gd name="T9" fmla="*/ 55662 h 59385"/>
                              <a:gd name="T10" fmla="*/ 6 w 29686"/>
                              <a:gd name="T11" fmla="*/ 55664 h 59385"/>
                              <a:gd name="T12" fmla="*/ 25978 w 29686"/>
                              <a:gd name="T13" fmla="*/ 29693 h 59385"/>
                              <a:gd name="T14" fmla="*/ 6 w 29686"/>
                              <a:gd name="T15" fmla="*/ 3708 h 59385"/>
                              <a:gd name="T16" fmla="*/ 0 w 29686"/>
                              <a:gd name="T17" fmla="*/ 3711 h 59385"/>
                              <a:gd name="T18" fmla="*/ 0 w 29686"/>
                              <a:gd name="T19" fmla="*/ 2 h 59385"/>
                              <a:gd name="T20" fmla="*/ 6 w 29686"/>
                              <a:gd name="T21" fmla="*/ 0 h 59385"/>
                              <a:gd name="T22" fmla="*/ 0 w 29686"/>
                              <a:gd name="T23" fmla="*/ 0 h 59385"/>
                              <a:gd name="T24" fmla="*/ 29686 w 29686"/>
                              <a:gd name="T25" fmla="*/ 59385 h 59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9686" h="59385">
                                <a:moveTo>
                                  <a:pt x="6" y="0"/>
                                </a:moveTo>
                                <a:cubicBezTo>
                                  <a:pt x="16326" y="0"/>
                                  <a:pt x="29686" y="13360"/>
                                  <a:pt x="29686" y="29693"/>
                                </a:cubicBezTo>
                                <a:cubicBezTo>
                                  <a:pt x="29686" y="46012"/>
                                  <a:pt x="16326" y="59385"/>
                                  <a:pt x="6" y="59385"/>
                                </a:cubicBezTo>
                                <a:lnTo>
                                  <a:pt x="0" y="59383"/>
                                </a:lnTo>
                                <a:lnTo>
                                  <a:pt x="0" y="55662"/>
                                </a:lnTo>
                                <a:lnTo>
                                  <a:pt x="6" y="55664"/>
                                </a:lnTo>
                                <a:cubicBezTo>
                                  <a:pt x="14294" y="55664"/>
                                  <a:pt x="25978" y="43980"/>
                                  <a:pt x="25978" y="29693"/>
                                </a:cubicBezTo>
                                <a:cubicBezTo>
                                  <a:pt x="25978" y="15405"/>
                                  <a:pt x="14294" y="3708"/>
                                  <a:pt x="6" y="3708"/>
                                </a:cubicBezTo>
                                <a:lnTo>
                                  <a:pt x="0" y="3711"/>
                                </a:lnTo>
                                <a:lnTo>
                                  <a:pt x="0" y="2"/>
                                </a:lnTo>
                                <a:lnTo>
                                  <a:pt x="6"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0146816" name="Rectangle 2139"/>
                        <wps:cNvSpPr>
                          <a:spLocks noChangeArrowheads="1"/>
                        </wps:cNvSpPr>
                        <wps:spPr bwMode="auto">
                          <a:xfrm>
                            <a:off x="14465" y="7193"/>
                            <a:ext cx="966"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D4267" w14:textId="77777777" w:rsidR="00000000" w:rsidRDefault="00000000">
                              <w:pPr>
                                <w:spacing w:after="160" w:line="256" w:lineRule="auto"/>
                                <w:ind w:left="0" w:firstLine="0"/>
                                <w:jc w:val="left"/>
                              </w:pPr>
                              <w:r>
                                <w:rPr>
                                  <w:rFonts w:ascii="Cambria" w:eastAsia="Cambria" w:hAnsi="Cambria" w:cs="Cambria"/>
                                  <w:i/>
                                  <w:sz w:val="16"/>
                                </w:rPr>
                                <w:t>C</w:t>
                              </w:r>
                            </w:p>
                          </w:txbxContent>
                        </wps:txbx>
                        <wps:bodyPr rot="0" vert="horz" wrap="square" lIns="0" tIns="0" rIns="0" bIns="0" anchor="t" anchorCtr="0" upright="1">
                          <a:noAutofit/>
                        </wps:bodyPr>
                      </wps:wsp>
                      <wps:wsp>
                        <wps:cNvPr id="2003127201" name="Rectangle 2140"/>
                        <wps:cNvSpPr>
                          <a:spLocks noChangeArrowheads="1"/>
                        </wps:cNvSpPr>
                        <wps:spPr bwMode="auto">
                          <a:xfrm>
                            <a:off x="15191" y="7518"/>
                            <a:ext cx="1542"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40A93"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wps:txbx>
                        <wps:bodyPr rot="0" vert="horz" wrap="square" lIns="0" tIns="0" rIns="0" bIns="0" anchor="t" anchorCtr="0" upright="1">
                          <a:noAutofit/>
                        </wps:bodyPr>
                      </wps:wsp>
                      <wps:wsp>
                        <wps:cNvPr id="289404921" name="Rectangle 2141"/>
                        <wps:cNvSpPr>
                          <a:spLocks noChangeArrowheads="1"/>
                        </wps:cNvSpPr>
                        <wps:spPr bwMode="auto">
                          <a:xfrm>
                            <a:off x="0" y="332"/>
                            <a:ext cx="920"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1F35" w14:textId="77777777" w:rsidR="00000000" w:rsidRDefault="00000000">
                              <w:pPr>
                                <w:spacing w:after="160" w:line="256" w:lineRule="auto"/>
                                <w:ind w:left="0" w:firstLine="0"/>
                                <w:jc w:val="left"/>
                              </w:pPr>
                              <w:r>
                                <w:rPr>
                                  <w:rFonts w:ascii="Cambria" w:eastAsia="Cambria" w:hAnsi="Cambria" w:cs="Cambria"/>
                                  <w:i/>
                                  <w:sz w:val="16"/>
                                </w:rPr>
                                <w:t>L</w:t>
                              </w:r>
                            </w:p>
                          </w:txbxContent>
                        </wps:txbx>
                        <wps:bodyPr rot="0" vert="horz" wrap="square" lIns="0" tIns="0" rIns="0" bIns="0" anchor="t" anchorCtr="0" upright="1">
                          <a:noAutofit/>
                        </wps:bodyPr>
                      </wps:wsp>
                      <wps:wsp>
                        <wps:cNvPr id="857375703" name="Rectangle 2142"/>
                        <wps:cNvSpPr>
                          <a:spLocks noChangeArrowheads="1"/>
                        </wps:cNvSpPr>
                        <wps:spPr bwMode="auto">
                          <a:xfrm>
                            <a:off x="692" y="656"/>
                            <a:ext cx="1542"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A4980"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wps:txbx>
                        <wps:bodyPr rot="0" vert="horz" wrap="square" lIns="0" tIns="0" rIns="0" bIns="0" anchor="t" anchorCtr="0" upright="1">
                          <a:noAutofit/>
                        </wps:bodyPr>
                      </wps:wsp>
                    </wpg:wgp>
                  </a:graphicData>
                </a:graphic>
              </wp:inline>
            </w:drawing>
          </mc:Choice>
          <mc:Fallback>
            <w:pict>
              <v:group w14:anchorId="35E12006" id="Group 32612" o:spid="_x0000_s1247" style="width:128.75pt;height:65.25pt;mso-position-horizontal-relative:char;mso-position-vertical-relative:line" coordsize="16351,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">
                <v:shape id="Shape 2124" o:spid="_x0000_s1248" style="position:absolute;left:13178;top:7805;width:369;height:278;visibility:visible;mso-wrap-style:square;v-text-anchor:top" coordsize="36931,2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" path="m,c11697,6401,24028,11050,36931,13818r,190c24028,16802,11697,21425,,27839l,xe" fillcolor="#181717" stroked="f" strokeweight="0">
                  <v:stroke miterlimit="83231f" joinstyle="miter"/>
                  <v:path arrowok="t" o:connecttype="custom" o:connectlocs="0,0;369,138;369,140;0,278;0,0" o:connectangles="0,0,0,0,0" textboxrect="0,0,36931,27839"/>
                </v:shape>
                <v:shape id="Shape 2125" o:spid="_x0000_s1249" style="position:absolute;left:2290;width:279;height:369;visibility:visible;mso-wrap-style:square;v-text-anchor:top" coordsize="27826,3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" path="m13818,r190,c16789,12903,21425,25248,27826,36932l,36932c6401,25248,11036,12903,13818,xe" fillcolor="#181717" stroked="f" strokeweight="0">
                  <v:stroke miterlimit="83231f" joinstyle="miter"/>
                  <v:path arrowok="t" o:connecttype="custom" o:connectlocs="139,0;140,0;279,369;0,369;139,0" o:connectangles="0,0,0,0,0" textboxrect="0,0,27826,36932"/>
                </v:shape>
                <v:shape id="Picture 2128" o:spid="_x0000_s1250" type="#_x0000_t75" style="position:absolute;left:2406;width:11156;height: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">
                  <v:imagedata r:id="rId18" o:title=""/>
                </v:shape>
                <v:shape id="Shape 2129" o:spid="_x0000_s1251" style="position:absolute;left:3194;top:786;width:297;height:593;visibility:visible;mso-wrap-style:square;v-text-anchor:top" coordsize="29686,5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" path="m29686,r,3709l11343,11335c6633,16042,3708,22534,3708,29678v,7144,2925,13640,7635,18350l29686,55660r,3709l18163,57028c7515,52505,,41927,,29678,,17438,7515,6864,18163,2341l29686,xe" fillcolor="#181717" stroked="f" strokeweight="0">
                  <v:stroke miterlimit="83231f" joinstyle="miter"/>
                  <v:path arrowok="t" o:connecttype="custom" o:connectlocs="297,0;297,37;113,113;37,296;113,480;297,556;297,593;182,570;0,296;182,23;297,0" o:connectangles="0,0,0,0,0,0,0,0,0,0,0" textboxrect="0,0,29686,59369"/>
                </v:shape>
                <v:shape id="Shape 2130" o:spid="_x0000_s1252" style="position:absolute;left:3491;top:786;width:297;height:593;visibility:visible;mso-wrap-style:square;v-text-anchor:top" coordsize="29686,5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" path="m6,c16339,,29686,13360,29686,29680,29686,46012,16339,59372,6,59372r-6,-1l,55662r6,2c14294,55664,25978,43967,25978,29680,25978,15392,14294,3708,6,3708r-6,3l,2,6,xe" fillcolor="#181717" stroked="f" strokeweight="0">
                  <v:stroke miterlimit="83231f" joinstyle="miter"/>
                  <v:path arrowok="t" o:connecttype="custom" o:connectlocs="0,0;297,296;0,593;0,593;0,556;0,556;260,296;0,37;0,37;0,0;0,0" o:connectangles="0,0,0,0,0,0,0,0,0,0,0" textboxrect="0,0,29686,59372"/>
                </v:shape>
                <v:shape id="Shape 2131" o:spid="_x0000_s1253" style="position:absolute;left:4513;top:2104;width:297;height:594;visibility:visible;mso-wrap-style:square;v-text-anchor:top" coordsize="29693,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" path="m29693,r,3708c15405,3708,3721,15405,3721,29693v,14287,11684,25983,25972,25983l29693,59385c13360,59385,,46024,,29693,,13360,13360,,29693,xe" fillcolor="#181717" stroked="f" strokeweight="0">
                  <v:stroke miterlimit="83231f" joinstyle="miter"/>
                  <v:path arrowok="t" o:connecttype="custom" o:connectlocs="297,0;297,37;37,297;297,557;297,594;0,297;297,0" o:connectangles="0,0,0,0,0,0,0" textboxrect="0,0,29693,59385"/>
                </v:shape>
                <v:shape id="Shape 2132" o:spid="_x0000_s1254" style="position:absolute;left:4810;top:2104;width:297;height:594;visibility:visible;mso-wrap-style:square;v-text-anchor:top" coordsize="29680,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" path="m,c16332,,29680,13360,29680,29693,29680,46024,16332,59385,,59385l,55676v14288,,25971,-11696,25971,-25983c25971,15405,14288,3708,,3708l,xe" fillcolor="#181717" stroked="f" strokeweight="0">
                  <v:stroke miterlimit="83231f" joinstyle="miter"/>
                  <v:path arrowok="t" o:connecttype="custom" o:connectlocs="0,0;297,297;0,594;0,557;260,297;0,37;0,0" o:connectangles="0,0,0,0,0,0,0" textboxrect="0,0,29680,59385"/>
                </v:shape>
                <v:shape id="Shape 2133" o:spid="_x0000_s1255" style="position:absolute;left:7418;top:3423;width:297;height:594;visibility:visible;mso-wrap-style:square;v-text-anchor:top" coordsize="29686,5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" path="m29686,r,3709l11343,11335c6633,16042,3708,22534,3708,29678v,7150,2925,13646,7635,18355l29686,55660r,3709l18163,57028c7515,52505,,41927,,29678,,17438,7515,6864,18163,2341l29686,xe" fillcolor="#181717" stroked="f" strokeweight="0">
                  <v:stroke miterlimit="83231f" joinstyle="miter"/>
                  <v:path arrowok="t" o:connecttype="custom" o:connectlocs="297,0;297,37;113,113;37,297;113,481;297,557;297,594;182,571;0,297;182,23;297,0" o:connectangles="0,0,0,0,0,0,0,0,0,0,0" textboxrect="0,0,29686,59369"/>
                </v:shape>
                <v:shape id="Shape 2134" o:spid="_x0000_s1256" style="position:absolute;left:7715;top:3423;width:297;height:594;visibility:visible;mso-wrap-style:square;v-text-anchor:top" coordsize="29686,5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" path="m6,c16339,,29686,13360,29686,29680,29686,46012,16339,59372,6,59372r-6,-1l,55662r6,2c14294,55664,25978,43980,25978,29680,25978,15392,14294,3708,6,3708r-6,3l,2,6,xe" fillcolor="#181717" stroked="f" strokeweight="0">
                  <v:stroke miterlimit="83231f" joinstyle="miter"/>
                  <v:path arrowok="t" o:connecttype="custom" o:connectlocs="0,0;297,297;0,594;0,594;0,557;0,557;260,297;0,37;0,37;0,0;0,0" o:connectangles="0,0,0,0,0,0,0,0,0,0,0" textboxrect="0,0,29686,59372"/>
                </v:shape>
                <v:shape id="Shape 2135" o:spid="_x0000_s1257" style="position:absolute;left:8469;top:6060;width:297;height:594;visibility:visible;mso-wrap-style:square;v-text-anchor:top" coordsize="29686,5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" path="m29686,r,3709l11343,11334c6633,16042,3708,22534,3708,29678v,7144,2925,13640,7635,18350l29686,55660r,3709l18163,57028c7515,52505,,41928,,29678,,17438,7515,6864,18163,2341l29686,xe" fillcolor="#181717" stroked="f" strokeweight="0">
                  <v:stroke miterlimit="83231f" joinstyle="miter"/>
                  <v:path arrowok="t" o:connecttype="custom" o:connectlocs="297,0;297,37;113,113;37,297;113,481;297,557;297,594;182,571;0,297;182,23;297,0" o:connectangles="0,0,0,0,0,0,0,0,0,0,0" textboxrect="0,0,29686,59369"/>
                </v:shape>
                <v:shape id="Shape 2136" o:spid="_x0000_s1258" style="position:absolute;left:8766;top:6060;width:297;height:594;visibility:visible;mso-wrap-style:square;v-text-anchor:top" coordsize="29686,5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" path="m6,c16339,,29686,13360,29686,29680,29686,46012,16339,59372,6,59372r-6,-1l,55662r6,2c14294,55664,25978,43967,25978,29680,25978,15392,14294,3708,6,3708r-6,3l,2,6,xe" fillcolor="#181717" stroked="f" strokeweight="0">
                  <v:stroke miterlimit="83231f" joinstyle="miter"/>
                  <v:path arrowok="t" o:connecttype="custom" o:connectlocs="0,0;297,297;0,594;0,594;0,557;0,557;260,297;0,37;0,37;0,0;0,0" o:connectangles="0,0,0,0,0,0,0,0,0,0,0" textboxrect="0,0,29686,59372"/>
                </v:shape>
                <v:shape id="Shape 2137" o:spid="_x0000_s1259" style="position:absolute;left:11643;top:7122;width:297;height:594;visibility:visible;mso-wrap-style:square;v-text-anchor:top" coordsize="29699,5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" path="m29699,r,3709l11355,11341c6645,16051,3721,22547,3721,29691v,7144,2924,13637,7634,18344l29699,55660r,3722l18174,57038c7522,52512,,41931,,29691,,17442,7522,6865,18174,2341l29699,xe" fillcolor="#181717" stroked="f" strokeweight="0">
                  <v:stroke miterlimit="83231f" joinstyle="miter"/>
                  <v:path arrowok="t" o:connecttype="custom" o:connectlocs="297,0;297,37;114,113;37,297;114,480;297,557;297,594;182,571;0,297;182,23;297,0" o:connectangles="0,0,0,0,0,0,0,0,0,0,0" textboxrect="0,0,29699,59382"/>
                </v:shape>
                <v:shape id="Shape 2138" o:spid="_x0000_s1260" style="position:absolute;left:11940;top:7122;width:296;height:594;visibility:visible;mso-wrap-style:square;v-text-anchor:top" coordsize="29686,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" path="m6,c16326,,29686,13360,29686,29693,29686,46012,16326,59385,6,59385r-6,-2l,55662r6,2c14294,55664,25978,43980,25978,29693,25978,15405,14294,3708,6,3708r-6,3l,2,6,xe" fillcolor="#181717" stroked="f" strokeweight="0">
                  <v:stroke miterlimit="83231f" joinstyle="miter"/>
                  <v:path arrowok="t" o:connecttype="custom" o:connectlocs="0,0;296,297;0,594;0,594;0,557;0,557;259,297;0,37;0,37;0,0;0,0" o:connectangles="0,0,0,0,0,0,0,0,0,0,0" textboxrect="0,0,29686,59385"/>
                </v:shape>
                <v:rect id="Rectangle 2139" o:spid="_x0000_s1261" style="position:absolute;left:14465;top:7193;width:96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" filled="f" stroked="f">
                  <v:textbox inset="0,0,0,0">
                    <w:txbxContent>
                      <w:p w14:paraId="281D4267" w14:textId="77777777" w:rsidR="00000000" w:rsidRDefault="00000000">
                        <w:pPr>
                          <w:spacing w:after="160" w:line="256" w:lineRule="auto"/>
                          <w:ind w:left="0" w:firstLine="0"/>
                          <w:jc w:val="left"/>
                        </w:pPr>
                        <w:r>
                          <w:rPr>
                            <w:rFonts w:ascii="Cambria" w:eastAsia="Cambria" w:hAnsi="Cambria" w:cs="Cambria"/>
                            <w:i/>
                            <w:sz w:val="16"/>
                          </w:rPr>
                          <w:t>C</w:t>
                        </w:r>
                      </w:p>
                    </w:txbxContent>
                  </v:textbox>
                </v:rect>
                <v:rect id="Rectangle 2140" o:spid="_x0000_s1262" style="position:absolute;left:15191;top:7518;width:154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" filled="f" stroked="f">
                  <v:textbox inset="0,0,0,0">
                    <w:txbxContent>
                      <w:p w14:paraId="7E140A93"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v:textbox>
                </v:rect>
                <v:rect id="Rectangle 2141" o:spid="_x0000_s1263" style="position:absolute;top:332;width:920;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" filled="f" stroked="f">
                  <v:textbox inset="0,0,0,0">
                    <w:txbxContent>
                      <w:p w14:paraId="6A921F35" w14:textId="77777777" w:rsidR="00000000" w:rsidRDefault="00000000">
                        <w:pPr>
                          <w:spacing w:after="160" w:line="256" w:lineRule="auto"/>
                          <w:ind w:left="0" w:firstLine="0"/>
                          <w:jc w:val="left"/>
                        </w:pPr>
                        <w:r>
                          <w:rPr>
                            <w:rFonts w:ascii="Cambria" w:eastAsia="Cambria" w:hAnsi="Cambria" w:cs="Cambria"/>
                            <w:i/>
                            <w:sz w:val="16"/>
                          </w:rPr>
                          <w:t>L</w:t>
                        </w:r>
                      </w:p>
                    </w:txbxContent>
                  </v:textbox>
                </v:rect>
                <v:rect id="Rectangle 2142" o:spid="_x0000_s1264" style="position:absolute;left:692;top:656;width:154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" filled="f" stroked="f">
                  <v:textbox inset="0,0,0,0">
                    <w:txbxContent>
                      <w:p w14:paraId="385A4980"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v:textbox>
                </v:rect>
                <w10:anchorlock/>
              </v:group>
            </w:pict>
          </mc:Fallback>
        </mc:AlternateContent>
      </w:r>
    </w:p>
    <w:p w14:paraId="3BC6D89F" w14:textId="77777777" w:rsidR="00000000" w:rsidRDefault="00000000">
      <w:pPr>
        <w:spacing w:line="261" w:lineRule="auto"/>
        <w:ind w:left="-5"/>
      </w:pPr>
      <w:r>
        <w:rPr>
          <w:sz w:val="18"/>
        </w:rPr>
        <w:t>图</w:t>
      </w:r>
      <w:r>
        <w:rPr>
          <w:sz w:val="18"/>
        </w:rPr>
        <w:t xml:space="preserve"> 6. </w:t>
      </w:r>
      <w:r>
        <w:rPr>
          <w:sz w:val="18"/>
        </w:rPr>
        <w:t>表现较弱的概念。</w:t>
      </w:r>
    </w:p>
    <w:p w14:paraId="56712D2B" w14:textId="77777777" w:rsidR="00000000" w:rsidRDefault="00000000">
      <w:pPr>
        <w:spacing w:after="200" w:line="256" w:lineRule="auto"/>
        <w:ind w:left="2431" w:firstLine="0"/>
        <w:jc w:val="left"/>
      </w:pPr>
      <w:r>
        <w:rPr>
          <w:noProof/>
        </w:rPr>
        <mc:AlternateContent>
          <mc:Choice Requires="wpg">
            <w:drawing>
              <wp:inline distT="0" distB="0" distL="0" distR="0" wp14:anchorId="58BB3658" wp14:editId="0FBBB5E4">
                <wp:extent cx="1771015" cy="1350010"/>
                <wp:effectExtent l="0" t="0" r="38735" b="21590"/>
                <wp:docPr id="234129136" name="Group 3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015" cy="1350010"/>
                          <a:chOff x="0" y="0"/>
                          <a:chExt cx="17709" cy="13497"/>
                        </a:xfrm>
                      </wpg:grpSpPr>
                      <wps:wsp>
                        <wps:cNvPr id="791292356" name="Shape 2316"/>
                        <wps:cNvSpPr>
                          <a:spLocks/>
                        </wps:cNvSpPr>
                        <wps:spPr bwMode="auto">
                          <a:xfrm>
                            <a:off x="2330" y="193"/>
                            <a:ext cx="278" cy="369"/>
                          </a:xfrm>
                          <a:custGeom>
                            <a:avLst/>
                            <a:gdLst>
                              <a:gd name="T0" fmla="*/ 13818 w 27826"/>
                              <a:gd name="T1" fmla="*/ 0 h 36919"/>
                              <a:gd name="T2" fmla="*/ 14008 w 27826"/>
                              <a:gd name="T3" fmla="*/ 0 h 36919"/>
                              <a:gd name="T4" fmla="*/ 27826 w 27826"/>
                              <a:gd name="T5" fmla="*/ 36919 h 36919"/>
                              <a:gd name="T6" fmla="*/ 0 w 27826"/>
                              <a:gd name="T7" fmla="*/ 36919 h 36919"/>
                              <a:gd name="T8" fmla="*/ 13818 w 27826"/>
                              <a:gd name="T9" fmla="*/ 0 h 36919"/>
                              <a:gd name="T10" fmla="*/ 0 w 27826"/>
                              <a:gd name="T11" fmla="*/ 0 h 36919"/>
                              <a:gd name="T12" fmla="*/ 27826 w 27826"/>
                              <a:gd name="T13" fmla="*/ 36919 h 36919"/>
                            </a:gdLst>
                            <a:ahLst/>
                            <a:cxnLst>
                              <a:cxn ang="0">
                                <a:pos x="T0" y="T1"/>
                              </a:cxn>
                              <a:cxn ang="0">
                                <a:pos x="T2" y="T3"/>
                              </a:cxn>
                              <a:cxn ang="0">
                                <a:pos x="T4" y="T5"/>
                              </a:cxn>
                              <a:cxn ang="0">
                                <a:pos x="T6" y="T7"/>
                              </a:cxn>
                              <a:cxn ang="0">
                                <a:pos x="T8" y="T9"/>
                              </a:cxn>
                            </a:cxnLst>
                            <a:rect l="T10" t="T11" r="T12" b="T13"/>
                            <a:pathLst>
                              <a:path w="27826" h="36919">
                                <a:moveTo>
                                  <a:pt x="13818" y="0"/>
                                </a:moveTo>
                                <a:lnTo>
                                  <a:pt x="14008" y="0"/>
                                </a:lnTo>
                                <a:cubicBezTo>
                                  <a:pt x="16789" y="12891"/>
                                  <a:pt x="21438" y="25235"/>
                                  <a:pt x="27826" y="36919"/>
                                </a:cubicBezTo>
                                <a:lnTo>
                                  <a:pt x="0" y="36919"/>
                                </a:lnTo>
                                <a:cubicBezTo>
                                  <a:pt x="6401" y="25235"/>
                                  <a:pt x="11036" y="12891"/>
                                  <a:pt x="13818"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1250932" name="Shape 2317"/>
                        <wps:cNvSpPr>
                          <a:spLocks/>
                        </wps:cNvSpPr>
                        <wps:spPr bwMode="auto">
                          <a:xfrm>
                            <a:off x="16648" y="12233"/>
                            <a:ext cx="369" cy="278"/>
                          </a:xfrm>
                          <a:custGeom>
                            <a:avLst/>
                            <a:gdLst>
                              <a:gd name="T0" fmla="*/ 0 w 36931"/>
                              <a:gd name="T1" fmla="*/ 0 h 27851"/>
                              <a:gd name="T2" fmla="*/ 36931 w 36931"/>
                              <a:gd name="T3" fmla="*/ 13830 h 27851"/>
                              <a:gd name="T4" fmla="*/ 36931 w 36931"/>
                              <a:gd name="T5" fmla="*/ 14021 h 27851"/>
                              <a:gd name="T6" fmla="*/ 0 w 36931"/>
                              <a:gd name="T7" fmla="*/ 27851 h 27851"/>
                              <a:gd name="T8" fmla="*/ 0 w 36931"/>
                              <a:gd name="T9" fmla="*/ 0 h 27851"/>
                              <a:gd name="T10" fmla="*/ 0 w 36931"/>
                              <a:gd name="T11" fmla="*/ 0 h 27851"/>
                              <a:gd name="T12" fmla="*/ 36931 w 36931"/>
                              <a:gd name="T13" fmla="*/ 27851 h 27851"/>
                            </a:gdLst>
                            <a:ahLst/>
                            <a:cxnLst>
                              <a:cxn ang="0">
                                <a:pos x="T0" y="T1"/>
                              </a:cxn>
                              <a:cxn ang="0">
                                <a:pos x="T2" y="T3"/>
                              </a:cxn>
                              <a:cxn ang="0">
                                <a:pos x="T4" y="T5"/>
                              </a:cxn>
                              <a:cxn ang="0">
                                <a:pos x="T6" y="T7"/>
                              </a:cxn>
                              <a:cxn ang="0">
                                <a:pos x="T8" y="T9"/>
                              </a:cxn>
                            </a:cxnLst>
                            <a:rect l="T10" t="T11" r="T12" b="T13"/>
                            <a:pathLst>
                              <a:path w="36931" h="27851">
                                <a:moveTo>
                                  <a:pt x="0" y="0"/>
                                </a:moveTo>
                                <a:cubicBezTo>
                                  <a:pt x="11697" y="6401"/>
                                  <a:pt x="24041" y="11049"/>
                                  <a:pt x="36931" y="13830"/>
                                </a:cubicBezTo>
                                <a:lnTo>
                                  <a:pt x="36931" y="14021"/>
                                </a:lnTo>
                                <a:cubicBezTo>
                                  <a:pt x="24041" y="16802"/>
                                  <a:pt x="11697" y="21438"/>
                                  <a:pt x="0" y="27851"/>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1188734" name="Rectangle 2318"/>
                        <wps:cNvSpPr>
                          <a:spLocks noChangeArrowheads="1"/>
                        </wps:cNvSpPr>
                        <wps:spPr bwMode="auto">
                          <a:xfrm>
                            <a:off x="15823" y="12404"/>
                            <a:ext cx="966"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FCCF7" w14:textId="77777777" w:rsidR="00000000" w:rsidRDefault="00000000">
                              <w:pPr>
                                <w:spacing w:after="160" w:line="256" w:lineRule="auto"/>
                                <w:ind w:left="0" w:firstLine="0"/>
                                <w:jc w:val="left"/>
                              </w:pPr>
                              <w:r>
                                <w:rPr>
                                  <w:rFonts w:ascii="Cambria" w:eastAsia="Cambria" w:hAnsi="Cambria" w:cs="Cambria"/>
                                  <w:i/>
                                  <w:sz w:val="16"/>
                                </w:rPr>
                                <w:t>C</w:t>
                              </w:r>
                            </w:p>
                          </w:txbxContent>
                        </wps:txbx>
                        <wps:bodyPr rot="0" vert="horz" wrap="square" lIns="0" tIns="0" rIns="0" bIns="0" anchor="t" anchorCtr="0" upright="1">
                          <a:noAutofit/>
                        </wps:bodyPr>
                      </wps:wsp>
                      <wps:wsp>
                        <wps:cNvPr id="112857106" name="Rectangle 2319"/>
                        <wps:cNvSpPr>
                          <a:spLocks noChangeArrowheads="1"/>
                        </wps:cNvSpPr>
                        <wps:spPr bwMode="auto">
                          <a:xfrm>
                            <a:off x="16550" y="12728"/>
                            <a:ext cx="1542"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BE018"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wps:txbx>
                        <wps:bodyPr rot="0" vert="horz" wrap="square" lIns="0" tIns="0" rIns="0" bIns="0" anchor="t" anchorCtr="0" upright="1">
                          <a:noAutofit/>
                        </wps:bodyPr>
                      </wps:wsp>
                      <wps:wsp>
                        <wps:cNvPr id="1654381265" name="Rectangle 2320"/>
                        <wps:cNvSpPr>
                          <a:spLocks noChangeArrowheads="1"/>
                        </wps:cNvSpPr>
                        <wps:spPr bwMode="auto">
                          <a:xfrm>
                            <a:off x="0" y="0"/>
                            <a:ext cx="920"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52C9" w14:textId="77777777" w:rsidR="00000000" w:rsidRDefault="00000000">
                              <w:pPr>
                                <w:spacing w:after="160" w:line="256" w:lineRule="auto"/>
                                <w:ind w:left="0" w:firstLine="0"/>
                                <w:jc w:val="left"/>
                              </w:pPr>
                              <w:r>
                                <w:rPr>
                                  <w:rFonts w:ascii="Cambria" w:eastAsia="Cambria" w:hAnsi="Cambria" w:cs="Cambria"/>
                                  <w:i/>
                                  <w:sz w:val="16"/>
                                </w:rPr>
                                <w:t>L</w:t>
                              </w:r>
                            </w:p>
                          </w:txbxContent>
                        </wps:txbx>
                        <wps:bodyPr rot="0" vert="horz" wrap="square" lIns="0" tIns="0" rIns="0" bIns="0" anchor="t" anchorCtr="0" upright="1">
                          <a:noAutofit/>
                        </wps:bodyPr>
                      </wps:wsp>
                      <wps:wsp>
                        <wps:cNvPr id="359592408" name="Rectangle 2321"/>
                        <wps:cNvSpPr>
                          <a:spLocks noChangeArrowheads="1"/>
                        </wps:cNvSpPr>
                        <wps:spPr bwMode="auto">
                          <a:xfrm>
                            <a:off x="692" y="324"/>
                            <a:ext cx="1542"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2E65D"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wps:txbx>
                        <wps:bodyPr rot="0" vert="horz" wrap="square" lIns="0" tIns="0" rIns="0" bIns="0" anchor="t" anchorCtr="0" upright="1">
                          <a:noAutofit/>
                        </wps:bodyPr>
                      </wps:wsp>
                      <wps:wsp>
                        <wps:cNvPr id="415296751" name="Shape 2322"/>
                        <wps:cNvSpPr>
                          <a:spLocks/>
                        </wps:cNvSpPr>
                        <wps:spPr bwMode="auto">
                          <a:xfrm>
                            <a:off x="5967" y="6885"/>
                            <a:ext cx="436" cy="872"/>
                          </a:xfrm>
                          <a:custGeom>
                            <a:avLst/>
                            <a:gdLst>
                              <a:gd name="T0" fmla="*/ 43612 w 43612"/>
                              <a:gd name="T1" fmla="*/ 0 h 87211"/>
                              <a:gd name="T2" fmla="*/ 43612 w 43612"/>
                              <a:gd name="T3" fmla="*/ 3708 h 87211"/>
                              <a:gd name="T4" fmla="*/ 3721 w 43612"/>
                              <a:gd name="T5" fmla="*/ 43612 h 87211"/>
                              <a:gd name="T6" fmla="*/ 43612 w 43612"/>
                              <a:gd name="T7" fmla="*/ 83502 h 87211"/>
                              <a:gd name="T8" fmla="*/ 43612 w 43612"/>
                              <a:gd name="T9" fmla="*/ 87211 h 87211"/>
                              <a:gd name="T10" fmla="*/ 0 w 43612"/>
                              <a:gd name="T11" fmla="*/ 43612 h 87211"/>
                              <a:gd name="T12" fmla="*/ 43612 w 43612"/>
                              <a:gd name="T13" fmla="*/ 0 h 87211"/>
                              <a:gd name="T14" fmla="*/ 0 w 43612"/>
                              <a:gd name="T15" fmla="*/ 0 h 87211"/>
                              <a:gd name="T16" fmla="*/ 43612 w 43612"/>
                              <a:gd name="T17" fmla="*/ 87211 h 87211"/>
                            </a:gdLst>
                            <a:ahLst/>
                            <a:cxnLst>
                              <a:cxn ang="0">
                                <a:pos x="T0" y="T1"/>
                              </a:cxn>
                              <a:cxn ang="0">
                                <a:pos x="T2" y="T3"/>
                              </a:cxn>
                              <a:cxn ang="0">
                                <a:pos x="T4" y="T5"/>
                              </a:cxn>
                              <a:cxn ang="0">
                                <a:pos x="T6" y="T7"/>
                              </a:cxn>
                              <a:cxn ang="0">
                                <a:pos x="T8" y="T9"/>
                              </a:cxn>
                              <a:cxn ang="0">
                                <a:pos x="T10" y="T11"/>
                              </a:cxn>
                              <a:cxn ang="0">
                                <a:pos x="T12" y="T13"/>
                              </a:cxn>
                            </a:cxnLst>
                            <a:rect l="T14" t="T15" r="T16" b="T17"/>
                            <a:pathLst>
                              <a:path w="43612" h="87211">
                                <a:moveTo>
                                  <a:pt x="43612" y="0"/>
                                </a:moveTo>
                                <a:lnTo>
                                  <a:pt x="43612" y="3708"/>
                                </a:lnTo>
                                <a:cubicBezTo>
                                  <a:pt x="21628" y="3708"/>
                                  <a:pt x="3721" y="21615"/>
                                  <a:pt x="3721" y="43612"/>
                                </a:cubicBezTo>
                                <a:cubicBezTo>
                                  <a:pt x="3721" y="65596"/>
                                  <a:pt x="21628" y="83502"/>
                                  <a:pt x="43612" y="83502"/>
                                </a:cubicBezTo>
                                <a:lnTo>
                                  <a:pt x="43612" y="87211"/>
                                </a:lnTo>
                                <a:cubicBezTo>
                                  <a:pt x="19583" y="87211"/>
                                  <a:pt x="0" y="67627"/>
                                  <a:pt x="0" y="43612"/>
                                </a:cubicBezTo>
                                <a:cubicBezTo>
                                  <a:pt x="0" y="19571"/>
                                  <a:pt x="19583" y="0"/>
                                  <a:pt x="43612"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6036872" name="Shape 2323"/>
                        <wps:cNvSpPr>
                          <a:spLocks/>
                        </wps:cNvSpPr>
                        <wps:spPr bwMode="auto">
                          <a:xfrm>
                            <a:off x="6403" y="6885"/>
                            <a:ext cx="436" cy="872"/>
                          </a:xfrm>
                          <a:custGeom>
                            <a:avLst/>
                            <a:gdLst>
                              <a:gd name="T0" fmla="*/ 0 w 43612"/>
                              <a:gd name="T1" fmla="*/ 0 h 87211"/>
                              <a:gd name="T2" fmla="*/ 43612 w 43612"/>
                              <a:gd name="T3" fmla="*/ 43612 h 87211"/>
                              <a:gd name="T4" fmla="*/ 0 w 43612"/>
                              <a:gd name="T5" fmla="*/ 87211 h 87211"/>
                              <a:gd name="T6" fmla="*/ 0 w 43612"/>
                              <a:gd name="T7" fmla="*/ 83502 h 87211"/>
                              <a:gd name="T8" fmla="*/ 39891 w 43612"/>
                              <a:gd name="T9" fmla="*/ 43612 h 87211"/>
                              <a:gd name="T10" fmla="*/ 0 w 43612"/>
                              <a:gd name="T11" fmla="*/ 3708 h 87211"/>
                              <a:gd name="T12" fmla="*/ 0 w 43612"/>
                              <a:gd name="T13" fmla="*/ 0 h 87211"/>
                              <a:gd name="T14" fmla="*/ 0 w 43612"/>
                              <a:gd name="T15" fmla="*/ 0 h 87211"/>
                              <a:gd name="T16" fmla="*/ 43612 w 43612"/>
                              <a:gd name="T17" fmla="*/ 87211 h 87211"/>
                            </a:gdLst>
                            <a:ahLst/>
                            <a:cxnLst>
                              <a:cxn ang="0">
                                <a:pos x="T0" y="T1"/>
                              </a:cxn>
                              <a:cxn ang="0">
                                <a:pos x="T2" y="T3"/>
                              </a:cxn>
                              <a:cxn ang="0">
                                <a:pos x="T4" y="T5"/>
                              </a:cxn>
                              <a:cxn ang="0">
                                <a:pos x="T6" y="T7"/>
                              </a:cxn>
                              <a:cxn ang="0">
                                <a:pos x="T8" y="T9"/>
                              </a:cxn>
                              <a:cxn ang="0">
                                <a:pos x="T10" y="T11"/>
                              </a:cxn>
                              <a:cxn ang="0">
                                <a:pos x="T12" y="T13"/>
                              </a:cxn>
                            </a:cxnLst>
                            <a:rect l="T14" t="T15" r="T16" b="T17"/>
                            <a:pathLst>
                              <a:path w="43612" h="87211">
                                <a:moveTo>
                                  <a:pt x="0" y="0"/>
                                </a:moveTo>
                                <a:cubicBezTo>
                                  <a:pt x="24028" y="0"/>
                                  <a:pt x="43612" y="19571"/>
                                  <a:pt x="43612" y="43612"/>
                                </a:cubicBezTo>
                                <a:cubicBezTo>
                                  <a:pt x="43612" y="67627"/>
                                  <a:pt x="24028" y="87211"/>
                                  <a:pt x="0" y="87211"/>
                                </a:cubicBezTo>
                                <a:lnTo>
                                  <a:pt x="0" y="83502"/>
                                </a:lnTo>
                                <a:cubicBezTo>
                                  <a:pt x="21984" y="83502"/>
                                  <a:pt x="39891" y="65596"/>
                                  <a:pt x="39891" y="43612"/>
                                </a:cubicBezTo>
                                <a:cubicBezTo>
                                  <a:pt x="39891" y="21615"/>
                                  <a:pt x="21984" y="3708"/>
                                  <a:pt x="0" y="3708"/>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2491340" name="Shape 2324"/>
                        <wps:cNvSpPr>
                          <a:spLocks/>
                        </wps:cNvSpPr>
                        <wps:spPr bwMode="auto">
                          <a:xfrm>
                            <a:off x="9262" y="5103"/>
                            <a:ext cx="369" cy="279"/>
                          </a:xfrm>
                          <a:custGeom>
                            <a:avLst/>
                            <a:gdLst>
                              <a:gd name="T0" fmla="*/ 0 w 36919"/>
                              <a:gd name="T1" fmla="*/ 0 h 27826"/>
                              <a:gd name="T2" fmla="*/ 36919 w 36919"/>
                              <a:gd name="T3" fmla="*/ 13818 h 27826"/>
                              <a:gd name="T4" fmla="*/ 36919 w 36919"/>
                              <a:gd name="T5" fmla="*/ 14008 h 27826"/>
                              <a:gd name="T6" fmla="*/ 0 w 36919"/>
                              <a:gd name="T7" fmla="*/ 27826 h 27826"/>
                              <a:gd name="T8" fmla="*/ 0 w 36919"/>
                              <a:gd name="T9" fmla="*/ 0 h 27826"/>
                              <a:gd name="T10" fmla="*/ 0 w 36919"/>
                              <a:gd name="T11" fmla="*/ 0 h 27826"/>
                              <a:gd name="T12" fmla="*/ 36919 w 36919"/>
                              <a:gd name="T13" fmla="*/ 27826 h 27826"/>
                            </a:gdLst>
                            <a:ahLst/>
                            <a:cxnLst>
                              <a:cxn ang="0">
                                <a:pos x="T0" y="T1"/>
                              </a:cxn>
                              <a:cxn ang="0">
                                <a:pos x="T2" y="T3"/>
                              </a:cxn>
                              <a:cxn ang="0">
                                <a:pos x="T4" y="T5"/>
                              </a:cxn>
                              <a:cxn ang="0">
                                <a:pos x="T6" y="T7"/>
                              </a:cxn>
                              <a:cxn ang="0">
                                <a:pos x="T8" y="T9"/>
                              </a:cxn>
                            </a:cxnLst>
                            <a:rect l="T10" t="T11" r="T12" b="T13"/>
                            <a:pathLst>
                              <a:path w="36919" h="27826">
                                <a:moveTo>
                                  <a:pt x="0" y="0"/>
                                </a:moveTo>
                                <a:cubicBezTo>
                                  <a:pt x="11697" y="6401"/>
                                  <a:pt x="24028" y="11036"/>
                                  <a:pt x="36919" y="13818"/>
                                </a:cubicBezTo>
                                <a:lnTo>
                                  <a:pt x="36919" y="14008"/>
                                </a:lnTo>
                                <a:cubicBezTo>
                                  <a:pt x="24028" y="16789"/>
                                  <a:pt x="11697" y="21425"/>
                                  <a:pt x="0" y="27826"/>
                                </a:cubicBezTo>
                                <a:lnTo>
                                  <a:pt x="0"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7917204" name="Shape 2325"/>
                        <wps:cNvSpPr>
                          <a:spLocks/>
                        </wps:cNvSpPr>
                        <wps:spPr bwMode="auto">
                          <a:xfrm>
                            <a:off x="4818" y="5104"/>
                            <a:ext cx="369" cy="278"/>
                          </a:xfrm>
                          <a:custGeom>
                            <a:avLst/>
                            <a:gdLst>
                              <a:gd name="T0" fmla="*/ 36919 w 36919"/>
                              <a:gd name="T1" fmla="*/ 0 h 27826"/>
                              <a:gd name="T2" fmla="*/ 36919 w 36919"/>
                              <a:gd name="T3" fmla="*/ 27826 h 27826"/>
                              <a:gd name="T4" fmla="*/ 0 w 36919"/>
                              <a:gd name="T5" fmla="*/ 13907 h 27826"/>
                              <a:gd name="T6" fmla="*/ 36919 w 36919"/>
                              <a:gd name="T7" fmla="*/ 0 h 27826"/>
                              <a:gd name="T8" fmla="*/ 0 w 36919"/>
                              <a:gd name="T9" fmla="*/ 0 h 27826"/>
                              <a:gd name="T10" fmla="*/ 36919 w 36919"/>
                              <a:gd name="T11" fmla="*/ 27826 h 27826"/>
                            </a:gdLst>
                            <a:ahLst/>
                            <a:cxnLst>
                              <a:cxn ang="0">
                                <a:pos x="T0" y="T1"/>
                              </a:cxn>
                              <a:cxn ang="0">
                                <a:pos x="T2" y="T3"/>
                              </a:cxn>
                              <a:cxn ang="0">
                                <a:pos x="T4" y="T5"/>
                              </a:cxn>
                              <a:cxn ang="0">
                                <a:pos x="T6" y="T7"/>
                              </a:cxn>
                            </a:cxnLst>
                            <a:rect l="T8" t="T9" r="T10" b="T11"/>
                            <a:pathLst>
                              <a:path w="36919" h="27826">
                                <a:moveTo>
                                  <a:pt x="36919" y="0"/>
                                </a:moveTo>
                                <a:lnTo>
                                  <a:pt x="36919" y="27826"/>
                                </a:lnTo>
                                <a:cubicBezTo>
                                  <a:pt x="25133" y="21425"/>
                                  <a:pt x="12802" y="16789"/>
                                  <a:pt x="0" y="13907"/>
                                </a:cubicBezTo>
                                <a:cubicBezTo>
                                  <a:pt x="12802" y="11036"/>
                                  <a:pt x="25133" y="6388"/>
                                  <a:pt x="36919"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9455430" name="Shape 2326"/>
                        <wps:cNvSpPr>
                          <a:spLocks/>
                        </wps:cNvSpPr>
                        <wps:spPr bwMode="auto">
                          <a:xfrm>
                            <a:off x="10510" y="6004"/>
                            <a:ext cx="278" cy="369"/>
                          </a:xfrm>
                          <a:custGeom>
                            <a:avLst/>
                            <a:gdLst>
                              <a:gd name="T0" fmla="*/ 13830 w 27826"/>
                              <a:gd name="T1" fmla="*/ 0 h 36919"/>
                              <a:gd name="T2" fmla="*/ 14008 w 27826"/>
                              <a:gd name="T3" fmla="*/ 0 h 36919"/>
                              <a:gd name="T4" fmla="*/ 27826 w 27826"/>
                              <a:gd name="T5" fmla="*/ 36919 h 36919"/>
                              <a:gd name="T6" fmla="*/ 0 w 27826"/>
                              <a:gd name="T7" fmla="*/ 36919 h 36919"/>
                              <a:gd name="T8" fmla="*/ 13830 w 27826"/>
                              <a:gd name="T9" fmla="*/ 0 h 36919"/>
                              <a:gd name="T10" fmla="*/ 0 w 27826"/>
                              <a:gd name="T11" fmla="*/ 0 h 36919"/>
                              <a:gd name="T12" fmla="*/ 27826 w 27826"/>
                              <a:gd name="T13" fmla="*/ 36919 h 36919"/>
                            </a:gdLst>
                            <a:ahLst/>
                            <a:cxnLst>
                              <a:cxn ang="0">
                                <a:pos x="T0" y="T1"/>
                              </a:cxn>
                              <a:cxn ang="0">
                                <a:pos x="T2" y="T3"/>
                              </a:cxn>
                              <a:cxn ang="0">
                                <a:pos x="T4" y="T5"/>
                              </a:cxn>
                              <a:cxn ang="0">
                                <a:pos x="T6" y="T7"/>
                              </a:cxn>
                              <a:cxn ang="0">
                                <a:pos x="T8" y="T9"/>
                              </a:cxn>
                            </a:cxnLst>
                            <a:rect l="T10" t="T11" r="T12" b="T13"/>
                            <a:pathLst>
                              <a:path w="27826" h="36919">
                                <a:moveTo>
                                  <a:pt x="13830" y="0"/>
                                </a:moveTo>
                                <a:lnTo>
                                  <a:pt x="14008" y="0"/>
                                </a:lnTo>
                                <a:cubicBezTo>
                                  <a:pt x="16789" y="12890"/>
                                  <a:pt x="21437" y="25235"/>
                                  <a:pt x="27826" y="36919"/>
                                </a:cubicBezTo>
                                <a:lnTo>
                                  <a:pt x="0" y="36919"/>
                                </a:lnTo>
                                <a:cubicBezTo>
                                  <a:pt x="6401" y="25235"/>
                                  <a:pt x="11036" y="12890"/>
                                  <a:pt x="1383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571044080" name="Picture 23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446" y="193"/>
                            <a:ext cx="14584" cy="12207"/>
                          </a:xfrm>
                          <a:prstGeom prst="rect">
                            <a:avLst/>
                          </a:prstGeom>
                          <a:noFill/>
                          <a:extLst>
                            <a:ext uri="{909E8E84-426E-40DD-AFC4-6F175D3DCCD1}">
                              <a14:hiddenFill xmlns:a14="http://schemas.microsoft.com/office/drawing/2010/main">
                                <a:solidFill>
                                  <a:srgbClr val="FFFFFF"/>
                                </a:solidFill>
                              </a14:hiddenFill>
                            </a:ext>
                          </a:extLst>
                        </pic:spPr>
                      </pic:pic>
                      <wps:wsp>
                        <wps:cNvPr id="791588766" name="Shape 2329"/>
                        <wps:cNvSpPr>
                          <a:spLocks/>
                        </wps:cNvSpPr>
                        <wps:spPr bwMode="auto">
                          <a:xfrm>
                            <a:off x="10510" y="9654"/>
                            <a:ext cx="278" cy="370"/>
                          </a:xfrm>
                          <a:custGeom>
                            <a:avLst/>
                            <a:gdLst>
                              <a:gd name="T0" fmla="*/ 0 w 27826"/>
                              <a:gd name="T1" fmla="*/ 0 h 36932"/>
                              <a:gd name="T2" fmla="*/ 27826 w 27826"/>
                              <a:gd name="T3" fmla="*/ 0 h 36932"/>
                              <a:gd name="T4" fmla="*/ 13907 w 27826"/>
                              <a:gd name="T5" fmla="*/ 36932 h 36932"/>
                              <a:gd name="T6" fmla="*/ 0 w 27826"/>
                              <a:gd name="T7" fmla="*/ 0 h 36932"/>
                              <a:gd name="T8" fmla="*/ 0 w 27826"/>
                              <a:gd name="T9" fmla="*/ 0 h 36932"/>
                              <a:gd name="T10" fmla="*/ 27826 w 27826"/>
                              <a:gd name="T11" fmla="*/ 36932 h 36932"/>
                            </a:gdLst>
                            <a:ahLst/>
                            <a:cxnLst>
                              <a:cxn ang="0">
                                <a:pos x="T0" y="T1"/>
                              </a:cxn>
                              <a:cxn ang="0">
                                <a:pos x="T2" y="T3"/>
                              </a:cxn>
                              <a:cxn ang="0">
                                <a:pos x="T4" y="T5"/>
                              </a:cxn>
                              <a:cxn ang="0">
                                <a:pos x="T6" y="T7"/>
                              </a:cxn>
                            </a:cxnLst>
                            <a:rect l="T8" t="T9" r="T10" b="T11"/>
                            <a:pathLst>
                              <a:path w="27826" h="36932">
                                <a:moveTo>
                                  <a:pt x="0" y="0"/>
                                </a:moveTo>
                                <a:lnTo>
                                  <a:pt x="27826" y="0"/>
                                </a:lnTo>
                                <a:cubicBezTo>
                                  <a:pt x="21425" y="11786"/>
                                  <a:pt x="16790" y="24130"/>
                                  <a:pt x="13907" y="36932"/>
                                </a:cubicBezTo>
                                <a:cubicBezTo>
                                  <a:pt x="11037" y="24130"/>
                                  <a:pt x="6401" y="11786"/>
                                  <a:pt x="0" y="0"/>
                                </a:cubicBez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6794707" name="Rectangle 2330"/>
                        <wps:cNvSpPr>
                          <a:spLocks noChangeArrowheads="1"/>
                        </wps:cNvSpPr>
                        <wps:spPr bwMode="auto">
                          <a:xfrm>
                            <a:off x="6906" y="6146"/>
                            <a:ext cx="828"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B7BA" w14:textId="77777777" w:rsidR="00000000" w:rsidRDefault="00000000">
                              <w:pPr>
                                <w:spacing w:after="160" w:line="256" w:lineRule="auto"/>
                                <w:ind w:left="0" w:firstLine="0"/>
                                <w:jc w:val="left"/>
                              </w:pPr>
                              <w:r>
                                <w:rPr>
                                  <w:rFonts w:ascii="Cambria" w:eastAsia="Cambria" w:hAnsi="Cambria" w:cs="Cambria"/>
                                  <w:i/>
                                  <w:sz w:val="16"/>
                                </w:rPr>
                                <w:t>S</w:t>
                              </w:r>
                            </w:p>
                          </w:txbxContent>
                        </wps:txbx>
                        <wps:bodyPr rot="0" vert="horz" wrap="square" lIns="0" tIns="0" rIns="0" bIns="0" anchor="t" anchorCtr="0" upright="1">
                          <a:noAutofit/>
                        </wps:bodyPr>
                      </wps:wsp>
                      <wps:wsp>
                        <wps:cNvPr id="663774391" name="Rectangle 2331"/>
                        <wps:cNvSpPr>
                          <a:spLocks noChangeArrowheads="1"/>
                        </wps:cNvSpPr>
                        <wps:spPr bwMode="auto">
                          <a:xfrm>
                            <a:off x="7587" y="5982"/>
                            <a:ext cx="516" cy="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1FB88" w14:textId="77777777" w:rsidR="00000000" w:rsidRDefault="00000000">
                              <w:pPr>
                                <w:spacing w:after="160" w:line="256" w:lineRule="auto"/>
                                <w:ind w:left="0" w:firstLine="0"/>
                                <w:jc w:val="left"/>
                              </w:pPr>
                              <w:r>
                                <w:rPr>
                                  <w:rFonts w:ascii="Cambria" w:eastAsia="Cambria" w:hAnsi="Cambria" w:cs="Cambria"/>
                                  <w:i/>
                                  <w:sz w:val="12"/>
                                </w:rPr>
                                <w:t>ν</w:t>
                              </w:r>
                            </w:p>
                          </w:txbxContent>
                        </wps:txbx>
                        <wps:bodyPr rot="0" vert="horz" wrap="square" lIns="0" tIns="0" rIns="0" bIns="0" anchor="t" anchorCtr="0" upright="1">
                          <a:noAutofit/>
                        </wps:bodyPr>
                      </wps:wsp>
                    </wpg:wgp>
                  </a:graphicData>
                </a:graphic>
              </wp:inline>
            </w:drawing>
          </mc:Choice>
          <mc:Fallback>
            <w:pict>
              <v:group w14:anchorId="58BB3658" id="Group 31105" o:spid="_x0000_s1265" style="width:139.45pt;height:106.3pt;mso-position-horizontal-relative:char;mso-position-vertical-relative:line" coordsize="17709,13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">
                <v:shape id="Shape 2316" o:spid="_x0000_s1266" style="position:absolute;left:2330;top:193;width:278;height:369;visibility:visible;mso-wrap-style:square;v-text-anchor:top" coordsize="27826,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" path="m13818,r190,c16789,12891,21438,25235,27826,36919l,36919c6401,25235,11036,12891,13818,xe" fillcolor="#181717" stroked="f" strokeweight="0">
                  <v:stroke miterlimit="83231f" joinstyle="miter"/>
                  <v:path arrowok="t" o:connecttype="custom" o:connectlocs="138,0;140,0;278,369;0,369;138,0" o:connectangles="0,0,0,0,0" textboxrect="0,0,27826,36919"/>
                </v:shape>
                <v:shape id="Shape 2317" o:spid="_x0000_s1267" style="position:absolute;left:16648;top:12233;width:369;height:278;visibility:visible;mso-wrap-style:square;v-text-anchor:top" coordsize="36931,2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" path="m,c11697,6401,24041,11049,36931,13830r,191c24041,16802,11697,21438,,27851l,xe" fillcolor="#181717" stroked="f" strokeweight="0">
                  <v:stroke miterlimit="83231f" joinstyle="miter"/>
                  <v:path arrowok="t" o:connecttype="custom" o:connectlocs="0,0;369,138;369,140;0,278;0,0" o:connectangles="0,0,0,0,0" textboxrect="0,0,36931,27851"/>
                </v:shape>
                <v:rect id="Rectangle 2318" o:spid="_x0000_s1268" style="position:absolute;left:15823;top:12404;width:96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" filled="f" stroked="f">
                  <v:textbox inset="0,0,0,0">
                    <w:txbxContent>
                      <w:p w14:paraId="148FCCF7" w14:textId="77777777" w:rsidR="00000000" w:rsidRDefault="00000000">
                        <w:pPr>
                          <w:spacing w:after="160" w:line="256" w:lineRule="auto"/>
                          <w:ind w:left="0" w:firstLine="0"/>
                          <w:jc w:val="left"/>
                        </w:pPr>
                        <w:r>
                          <w:rPr>
                            <w:rFonts w:ascii="Cambria" w:eastAsia="Cambria" w:hAnsi="Cambria" w:cs="Cambria"/>
                            <w:i/>
                            <w:sz w:val="16"/>
                          </w:rPr>
                          <w:t>C</w:t>
                        </w:r>
                      </w:p>
                    </w:txbxContent>
                  </v:textbox>
                </v:rect>
                <v:rect id="Rectangle 2319" o:spid="_x0000_s1269" style="position:absolute;left:16550;top:12728;width:154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" filled="f" stroked="f">
                  <v:textbox inset="0,0,0,0">
                    <w:txbxContent>
                      <w:p w14:paraId="60ABE018"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v:textbox>
                </v:rect>
                <v:rect id="Rectangle 2320" o:spid="_x0000_s1270" style="position:absolute;width:920;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" filled="f" stroked="f">
                  <v:textbox inset="0,0,0,0">
                    <w:txbxContent>
                      <w:p w14:paraId="511D52C9" w14:textId="77777777" w:rsidR="00000000" w:rsidRDefault="00000000">
                        <w:pPr>
                          <w:spacing w:after="160" w:line="256" w:lineRule="auto"/>
                          <w:ind w:left="0" w:firstLine="0"/>
                          <w:jc w:val="left"/>
                        </w:pPr>
                        <w:r>
                          <w:rPr>
                            <w:rFonts w:ascii="Cambria" w:eastAsia="Cambria" w:hAnsi="Cambria" w:cs="Cambria"/>
                            <w:i/>
                            <w:sz w:val="16"/>
                          </w:rPr>
                          <w:t>L</w:t>
                        </w:r>
                      </w:p>
                    </w:txbxContent>
                  </v:textbox>
                </v:rect>
                <v:rect id="Rectangle 2321" o:spid="_x0000_s1271" style="position:absolute;left:692;top:324;width:154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" filled="f" stroked="f">
                  <v:textbox inset="0,0,0,0">
                    <w:txbxContent>
                      <w:p w14:paraId="60B2E65D" w14:textId="77777777" w:rsidR="00000000" w:rsidRDefault="00000000">
                        <w:pPr>
                          <w:spacing w:after="160" w:line="256" w:lineRule="auto"/>
                          <w:ind w:left="0" w:firstLine="0"/>
                          <w:jc w:val="left"/>
                        </w:pPr>
                        <w:r>
                          <w:rPr>
                            <w:rFonts w:ascii="Calibri" w:eastAsia="Calibri" w:hAnsi="Calibri" w:cs="Calibri"/>
                            <w:spacing w:val="-1"/>
                            <w:w w:val="92"/>
                            <w:sz w:val="12"/>
                          </w:rPr>
                          <w:t>max</w:t>
                        </w:r>
                      </w:p>
                    </w:txbxContent>
                  </v:textbox>
                </v:rect>
                <v:shape id="Shape 2322" o:spid="_x0000_s1272" style="position:absolute;left:5967;top:6885;width:436;height:872;visibility:visible;mso-wrap-style:square;v-text-anchor:top" coordsize="43612,8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" path="m43612,r,3708c21628,3708,3721,21615,3721,43612v,21984,17907,39890,39891,39890l43612,87211c19583,87211,,67627,,43612,,19571,19583,,43612,xe" fillcolor="#181717" stroked="f" strokeweight="0">
                  <v:stroke miterlimit="83231f" joinstyle="miter"/>
                  <v:path arrowok="t" o:connecttype="custom" o:connectlocs="436,0;436,37;37,436;436,835;436,872;0,436;436,0" o:connectangles="0,0,0,0,0,0,0" textboxrect="0,0,43612,87211"/>
                </v:shape>
                <v:shape id="Shape 2323" o:spid="_x0000_s1273" style="position:absolute;left:6403;top:6885;width:436;height:872;visibility:visible;mso-wrap-style:square;v-text-anchor:top" coordsize="43612,8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" path="m,c24028,,43612,19571,43612,43612,43612,67627,24028,87211,,87211l,83502v21984,,39891,-17906,39891,-39890c39891,21615,21984,3708,,3708l,xe" fillcolor="#181717" stroked="f" strokeweight="0">
                  <v:stroke miterlimit="83231f" joinstyle="miter"/>
                  <v:path arrowok="t" o:connecttype="custom" o:connectlocs="0,0;436,436;0,872;0,835;399,436;0,37;0,0" o:connectangles="0,0,0,0,0,0,0" textboxrect="0,0,43612,87211"/>
                </v:shape>
                <v:shape id="Shape 2324" o:spid="_x0000_s1274" style="position:absolute;left:9262;top:5103;width:369;height:279;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" path="m,c11697,6401,24028,11036,36919,13818r,190c24028,16789,11697,21425,,27826l,xe" fillcolor="#181717" stroked="f" strokeweight="0">
                  <v:stroke miterlimit="83231f" joinstyle="miter"/>
                  <v:path arrowok="t" o:connecttype="custom" o:connectlocs="0,0;369,139;369,140;0,279;0,0" o:connectangles="0,0,0,0,0" textboxrect="0,0,36919,27826"/>
                </v:shape>
                <v:shape id="Shape 2325" o:spid="_x0000_s1275" style="position:absolute;left:4818;top:5104;width:369;height:278;visibility:visible;mso-wrap-style:square;v-text-anchor:top" coordsize="36919,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" path="m36919,r,27826c25133,21425,12802,16789,,13907,12802,11036,25133,6388,36919,xe" fillcolor="#181717" stroked="f" strokeweight="0">
                  <v:stroke miterlimit="83231f" joinstyle="miter"/>
                  <v:path arrowok="t" o:connecttype="custom" o:connectlocs="369,0;369,278;0,139;369,0" o:connectangles="0,0,0,0" textboxrect="0,0,36919,27826"/>
                </v:shape>
                <v:shape id="Shape 2326" o:spid="_x0000_s1276" style="position:absolute;left:10510;top:6004;width:278;height:369;visibility:visible;mso-wrap-style:square;v-text-anchor:top" coordsize="27826,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" path="m13830,r178,c16789,12890,21437,25235,27826,36919l,36919c6401,25235,11036,12890,13830,xe" fillcolor="#181717" stroked="f" strokeweight="0">
                  <v:stroke miterlimit="83231f" joinstyle="miter"/>
                  <v:path arrowok="t" o:connecttype="custom" o:connectlocs="138,0;140,0;278,369;0,369;138,0" o:connectangles="0,0,0,0,0" textboxrect="0,0,27826,36919"/>
                </v:shape>
                <v:shape id="Picture 2328" o:spid="_x0000_s1277" type="#_x0000_t75" style="position:absolute;left:2446;top:193;width:14584;height:12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">
                  <v:imagedata r:id="rId20" o:title=""/>
                </v:shape>
                <v:shape id="Shape 2329" o:spid="_x0000_s1278" style="position:absolute;left:10510;top:9654;width:278;height:370;visibility:visible;mso-wrap-style:square;v-text-anchor:top" coordsize="27826,3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" path="m,l27826,c21425,11786,16790,24130,13907,36932,11037,24130,6401,11786,,xe" fillcolor="#181717" stroked="f" strokeweight="0">
                  <v:stroke miterlimit="83231f" joinstyle="miter"/>
                  <v:path arrowok="t" o:connecttype="custom" o:connectlocs="0,0;278,0;139,370;0,0" o:connectangles="0,0,0,0" textboxrect="0,0,27826,36932"/>
                </v:shape>
                <v:rect id="Rectangle 2330" o:spid="_x0000_s1279" style="position:absolute;left:6906;top:6146;width:82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" filled="f" stroked="f">
                  <v:textbox inset="0,0,0,0">
                    <w:txbxContent>
                      <w:p w14:paraId="0C10B7BA" w14:textId="77777777" w:rsidR="00000000" w:rsidRDefault="00000000">
                        <w:pPr>
                          <w:spacing w:after="160" w:line="256" w:lineRule="auto"/>
                          <w:ind w:left="0" w:firstLine="0"/>
                          <w:jc w:val="left"/>
                        </w:pPr>
                        <w:r>
                          <w:rPr>
                            <w:rFonts w:ascii="Cambria" w:eastAsia="Cambria" w:hAnsi="Cambria" w:cs="Cambria"/>
                            <w:i/>
                            <w:sz w:val="16"/>
                          </w:rPr>
                          <w:t>S</w:t>
                        </w:r>
                      </w:p>
                    </w:txbxContent>
                  </v:textbox>
                </v:rect>
                <v:rect id="Rectangle 2331" o:spid="_x0000_s1280" style="position:absolute;left:7587;top:5982;width:516;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" filled="f" stroked="f">
                  <v:textbox inset="0,0,0,0">
                    <w:txbxContent>
                      <w:p w14:paraId="5731FB88" w14:textId="77777777" w:rsidR="00000000" w:rsidRDefault="00000000">
                        <w:pPr>
                          <w:spacing w:after="160" w:line="256" w:lineRule="auto"/>
                          <w:ind w:left="0" w:firstLine="0"/>
                          <w:jc w:val="left"/>
                        </w:pPr>
                        <w:r>
                          <w:rPr>
                            <w:rFonts w:ascii="Cambria" w:eastAsia="Cambria" w:hAnsi="Cambria" w:cs="Cambria"/>
                            <w:i/>
                            <w:sz w:val="12"/>
                          </w:rPr>
                          <w:t>ν</w:t>
                        </w:r>
                      </w:p>
                    </w:txbxContent>
                  </v:textbox>
                </v:rect>
                <w10:anchorlock/>
              </v:group>
            </w:pict>
          </mc:Fallback>
        </mc:AlternateContent>
      </w:r>
    </w:p>
    <w:p w14:paraId="4EDEB505" w14:textId="77777777" w:rsidR="00000000" w:rsidRDefault="00000000">
      <w:pPr>
        <w:spacing w:after="150" w:line="261" w:lineRule="auto"/>
        <w:ind w:left="-5"/>
      </w:pPr>
      <w:r>
        <w:rPr>
          <w:sz w:val="18"/>
        </w:rPr>
        <w:t>图</w:t>
      </w:r>
      <w:r>
        <w:rPr>
          <w:sz w:val="18"/>
        </w:rPr>
        <w:t xml:space="preserve"> 7. </w:t>
      </w:r>
      <w:r>
        <w:rPr>
          <w:sz w:val="18"/>
        </w:rPr>
        <w:t>拥挤距离的计算。</w:t>
      </w:r>
    </w:p>
    <w:p w14:paraId="50D357F5" w14:textId="77777777" w:rsidR="00000000" w:rsidRDefault="00000000">
      <w:pPr>
        <w:spacing w:after="16" w:line="256" w:lineRule="auto"/>
        <w:ind w:left="1174" w:firstLine="0"/>
        <w:jc w:val="left"/>
      </w:pPr>
      <w:r>
        <w:rPr>
          <w:noProof/>
        </w:rPr>
        <mc:AlternateContent>
          <mc:Choice Requires="wpg">
            <w:drawing>
              <wp:inline distT="0" distB="0" distL="0" distR="0" wp14:anchorId="004AB9EA" wp14:editId="4DCAF19E">
                <wp:extent cx="264795" cy="5080"/>
                <wp:effectExtent l="0" t="0" r="1905" b="4445"/>
                <wp:docPr id="902257606" name="Group 3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 cy="5080"/>
                          <a:chOff x="0" y="0"/>
                          <a:chExt cx="264960" cy="5040"/>
                        </a:xfrm>
                      </wpg:grpSpPr>
                      <wps:wsp>
                        <wps:cNvPr id="2145760199" name="Shape 46104"/>
                        <wps:cNvSpPr>
                          <a:spLocks/>
                        </wps:cNvSpPr>
                        <wps:spPr bwMode="auto">
                          <a:xfrm>
                            <a:off x="0" y="0"/>
                            <a:ext cx="264960" cy="9144"/>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D33A0B" id="Group 31089" o:spid="_x0000_s1026" style="width:20.85pt;height:.4pt;mso-position-horizontal-relative:char;mso-position-vertical-relative:line" coordsize="264960,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">
                <v:shape id="Shape 46104" o:spid="_x0000_s1027" style="position:absolute;width:264960;height:9144;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" path="m,l264960,r,9144l,9144,,e" fillcolor="#181717" stroked="f" strokeweight="0">
                  <v:stroke miterlimit="83231f" joinstyle="miter"/>
                  <v:path arrowok="t" o:connecttype="custom" o:connectlocs="0,0;264960,0;264960,9144;0,9144;0,0" o:connectangles="0,0,0,0,0" textboxrect="0,0,264960,9144"/>
                </v:shape>
                <w10:anchorlock/>
              </v:group>
            </w:pict>
          </mc:Fallback>
        </mc:AlternateContent>
      </w:r>
    </w:p>
    <w:p w14:paraId="56E2355C" w14:textId="77777777" w:rsidR="00000000" w:rsidRDefault="00000000">
      <w:pPr>
        <w:spacing w:after="376" w:line="309" w:lineRule="auto"/>
        <w:ind w:left="-15" w:firstLine="299"/>
      </w:pPr>
      <w:r>
        <w:t xml:space="preserve">NFC </w:t>
      </w:r>
      <w:r>
        <w:t>指标对应于平均净前沿贡献。该指标越大，</w:t>
      </w:r>
      <w:r>
        <w:t xml:space="preserve">S </w:t>
      </w:r>
      <w:r>
        <w:rPr>
          <w:vertAlign w:val="subscript"/>
        </w:rPr>
        <w:t xml:space="preserve">exp </w:t>
      </w:r>
      <w:r>
        <w:rPr>
          <w:sz w:val="15"/>
          <w:vertAlign w:val="subscript"/>
        </w:rPr>
        <w:t>i</w:t>
      </w:r>
      <w:r>
        <w:t>越好。</w:t>
      </w:r>
    </w:p>
    <w:p w14:paraId="3F25DEB7" w14:textId="77777777" w:rsidR="00000000" w:rsidRDefault="00000000">
      <w:pPr>
        <w:ind w:left="-5"/>
      </w:pPr>
      <w:r>
        <w:t xml:space="preserve">4.1.3 </w:t>
      </w:r>
      <w:r>
        <w:t>拥挤距离。拥挤距离（</w:t>
      </w:r>
      <w:r>
        <w:t>Deb et al. 2002</w:t>
      </w:r>
      <w:r>
        <w:t>）可用于评估帕累托前沿的多样性。</w:t>
      </w:r>
      <w:r>
        <w:rPr>
          <w:vertAlign w:val="superscript"/>
        </w:rPr>
        <w:t xml:space="preserve"> </w:t>
      </w:r>
      <w:r>
        <w:t>让我们考虑标准空间中的解</w:t>
      </w:r>
      <w:r>
        <w:t xml:space="preserve"> S</w:t>
      </w:r>
      <w:r>
        <w:t>。拥挤距离是</w:t>
      </w:r>
      <w:r>
        <w:t>“</w:t>
      </w:r>
      <w:r>
        <w:t>右侧</w:t>
      </w:r>
      <w:r>
        <w:t>”</w:t>
      </w:r>
      <w:r>
        <w:t>解和</w:t>
      </w:r>
      <w:r>
        <w:t>“</w:t>
      </w:r>
      <w:r>
        <w:t>左侧</w:t>
      </w:r>
      <w:r>
        <w:t>”</w:t>
      </w:r>
      <w:r>
        <w:t>解之间矩形的宽度和高度之和（图</w:t>
      </w:r>
      <w:r>
        <w:t xml:space="preserve"> 7</w:t>
      </w:r>
      <w:r>
        <w:t>）。极端解的拥挤距离等于无穷大。</w:t>
      </w:r>
    </w:p>
    <w:p w14:paraId="2ADDF995" w14:textId="77777777" w:rsidR="00000000" w:rsidRDefault="00000000">
      <w:pPr>
        <w:spacing w:after="16" w:line="256" w:lineRule="auto"/>
        <w:ind w:left="1135" w:firstLine="0"/>
        <w:jc w:val="left"/>
      </w:pPr>
      <w:r>
        <w:rPr>
          <w:noProof/>
        </w:rPr>
        <mc:AlternateContent>
          <mc:Choice Requires="wpg">
            <w:drawing>
              <wp:inline distT="0" distB="0" distL="0" distR="0" wp14:anchorId="7DA4094C" wp14:editId="19059B1A">
                <wp:extent cx="188595" cy="5080"/>
                <wp:effectExtent l="0" t="0" r="1905" b="4445"/>
                <wp:docPr id="245158373" name="Group 31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 cy="5080"/>
                          <a:chOff x="0" y="0"/>
                          <a:chExt cx="188646" cy="5040"/>
                        </a:xfrm>
                      </wpg:grpSpPr>
                      <wps:wsp>
                        <wps:cNvPr id="463020299" name="Shape 46106"/>
                        <wps:cNvSpPr>
                          <a:spLocks/>
                        </wps:cNvSpPr>
                        <wps:spPr bwMode="auto">
                          <a:xfrm>
                            <a:off x="0" y="0"/>
                            <a:ext cx="188646" cy="9144"/>
                          </a:xfrm>
                          <a:custGeom>
                            <a:avLst/>
                            <a:gdLst>
                              <a:gd name="T0" fmla="*/ 0 w 188646"/>
                              <a:gd name="T1" fmla="*/ 0 h 9144"/>
                              <a:gd name="T2" fmla="*/ 188646 w 188646"/>
                              <a:gd name="T3" fmla="*/ 0 h 9144"/>
                              <a:gd name="T4" fmla="*/ 188646 w 188646"/>
                              <a:gd name="T5" fmla="*/ 9144 h 9144"/>
                              <a:gd name="T6" fmla="*/ 0 w 188646"/>
                              <a:gd name="T7" fmla="*/ 9144 h 9144"/>
                              <a:gd name="T8" fmla="*/ 0 w 188646"/>
                              <a:gd name="T9" fmla="*/ 0 h 9144"/>
                              <a:gd name="T10" fmla="*/ 0 w 188646"/>
                              <a:gd name="T11" fmla="*/ 0 h 9144"/>
                              <a:gd name="T12" fmla="*/ 188646 w 188646"/>
                              <a:gd name="T13" fmla="*/ 9144 h 9144"/>
                            </a:gdLst>
                            <a:ahLst/>
                            <a:cxnLst>
                              <a:cxn ang="0">
                                <a:pos x="T0" y="T1"/>
                              </a:cxn>
                              <a:cxn ang="0">
                                <a:pos x="T2" y="T3"/>
                              </a:cxn>
                              <a:cxn ang="0">
                                <a:pos x="T4" y="T5"/>
                              </a:cxn>
                              <a:cxn ang="0">
                                <a:pos x="T6" y="T7"/>
                              </a:cxn>
                              <a:cxn ang="0">
                                <a:pos x="T8" y="T9"/>
                              </a:cxn>
                            </a:cxnLst>
                            <a:rect l="T10" t="T11" r="T12" b="T13"/>
                            <a:pathLst>
                              <a:path w="188646" h="9144">
                                <a:moveTo>
                                  <a:pt x="0" y="0"/>
                                </a:moveTo>
                                <a:lnTo>
                                  <a:pt x="188646" y="0"/>
                                </a:lnTo>
                                <a:lnTo>
                                  <a:pt x="18864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225FE23" id="Group 31091" o:spid="_x0000_s1026" style="width:14.85pt;height:.4pt;mso-position-horizontal-relative:char;mso-position-vertical-relative:line" coordsize="188646,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">
                <v:shape id="Shape 46106" o:spid="_x0000_s1027" style="position:absolute;width:188646;height:9144;visibility:visible;mso-wrap-style:square;v-text-anchor:top" coordsize="1886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" path="m,l188646,r,9144l,9144,,e" fillcolor="#181717" stroked="f" strokeweight="0">
                  <v:stroke miterlimit="83231f" joinstyle="miter"/>
                  <v:path arrowok="t" o:connecttype="custom" o:connectlocs="0,0;188646,0;188646,9144;0,9144;0,0" o:connectangles="0,0,0,0,0" textboxrect="0,0,188646,9144"/>
                </v:shape>
                <w10:anchorlock/>
              </v:group>
            </w:pict>
          </mc:Fallback>
        </mc:AlternateContent>
      </w:r>
    </w:p>
    <w:p w14:paraId="20BCA093" w14:textId="77777777" w:rsidR="00000000" w:rsidRDefault="00000000">
      <w:pPr>
        <w:ind w:left="-15" w:firstLine="299"/>
      </w:pPr>
      <w:r>
        <w:t>指标</w:t>
      </w:r>
      <w:r>
        <w:t xml:space="preserve"> CD </w:t>
      </w:r>
      <w:r>
        <w:t>是曲线中除极值解之外的所有解之间的平均拥挤距离。该指标越大，非支配解集越好。然而，请注意，生成很少解决方案的方法可能具有重要意义</w:t>
      </w:r>
    </w:p>
    <w:p w14:paraId="7F68D9E7" w14:textId="2CDF6D5E" w:rsidR="00000000" w:rsidRDefault="00000000">
      <w:pPr>
        <w:spacing w:after="16" w:line="256" w:lineRule="auto"/>
        <w:ind w:left="6552" w:firstLine="0"/>
        <w:jc w:val="left"/>
      </w:pPr>
    </w:p>
    <w:p w14:paraId="747C5D17" w14:textId="77777777" w:rsidR="00000000" w:rsidRDefault="00000000">
      <w:pPr>
        <w:spacing w:after="534"/>
        <w:ind w:left="-5"/>
      </w:pPr>
      <w:r>
        <w:t>平均拥挤距离。该指标也被认为是</w:t>
      </w:r>
      <w:r>
        <w:t>“</w:t>
      </w:r>
      <w:r>
        <w:t>仅次于</w:t>
      </w:r>
      <w:r>
        <w:t xml:space="preserve">”SOw </w:t>
      </w:r>
      <w:r>
        <w:t>和</w:t>
      </w:r>
      <w:r>
        <w:t xml:space="preserve"> NFC</w:t>
      </w:r>
      <w:r>
        <w:t>。</w:t>
      </w:r>
    </w:p>
    <w:p w14:paraId="620C2407" w14:textId="77777777" w:rsidR="00000000" w:rsidRDefault="00000000">
      <w:pPr>
        <w:spacing w:after="53" w:line="261" w:lineRule="auto"/>
        <w:ind w:left="-5"/>
        <w:jc w:val="left"/>
      </w:pPr>
      <w:r>
        <w:t xml:space="preserve">4.2 </w:t>
      </w:r>
      <w:r>
        <w:t>初步实验</w:t>
      </w:r>
    </w:p>
    <w:p w14:paraId="06CF174F" w14:textId="77777777" w:rsidR="00000000" w:rsidRDefault="00000000">
      <w:pPr>
        <w:spacing w:after="403"/>
        <w:ind w:left="-5"/>
      </w:pPr>
      <w:r>
        <w:t>为了确定禁忌搜索算法的参数，已经进行了初步实验。参数是</w:t>
      </w:r>
      <w:r>
        <w:t xml:space="preserve"> #Max </w:t>
      </w:r>
      <w:r>
        <w:t>在停止搜索之前没有改进的迭代次数</w:t>
      </w:r>
      <w:r>
        <w:t xml:space="preserve"> (#Max2{100,200,500,800,1000}) </w:t>
      </w:r>
      <w:r>
        <w:t>和</w:t>
      </w:r>
      <w:r>
        <w:t xml:space="preserve"> jT'j </w:t>
      </w:r>
      <w:r>
        <w:t>禁忌列表的大小</w:t>
      </w:r>
      <w:r>
        <w:t xml:space="preserve"> (jT'j2{10,40,70,100,150})</w:t>
      </w:r>
      <w:r>
        <w:t>。这些初步实验已经针对</w:t>
      </w:r>
      <w:r>
        <w:t xml:space="preserve"> TS </w:t>
      </w:r>
      <w:r>
        <w:t>和</w:t>
      </w:r>
      <w:r>
        <w:t xml:space="preserve"> TS'c </w:t>
      </w:r>
      <w:r>
        <w:t>算法实现。用于测试的实例是</w:t>
      </w:r>
      <w:r>
        <w:t xml:space="preserve"> sdata </w:t>
      </w:r>
      <w:r>
        <w:t>、</w:t>
      </w:r>
      <w:r>
        <w:t xml:space="preserve"> edata </w:t>
      </w:r>
      <w:r>
        <w:t>、</w:t>
      </w:r>
      <w:r>
        <w:t xml:space="preserve"> rdata </w:t>
      </w:r>
      <w:r>
        <w:t>和</w:t>
      </w:r>
      <w:r>
        <w:t xml:space="preserve"> vdata </w:t>
      </w:r>
      <w:r>
        <w:t>的</w:t>
      </w:r>
      <w:r>
        <w:t xml:space="preserve"> la01</w:t>
      </w:r>
      <w:r>
        <w:t>、</w:t>
      </w:r>
      <w:r>
        <w:t>la06</w:t>
      </w:r>
      <w:r>
        <w:t>、</w:t>
      </w:r>
      <w:r>
        <w:t>la11</w:t>
      </w:r>
      <w:r>
        <w:t>、</w:t>
      </w:r>
      <w:r>
        <w:t>la16</w:t>
      </w:r>
      <w:r>
        <w:t>、</w:t>
      </w:r>
      <w:r>
        <w:t>la21</w:t>
      </w:r>
      <w:r>
        <w:t>、</w:t>
      </w:r>
      <w:r>
        <w:t>la26</w:t>
      </w:r>
      <w:r>
        <w:t>、</w:t>
      </w:r>
      <w:r>
        <w:t xml:space="preserve">la31 </w:t>
      </w:r>
      <w:r>
        <w:t>和</w:t>
      </w:r>
      <w:r>
        <w:t xml:space="preserve"> la36 </w:t>
      </w:r>
      <w:r>
        <w:rPr>
          <w:rFonts w:ascii="宋体" w:eastAsia="宋体" w:hAnsi="宋体" w:cs="宋体" w:hint="eastAsia"/>
        </w:rPr>
        <w:t>（</w:t>
      </w:r>
      <w:r>
        <w:t>每个</w:t>
      </w:r>
      <w:r>
        <w:rPr>
          <w:rFonts w:ascii="宋体" w:eastAsia="宋体" w:hAnsi="宋体" w:cs="宋体" w:hint="eastAsia"/>
        </w:rPr>
        <w:t>数据集</w:t>
      </w:r>
      <w:r>
        <w:t>对应</w:t>
      </w:r>
      <w:r>
        <w:rPr>
          <w:rFonts w:ascii="宋体" w:eastAsia="宋体" w:hAnsi="宋体" w:cs="宋体" w:hint="eastAsia"/>
        </w:rPr>
        <w:t>于</w:t>
      </w:r>
      <w:r>
        <w:t>一个问题大小）。</w:t>
      </w:r>
    </w:p>
    <w:p w14:paraId="51BDE15A" w14:textId="77777777" w:rsidR="00000000" w:rsidRDefault="00000000">
      <w:pPr>
        <w:pStyle w:val="1"/>
        <w:ind w:left="-5"/>
      </w:pPr>
      <w:r>
        <w:t>4.2.1 TS</w:t>
      </w:r>
      <w:r>
        <w:t>算法结果</w:t>
      </w:r>
    </w:p>
    <w:p w14:paraId="7C7B279D" w14:textId="77777777" w:rsidR="00000000" w:rsidRDefault="00000000">
      <w:pPr>
        <w:ind w:left="-5"/>
      </w:pPr>
      <w:r>
        <w:t>表</w:t>
      </w:r>
      <w:r>
        <w:t xml:space="preserve"> 2 </w:t>
      </w:r>
      <w:r>
        <w:t>显示了</w:t>
      </w:r>
      <w:r>
        <w:t xml:space="preserve"> TS </w:t>
      </w:r>
      <w:r>
        <w:t>算法的结果取决于</w:t>
      </w:r>
      <w:r>
        <w:t xml:space="preserve"> #Max </w:t>
      </w:r>
      <w:r>
        <w:t>的变化。对于这些实验，</w:t>
      </w:r>
      <w:r>
        <w:t xml:space="preserve">T' </w:t>
      </w:r>
      <w:r>
        <w:t>的大小已固定为</w:t>
      </w:r>
      <w:r>
        <w:t xml:space="preserve"> 100</w:t>
      </w:r>
      <w:r>
        <w:t>。</w:t>
      </w:r>
    </w:p>
    <w:p w14:paraId="1BAB9DC9" w14:textId="77777777" w:rsidR="00000000" w:rsidRDefault="00000000">
      <w:pPr>
        <w:ind w:left="-15" w:firstLine="299"/>
      </w:pPr>
      <w:r>
        <w:t>由于算法的计算时间与参数</w:t>
      </w:r>
      <w:r>
        <w:t xml:space="preserve"> #Max </w:t>
      </w:r>
      <w:r>
        <w:t>密切相关，因此我们必须修复此参数，以便在计算质量之间取得良好的折衷。</w:t>
      </w:r>
    </w:p>
    <w:p w14:paraId="21D0E34A" w14:textId="12738AF0" w:rsidR="00000000" w:rsidRDefault="00000000">
      <w:pPr>
        <w:spacing w:after="16" w:line="256" w:lineRule="auto"/>
        <w:ind w:left="7234" w:firstLine="0"/>
        <w:jc w:val="left"/>
      </w:pPr>
    </w:p>
    <w:p w14:paraId="65AC5B5B" w14:textId="77777777" w:rsidR="00000000" w:rsidRDefault="00000000">
      <w:pPr>
        <w:ind w:left="-5"/>
      </w:pPr>
      <w:r>
        <w:t>解和计算时间。图</w:t>
      </w:r>
      <w:r>
        <w:t xml:space="preserve"> 8 </w:t>
      </w:r>
      <w:r>
        <w:t>说明了</w:t>
      </w:r>
      <w:r>
        <w:t xml:space="preserve"> SOw </w:t>
      </w:r>
      <w:r>
        <w:t>和</w:t>
      </w:r>
      <w:r>
        <w:t xml:space="preserve"> NFC </w:t>
      </w:r>
      <w:r>
        <w:t>随计算时间的变化。</w:t>
      </w:r>
    </w:p>
    <w:p w14:paraId="2039AB38" w14:textId="77777777" w:rsidR="00000000" w:rsidRDefault="00000000">
      <w:pPr>
        <w:ind w:left="-15" w:firstLine="299"/>
      </w:pPr>
      <w:r>
        <w:t>我们可以看到，</w:t>
      </w:r>
      <w:r>
        <w:t xml:space="preserve">500 </w:t>
      </w:r>
      <w:r>
        <w:t>秒计算后的改进对于两种性能指标来说并不是真正显着：</w:t>
      </w:r>
      <w:r>
        <w:t xml:space="preserve">#Max=500 </w:t>
      </w:r>
      <w:r>
        <w:t>和</w:t>
      </w:r>
      <w:r>
        <w:t xml:space="preserve"> #Max=800 </w:t>
      </w:r>
      <w:r>
        <w:t>之间的改进</w:t>
      </w:r>
    </w:p>
    <w:p w14:paraId="5F6A522B" w14:textId="77777777" w:rsidR="00000000" w:rsidRDefault="00000000">
      <w:pPr>
        <w:spacing w:after="16" w:line="256" w:lineRule="auto"/>
        <w:ind w:left="1775" w:firstLine="0"/>
        <w:jc w:val="left"/>
      </w:pPr>
      <w:r>
        <w:rPr>
          <w:noProof/>
        </w:rPr>
        <mc:AlternateContent>
          <mc:Choice Requires="wpg">
            <w:drawing>
              <wp:inline distT="0" distB="0" distL="0" distR="0" wp14:anchorId="7BD829AF" wp14:editId="2EC4284B">
                <wp:extent cx="264795" cy="5080"/>
                <wp:effectExtent l="0" t="0" r="1905" b="4445"/>
                <wp:docPr id="64304805" name="Group 3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 cy="5080"/>
                          <a:chOff x="0" y="0"/>
                          <a:chExt cx="264960" cy="5040"/>
                        </a:xfrm>
                      </wpg:grpSpPr>
                      <wps:wsp>
                        <wps:cNvPr id="1831866860" name="Shape 46112"/>
                        <wps:cNvSpPr>
                          <a:spLocks/>
                        </wps:cNvSpPr>
                        <wps:spPr bwMode="auto">
                          <a:xfrm>
                            <a:off x="0" y="0"/>
                            <a:ext cx="264960" cy="9144"/>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686E54" id="Group 31101" o:spid="_x0000_s1026" style="width:20.85pt;height:.4pt;mso-position-horizontal-relative:char;mso-position-vertical-relative:line" coordsize="264960,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">
                <v:shape id="Shape 46112" o:spid="_x0000_s1027" style="position:absolute;width:264960;height:9144;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" path="m,l264960,r,9144l,9144,,e" fillcolor="#181717" stroked="f" strokeweight="0">
                  <v:stroke miterlimit="83231f" joinstyle="miter"/>
                  <v:path arrowok="t" o:connecttype="custom" o:connectlocs="0,0;264960,0;264960,9144;0,9144;0,0" o:connectangles="0,0,0,0,0" textboxrect="0,0,264960,9144"/>
                </v:shape>
                <w10:anchorlock/>
              </v:group>
            </w:pict>
          </mc:Fallback>
        </mc:AlternateContent>
      </w:r>
    </w:p>
    <w:p w14:paraId="0CDF18C3" w14:textId="77777777" w:rsidR="00000000" w:rsidRDefault="00000000">
      <w:pPr>
        <w:ind w:left="-5"/>
      </w:pPr>
      <w:r>
        <w:t xml:space="preserve">SOw </w:t>
      </w:r>
      <w:r>
        <w:t>为</w:t>
      </w:r>
      <w:r>
        <w:t xml:space="preserve"> 41%</w:t>
      </w:r>
      <w:r>
        <w:t>，</w:t>
      </w:r>
      <w:r>
        <w:t xml:space="preserve">NFC </w:t>
      </w:r>
      <w:r>
        <w:t>为</w:t>
      </w:r>
      <w:r>
        <w:t xml:space="preserve"> 15%</w:t>
      </w:r>
      <w:r>
        <w:t>，但计算时间增加了</w:t>
      </w:r>
      <w:r>
        <w:t xml:space="preserve"> 42%</w:t>
      </w:r>
      <w:r>
        <w:t>。因此对于</w:t>
      </w:r>
      <w:r>
        <w:t xml:space="preserve"> TS </w:t>
      </w:r>
      <w:r>
        <w:t>算法，</w:t>
      </w:r>
      <w:r>
        <w:t xml:space="preserve">#Max </w:t>
      </w:r>
      <w:r>
        <w:t>已固定为</w:t>
      </w:r>
      <w:r>
        <w:t xml:space="preserve"> 500</w:t>
      </w:r>
      <w:r>
        <w:t>。</w:t>
      </w:r>
    </w:p>
    <w:p w14:paraId="65C59BD9" w14:textId="77777777" w:rsidR="00000000" w:rsidRDefault="00000000">
      <w:pPr>
        <w:spacing w:line="261" w:lineRule="auto"/>
        <w:ind w:left="2162" w:right="1353"/>
      </w:pPr>
      <w:r>
        <w:rPr>
          <w:sz w:val="18"/>
        </w:rPr>
        <w:t>表</w:t>
      </w:r>
      <w:r>
        <w:rPr>
          <w:sz w:val="18"/>
        </w:rPr>
        <w:t xml:space="preserve"> 2. TS</w:t>
      </w:r>
      <w:r>
        <w:rPr>
          <w:sz w:val="18"/>
        </w:rPr>
        <w:t>算法的</w:t>
      </w:r>
      <w:r>
        <w:rPr>
          <w:sz w:val="18"/>
        </w:rPr>
        <w:t>#Max</w:t>
      </w:r>
      <w:r>
        <w:rPr>
          <w:sz w:val="18"/>
        </w:rPr>
        <w:tab/>
      </w:r>
      <w:r>
        <w:rPr>
          <w:sz w:val="18"/>
        </w:rPr>
        <w:t>变化。</w:t>
      </w:r>
      <w:r>
        <w:rPr>
          <w:sz w:val="18"/>
        </w:rPr>
        <w:tab/>
      </w:r>
      <w:r>
        <w:rPr>
          <w:sz w:val="18"/>
        </w:rPr>
        <w:tab/>
      </w:r>
      <w:r>
        <w:rPr>
          <w:sz w:val="18"/>
        </w:rPr>
        <w:tab/>
      </w:r>
      <w:r>
        <w:rPr>
          <w:sz w:val="18"/>
        </w:rPr>
        <w:tab/>
      </w:r>
    </w:p>
    <w:p w14:paraId="68F8B7B6" w14:textId="77777777" w:rsidR="00000000" w:rsidRDefault="00000000">
      <w:pPr>
        <w:spacing w:after="15" w:line="256" w:lineRule="auto"/>
        <w:ind w:left="2152" w:firstLine="0"/>
        <w:jc w:val="left"/>
      </w:pPr>
      <w:r>
        <w:rPr>
          <w:noProof/>
        </w:rPr>
        <mc:AlternateContent>
          <mc:Choice Requires="wpg">
            <w:drawing>
              <wp:inline distT="0" distB="0" distL="0" distR="0" wp14:anchorId="364A99B1" wp14:editId="66F6E9F9">
                <wp:extent cx="2125345" cy="339725"/>
                <wp:effectExtent l="0" t="0" r="208280" b="22225"/>
                <wp:docPr id="1681162616" name="Group 34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5345" cy="339725"/>
                          <a:chOff x="0" y="0"/>
                          <a:chExt cx="21254" cy="3398"/>
                        </a:xfrm>
                      </wpg:grpSpPr>
                      <wps:wsp>
                        <wps:cNvPr id="50565926" name="Shape 46114"/>
                        <wps:cNvSpPr>
                          <a:spLocks/>
                        </wps:cNvSpPr>
                        <wps:spPr bwMode="auto">
                          <a:xfrm>
                            <a:off x="0" y="0"/>
                            <a:ext cx="21254" cy="129"/>
                          </a:xfrm>
                          <a:custGeom>
                            <a:avLst/>
                            <a:gdLst>
                              <a:gd name="T0" fmla="*/ 0 w 2125434"/>
                              <a:gd name="T1" fmla="*/ 0 h 12959"/>
                              <a:gd name="T2" fmla="*/ 2125434 w 2125434"/>
                              <a:gd name="T3" fmla="*/ 0 h 12959"/>
                              <a:gd name="T4" fmla="*/ 2125434 w 2125434"/>
                              <a:gd name="T5" fmla="*/ 12959 h 12959"/>
                              <a:gd name="T6" fmla="*/ 0 w 2125434"/>
                              <a:gd name="T7" fmla="*/ 12959 h 12959"/>
                              <a:gd name="T8" fmla="*/ 0 w 2125434"/>
                              <a:gd name="T9" fmla="*/ 0 h 12959"/>
                              <a:gd name="T10" fmla="*/ 0 w 2125434"/>
                              <a:gd name="T11" fmla="*/ 0 h 12959"/>
                              <a:gd name="T12" fmla="*/ 2125434 w 2125434"/>
                              <a:gd name="T13" fmla="*/ 12959 h 12959"/>
                            </a:gdLst>
                            <a:ahLst/>
                            <a:cxnLst>
                              <a:cxn ang="0">
                                <a:pos x="T0" y="T1"/>
                              </a:cxn>
                              <a:cxn ang="0">
                                <a:pos x="T2" y="T3"/>
                              </a:cxn>
                              <a:cxn ang="0">
                                <a:pos x="T4" y="T5"/>
                              </a:cxn>
                              <a:cxn ang="0">
                                <a:pos x="T6" y="T7"/>
                              </a:cxn>
                              <a:cxn ang="0">
                                <a:pos x="T8" y="T9"/>
                              </a:cxn>
                            </a:cxnLst>
                            <a:rect l="T10" t="T11" r="T12" b="T13"/>
                            <a:pathLst>
                              <a:path w="2125434" h="12959">
                                <a:moveTo>
                                  <a:pt x="0" y="0"/>
                                </a:moveTo>
                                <a:lnTo>
                                  <a:pt x="2125434" y="0"/>
                                </a:lnTo>
                                <a:lnTo>
                                  <a:pt x="2125434" y="12959"/>
                                </a:lnTo>
                                <a:lnTo>
                                  <a:pt x="0" y="12959"/>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4498152" name="Shape 46115"/>
                        <wps:cNvSpPr>
                          <a:spLocks/>
                        </wps:cNvSpPr>
                        <wps:spPr bwMode="auto">
                          <a:xfrm>
                            <a:off x="8668" y="3347"/>
                            <a:ext cx="2384" cy="92"/>
                          </a:xfrm>
                          <a:custGeom>
                            <a:avLst/>
                            <a:gdLst>
                              <a:gd name="T0" fmla="*/ 0 w 238316"/>
                              <a:gd name="T1" fmla="*/ 0 h 9144"/>
                              <a:gd name="T2" fmla="*/ 238316 w 238316"/>
                              <a:gd name="T3" fmla="*/ 0 h 9144"/>
                              <a:gd name="T4" fmla="*/ 238316 w 238316"/>
                              <a:gd name="T5" fmla="*/ 9144 h 9144"/>
                              <a:gd name="T6" fmla="*/ 0 w 238316"/>
                              <a:gd name="T7" fmla="*/ 9144 h 9144"/>
                              <a:gd name="T8" fmla="*/ 0 w 238316"/>
                              <a:gd name="T9" fmla="*/ 0 h 9144"/>
                              <a:gd name="T10" fmla="*/ 0 w 238316"/>
                              <a:gd name="T11" fmla="*/ 0 h 9144"/>
                              <a:gd name="T12" fmla="*/ 238316 w 238316"/>
                              <a:gd name="T13" fmla="*/ 9144 h 9144"/>
                            </a:gdLst>
                            <a:ahLst/>
                            <a:cxnLst>
                              <a:cxn ang="0">
                                <a:pos x="T0" y="T1"/>
                              </a:cxn>
                              <a:cxn ang="0">
                                <a:pos x="T2" y="T3"/>
                              </a:cxn>
                              <a:cxn ang="0">
                                <a:pos x="T4" y="T5"/>
                              </a:cxn>
                              <a:cxn ang="0">
                                <a:pos x="T6" y="T7"/>
                              </a:cxn>
                              <a:cxn ang="0">
                                <a:pos x="T8" y="T9"/>
                              </a:cxn>
                            </a:cxnLst>
                            <a:rect l="T10" t="T11" r="T12" b="T13"/>
                            <a:pathLst>
                              <a:path w="238316" h="9144">
                                <a:moveTo>
                                  <a:pt x="0" y="0"/>
                                </a:moveTo>
                                <a:lnTo>
                                  <a:pt x="238316" y="0"/>
                                </a:lnTo>
                                <a:lnTo>
                                  <a:pt x="23831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4415292" name="Rectangle 2404"/>
                        <wps:cNvSpPr>
                          <a:spLocks noChangeArrowheads="1"/>
                        </wps:cNvSpPr>
                        <wps:spPr bwMode="auto">
                          <a:xfrm>
                            <a:off x="16135" y="956"/>
                            <a:ext cx="5344"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9B614" w14:textId="77777777" w:rsidR="00000000" w:rsidRDefault="00000000">
                              <w:pPr>
                                <w:spacing w:after="160" w:line="256" w:lineRule="auto"/>
                                <w:ind w:left="0" w:firstLine="0"/>
                                <w:jc w:val="left"/>
                              </w:pPr>
                              <w:r>
                                <w:rPr>
                                  <w:w w:val="104"/>
                                  <w:sz w:val="18"/>
                                </w:rPr>
                                <w:t>Average</w:t>
                              </w:r>
                            </w:p>
                          </w:txbxContent>
                        </wps:txbx>
                        <wps:bodyPr rot="0" vert="horz" wrap="square" lIns="0" tIns="0" rIns="0" bIns="0" anchor="t" anchorCtr="0" upright="1">
                          <a:noAutofit/>
                        </wps:bodyPr>
                      </wps:wsp>
                      <wps:wsp>
                        <wps:cNvPr id="498197672" name="Rectangle 2405"/>
                        <wps:cNvSpPr>
                          <a:spLocks noChangeArrowheads="1"/>
                        </wps:cNvSpPr>
                        <wps:spPr bwMode="auto">
                          <a:xfrm>
                            <a:off x="15040" y="2224"/>
                            <a:ext cx="826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79D8B" w14:textId="77777777" w:rsidR="00000000" w:rsidRDefault="00000000">
                              <w:pPr>
                                <w:spacing w:after="160" w:line="256" w:lineRule="auto"/>
                                <w:ind w:left="0" w:firstLine="0"/>
                                <w:jc w:val="left"/>
                              </w:pPr>
                              <w:r>
                                <w:rPr>
                                  <w:w w:val="109"/>
                                  <w:sz w:val="18"/>
                                </w:rPr>
                                <w:t>computation</w:t>
                              </w:r>
                            </w:p>
                          </w:txbxContent>
                        </wps:txbx>
                        <wps:bodyPr rot="0" vert="horz" wrap="square" lIns="0" tIns="0" rIns="0" bIns="0" anchor="t" anchorCtr="0" upright="1">
                          <a:noAutofit/>
                        </wps:bodyPr>
                      </wps:wsp>
                    </wpg:wgp>
                  </a:graphicData>
                </a:graphic>
              </wp:inline>
            </w:drawing>
          </mc:Choice>
          <mc:Fallback>
            <w:pict>
              <v:group w14:anchorId="364A99B1" id="Group 34586" o:spid="_x0000_s1281" style="width:167.35pt;height:26.75pt;mso-position-horizontal-relative:char;mso-position-vertical-relative:line" coordsize="21254,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">
                <v:shape id="Shape 46114" o:spid="_x0000_s1282" style="position:absolute;width:21254;height:129;visibility:visible;mso-wrap-style:square;v-text-anchor:top" coordsize="2125434,1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" path="m,l2125434,r,12959l,12959,,e" fillcolor="#181717" stroked="f" strokeweight="0">
                  <v:stroke miterlimit="83231f" joinstyle="miter"/>
                  <v:path arrowok="t" o:connecttype="custom" o:connectlocs="0,0;21254,0;21254,129;0,129;0,0" o:connectangles="0,0,0,0,0" textboxrect="0,0,2125434,12959"/>
                </v:shape>
                <v:shape id="Shape 46115" o:spid="_x0000_s1283" style="position:absolute;left:8668;top:3347;width:2384;height:92;visibility:visible;mso-wrap-style:square;v-text-anchor:top" coordsize="238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" path="m,l238316,r,9144l,9144,,e" fillcolor="#181717" stroked="f" strokeweight="0">
                  <v:stroke miterlimit="83231f" joinstyle="miter"/>
                  <v:path arrowok="t" o:connecttype="custom" o:connectlocs="0,0;2384,0;2384,92;0,92;0,0" o:connectangles="0,0,0,0,0" textboxrect="0,0,238316,9144"/>
                </v:shape>
                <v:rect id="Rectangle 2404" o:spid="_x0000_s1284" style="position:absolute;left:16135;top:956;width:5344;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" filled="f" stroked="f">
                  <v:textbox inset="0,0,0,0">
                    <w:txbxContent>
                      <w:p w14:paraId="07B9B614" w14:textId="77777777" w:rsidR="00000000" w:rsidRDefault="00000000">
                        <w:pPr>
                          <w:spacing w:after="160" w:line="256" w:lineRule="auto"/>
                          <w:ind w:left="0" w:firstLine="0"/>
                          <w:jc w:val="left"/>
                        </w:pPr>
                        <w:r>
                          <w:rPr>
                            <w:w w:val="104"/>
                            <w:sz w:val="18"/>
                          </w:rPr>
                          <w:t>Average</w:t>
                        </w:r>
                      </w:p>
                    </w:txbxContent>
                  </v:textbox>
                </v:rect>
                <v:rect id="Rectangle 2405" o:spid="_x0000_s1285" style="position:absolute;left:15040;top:2224;width:8262;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" filled="f" stroked="f">
                  <v:textbox inset="0,0,0,0">
                    <w:txbxContent>
                      <w:p w14:paraId="3A379D8B" w14:textId="77777777" w:rsidR="00000000" w:rsidRDefault="00000000">
                        <w:pPr>
                          <w:spacing w:after="160" w:line="256" w:lineRule="auto"/>
                          <w:ind w:left="0" w:firstLine="0"/>
                          <w:jc w:val="left"/>
                        </w:pPr>
                        <w:r>
                          <w:rPr>
                            <w:w w:val="109"/>
                            <w:sz w:val="18"/>
                          </w:rPr>
                          <w:t>computation</w:t>
                        </w:r>
                      </w:p>
                    </w:txbxContent>
                  </v:textbox>
                </v:rect>
                <w10:anchorlock/>
              </v:group>
            </w:pict>
          </mc:Fallback>
        </mc:AlternateContent>
      </w:r>
    </w:p>
    <w:tbl>
      <w:tblPr>
        <w:tblStyle w:val="TableGrid"/>
        <w:tblW w:w="3347" w:type="dxa"/>
        <w:tblInd w:w="2152" w:type="dxa"/>
        <w:tblCellMar>
          <w:bottom w:w="17" w:type="dxa"/>
          <w:right w:w="115" w:type="dxa"/>
        </w:tblCellMar>
        <w:tblLook w:val="04A0" w:firstRow="1" w:lastRow="0" w:firstColumn="1" w:lastColumn="0" w:noHBand="0" w:noVBand="1"/>
      </w:tblPr>
      <w:tblGrid>
        <w:gridCol w:w="730"/>
        <w:gridCol w:w="635"/>
        <w:gridCol w:w="1201"/>
        <w:gridCol w:w="781"/>
      </w:tblGrid>
      <w:tr w:rsidR="00000000" w14:paraId="478E1E34" w14:textId="77777777">
        <w:trPr>
          <w:trHeight w:val="252"/>
        </w:trPr>
        <w:tc>
          <w:tcPr>
            <w:tcW w:w="730" w:type="dxa"/>
            <w:tcBorders>
              <w:top w:val="nil"/>
              <w:left w:val="nil"/>
              <w:bottom w:val="single" w:sz="4" w:space="0" w:color="181717"/>
              <w:right w:val="nil"/>
            </w:tcBorders>
            <w:hideMark/>
          </w:tcPr>
          <w:p w14:paraId="28AC9FD4"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＃最大限度</w:t>
            </w:r>
          </w:p>
        </w:tc>
        <w:tc>
          <w:tcPr>
            <w:tcW w:w="635" w:type="dxa"/>
            <w:tcBorders>
              <w:top w:val="nil"/>
              <w:left w:val="nil"/>
              <w:bottom w:val="single" w:sz="4" w:space="0" w:color="181717"/>
              <w:right w:val="nil"/>
            </w:tcBorders>
            <w:hideMark/>
          </w:tcPr>
          <w:p w14:paraId="017C5246"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母猪</w:t>
            </w:r>
          </w:p>
        </w:tc>
        <w:tc>
          <w:tcPr>
            <w:tcW w:w="1201" w:type="dxa"/>
            <w:tcBorders>
              <w:top w:val="nil"/>
              <w:left w:val="nil"/>
              <w:bottom w:val="single" w:sz="4" w:space="0" w:color="181717"/>
              <w:right w:val="nil"/>
            </w:tcBorders>
            <w:hideMark/>
          </w:tcPr>
          <w:p w14:paraId="196CFB2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NFC ð%Þ</w:t>
            </w:r>
          </w:p>
        </w:tc>
        <w:tc>
          <w:tcPr>
            <w:tcW w:w="781" w:type="dxa"/>
            <w:tcBorders>
              <w:top w:val="nil"/>
              <w:left w:val="nil"/>
              <w:bottom w:val="single" w:sz="4" w:space="0" w:color="181717"/>
              <w:right w:val="nil"/>
            </w:tcBorders>
            <w:hideMark/>
          </w:tcPr>
          <w:p w14:paraId="04EB0792"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时间（秒）</w:t>
            </w:r>
          </w:p>
        </w:tc>
      </w:tr>
      <w:tr w:rsidR="00000000" w14:paraId="39778765" w14:textId="77777777">
        <w:trPr>
          <w:trHeight w:val="308"/>
        </w:trPr>
        <w:tc>
          <w:tcPr>
            <w:tcW w:w="730" w:type="dxa"/>
            <w:tcBorders>
              <w:top w:val="single" w:sz="4" w:space="0" w:color="181717"/>
              <w:left w:val="nil"/>
              <w:bottom w:val="nil"/>
              <w:right w:val="nil"/>
            </w:tcBorders>
            <w:vAlign w:val="bottom"/>
            <w:hideMark/>
          </w:tcPr>
          <w:p w14:paraId="32298EE4"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100</w:t>
            </w:r>
          </w:p>
        </w:tc>
        <w:tc>
          <w:tcPr>
            <w:tcW w:w="635" w:type="dxa"/>
            <w:tcBorders>
              <w:top w:val="single" w:sz="4" w:space="0" w:color="181717"/>
              <w:left w:val="nil"/>
              <w:bottom w:val="nil"/>
              <w:right w:val="nil"/>
            </w:tcBorders>
            <w:vAlign w:val="bottom"/>
            <w:hideMark/>
          </w:tcPr>
          <w:p w14:paraId="7F5B8276" w14:textId="77777777" w:rsidR="00000000" w:rsidRDefault="00000000">
            <w:pPr>
              <w:spacing w:after="0" w:line="256" w:lineRule="auto"/>
              <w:ind w:left="184" w:firstLine="0"/>
              <w:jc w:val="left"/>
              <w:rPr>
                <w:rFonts w:ascii="Times New Roman" w:eastAsia="Times New Roman" w:hAnsi="Times New Roman"/>
                <w:sz w:val="20"/>
              </w:rPr>
            </w:pPr>
            <w:r>
              <w:rPr>
                <w:rFonts w:ascii="Times New Roman" w:eastAsia="Times New Roman" w:hAnsi="Times New Roman"/>
                <w:sz w:val="18"/>
              </w:rPr>
              <w:t>3</w:t>
            </w:r>
          </w:p>
        </w:tc>
        <w:tc>
          <w:tcPr>
            <w:tcW w:w="1201" w:type="dxa"/>
            <w:tcBorders>
              <w:top w:val="single" w:sz="4" w:space="0" w:color="181717"/>
              <w:left w:val="nil"/>
              <w:bottom w:val="nil"/>
              <w:right w:val="nil"/>
            </w:tcBorders>
            <w:vAlign w:val="bottom"/>
            <w:hideMark/>
          </w:tcPr>
          <w:p w14:paraId="74A8ED90"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35</w:t>
            </w:r>
          </w:p>
        </w:tc>
        <w:tc>
          <w:tcPr>
            <w:tcW w:w="781" w:type="dxa"/>
            <w:tcBorders>
              <w:top w:val="single" w:sz="4" w:space="0" w:color="181717"/>
              <w:left w:val="nil"/>
              <w:bottom w:val="nil"/>
              <w:right w:val="nil"/>
            </w:tcBorders>
            <w:vAlign w:val="bottom"/>
            <w:hideMark/>
          </w:tcPr>
          <w:p w14:paraId="0FAEA188" w14:textId="77777777" w:rsidR="00000000" w:rsidRDefault="00000000">
            <w:pPr>
              <w:spacing w:after="0" w:line="256" w:lineRule="auto"/>
              <w:ind w:left="247" w:firstLine="0"/>
              <w:jc w:val="left"/>
              <w:rPr>
                <w:rFonts w:ascii="Times New Roman" w:eastAsia="Times New Roman" w:hAnsi="Times New Roman"/>
                <w:sz w:val="20"/>
              </w:rPr>
            </w:pPr>
            <w:r>
              <w:rPr>
                <w:rFonts w:ascii="Times New Roman" w:eastAsia="Times New Roman" w:hAnsi="Times New Roman"/>
                <w:sz w:val="18"/>
              </w:rPr>
              <w:t>53</w:t>
            </w:r>
          </w:p>
        </w:tc>
      </w:tr>
      <w:tr w:rsidR="00000000" w14:paraId="51DF6454" w14:textId="77777777">
        <w:trPr>
          <w:trHeight w:val="200"/>
        </w:trPr>
        <w:tc>
          <w:tcPr>
            <w:tcW w:w="730" w:type="dxa"/>
            <w:hideMark/>
          </w:tcPr>
          <w:p w14:paraId="3991EEE1"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200</w:t>
            </w:r>
          </w:p>
        </w:tc>
        <w:tc>
          <w:tcPr>
            <w:tcW w:w="635" w:type="dxa"/>
            <w:hideMark/>
          </w:tcPr>
          <w:p w14:paraId="2E8608A1" w14:textId="77777777" w:rsidR="00000000" w:rsidRDefault="00000000">
            <w:pPr>
              <w:spacing w:after="0" w:line="256" w:lineRule="auto"/>
              <w:ind w:left="93" w:firstLine="0"/>
              <w:jc w:val="left"/>
              <w:rPr>
                <w:rFonts w:ascii="Times New Roman" w:eastAsia="Times New Roman" w:hAnsi="Times New Roman"/>
                <w:sz w:val="20"/>
              </w:rPr>
            </w:pPr>
            <w:r>
              <w:rPr>
                <w:rFonts w:ascii="Times New Roman" w:eastAsia="Times New Roman" w:hAnsi="Times New Roman"/>
                <w:sz w:val="18"/>
              </w:rPr>
              <w:t>13</w:t>
            </w:r>
          </w:p>
        </w:tc>
        <w:tc>
          <w:tcPr>
            <w:tcW w:w="1201" w:type="dxa"/>
            <w:hideMark/>
          </w:tcPr>
          <w:p w14:paraId="6705C8A0"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51</w:t>
            </w:r>
          </w:p>
        </w:tc>
        <w:tc>
          <w:tcPr>
            <w:tcW w:w="781" w:type="dxa"/>
            <w:hideMark/>
          </w:tcPr>
          <w:p w14:paraId="63EE8E8B" w14:textId="77777777" w:rsidR="00000000" w:rsidRDefault="00000000">
            <w:pPr>
              <w:spacing w:after="0" w:line="256" w:lineRule="auto"/>
              <w:ind w:left="158" w:firstLine="0"/>
              <w:jc w:val="left"/>
              <w:rPr>
                <w:rFonts w:ascii="Times New Roman" w:eastAsia="Times New Roman" w:hAnsi="Times New Roman"/>
                <w:sz w:val="20"/>
              </w:rPr>
            </w:pPr>
            <w:r>
              <w:rPr>
                <w:rFonts w:ascii="Times New Roman" w:eastAsia="Times New Roman" w:hAnsi="Times New Roman"/>
                <w:sz w:val="18"/>
              </w:rPr>
              <w:t>137</w:t>
            </w:r>
          </w:p>
        </w:tc>
      </w:tr>
      <w:tr w:rsidR="00000000" w14:paraId="2DB515F5" w14:textId="77777777">
        <w:trPr>
          <w:trHeight w:val="200"/>
        </w:trPr>
        <w:tc>
          <w:tcPr>
            <w:tcW w:w="730" w:type="dxa"/>
            <w:hideMark/>
          </w:tcPr>
          <w:p w14:paraId="0218D1B2"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500</w:t>
            </w:r>
          </w:p>
        </w:tc>
        <w:tc>
          <w:tcPr>
            <w:tcW w:w="635" w:type="dxa"/>
            <w:hideMark/>
          </w:tcPr>
          <w:p w14:paraId="0D3151B7" w14:textId="77777777" w:rsidR="00000000" w:rsidRDefault="00000000">
            <w:pPr>
              <w:spacing w:after="0" w:line="256" w:lineRule="auto"/>
              <w:ind w:left="93" w:firstLine="0"/>
              <w:jc w:val="left"/>
              <w:rPr>
                <w:rFonts w:ascii="Times New Roman" w:eastAsia="Times New Roman" w:hAnsi="Times New Roman"/>
                <w:sz w:val="20"/>
              </w:rPr>
            </w:pPr>
            <w:r>
              <w:rPr>
                <w:rFonts w:ascii="Times New Roman" w:eastAsia="Times New Roman" w:hAnsi="Times New Roman"/>
                <w:sz w:val="18"/>
              </w:rPr>
              <w:t>24</w:t>
            </w:r>
          </w:p>
        </w:tc>
        <w:tc>
          <w:tcPr>
            <w:tcW w:w="1201" w:type="dxa"/>
            <w:hideMark/>
          </w:tcPr>
          <w:p w14:paraId="381887DD"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66</w:t>
            </w:r>
          </w:p>
        </w:tc>
        <w:tc>
          <w:tcPr>
            <w:tcW w:w="781" w:type="dxa"/>
            <w:hideMark/>
          </w:tcPr>
          <w:p w14:paraId="20210477" w14:textId="77777777" w:rsidR="00000000" w:rsidRDefault="00000000">
            <w:pPr>
              <w:spacing w:after="0" w:line="256" w:lineRule="auto"/>
              <w:ind w:left="158" w:firstLine="0"/>
              <w:jc w:val="left"/>
              <w:rPr>
                <w:rFonts w:ascii="Times New Roman" w:eastAsia="Times New Roman" w:hAnsi="Times New Roman"/>
                <w:sz w:val="20"/>
              </w:rPr>
            </w:pPr>
            <w:r>
              <w:rPr>
                <w:rFonts w:ascii="宋体" w:eastAsia="宋体" w:hAnsi="宋体" w:cs="宋体" w:hint="eastAsia"/>
                <w:sz w:val="18"/>
              </w:rPr>
              <w:t>第</w:t>
            </w:r>
            <w:r>
              <w:rPr>
                <w:rFonts w:ascii="Times New Roman" w:eastAsia="Times New Roman" w:hAnsi="Times New Roman"/>
                <w:sz w:val="18"/>
              </w:rPr>
              <w:t>339</w:t>
            </w:r>
            <w:r>
              <w:rPr>
                <w:rFonts w:ascii="宋体" w:eastAsia="宋体" w:hAnsi="宋体" w:cs="宋体" w:hint="eastAsia"/>
                <w:sz w:val="18"/>
              </w:rPr>
              <w:t>章</w:t>
            </w:r>
          </w:p>
        </w:tc>
      </w:tr>
      <w:tr w:rsidR="00000000" w14:paraId="1E22E80B" w14:textId="77777777">
        <w:trPr>
          <w:trHeight w:val="199"/>
        </w:trPr>
        <w:tc>
          <w:tcPr>
            <w:tcW w:w="730" w:type="dxa"/>
            <w:hideMark/>
          </w:tcPr>
          <w:p w14:paraId="171831D9"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800</w:t>
            </w:r>
          </w:p>
        </w:tc>
        <w:tc>
          <w:tcPr>
            <w:tcW w:w="635" w:type="dxa"/>
            <w:hideMark/>
          </w:tcPr>
          <w:p w14:paraId="163CFD25" w14:textId="77777777" w:rsidR="00000000" w:rsidRDefault="00000000">
            <w:pPr>
              <w:spacing w:after="0" w:line="256" w:lineRule="auto"/>
              <w:ind w:left="93" w:firstLine="0"/>
              <w:jc w:val="left"/>
              <w:rPr>
                <w:rFonts w:ascii="Times New Roman" w:eastAsia="Times New Roman" w:hAnsi="Times New Roman"/>
                <w:sz w:val="20"/>
              </w:rPr>
            </w:pPr>
            <w:r>
              <w:rPr>
                <w:rFonts w:ascii="Times New Roman" w:eastAsia="Times New Roman" w:hAnsi="Times New Roman"/>
                <w:sz w:val="18"/>
              </w:rPr>
              <w:t>41</w:t>
            </w:r>
          </w:p>
        </w:tc>
        <w:tc>
          <w:tcPr>
            <w:tcW w:w="1201" w:type="dxa"/>
            <w:hideMark/>
          </w:tcPr>
          <w:p w14:paraId="3CC82778"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78</w:t>
            </w:r>
          </w:p>
        </w:tc>
        <w:tc>
          <w:tcPr>
            <w:tcW w:w="781" w:type="dxa"/>
            <w:hideMark/>
          </w:tcPr>
          <w:p w14:paraId="659EF4D1" w14:textId="77777777" w:rsidR="00000000" w:rsidRDefault="00000000">
            <w:pPr>
              <w:spacing w:after="0" w:line="256" w:lineRule="auto"/>
              <w:ind w:left="158" w:firstLine="0"/>
              <w:jc w:val="left"/>
              <w:rPr>
                <w:rFonts w:ascii="Times New Roman" w:eastAsia="Times New Roman" w:hAnsi="Times New Roman"/>
                <w:sz w:val="20"/>
              </w:rPr>
            </w:pPr>
            <w:r>
              <w:rPr>
                <w:rFonts w:ascii="宋体" w:eastAsia="宋体" w:hAnsi="宋体" w:cs="宋体" w:hint="eastAsia"/>
                <w:sz w:val="18"/>
              </w:rPr>
              <w:t>第</w:t>
            </w:r>
            <w:r>
              <w:rPr>
                <w:rFonts w:ascii="Times New Roman" w:eastAsia="Times New Roman" w:hAnsi="Times New Roman"/>
                <w:sz w:val="18"/>
              </w:rPr>
              <w:t>593</w:t>
            </w:r>
            <w:r>
              <w:rPr>
                <w:rFonts w:ascii="宋体" w:eastAsia="宋体" w:hAnsi="宋体" w:cs="宋体" w:hint="eastAsia"/>
                <w:sz w:val="18"/>
              </w:rPr>
              <w:t>章</w:t>
            </w:r>
          </w:p>
        </w:tc>
      </w:tr>
      <w:tr w:rsidR="00000000" w14:paraId="70CEEB24" w14:textId="77777777">
        <w:trPr>
          <w:trHeight w:val="273"/>
        </w:trPr>
        <w:tc>
          <w:tcPr>
            <w:tcW w:w="730" w:type="dxa"/>
            <w:tcBorders>
              <w:top w:val="nil"/>
              <w:left w:val="nil"/>
              <w:bottom w:val="single" w:sz="8" w:space="0" w:color="181717"/>
              <w:right w:val="nil"/>
            </w:tcBorders>
            <w:hideMark/>
          </w:tcPr>
          <w:p w14:paraId="3C2CB9F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1000</w:t>
            </w:r>
          </w:p>
        </w:tc>
        <w:tc>
          <w:tcPr>
            <w:tcW w:w="635" w:type="dxa"/>
            <w:tcBorders>
              <w:top w:val="nil"/>
              <w:left w:val="nil"/>
              <w:bottom w:val="single" w:sz="8" w:space="0" w:color="181717"/>
              <w:right w:val="nil"/>
            </w:tcBorders>
            <w:hideMark/>
          </w:tcPr>
          <w:p w14:paraId="1AE76658" w14:textId="77777777" w:rsidR="00000000" w:rsidRDefault="00000000">
            <w:pPr>
              <w:spacing w:after="0" w:line="256" w:lineRule="auto"/>
              <w:ind w:left="93" w:firstLine="0"/>
              <w:jc w:val="left"/>
              <w:rPr>
                <w:rFonts w:ascii="Times New Roman" w:eastAsia="Times New Roman" w:hAnsi="Times New Roman"/>
                <w:sz w:val="20"/>
              </w:rPr>
            </w:pPr>
            <w:r>
              <w:rPr>
                <w:rFonts w:ascii="Times New Roman" w:eastAsia="Times New Roman" w:hAnsi="Times New Roman"/>
                <w:sz w:val="18"/>
              </w:rPr>
              <w:t>48</w:t>
            </w:r>
          </w:p>
        </w:tc>
        <w:tc>
          <w:tcPr>
            <w:tcW w:w="1201" w:type="dxa"/>
            <w:tcBorders>
              <w:top w:val="nil"/>
              <w:left w:val="nil"/>
              <w:bottom w:val="single" w:sz="8" w:space="0" w:color="181717"/>
              <w:right w:val="nil"/>
            </w:tcBorders>
            <w:hideMark/>
          </w:tcPr>
          <w:p w14:paraId="3A4DEC20"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81</w:t>
            </w:r>
          </w:p>
        </w:tc>
        <w:tc>
          <w:tcPr>
            <w:tcW w:w="781" w:type="dxa"/>
            <w:tcBorders>
              <w:top w:val="nil"/>
              <w:left w:val="nil"/>
              <w:bottom w:val="single" w:sz="8" w:space="0" w:color="181717"/>
              <w:right w:val="nil"/>
            </w:tcBorders>
            <w:hideMark/>
          </w:tcPr>
          <w:p w14:paraId="5A685D44" w14:textId="77777777" w:rsidR="00000000" w:rsidRDefault="00000000">
            <w:pPr>
              <w:spacing w:after="0" w:line="256" w:lineRule="auto"/>
              <w:ind w:left="158" w:firstLine="0"/>
              <w:jc w:val="left"/>
              <w:rPr>
                <w:rFonts w:ascii="Times New Roman" w:eastAsia="Times New Roman" w:hAnsi="Times New Roman"/>
                <w:sz w:val="20"/>
              </w:rPr>
            </w:pPr>
            <w:r>
              <w:rPr>
                <w:rFonts w:ascii="Times New Roman" w:eastAsia="Times New Roman" w:hAnsi="Times New Roman"/>
                <w:sz w:val="18"/>
              </w:rPr>
              <w:t>818</w:t>
            </w:r>
          </w:p>
        </w:tc>
      </w:tr>
    </w:tbl>
    <w:p w14:paraId="4D1FC46E" w14:textId="77777777" w:rsidR="00000000" w:rsidRDefault="00000000">
      <w:pPr>
        <w:spacing w:after="202" w:line="256" w:lineRule="auto"/>
        <w:ind w:left="0" w:right="-40" w:firstLine="0"/>
        <w:jc w:val="left"/>
        <w:rPr>
          <w:rFonts w:eastAsia="Times New Roman"/>
        </w:rPr>
      </w:pPr>
      <w:r>
        <w:rPr>
          <w:noProof/>
        </w:rPr>
        <w:drawing>
          <wp:inline distT="0" distB="0" distL="0" distR="0" wp14:anchorId="297AEB05" wp14:editId="7797A5AC">
            <wp:extent cx="4886325" cy="1409700"/>
            <wp:effectExtent l="0" t="0" r="9525" b="0"/>
            <wp:docPr id="21" name="Picture 4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8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6325" cy="1409700"/>
                    </a:xfrm>
                    <a:prstGeom prst="rect">
                      <a:avLst/>
                    </a:prstGeom>
                    <a:noFill/>
                    <a:ln>
                      <a:noFill/>
                    </a:ln>
                  </pic:spPr>
                </pic:pic>
              </a:graphicData>
            </a:graphic>
          </wp:inline>
        </w:drawing>
      </w:r>
    </w:p>
    <w:p w14:paraId="56BF8FA5" w14:textId="77777777" w:rsidR="00000000" w:rsidRDefault="00000000">
      <w:pPr>
        <w:spacing w:after="506" w:line="261" w:lineRule="auto"/>
        <w:ind w:left="-5"/>
      </w:pPr>
      <w:r>
        <w:rPr>
          <w:sz w:val="18"/>
        </w:rPr>
        <w:t>图</w:t>
      </w:r>
      <w:r>
        <w:rPr>
          <w:sz w:val="18"/>
        </w:rPr>
        <w:t xml:space="preserve"> 8. TS </w:t>
      </w:r>
      <w:r>
        <w:rPr>
          <w:sz w:val="18"/>
        </w:rPr>
        <w:t>的</w:t>
      </w:r>
      <w:r>
        <w:rPr>
          <w:sz w:val="18"/>
        </w:rPr>
        <w:t xml:space="preserve"> #Max </w:t>
      </w:r>
      <w:r>
        <w:rPr>
          <w:sz w:val="18"/>
        </w:rPr>
        <w:t>变化的质量与计算时间。</w:t>
      </w:r>
    </w:p>
    <w:p w14:paraId="0DF6850F" w14:textId="77777777" w:rsidR="00000000" w:rsidRDefault="00000000">
      <w:pPr>
        <w:spacing w:after="0" w:line="256" w:lineRule="auto"/>
        <w:ind w:right="280"/>
        <w:jc w:val="center"/>
      </w:pPr>
      <w:r>
        <w:rPr>
          <w:sz w:val="18"/>
        </w:rPr>
        <w:t>表</w:t>
      </w:r>
      <w:r>
        <w:rPr>
          <w:sz w:val="18"/>
        </w:rPr>
        <w:t xml:space="preserve"> 3. TS </w:t>
      </w:r>
      <w:r>
        <w:rPr>
          <w:sz w:val="18"/>
        </w:rPr>
        <w:t>算法的</w:t>
      </w:r>
      <w:r>
        <w:rPr>
          <w:sz w:val="18"/>
        </w:rPr>
        <w:t xml:space="preserve"> jT'j </w:t>
      </w:r>
      <w:r>
        <w:rPr>
          <w:sz w:val="18"/>
        </w:rPr>
        <w:t>变化。</w:t>
      </w:r>
    </w:p>
    <w:p w14:paraId="455B5B4D" w14:textId="77777777" w:rsidR="00000000" w:rsidRDefault="00000000">
      <w:pPr>
        <w:spacing w:after="121" w:line="256" w:lineRule="auto"/>
        <w:ind w:left="1913" w:firstLine="0"/>
        <w:jc w:val="left"/>
      </w:pPr>
      <w:r>
        <w:rPr>
          <w:noProof/>
        </w:rPr>
        <mc:AlternateContent>
          <mc:Choice Requires="wpg">
            <w:drawing>
              <wp:inline distT="0" distB="0" distL="0" distR="0" wp14:anchorId="19C57718" wp14:editId="4776932F">
                <wp:extent cx="2429510" cy="259080"/>
                <wp:effectExtent l="0" t="0" r="8890" b="7620"/>
                <wp:docPr id="441952260" name="Group 34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9510" cy="259080"/>
                          <a:chOff x="0" y="0"/>
                          <a:chExt cx="24292" cy="2591"/>
                        </a:xfrm>
                      </wpg:grpSpPr>
                      <wps:wsp>
                        <wps:cNvPr id="2128273155" name="Shape 46126"/>
                        <wps:cNvSpPr>
                          <a:spLocks/>
                        </wps:cNvSpPr>
                        <wps:spPr bwMode="auto">
                          <a:xfrm>
                            <a:off x="0" y="0"/>
                            <a:ext cx="24292" cy="129"/>
                          </a:xfrm>
                          <a:custGeom>
                            <a:avLst/>
                            <a:gdLst>
                              <a:gd name="T0" fmla="*/ 0 w 2429281"/>
                              <a:gd name="T1" fmla="*/ 0 h 12959"/>
                              <a:gd name="T2" fmla="*/ 2429281 w 2429281"/>
                              <a:gd name="T3" fmla="*/ 0 h 12959"/>
                              <a:gd name="T4" fmla="*/ 2429281 w 2429281"/>
                              <a:gd name="T5" fmla="*/ 12959 h 12959"/>
                              <a:gd name="T6" fmla="*/ 0 w 2429281"/>
                              <a:gd name="T7" fmla="*/ 12959 h 12959"/>
                              <a:gd name="T8" fmla="*/ 0 w 2429281"/>
                              <a:gd name="T9" fmla="*/ 0 h 12959"/>
                              <a:gd name="T10" fmla="*/ 0 w 2429281"/>
                              <a:gd name="T11" fmla="*/ 0 h 12959"/>
                              <a:gd name="T12" fmla="*/ 2429281 w 2429281"/>
                              <a:gd name="T13" fmla="*/ 12959 h 12959"/>
                            </a:gdLst>
                            <a:ahLst/>
                            <a:cxnLst>
                              <a:cxn ang="0">
                                <a:pos x="T0" y="T1"/>
                              </a:cxn>
                              <a:cxn ang="0">
                                <a:pos x="T2" y="T3"/>
                              </a:cxn>
                              <a:cxn ang="0">
                                <a:pos x="T4" y="T5"/>
                              </a:cxn>
                              <a:cxn ang="0">
                                <a:pos x="T6" y="T7"/>
                              </a:cxn>
                              <a:cxn ang="0">
                                <a:pos x="T8" y="T9"/>
                              </a:cxn>
                            </a:cxnLst>
                            <a:rect l="T10" t="T11" r="T12" b="T13"/>
                            <a:pathLst>
                              <a:path w="2429281" h="12959">
                                <a:moveTo>
                                  <a:pt x="0" y="0"/>
                                </a:moveTo>
                                <a:lnTo>
                                  <a:pt x="2429281" y="0"/>
                                </a:lnTo>
                                <a:lnTo>
                                  <a:pt x="2429281" y="12959"/>
                                </a:lnTo>
                                <a:lnTo>
                                  <a:pt x="0" y="12959"/>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4455117" name="Shape 46127"/>
                        <wps:cNvSpPr>
                          <a:spLocks/>
                        </wps:cNvSpPr>
                        <wps:spPr bwMode="auto">
                          <a:xfrm>
                            <a:off x="0" y="2534"/>
                            <a:ext cx="24292" cy="91"/>
                          </a:xfrm>
                          <a:custGeom>
                            <a:avLst/>
                            <a:gdLst>
                              <a:gd name="T0" fmla="*/ 0 w 2429281"/>
                              <a:gd name="T1" fmla="*/ 0 h 9144"/>
                              <a:gd name="T2" fmla="*/ 2429281 w 2429281"/>
                              <a:gd name="T3" fmla="*/ 0 h 9144"/>
                              <a:gd name="T4" fmla="*/ 2429281 w 2429281"/>
                              <a:gd name="T5" fmla="*/ 9144 h 9144"/>
                              <a:gd name="T6" fmla="*/ 0 w 2429281"/>
                              <a:gd name="T7" fmla="*/ 9144 h 9144"/>
                              <a:gd name="T8" fmla="*/ 0 w 2429281"/>
                              <a:gd name="T9" fmla="*/ 0 h 9144"/>
                              <a:gd name="T10" fmla="*/ 0 w 2429281"/>
                              <a:gd name="T11" fmla="*/ 0 h 9144"/>
                              <a:gd name="T12" fmla="*/ 2429281 w 2429281"/>
                              <a:gd name="T13" fmla="*/ 9144 h 9144"/>
                            </a:gdLst>
                            <a:ahLst/>
                            <a:cxnLst>
                              <a:cxn ang="0">
                                <a:pos x="T0" y="T1"/>
                              </a:cxn>
                              <a:cxn ang="0">
                                <a:pos x="T2" y="T3"/>
                              </a:cxn>
                              <a:cxn ang="0">
                                <a:pos x="T4" y="T5"/>
                              </a:cxn>
                              <a:cxn ang="0">
                                <a:pos x="T6" y="T7"/>
                              </a:cxn>
                              <a:cxn ang="0">
                                <a:pos x="T8" y="T9"/>
                              </a:cxn>
                            </a:cxnLst>
                            <a:rect l="T10" t="T11" r="T12" b="T13"/>
                            <a:pathLst>
                              <a:path w="2429281" h="9144">
                                <a:moveTo>
                                  <a:pt x="0" y="0"/>
                                </a:moveTo>
                                <a:lnTo>
                                  <a:pt x="2429281" y="0"/>
                                </a:lnTo>
                                <a:lnTo>
                                  <a:pt x="2429281"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9748531" name="Rectangle 2424"/>
                        <wps:cNvSpPr>
                          <a:spLocks noChangeArrowheads="1"/>
                        </wps:cNvSpPr>
                        <wps:spPr bwMode="auto">
                          <a:xfrm>
                            <a:off x="0" y="1010"/>
                            <a:ext cx="425"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DAD9" w14:textId="77777777" w:rsidR="00000000" w:rsidRDefault="00000000">
                              <w:pPr>
                                <w:spacing w:after="160" w:line="256" w:lineRule="auto"/>
                                <w:ind w:left="0" w:firstLine="0"/>
                                <w:jc w:val="left"/>
                              </w:pPr>
                              <w:r>
                                <w:rPr>
                                  <w:w w:val="101"/>
                                  <w:sz w:val="18"/>
                                </w:rPr>
                                <w:t>j</w:t>
                              </w:r>
                            </w:p>
                          </w:txbxContent>
                        </wps:txbx>
                        <wps:bodyPr rot="0" vert="horz" wrap="square" lIns="0" tIns="0" rIns="0" bIns="0" anchor="t" anchorCtr="0" upright="1">
                          <a:noAutofit/>
                        </wps:bodyPr>
                      </wps:wsp>
                      <wps:wsp>
                        <wps:cNvPr id="1352284640" name="Rectangle 2425"/>
                        <wps:cNvSpPr>
                          <a:spLocks noChangeArrowheads="1"/>
                        </wps:cNvSpPr>
                        <wps:spPr bwMode="auto">
                          <a:xfrm>
                            <a:off x="316" y="963"/>
                            <a:ext cx="1009"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513F7" w14:textId="77777777" w:rsidR="00000000" w:rsidRDefault="00000000">
                              <w:pPr>
                                <w:spacing w:after="160" w:line="256" w:lineRule="auto"/>
                                <w:ind w:left="0" w:firstLine="0"/>
                                <w:jc w:val="left"/>
                              </w:pPr>
                              <w:r>
                                <w:rPr>
                                  <w:w w:val="109"/>
                                  <w:sz w:val="18"/>
                                </w:rPr>
                                <w:t>T</w:t>
                              </w:r>
                            </w:p>
                          </w:txbxContent>
                        </wps:txbx>
                        <wps:bodyPr rot="0" vert="horz" wrap="square" lIns="0" tIns="0" rIns="0" bIns="0" anchor="t" anchorCtr="0" upright="1">
                          <a:noAutofit/>
                        </wps:bodyPr>
                      </wps:wsp>
                      <wps:wsp>
                        <wps:cNvPr id="747896907" name="Rectangle 2426"/>
                        <wps:cNvSpPr>
                          <a:spLocks noChangeArrowheads="1"/>
                        </wps:cNvSpPr>
                        <wps:spPr bwMode="auto">
                          <a:xfrm>
                            <a:off x="1079" y="963"/>
                            <a:ext cx="694"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60F1E" w14:textId="77777777" w:rsidR="00000000" w:rsidRDefault="00000000">
                              <w:pPr>
                                <w:spacing w:after="160" w:line="256" w:lineRule="auto"/>
                                <w:ind w:left="0" w:firstLine="0"/>
                                <w:jc w:val="left"/>
                              </w:pPr>
                              <w:r>
                                <w:rPr>
                                  <w:w w:val="137"/>
                                  <w:sz w:val="18"/>
                                </w:rPr>
                                <w:t>‘</w:t>
                              </w:r>
                            </w:p>
                          </w:txbxContent>
                        </wps:txbx>
                        <wps:bodyPr rot="0" vert="horz" wrap="square" lIns="0" tIns="0" rIns="0" bIns="0" anchor="t" anchorCtr="0" upright="1">
                          <a:noAutofit/>
                        </wps:bodyPr>
                      </wps:wsp>
                      <wps:wsp>
                        <wps:cNvPr id="1329065527" name="Rectangle 2427"/>
                        <wps:cNvSpPr>
                          <a:spLocks noChangeArrowheads="1"/>
                        </wps:cNvSpPr>
                        <wps:spPr bwMode="auto">
                          <a:xfrm>
                            <a:off x="1598" y="1010"/>
                            <a:ext cx="425"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FC546" w14:textId="77777777" w:rsidR="00000000" w:rsidRDefault="00000000">
                              <w:pPr>
                                <w:spacing w:after="160" w:line="256" w:lineRule="auto"/>
                                <w:ind w:left="0" w:firstLine="0"/>
                                <w:jc w:val="left"/>
                              </w:pPr>
                              <w:r>
                                <w:rPr>
                                  <w:w w:val="101"/>
                                  <w:sz w:val="18"/>
                                </w:rPr>
                                <w:t>j</w:t>
                              </w:r>
                            </w:p>
                          </w:txbxContent>
                        </wps:txbx>
                        <wps:bodyPr rot="0" vert="horz" wrap="square" lIns="0" tIns="0" rIns="0" bIns="0" anchor="t" anchorCtr="0" upright="1">
                          <a:noAutofit/>
                        </wps:bodyPr>
                      </wps:wsp>
                      <wps:wsp>
                        <wps:cNvPr id="255720036" name="Rectangle 2428"/>
                        <wps:cNvSpPr>
                          <a:spLocks noChangeArrowheads="1"/>
                        </wps:cNvSpPr>
                        <wps:spPr bwMode="auto">
                          <a:xfrm>
                            <a:off x="9611" y="963"/>
                            <a:ext cx="3090"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12B40" w14:textId="77777777" w:rsidR="00000000" w:rsidRDefault="00000000">
                              <w:pPr>
                                <w:spacing w:after="160" w:line="256" w:lineRule="auto"/>
                                <w:ind w:left="0" w:firstLine="0"/>
                                <w:jc w:val="left"/>
                              </w:pPr>
                              <w:r>
                                <w:rPr>
                                  <w:w w:val="101"/>
                                  <w:sz w:val="18"/>
                                </w:rPr>
                                <w:t>SOw</w:t>
                              </w:r>
                            </w:p>
                          </w:txbxContent>
                        </wps:txbx>
                        <wps:bodyPr rot="0" vert="horz" wrap="square" lIns="0" tIns="0" rIns="0" bIns="0" anchor="t" anchorCtr="0" upright="1">
                          <a:noAutofit/>
                        </wps:bodyPr>
                      </wps:wsp>
                      <wps:wsp>
                        <wps:cNvPr id="1357373796" name="Shape 46130"/>
                        <wps:cNvSpPr>
                          <a:spLocks/>
                        </wps:cNvSpPr>
                        <wps:spPr bwMode="auto">
                          <a:xfrm>
                            <a:off x="19634" y="820"/>
                            <a:ext cx="2383" cy="92"/>
                          </a:xfrm>
                          <a:custGeom>
                            <a:avLst/>
                            <a:gdLst>
                              <a:gd name="T0" fmla="*/ 0 w 238316"/>
                              <a:gd name="T1" fmla="*/ 0 h 9144"/>
                              <a:gd name="T2" fmla="*/ 238316 w 238316"/>
                              <a:gd name="T3" fmla="*/ 0 h 9144"/>
                              <a:gd name="T4" fmla="*/ 238316 w 238316"/>
                              <a:gd name="T5" fmla="*/ 9144 h 9144"/>
                              <a:gd name="T6" fmla="*/ 0 w 238316"/>
                              <a:gd name="T7" fmla="*/ 9144 h 9144"/>
                              <a:gd name="T8" fmla="*/ 0 w 238316"/>
                              <a:gd name="T9" fmla="*/ 0 h 9144"/>
                              <a:gd name="T10" fmla="*/ 0 w 238316"/>
                              <a:gd name="T11" fmla="*/ 0 h 9144"/>
                              <a:gd name="T12" fmla="*/ 238316 w 238316"/>
                              <a:gd name="T13" fmla="*/ 9144 h 9144"/>
                            </a:gdLst>
                            <a:ahLst/>
                            <a:cxnLst>
                              <a:cxn ang="0">
                                <a:pos x="T0" y="T1"/>
                              </a:cxn>
                              <a:cxn ang="0">
                                <a:pos x="T2" y="T3"/>
                              </a:cxn>
                              <a:cxn ang="0">
                                <a:pos x="T4" y="T5"/>
                              </a:cxn>
                              <a:cxn ang="0">
                                <a:pos x="T6" y="T7"/>
                              </a:cxn>
                              <a:cxn ang="0">
                                <a:pos x="T8" y="T9"/>
                              </a:cxn>
                            </a:cxnLst>
                            <a:rect l="T10" t="T11" r="T12" b="T13"/>
                            <a:pathLst>
                              <a:path w="238316" h="9144">
                                <a:moveTo>
                                  <a:pt x="0" y="0"/>
                                </a:moveTo>
                                <a:lnTo>
                                  <a:pt x="238316" y="0"/>
                                </a:lnTo>
                                <a:lnTo>
                                  <a:pt x="23831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784262" name="Rectangle 2430"/>
                        <wps:cNvSpPr>
                          <a:spLocks noChangeArrowheads="1"/>
                        </wps:cNvSpPr>
                        <wps:spPr bwMode="auto">
                          <a:xfrm>
                            <a:off x="19634" y="963"/>
                            <a:ext cx="3168"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7361" w14:textId="77777777" w:rsidR="00000000" w:rsidRDefault="00000000">
                              <w:pPr>
                                <w:spacing w:after="160" w:line="256" w:lineRule="auto"/>
                                <w:ind w:left="0" w:firstLine="0"/>
                                <w:jc w:val="left"/>
                              </w:pPr>
                              <w:r>
                                <w:rPr>
                                  <w:w w:val="107"/>
                                  <w:sz w:val="18"/>
                                </w:rPr>
                                <w:t>NFC</w:t>
                              </w:r>
                            </w:p>
                          </w:txbxContent>
                        </wps:txbx>
                        <wps:bodyPr rot="0" vert="horz" wrap="square" lIns="0" tIns="0" rIns="0" bIns="0" anchor="t" anchorCtr="0" upright="1">
                          <a:noAutofit/>
                        </wps:bodyPr>
                      </wps:wsp>
                      <wps:wsp>
                        <wps:cNvPr id="1801152744" name="Rectangle 2431"/>
                        <wps:cNvSpPr>
                          <a:spLocks noChangeArrowheads="1"/>
                        </wps:cNvSpPr>
                        <wps:spPr bwMode="auto">
                          <a:xfrm>
                            <a:off x="22392" y="1010"/>
                            <a:ext cx="504"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B150F" w14:textId="77777777" w:rsidR="00000000" w:rsidRDefault="00000000">
                              <w:pPr>
                                <w:spacing w:after="160" w:line="256" w:lineRule="auto"/>
                                <w:ind w:left="0" w:firstLine="0"/>
                                <w:jc w:val="left"/>
                              </w:pPr>
                              <w:r>
                                <w:rPr>
                                  <w:w w:val="66"/>
                                  <w:sz w:val="18"/>
                                </w:rPr>
                                <w:t>ð</w:t>
                              </w:r>
                            </w:p>
                          </w:txbxContent>
                        </wps:txbx>
                        <wps:bodyPr rot="0" vert="horz" wrap="square" lIns="0" tIns="0" rIns="0" bIns="0" anchor="t" anchorCtr="0" upright="1">
                          <a:noAutofit/>
                        </wps:bodyPr>
                      </wps:wsp>
                      <wps:wsp>
                        <wps:cNvPr id="683061988" name="Rectangle 2432"/>
                        <wps:cNvSpPr>
                          <a:spLocks noChangeArrowheads="1"/>
                        </wps:cNvSpPr>
                        <wps:spPr bwMode="auto">
                          <a:xfrm>
                            <a:off x="22773" y="956"/>
                            <a:ext cx="1515"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E23E8" w14:textId="77777777" w:rsidR="00000000" w:rsidRDefault="00000000">
                              <w:pPr>
                                <w:spacing w:after="160" w:line="256" w:lineRule="auto"/>
                                <w:ind w:left="0" w:firstLine="0"/>
                                <w:jc w:val="left"/>
                              </w:pPr>
                              <w:r>
                                <w:rPr>
                                  <w:w w:val="120"/>
                                  <w:sz w:val="18"/>
                                </w:rPr>
                                <w:t>%</w:t>
                              </w:r>
                            </w:p>
                          </w:txbxContent>
                        </wps:txbx>
                        <wps:bodyPr rot="0" vert="horz" wrap="square" lIns="0" tIns="0" rIns="0" bIns="0" anchor="t" anchorCtr="0" upright="1">
                          <a:noAutofit/>
                        </wps:bodyPr>
                      </wps:wsp>
                      <wps:wsp>
                        <wps:cNvPr id="528369715" name="Rectangle 2433"/>
                        <wps:cNvSpPr>
                          <a:spLocks noChangeArrowheads="1"/>
                        </wps:cNvSpPr>
                        <wps:spPr bwMode="auto">
                          <a:xfrm>
                            <a:off x="23911" y="1010"/>
                            <a:ext cx="504"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75F3C" w14:textId="77777777" w:rsidR="00000000" w:rsidRDefault="00000000">
                              <w:pPr>
                                <w:spacing w:after="160" w:line="256" w:lineRule="auto"/>
                                <w:ind w:left="0" w:firstLine="0"/>
                                <w:jc w:val="left"/>
                              </w:pPr>
                              <w:r>
                                <w:rPr>
                                  <w:w w:val="59"/>
                                  <w:sz w:val="18"/>
                                </w:rPr>
                                <w:t>Þ</w:t>
                              </w:r>
                            </w:p>
                          </w:txbxContent>
                        </wps:txbx>
                        <wps:bodyPr rot="0" vert="horz" wrap="square" lIns="0" tIns="0" rIns="0" bIns="0" anchor="t" anchorCtr="0" upright="1">
                          <a:noAutofit/>
                        </wps:bodyPr>
                      </wps:wsp>
                    </wpg:wgp>
                  </a:graphicData>
                </a:graphic>
              </wp:inline>
            </w:drawing>
          </mc:Choice>
          <mc:Fallback>
            <w:pict>
              <v:group w14:anchorId="19C57718" id="Group 34587" o:spid="_x0000_s1286" style="width:191.3pt;height:20.4pt;mso-position-horizontal-relative:char;mso-position-vertical-relative:line" coordsize="24292,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">
                <v:shape id="Shape 46126" o:spid="_x0000_s1287" style="position:absolute;width:24292;height:129;visibility:visible;mso-wrap-style:square;v-text-anchor:top" coordsize="2429281,1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" path="m,l2429281,r,12959l,12959,,e" fillcolor="#181717" stroked="f" strokeweight="0">
                  <v:stroke miterlimit="83231f" joinstyle="miter"/>
                  <v:path arrowok="t" o:connecttype="custom" o:connectlocs="0,0;24292,0;24292,129;0,129;0,0" o:connectangles="0,0,0,0,0" textboxrect="0,0,2429281,12959"/>
                </v:shape>
                <v:shape id="Shape 46127" o:spid="_x0000_s1288" style="position:absolute;top:2534;width:24292;height:91;visibility:visible;mso-wrap-style:square;v-text-anchor:top" coordsize="24292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" path="m,l2429281,r,9144l,9144,,e" fillcolor="#181717" stroked="f" strokeweight="0">
                  <v:stroke miterlimit="83231f" joinstyle="miter"/>
                  <v:path arrowok="t" o:connecttype="custom" o:connectlocs="0,0;24292,0;24292,91;0,91;0,0" o:connectangles="0,0,0,0,0" textboxrect="0,0,2429281,9144"/>
                </v:shape>
                <v:rect id="Rectangle 2424" o:spid="_x0000_s1289" style="position:absolute;top:1010;width:42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" filled="f" stroked="f">
                  <v:textbox inset="0,0,0,0">
                    <w:txbxContent>
                      <w:p w14:paraId="5A02DAD9" w14:textId="77777777" w:rsidR="00000000" w:rsidRDefault="00000000">
                        <w:pPr>
                          <w:spacing w:after="160" w:line="256" w:lineRule="auto"/>
                          <w:ind w:left="0" w:firstLine="0"/>
                          <w:jc w:val="left"/>
                        </w:pPr>
                        <w:r>
                          <w:rPr>
                            <w:w w:val="101"/>
                            <w:sz w:val="18"/>
                          </w:rPr>
                          <w:t>j</w:t>
                        </w:r>
                      </w:p>
                    </w:txbxContent>
                  </v:textbox>
                </v:rect>
                <v:rect id="Rectangle 2425" o:spid="_x0000_s1290" style="position:absolute;left:316;top:963;width:100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" filled="f" stroked="f">
                  <v:textbox inset="0,0,0,0">
                    <w:txbxContent>
                      <w:p w14:paraId="278513F7" w14:textId="77777777" w:rsidR="00000000" w:rsidRDefault="00000000">
                        <w:pPr>
                          <w:spacing w:after="160" w:line="256" w:lineRule="auto"/>
                          <w:ind w:left="0" w:firstLine="0"/>
                          <w:jc w:val="left"/>
                        </w:pPr>
                        <w:r>
                          <w:rPr>
                            <w:w w:val="109"/>
                            <w:sz w:val="18"/>
                          </w:rPr>
                          <w:t>T</w:t>
                        </w:r>
                      </w:p>
                    </w:txbxContent>
                  </v:textbox>
                </v:rect>
                <v:rect id="Rectangle 2426" o:spid="_x0000_s1291" style="position:absolute;left:1079;top:963;width:694;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" filled="f" stroked="f">
                  <v:textbox inset="0,0,0,0">
                    <w:txbxContent>
                      <w:p w14:paraId="55D60F1E" w14:textId="77777777" w:rsidR="00000000" w:rsidRDefault="00000000">
                        <w:pPr>
                          <w:spacing w:after="160" w:line="256" w:lineRule="auto"/>
                          <w:ind w:left="0" w:firstLine="0"/>
                          <w:jc w:val="left"/>
                        </w:pPr>
                        <w:r>
                          <w:rPr>
                            <w:w w:val="137"/>
                            <w:sz w:val="18"/>
                          </w:rPr>
                          <w:t>‘</w:t>
                        </w:r>
                      </w:p>
                    </w:txbxContent>
                  </v:textbox>
                </v:rect>
                <v:rect id="Rectangle 2427" o:spid="_x0000_s1292" style="position:absolute;left:1598;top:1010;width:42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" filled="f" stroked="f">
                  <v:textbox inset="0,0,0,0">
                    <w:txbxContent>
                      <w:p w14:paraId="227FC546" w14:textId="77777777" w:rsidR="00000000" w:rsidRDefault="00000000">
                        <w:pPr>
                          <w:spacing w:after="160" w:line="256" w:lineRule="auto"/>
                          <w:ind w:left="0" w:firstLine="0"/>
                          <w:jc w:val="left"/>
                        </w:pPr>
                        <w:r>
                          <w:rPr>
                            <w:w w:val="101"/>
                            <w:sz w:val="18"/>
                          </w:rPr>
                          <w:t>j</w:t>
                        </w:r>
                      </w:p>
                    </w:txbxContent>
                  </v:textbox>
                </v:rect>
                <v:rect id="Rectangle 2428" o:spid="_x0000_s1293" style="position:absolute;left:9611;top:963;width:309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" filled="f" stroked="f">
                  <v:textbox inset="0,0,0,0">
                    <w:txbxContent>
                      <w:p w14:paraId="4CF12B40" w14:textId="77777777" w:rsidR="00000000" w:rsidRDefault="00000000">
                        <w:pPr>
                          <w:spacing w:after="160" w:line="256" w:lineRule="auto"/>
                          <w:ind w:left="0" w:firstLine="0"/>
                          <w:jc w:val="left"/>
                        </w:pPr>
                        <w:r>
                          <w:rPr>
                            <w:w w:val="101"/>
                            <w:sz w:val="18"/>
                          </w:rPr>
                          <w:t>SOw</w:t>
                        </w:r>
                      </w:p>
                    </w:txbxContent>
                  </v:textbox>
                </v:rect>
                <v:shape id="Shape 46130" o:spid="_x0000_s1294" style="position:absolute;left:19634;top:820;width:2383;height:92;visibility:visible;mso-wrap-style:square;v-text-anchor:top" coordsize="238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" path="m,l238316,r,9144l,9144,,e" fillcolor="#181717" stroked="f" strokeweight="0">
                  <v:stroke miterlimit="83231f" joinstyle="miter"/>
                  <v:path arrowok="t" o:connecttype="custom" o:connectlocs="0,0;2383,0;2383,92;0,92;0,0" o:connectangles="0,0,0,0,0" textboxrect="0,0,238316,9144"/>
                </v:shape>
                <v:rect id="Rectangle 2430" o:spid="_x0000_s1295" style="position:absolute;left:19634;top:963;width:3168;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" filled="f" stroked="f">
                  <v:textbox inset="0,0,0,0">
                    <w:txbxContent>
                      <w:p w14:paraId="52257361" w14:textId="77777777" w:rsidR="00000000" w:rsidRDefault="00000000">
                        <w:pPr>
                          <w:spacing w:after="160" w:line="256" w:lineRule="auto"/>
                          <w:ind w:left="0" w:firstLine="0"/>
                          <w:jc w:val="left"/>
                        </w:pPr>
                        <w:r>
                          <w:rPr>
                            <w:w w:val="107"/>
                            <w:sz w:val="18"/>
                          </w:rPr>
                          <w:t>NFC</w:t>
                        </w:r>
                      </w:p>
                    </w:txbxContent>
                  </v:textbox>
                </v:rect>
                <v:rect id="Rectangle 2431" o:spid="_x0000_s1296" style="position:absolute;left:22392;top:1010;width:50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" filled="f" stroked="f">
                  <v:textbox inset="0,0,0,0">
                    <w:txbxContent>
                      <w:p w14:paraId="799B150F" w14:textId="77777777" w:rsidR="00000000" w:rsidRDefault="00000000">
                        <w:pPr>
                          <w:spacing w:after="160" w:line="256" w:lineRule="auto"/>
                          <w:ind w:left="0" w:firstLine="0"/>
                          <w:jc w:val="left"/>
                        </w:pPr>
                        <w:r>
                          <w:rPr>
                            <w:w w:val="66"/>
                            <w:sz w:val="18"/>
                          </w:rPr>
                          <w:t>ð</w:t>
                        </w:r>
                      </w:p>
                    </w:txbxContent>
                  </v:textbox>
                </v:rect>
                <v:rect id="Rectangle 2432" o:spid="_x0000_s1297" style="position:absolute;left:22773;top:956;width:151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" filled="f" stroked="f">
                  <v:textbox inset="0,0,0,0">
                    <w:txbxContent>
                      <w:p w14:paraId="584E23E8" w14:textId="77777777" w:rsidR="00000000" w:rsidRDefault="00000000">
                        <w:pPr>
                          <w:spacing w:after="160" w:line="256" w:lineRule="auto"/>
                          <w:ind w:left="0" w:firstLine="0"/>
                          <w:jc w:val="left"/>
                        </w:pPr>
                        <w:r>
                          <w:rPr>
                            <w:w w:val="120"/>
                            <w:sz w:val="18"/>
                          </w:rPr>
                          <w:t>%</w:t>
                        </w:r>
                      </w:p>
                    </w:txbxContent>
                  </v:textbox>
                </v:rect>
                <v:rect id="Rectangle 2433" o:spid="_x0000_s1298" style="position:absolute;left:23911;top:1010;width:50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" filled="f" stroked="f">
                  <v:textbox inset="0,0,0,0">
                    <w:txbxContent>
                      <w:p w14:paraId="31275F3C" w14:textId="77777777" w:rsidR="00000000" w:rsidRDefault="00000000">
                        <w:pPr>
                          <w:spacing w:after="160" w:line="256" w:lineRule="auto"/>
                          <w:ind w:left="0" w:firstLine="0"/>
                          <w:jc w:val="left"/>
                        </w:pPr>
                        <w:r>
                          <w:rPr>
                            <w:w w:val="59"/>
                            <w:sz w:val="18"/>
                          </w:rPr>
                          <w:t>Þ</w:t>
                        </w:r>
                      </w:p>
                    </w:txbxContent>
                  </v:textbox>
                </v:rect>
                <w10:anchorlock/>
              </v:group>
            </w:pict>
          </mc:Fallback>
        </mc:AlternateContent>
      </w:r>
    </w:p>
    <w:tbl>
      <w:tblPr>
        <w:tblStyle w:val="TableGrid"/>
        <w:tblW w:w="3548" w:type="dxa"/>
        <w:tblInd w:w="1913" w:type="dxa"/>
        <w:tblLook w:val="04A0" w:firstRow="1" w:lastRow="0" w:firstColumn="1" w:lastColumn="0" w:noHBand="0" w:noVBand="1"/>
      </w:tblPr>
      <w:tblGrid>
        <w:gridCol w:w="1416"/>
        <w:gridCol w:w="1195"/>
        <w:gridCol w:w="937"/>
      </w:tblGrid>
      <w:tr w:rsidR="00000000" w14:paraId="38519950" w14:textId="77777777">
        <w:trPr>
          <w:trHeight w:val="182"/>
        </w:trPr>
        <w:tc>
          <w:tcPr>
            <w:tcW w:w="1416" w:type="dxa"/>
            <w:hideMark/>
          </w:tcPr>
          <w:p w14:paraId="5CCA846B"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10</w:t>
            </w:r>
          </w:p>
        </w:tc>
        <w:tc>
          <w:tcPr>
            <w:tcW w:w="1195" w:type="dxa"/>
            <w:hideMark/>
          </w:tcPr>
          <w:p w14:paraId="6046E8D7" w14:textId="77777777" w:rsidR="00000000" w:rsidRDefault="00000000">
            <w:pPr>
              <w:spacing w:after="0" w:line="256" w:lineRule="auto"/>
              <w:ind w:left="281" w:firstLine="0"/>
              <w:jc w:val="left"/>
              <w:rPr>
                <w:rFonts w:ascii="Times New Roman" w:eastAsia="Times New Roman" w:hAnsi="Times New Roman"/>
                <w:sz w:val="20"/>
              </w:rPr>
            </w:pPr>
            <w:r>
              <w:rPr>
                <w:rFonts w:ascii="Times New Roman" w:eastAsia="Times New Roman" w:hAnsi="Times New Roman"/>
                <w:sz w:val="18"/>
              </w:rPr>
              <w:t>0</w:t>
            </w:r>
          </w:p>
        </w:tc>
        <w:tc>
          <w:tcPr>
            <w:tcW w:w="937" w:type="dxa"/>
            <w:hideMark/>
          </w:tcPr>
          <w:p w14:paraId="1B5F767F" w14:textId="77777777" w:rsidR="00000000" w:rsidRDefault="00000000">
            <w:pPr>
              <w:spacing w:after="0" w:line="256" w:lineRule="auto"/>
              <w:ind w:left="0" w:firstLine="0"/>
              <w:jc w:val="right"/>
              <w:rPr>
                <w:rFonts w:ascii="Times New Roman" w:eastAsia="Times New Roman" w:hAnsi="Times New Roman"/>
                <w:sz w:val="20"/>
              </w:rPr>
            </w:pPr>
            <w:r>
              <w:rPr>
                <w:rFonts w:ascii="Times New Roman" w:eastAsia="Times New Roman" w:hAnsi="Times New Roman"/>
                <w:sz w:val="18"/>
              </w:rPr>
              <w:t>15</w:t>
            </w:r>
          </w:p>
        </w:tc>
      </w:tr>
      <w:tr w:rsidR="00000000" w14:paraId="0F5D8567" w14:textId="77777777">
        <w:trPr>
          <w:trHeight w:val="199"/>
        </w:trPr>
        <w:tc>
          <w:tcPr>
            <w:tcW w:w="1416" w:type="dxa"/>
            <w:hideMark/>
          </w:tcPr>
          <w:p w14:paraId="2D736E3A"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40</w:t>
            </w:r>
          </w:p>
        </w:tc>
        <w:tc>
          <w:tcPr>
            <w:tcW w:w="1195" w:type="dxa"/>
            <w:hideMark/>
          </w:tcPr>
          <w:p w14:paraId="40586A95" w14:textId="77777777" w:rsidR="00000000" w:rsidRDefault="00000000">
            <w:pPr>
              <w:spacing w:after="0" w:line="256" w:lineRule="auto"/>
              <w:ind w:left="192" w:firstLine="0"/>
              <w:jc w:val="left"/>
              <w:rPr>
                <w:rFonts w:ascii="Times New Roman" w:eastAsia="Times New Roman" w:hAnsi="Times New Roman"/>
                <w:sz w:val="20"/>
              </w:rPr>
            </w:pPr>
            <w:r>
              <w:rPr>
                <w:rFonts w:ascii="Times New Roman" w:eastAsia="Times New Roman" w:hAnsi="Times New Roman"/>
                <w:sz w:val="18"/>
              </w:rPr>
              <w:t>37</w:t>
            </w:r>
          </w:p>
        </w:tc>
        <w:tc>
          <w:tcPr>
            <w:tcW w:w="937" w:type="dxa"/>
            <w:hideMark/>
          </w:tcPr>
          <w:p w14:paraId="1AFDA2DC" w14:textId="77777777" w:rsidR="00000000" w:rsidRDefault="00000000">
            <w:pPr>
              <w:spacing w:after="0" w:line="256" w:lineRule="auto"/>
              <w:ind w:left="0" w:firstLine="0"/>
              <w:jc w:val="right"/>
              <w:rPr>
                <w:rFonts w:ascii="Times New Roman" w:eastAsia="Times New Roman" w:hAnsi="Times New Roman"/>
                <w:sz w:val="20"/>
              </w:rPr>
            </w:pPr>
            <w:r>
              <w:rPr>
                <w:rFonts w:ascii="Times New Roman" w:eastAsia="Times New Roman" w:hAnsi="Times New Roman"/>
                <w:sz w:val="18"/>
              </w:rPr>
              <w:t>55</w:t>
            </w:r>
          </w:p>
        </w:tc>
      </w:tr>
      <w:tr w:rsidR="00000000" w14:paraId="3C1A40F9" w14:textId="77777777">
        <w:trPr>
          <w:trHeight w:val="199"/>
        </w:trPr>
        <w:tc>
          <w:tcPr>
            <w:tcW w:w="1416" w:type="dxa"/>
            <w:hideMark/>
          </w:tcPr>
          <w:p w14:paraId="11D36BBB"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70</w:t>
            </w:r>
          </w:p>
        </w:tc>
        <w:tc>
          <w:tcPr>
            <w:tcW w:w="1195" w:type="dxa"/>
            <w:hideMark/>
          </w:tcPr>
          <w:p w14:paraId="76D897F5" w14:textId="77777777" w:rsidR="00000000" w:rsidRDefault="00000000">
            <w:pPr>
              <w:spacing w:after="0" w:line="256" w:lineRule="auto"/>
              <w:ind w:left="192" w:firstLine="0"/>
              <w:jc w:val="left"/>
              <w:rPr>
                <w:rFonts w:ascii="Times New Roman" w:eastAsia="Times New Roman" w:hAnsi="Times New Roman"/>
                <w:sz w:val="20"/>
              </w:rPr>
            </w:pPr>
            <w:r>
              <w:rPr>
                <w:rFonts w:ascii="Times New Roman" w:eastAsia="Times New Roman" w:hAnsi="Times New Roman"/>
                <w:sz w:val="18"/>
              </w:rPr>
              <w:t>46</w:t>
            </w:r>
          </w:p>
        </w:tc>
        <w:tc>
          <w:tcPr>
            <w:tcW w:w="937" w:type="dxa"/>
            <w:hideMark/>
          </w:tcPr>
          <w:p w14:paraId="6E4A8697" w14:textId="77777777" w:rsidR="00000000" w:rsidRDefault="00000000">
            <w:pPr>
              <w:spacing w:after="0" w:line="256" w:lineRule="auto"/>
              <w:ind w:left="0" w:firstLine="0"/>
              <w:jc w:val="right"/>
              <w:rPr>
                <w:rFonts w:ascii="Times New Roman" w:eastAsia="Times New Roman" w:hAnsi="Times New Roman"/>
                <w:sz w:val="20"/>
              </w:rPr>
            </w:pPr>
            <w:r>
              <w:rPr>
                <w:rFonts w:ascii="Times New Roman" w:eastAsia="Times New Roman" w:hAnsi="Times New Roman"/>
                <w:sz w:val="18"/>
              </w:rPr>
              <w:t>67</w:t>
            </w:r>
          </w:p>
        </w:tc>
      </w:tr>
      <w:tr w:rsidR="00000000" w14:paraId="3E2C09C7" w14:textId="77777777">
        <w:trPr>
          <w:trHeight w:val="200"/>
        </w:trPr>
        <w:tc>
          <w:tcPr>
            <w:tcW w:w="1416" w:type="dxa"/>
            <w:hideMark/>
          </w:tcPr>
          <w:p w14:paraId="563B5C8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100</w:t>
            </w:r>
          </w:p>
        </w:tc>
        <w:tc>
          <w:tcPr>
            <w:tcW w:w="1195" w:type="dxa"/>
            <w:hideMark/>
          </w:tcPr>
          <w:p w14:paraId="3E58CF14" w14:textId="77777777" w:rsidR="00000000" w:rsidRDefault="00000000">
            <w:pPr>
              <w:spacing w:after="0" w:line="256" w:lineRule="auto"/>
              <w:ind w:left="192" w:firstLine="0"/>
              <w:jc w:val="left"/>
              <w:rPr>
                <w:rFonts w:ascii="Times New Roman" w:eastAsia="Times New Roman" w:hAnsi="Times New Roman"/>
                <w:sz w:val="20"/>
              </w:rPr>
            </w:pPr>
            <w:r>
              <w:rPr>
                <w:rFonts w:ascii="Times New Roman" w:eastAsia="Times New Roman" w:hAnsi="Times New Roman"/>
                <w:sz w:val="18"/>
              </w:rPr>
              <w:t>53</w:t>
            </w:r>
          </w:p>
        </w:tc>
        <w:tc>
          <w:tcPr>
            <w:tcW w:w="937" w:type="dxa"/>
            <w:hideMark/>
          </w:tcPr>
          <w:p w14:paraId="700D02A9" w14:textId="77777777" w:rsidR="00000000" w:rsidRDefault="00000000">
            <w:pPr>
              <w:spacing w:after="0" w:line="256" w:lineRule="auto"/>
              <w:ind w:left="0" w:firstLine="0"/>
              <w:jc w:val="right"/>
              <w:rPr>
                <w:rFonts w:ascii="Times New Roman" w:eastAsia="Times New Roman" w:hAnsi="Times New Roman"/>
                <w:sz w:val="20"/>
              </w:rPr>
            </w:pPr>
            <w:r>
              <w:rPr>
                <w:rFonts w:ascii="Times New Roman" w:eastAsia="Times New Roman" w:hAnsi="Times New Roman"/>
                <w:sz w:val="18"/>
              </w:rPr>
              <w:t>70</w:t>
            </w:r>
          </w:p>
        </w:tc>
      </w:tr>
      <w:tr w:rsidR="00000000" w14:paraId="21590FCB" w14:textId="77777777">
        <w:trPr>
          <w:trHeight w:val="182"/>
        </w:trPr>
        <w:tc>
          <w:tcPr>
            <w:tcW w:w="1416" w:type="dxa"/>
            <w:hideMark/>
          </w:tcPr>
          <w:p w14:paraId="3A7FDED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150</w:t>
            </w:r>
          </w:p>
        </w:tc>
        <w:tc>
          <w:tcPr>
            <w:tcW w:w="1195" w:type="dxa"/>
            <w:hideMark/>
          </w:tcPr>
          <w:p w14:paraId="56951694" w14:textId="77777777" w:rsidR="00000000" w:rsidRDefault="00000000">
            <w:pPr>
              <w:spacing w:after="0" w:line="256" w:lineRule="auto"/>
              <w:ind w:left="192" w:firstLine="0"/>
              <w:jc w:val="left"/>
              <w:rPr>
                <w:rFonts w:ascii="Times New Roman" w:eastAsia="Times New Roman" w:hAnsi="Times New Roman"/>
                <w:sz w:val="20"/>
              </w:rPr>
            </w:pPr>
            <w:r>
              <w:rPr>
                <w:rFonts w:ascii="Times New Roman" w:eastAsia="Times New Roman" w:hAnsi="Times New Roman"/>
                <w:sz w:val="18"/>
              </w:rPr>
              <w:t>53</w:t>
            </w:r>
          </w:p>
        </w:tc>
        <w:tc>
          <w:tcPr>
            <w:tcW w:w="937" w:type="dxa"/>
            <w:hideMark/>
          </w:tcPr>
          <w:p w14:paraId="30900D40" w14:textId="77777777" w:rsidR="00000000" w:rsidRDefault="00000000">
            <w:pPr>
              <w:spacing w:after="0" w:line="256" w:lineRule="auto"/>
              <w:ind w:left="0" w:firstLine="0"/>
              <w:jc w:val="right"/>
              <w:rPr>
                <w:rFonts w:ascii="Times New Roman" w:eastAsia="Times New Roman" w:hAnsi="Times New Roman"/>
                <w:sz w:val="20"/>
              </w:rPr>
            </w:pPr>
            <w:r>
              <w:rPr>
                <w:rFonts w:ascii="Times New Roman" w:eastAsia="Times New Roman" w:hAnsi="Times New Roman"/>
                <w:sz w:val="18"/>
              </w:rPr>
              <w:t>71</w:t>
            </w:r>
          </w:p>
        </w:tc>
      </w:tr>
    </w:tbl>
    <w:p w14:paraId="70BF936B" w14:textId="77777777" w:rsidR="00000000" w:rsidRDefault="00000000">
      <w:pPr>
        <w:spacing w:after="766" w:line="256" w:lineRule="auto"/>
        <w:ind w:left="1913" w:firstLine="0"/>
        <w:jc w:val="left"/>
        <w:rPr>
          <w:rFonts w:eastAsia="Times New Roman"/>
        </w:rPr>
      </w:pPr>
      <w:r>
        <w:rPr>
          <w:noProof/>
        </w:rPr>
        <mc:AlternateContent>
          <mc:Choice Requires="wpg">
            <w:drawing>
              <wp:inline distT="0" distB="0" distL="0" distR="0" wp14:anchorId="2AF94625" wp14:editId="3804CBA3">
                <wp:extent cx="2429510" cy="12065"/>
                <wp:effectExtent l="0" t="0" r="0" b="0"/>
                <wp:docPr id="2019770457" name="Group 34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9510" cy="12065"/>
                          <a:chOff x="0" y="0"/>
                          <a:chExt cx="24292" cy="122"/>
                        </a:xfrm>
                      </wpg:grpSpPr>
                      <wps:wsp>
                        <wps:cNvPr id="710933340" name="Shape 46140"/>
                        <wps:cNvSpPr>
                          <a:spLocks/>
                        </wps:cNvSpPr>
                        <wps:spPr bwMode="auto">
                          <a:xfrm>
                            <a:off x="0" y="0"/>
                            <a:ext cx="24292" cy="122"/>
                          </a:xfrm>
                          <a:custGeom>
                            <a:avLst/>
                            <a:gdLst>
                              <a:gd name="T0" fmla="*/ 0 w 2429281"/>
                              <a:gd name="T1" fmla="*/ 0 h 12240"/>
                              <a:gd name="T2" fmla="*/ 2429281 w 2429281"/>
                              <a:gd name="T3" fmla="*/ 0 h 12240"/>
                              <a:gd name="T4" fmla="*/ 2429281 w 2429281"/>
                              <a:gd name="T5" fmla="*/ 12240 h 12240"/>
                              <a:gd name="T6" fmla="*/ 0 w 2429281"/>
                              <a:gd name="T7" fmla="*/ 12240 h 12240"/>
                              <a:gd name="T8" fmla="*/ 0 w 2429281"/>
                              <a:gd name="T9" fmla="*/ 0 h 12240"/>
                              <a:gd name="T10" fmla="*/ 0 w 2429281"/>
                              <a:gd name="T11" fmla="*/ 0 h 12240"/>
                              <a:gd name="T12" fmla="*/ 2429281 w 2429281"/>
                              <a:gd name="T13" fmla="*/ 12240 h 12240"/>
                            </a:gdLst>
                            <a:ahLst/>
                            <a:cxnLst>
                              <a:cxn ang="0">
                                <a:pos x="T0" y="T1"/>
                              </a:cxn>
                              <a:cxn ang="0">
                                <a:pos x="T2" y="T3"/>
                              </a:cxn>
                              <a:cxn ang="0">
                                <a:pos x="T4" y="T5"/>
                              </a:cxn>
                              <a:cxn ang="0">
                                <a:pos x="T6" y="T7"/>
                              </a:cxn>
                              <a:cxn ang="0">
                                <a:pos x="T8" y="T9"/>
                              </a:cxn>
                            </a:cxnLst>
                            <a:rect l="T10" t="T11" r="T12" b="T13"/>
                            <a:pathLst>
                              <a:path w="2429281" h="12240">
                                <a:moveTo>
                                  <a:pt x="0" y="0"/>
                                </a:moveTo>
                                <a:lnTo>
                                  <a:pt x="2429281" y="0"/>
                                </a:lnTo>
                                <a:lnTo>
                                  <a:pt x="2429281" y="12240"/>
                                </a:lnTo>
                                <a:lnTo>
                                  <a:pt x="0" y="1224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6717BF" id="Group 34588" o:spid="_x0000_s1026" style="width:191.3pt;height:.95pt;mso-position-horizontal-relative:char;mso-position-vertical-relative:line" coordsize="2429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">
                <v:shape id="Shape 46140" o:spid="_x0000_s1027" style="position:absolute;width:24292;height:122;visibility:visible;mso-wrap-style:square;v-text-anchor:top" coordsize="2429281,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" path="m,l2429281,r,12240l,12240,,e" fillcolor="#181717" stroked="f" strokeweight="0">
                  <v:stroke miterlimit="83231f" joinstyle="miter"/>
                  <v:path arrowok="t" o:connecttype="custom" o:connectlocs="0,0;24292,0;24292,122;0,122;0,0" o:connectangles="0,0,0,0,0" textboxrect="0,0,2429281,12240"/>
                </v:shape>
                <w10:anchorlock/>
              </v:group>
            </w:pict>
          </mc:Fallback>
        </mc:AlternateContent>
      </w:r>
    </w:p>
    <w:p w14:paraId="00876450" w14:textId="77777777" w:rsidR="00000000" w:rsidRDefault="00000000">
      <w:pPr>
        <w:ind w:left="-15" w:firstLine="299"/>
      </w:pPr>
      <w:r>
        <w:t>表</w:t>
      </w:r>
      <w:r>
        <w:t xml:space="preserve"> 3 </w:t>
      </w:r>
      <w:r>
        <w:t>显示了根据禁忌列表大小的</w:t>
      </w:r>
      <w:r>
        <w:t xml:space="preserve"> TS </w:t>
      </w:r>
      <w:r>
        <w:t>结果。对于这些实验，没有改进的最大迭代次数已固定为</w:t>
      </w:r>
      <w:r>
        <w:t xml:space="preserve"> 500</w:t>
      </w:r>
      <w:r>
        <w:t>。</w:t>
      </w:r>
    </w:p>
    <w:p w14:paraId="65200F07" w14:textId="77777777" w:rsidR="00000000" w:rsidRDefault="00000000">
      <w:pPr>
        <w:spacing w:after="0" w:line="256" w:lineRule="auto"/>
        <w:ind w:right="-14"/>
        <w:jc w:val="right"/>
      </w:pPr>
      <w:r>
        <w:t>由于禁忌列表的大小对解决方案的质量有影响，图</w:t>
      </w:r>
      <w:r>
        <w:t>9</w:t>
      </w:r>
      <w:r>
        <w:t>显示</w:t>
      </w:r>
    </w:p>
    <w:p w14:paraId="19ED61B4" w14:textId="77777777" w:rsidR="00000000" w:rsidRDefault="00000000">
      <w:pPr>
        <w:spacing w:after="17" w:line="256" w:lineRule="auto"/>
        <w:ind w:left="2269" w:firstLine="0"/>
        <w:jc w:val="left"/>
      </w:pPr>
      <w:r>
        <w:rPr>
          <w:noProof/>
        </w:rPr>
        <mc:AlternateContent>
          <mc:Choice Requires="wpg">
            <w:drawing>
              <wp:inline distT="0" distB="0" distL="0" distR="0" wp14:anchorId="2B051005" wp14:editId="7C44678E">
                <wp:extent cx="264795" cy="5080"/>
                <wp:effectExtent l="0" t="0" r="1905" b="4445"/>
                <wp:docPr id="1116910940" name="Group 34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 cy="5080"/>
                          <a:chOff x="0" y="0"/>
                          <a:chExt cx="264960" cy="5040"/>
                        </a:xfrm>
                      </wpg:grpSpPr>
                      <wps:wsp>
                        <wps:cNvPr id="1960580096" name="Shape 46142"/>
                        <wps:cNvSpPr>
                          <a:spLocks/>
                        </wps:cNvSpPr>
                        <wps:spPr bwMode="auto">
                          <a:xfrm>
                            <a:off x="0" y="0"/>
                            <a:ext cx="264960" cy="9144"/>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59E6A74" id="Group 34583" o:spid="_x0000_s1026" style="width:20.85pt;height:.4pt;mso-position-horizontal-relative:char;mso-position-vertical-relative:line" coordsize="264960,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">
                <v:shape id="Shape 46142" o:spid="_x0000_s1027" style="position:absolute;width:264960;height:9144;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" path="m,l264960,r,9144l,9144,,e" fillcolor="#181717" stroked="f" strokeweight="0">
                  <v:stroke miterlimit="83231f" joinstyle="miter"/>
                  <v:path arrowok="t" o:connecttype="custom" o:connectlocs="0,0;264960,0;264960,9144;0,9144;0,0" o:connectangles="0,0,0,0,0" textboxrect="0,0,264960,9144"/>
                </v:shape>
                <w10:anchorlock/>
              </v:group>
            </w:pict>
          </mc:Fallback>
        </mc:AlternateContent>
      </w:r>
    </w:p>
    <w:p w14:paraId="42C9F362" w14:textId="77777777" w:rsidR="00000000" w:rsidRDefault="00000000">
      <w:pPr>
        <w:spacing w:after="615"/>
        <w:ind w:left="-5"/>
      </w:pPr>
      <w:r>
        <w:t xml:space="preserve">SOw </w:t>
      </w:r>
      <w:r>
        <w:t>和</w:t>
      </w:r>
      <w:r>
        <w:t xml:space="preserve"> NFC </w:t>
      </w:r>
      <w:r>
        <w:t>随</w:t>
      </w:r>
      <w:r>
        <w:t xml:space="preserve"> jT'j </w:t>
      </w:r>
      <w:r>
        <w:t>的变化。参数</w:t>
      </w:r>
      <w:r>
        <w:t xml:space="preserve"> jT'j </w:t>
      </w:r>
      <w:r>
        <w:t>已固定为</w:t>
      </w:r>
      <w:r>
        <w:t xml:space="preserve"> 100</w:t>
      </w:r>
      <w:r>
        <w:t>。</w:t>
      </w:r>
    </w:p>
    <w:p w14:paraId="588ACAE5" w14:textId="77777777" w:rsidR="00000000" w:rsidRDefault="00000000">
      <w:pPr>
        <w:pStyle w:val="1"/>
        <w:ind w:left="-5"/>
      </w:pPr>
      <w:r>
        <w:t>4.2.2 TS'c</w:t>
      </w:r>
      <w:r>
        <w:t>算法结果</w:t>
      </w:r>
    </w:p>
    <w:p w14:paraId="5F969A4B" w14:textId="77777777" w:rsidR="00000000" w:rsidRDefault="00000000">
      <w:pPr>
        <w:ind w:left="-5"/>
      </w:pPr>
      <w:r>
        <w:t>表</w:t>
      </w:r>
      <w:r>
        <w:t xml:space="preserve"> 4 </w:t>
      </w:r>
      <w:r>
        <w:t>显示了</w:t>
      </w:r>
      <w:r>
        <w:t xml:space="preserve"> TS'c </w:t>
      </w:r>
      <w:r>
        <w:t>算法根据</w:t>
      </w:r>
      <w:r>
        <w:t xml:space="preserve"> #Max </w:t>
      </w:r>
      <w:r>
        <w:t>值的结果。对于这些实验，禁忌列表大小固定为</w:t>
      </w:r>
      <w:r>
        <w:t xml:space="preserve"> 100</w:t>
      </w:r>
      <w:r>
        <w:t>。图</w:t>
      </w:r>
      <w:r>
        <w:t xml:space="preserve"> 10 </w:t>
      </w:r>
      <w:r>
        <w:t>显示了</w:t>
      </w:r>
      <w:r>
        <w:t xml:space="preserve"> SOw </w:t>
      </w:r>
      <w:r>
        <w:t>的变化</w:t>
      </w:r>
    </w:p>
    <w:p w14:paraId="2FAA06B0" w14:textId="77777777" w:rsidR="00000000" w:rsidRDefault="00000000">
      <w:pPr>
        <w:spacing w:after="201" w:line="256" w:lineRule="auto"/>
        <w:ind w:left="0" w:right="-58" w:firstLine="0"/>
        <w:jc w:val="left"/>
      </w:pPr>
      <w:r>
        <w:rPr>
          <w:noProof/>
        </w:rPr>
        <w:drawing>
          <wp:inline distT="0" distB="0" distL="0" distR="0" wp14:anchorId="6745A752" wp14:editId="7630F4FD">
            <wp:extent cx="4895850" cy="1314450"/>
            <wp:effectExtent l="0" t="0" r="0" b="0"/>
            <wp:docPr id="25"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1314450"/>
                    </a:xfrm>
                    <a:prstGeom prst="rect">
                      <a:avLst/>
                    </a:prstGeom>
                    <a:noFill/>
                    <a:ln>
                      <a:noFill/>
                    </a:ln>
                  </pic:spPr>
                </pic:pic>
              </a:graphicData>
            </a:graphic>
          </wp:inline>
        </w:drawing>
      </w:r>
    </w:p>
    <w:p w14:paraId="28CF66CE" w14:textId="77777777" w:rsidR="00000000" w:rsidRDefault="00000000">
      <w:pPr>
        <w:spacing w:after="650" w:line="261" w:lineRule="auto"/>
        <w:ind w:left="-5"/>
      </w:pPr>
      <w:r>
        <w:rPr>
          <w:sz w:val="18"/>
        </w:rPr>
        <w:t>图</w:t>
      </w:r>
      <w:r>
        <w:rPr>
          <w:sz w:val="18"/>
        </w:rPr>
        <w:t xml:space="preserve"> 9. TS </w:t>
      </w:r>
      <w:r>
        <w:rPr>
          <w:sz w:val="18"/>
        </w:rPr>
        <w:t>的</w:t>
      </w:r>
      <w:r>
        <w:rPr>
          <w:sz w:val="18"/>
        </w:rPr>
        <w:t xml:space="preserve"> jT'j </w:t>
      </w:r>
      <w:r>
        <w:rPr>
          <w:sz w:val="18"/>
        </w:rPr>
        <w:t>变化的质量与</w:t>
      </w:r>
      <w:r>
        <w:rPr>
          <w:sz w:val="18"/>
        </w:rPr>
        <w:t xml:space="preserve"> jT'j </w:t>
      </w:r>
      <w:r>
        <w:rPr>
          <w:sz w:val="18"/>
        </w:rPr>
        <w:t>的关系。</w:t>
      </w:r>
    </w:p>
    <w:p w14:paraId="37A7B0A6" w14:textId="77777777" w:rsidR="00000000" w:rsidRDefault="00000000">
      <w:pPr>
        <w:spacing w:after="0" w:line="256" w:lineRule="auto"/>
        <w:ind w:right="36"/>
        <w:jc w:val="center"/>
      </w:pPr>
      <w:r>
        <w:rPr>
          <w:sz w:val="18"/>
        </w:rPr>
        <w:t>表</w:t>
      </w:r>
      <w:r>
        <w:rPr>
          <w:sz w:val="18"/>
        </w:rPr>
        <w:t xml:space="preserve"> 4. TS'c </w:t>
      </w:r>
      <w:r>
        <w:rPr>
          <w:sz w:val="18"/>
        </w:rPr>
        <w:t>算法的</w:t>
      </w:r>
      <w:r>
        <w:rPr>
          <w:sz w:val="18"/>
        </w:rPr>
        <w:t xml:space="preserve"> #Max </w:t>
      </w:r>
      <w:r>
        <w:rPr>
          <w:sz w:val="18"/>
        </w:rPr>
        <w:t>变化。</w:t>
      </w:r>
    </w:p>
    <w:p w14:paraId="3730928B" w14:textId="77777777" w:rsidR="00000000" w:rsidRDefault="00000000">
      <w:pPr>
        <w:spacing w:after="15" w:line="256" w:lineRule="auto"/>
        <w:ind w:left="1913" w:firstLine="0"/>
        <w:jc w:val="left"/>
      </w:pPr>
      <w:r>
        <w:rPr>
          <w:noProof/>
        </w:rPr>
        <mc:AlternateContent>
          <mc:Choice Requires="wpg">
            <w:drawing>
              <wp:inline distT="0" distB="0" distL="0" distR="0" wp14:anchorId="4F3385F2" wp14:editId="06A66E75">
                <wp:extent cx="2429510" cy="339090"/>
                <wp:effectExtent l="0" t="0" r="208915" b="22860"/>
                <wp:docPr id="1809818066" name="Group 34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9510" cy="339090"/>
                          <a:chOff x="0" y="0"/>
                          <a:chExt cx="24292" cy="3391"/>
                        </a:xfrm>
                      </wpg:grpSpPr>
                      <wps:wsp>
                        <wps:cNvPr id="1805859356" name="Shape 46144"/>
                        <wps:cNvSpPr>
                          <a:spLocks/>
                        </wps:cNvSpPr>
                        <wps:spPr bwMode="auto">
                          <a:xfrm>
                            <a:off x="0" y="0"/>
                            <a:ext cx="24292" cy="122"/>
                          </a:xfrm>
                          <a:custGeom>
                            <a:avLst/>
                            <a:gdLst>
                              <a:gd name="T0" fmla="*/ 0 w 2429281"/>
                              <a:gd name="T1" fmla="*/ 0 h 12240"/>
                              <a:gd name="T2" fmla="*/ 2429281 w 2429281"/>
                              <a:gd name="T3" fmla="*/ 0 h 12240"/>
                              <a:gd name="T4" fmla="*/ 2429281 w 2429281"/>
                              <a:gd name="T5" fmla="*/ 12240 h 12240"/>
                              <a:gd name="T6" fmla="*/ 0 w 2429281"/>
                              <a:gd name="T7" fmla="*/ 12240 h 12240"/>
                              <a:gd name="T8" fmla="*/ 0 w 2429281"/>
                              <a:gd name="T9" fmla="*/ 0 h 12240"/>
                              <a:gd name="T10" fmla="*/ 0 w 2429281"/>
                              <a:gd name="T11" fmla="*/ 0 h 12240"/>
                              <a:gd name="T12" fmla="*/ 2429281 w 2429281"/>
                              <a:gd name="T13" fmla="*/ 12240 h 12240"/>
                            </a:gdLst>
                            <a:ahLst/>
                            <a:cxnLst>
                              <a:cxn ang="0">
                                <a:pos x="T0" y="T1"/>
                              </a:cxn>
                              <a:cxn ang="0">
                                <a:pos x="T2" y="T3"/>
                              </a:cxn>
                              <a:cxn ang="0">
                                <a:pos x="T4" y="T5"/>
                              </a:cxn>
                              <a:cxn ang="0">
                                <a:pos x="T6" y="T7"/>
                              </a:cxn>
                              <a:cxn ang="0">
                                <a:pos x="T8" y="T9"/>
                              </a:cxn>
                            </a:cxnLst>
                            <a:rect l="T10" t="T11" r="T12" b="T13"/>
                            <a:pathLst>
                              <a:path w="2429281" h="12240">
                                <a:moveTo>
                                  <a:pt x="0" y="0"/>
                                </a:moveTo>
                                <a:lnTo>
                                  <a:pt x="2429281" y="0"/>
                                </a:lnTo>
                                <a:lnTo>
                                  <a:pt x="2429281" y="12240"/>
                                </a:lnTo>
                                <a:lnTo>
                                  <a:pt x="0" y="1224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3036767" name="Shape 46145"/>
                        <wps:cNvSpPr>
                          <a:spLocks/>
                        </wps:cNvSpPr>
                        <wps:spPr bwMode="auto">
                          <a:xfrm>
                            <a:off x="10692" y="3348"/>
                            <a:ext cx="2390" cy="91"/>
                          </a:xfrm>
                          <a:custGeom>
                            <a:avLst/>
                            <a:gdLst>
                              <a:gd name="T0" fmla="*/ 0 w 239039"/>
                              <a:gd name="T1" fmla="*/ 0 h 9144"/>
                              <a:gd name="T2" fmla="*/ 239039 w 239039"/>
                              <a:gd name="T3" fmla="*/ 0 h 9144"/>
                              <a:gd name="T4" fmla="*/ 239039 w 239039"/>
                              <a:gd name="T5" fmla="*/ 9144 h 9144"/>
                              <a:gd name="T6" fmla="*/ 0 w 239039"/>
                              <a:gd name="T7" fmla="*/ 9144 h 9144"/>
                              <a:gd name="T8" fmla="*/ 0 w 239039"/>
                              <a:gd name="T9" fmla="*/ 0 h 9144"/>
                              <a:gd name="T10" fmla="*/ 0 w 239039"/>
                              <a:gd name="T11" fmla="*/ 0 h 9144"/>
                              <a:gd name="T12" fmla="*/ 239039 w 239039"/>
                              <a:gd name="T13" fmla="*/ 9144 h 9144"/>
                            </a:gdLst>
                            <a:ahLst/>
                            <a:cxnLst>
                              <a:cxn ang="0">
                                <a:pos x="T0" y="T1"/>
                              </a:cxn>
                              <a:cxn ang="0">
                                <a:pos x="T2" y="T3"/>
                              </a:cxn>
                              <a:cxn ang="0">
                                <a:pos x="T4" y="T5"/>
                              </a:cxn>
                              <a:cxn ang="0">
                                <a:pos x="T6" y="T7"/>
                              </a:cxn>
                              <a:cxn ang="0">
                                <a:pos x="T8" y="T9"/>
                              </a:cxn>
                            </a:cxnLst>
                            <a:rect l="T10" t="T11" r="T12" b="T13"/>
                            <a:pathLst>
                              <a:path w="239039" h="9144">
                                <a:moveTo>
                                  <a:pt x="0" y="0"/>
                                </a:moveTo>
                                <a:lnTo>
                                  <a:pt x="239039" y="0"/>
                                </a:lnTo>
                                <a:lnTo>
                                  <a:pt x="239039"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6118125" name="Rectangle 2500"/>
                        <wps:cNvSpPr>
                          <a:spLocks noChangeArrowheads="1"/>
                        </wps:cNvSpPr>
                        <wps:spPr bwMode="auto">
                          <a:xfrm>
                            <a:off x="19173" y="957"/>
                            <a:ext cx="5345"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FF3EF" w14:textId="77777777" w:rsidR="00000000" w:rsidRDefault="00000000">
                              <w:pPr>
                                <w:spacing w:after="160" w:line="256" w:lineRule="auto"/>
                                <w:ind w:left="0" w:firstLine="0"/>
                                <w:jc w:val="left"/>
                              </w:pPr>
                              <w:r>
                                <w:rPr>
                                  <w:w w:val="104"/>
                                  <w:sz w:val="18"/>
                                </w:rPr>
                                <w:t>Average</w:t>
                              </w:r>
                            </w:p>
                          </w:txbxContent>
                        </wps:txbx>
                        <wps:bodyPr rot="0" vert="horz" wrap="square" lIns="0" tIns="0" rIns="0" bIns="0" anchor="t" anchorCtr="0" upright="1">
                          <a:noAutofit/>
                        </wps:bodyPr>
                      </wps:wsp>
                      <wps:wsp>
                        <wps:cNvPr id="730349666" name="Rectangle 2501"/>
                        <wps:cNvSpPr>
                          <a:spLocks noChangeArrowheads="1"/>
                        </wps:cNvSpPr>
                        <wps:spPr bwMode="auto">
                          <a:xfrm>
                            <a:off x="18079" y="2217"/>
                            <a:ext cx="8261"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F71D6" w14:textId="77777777" w:rsidR="00000000" w:rsidRDefault="00000000">
                              <w:pPr>
                                <w:spacing w:after="160" w:line="256" w:lineRule="auto"/>
                                <w:ind w:left="0" w:firstLine="0"/>
                                <w:jc w:val="left"/>
                              </w:pPr>
                              <w:r>
                                <w:rPr>
                                  <w:w w:val="109"/>
                                  <w:sz w:val="18"/>
                                </w:rPr>
                                <w:t>computation</w:t>
                              </w:r>
                            </w:p>
                          </w:txbxContent>
                        </wps:txbx>
                        <wps:bodyPr rot="0" vert="horz" wrap="square" lIns="0" tIns="0" rIns="0" bIns="0" anchor="t" anchorCtr="0" upright="1">
                          <a:noAutofit/>
                        </wps:bodyPr>
                      </wps:wsp>
                    </wpg:wgp>
                  </a:graphicData>
                </a:graphic>
              </wp:inline>
            </w:drawing>
          </mc:Choice>
          <mc:Fallback>
            <w:pict>
              <v:group w14:anchorId="4F3385F2" id="Group 34319" o:spid="_x0000_s1299" style="width:191.3pt;height:26.7pt;mso-position-horizontal-relative:char;mso-position-vertical-relative:line" coordsize="24292,3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">
                <v:shape id="Shape 46144" o:spid="_x0000_s1300" style="position:absolute;width:24292;height:122;visibility:visible;mso-wrap-style:square;v-text-anchor:top" coordsize="2429281,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" path="m,l2429281,r,12240l,12240,,e" fillcolor="#181717" stroked="f" strokeweight="0">
                  <v:stroke miterlimit="83231f" joinstyle="miter"/>
                  <v:path arrowok="t" o:connecttype="custom" o:connectlocs="0,0;24292,0;24292,122;0,122;0,0" o:connectangles="0,0,0,0,0" textboxrect="0,0,2429281,12240"/>
                </v:shape>
                <v:shape id="Shape 46145" o:spid="_x0000_s1301" style="position:absolute;left:10692;top:3348;width:2390;height:91;visibility:visible;mso-wrap-style:square;v-text-anchor:top" coordsize="2390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" path="m,l239039,r,9144l,9144,,e" fillcolor="#181717" stroked="f" strokeweight="0">
                  <v:stroke miterlimit="83231f" joinstyle="miter"/>
                  <v:path arrowok="t" o:connecttype="custom" o:connectlocs="0,0;2390,0;2390,91;0,91;0,0" o:connectangles="0,0,0,0,0" textboxrect="0,0,239039,9144"/>
                </v:shape>
                <v:rect id="Rectangle 2500" o:spid="_x0000_s1302" style="position:absolute;left:19173;top:957;width:5345;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" filled="f" stroked="f">
                  <v:textbox inset="0,0,0,0">
                    <w:txbxContent>
                      <w:p w14:paraId="36FFF3EF" w14:textId="77777777" w:rsidR="00000000" w:rsidRDefault="00000000">
                        <w:pPr>
                          <w:spacing w:after="160" w:line="256" w:lineRule="auto"/>
                          <w:ind w:left="0" w:firstLine="0"/>
                          <w:jc w:val="left"/>
                        </w:pPr>
                        <w:r>
                          <w:rPr>
                            <w:w w:val="104"/>
                            <w:sz w:val="18"/>
                          </w:rPr>
                          <w:t>Average</w:t>
                        </w:r>
                      </w:p>
                    </w:txbxContent>
                  </v:textbox>
                </v:rect>
                <v:rect id="Rectangle 2501" o:spid="_x0000_s1303" style="position:absolute;left:18079;top:2217;width:8261;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" filled="f" stroked="f">
                  <v:textbox inset="0,0,0,0">
                    <w:txbxContent>
                      <w:p w14:paraId="27FF71D6" w14:textId="77777777" w:rsidR="00000000" w:rsidRDefault="00000000">
                        <w:pPr>
                          <w:spacing w:after="160" w:line="256" w:lineRule="auto"/>
                          <w:ind w:left="0" w:firstLine="0"/>
                          <w:jc w:val="left"/>
                        </w:pPr>
                        <w:r>
                          <w:rPr>
                            <w:w w:val="109"/>
                            <w:sz w:val="18"/>
                          </w:rPr>
                          <w:t>computation</w:t>
                        </w:r>
                      </w:p>
                    </w:txbxContent>
                  </v:textbox>
                </v:rect>
                <w10:anchorlock/>
              </v:group>
            </w:pict>
          </mc:Fallback>
        </mc:AlternateContent>
      </w:r>
    </w:p>
    <w:tbl>
      <w:tblPr>
        <w:tblStyle w:val="TableGrid"/>
        <w:tblW w:w="3826" w:type="dxa"/>
        <w:tblInd w:w="1913" w:type="dxa"/>
        <w:tblCellMar>
          <w:bottom w:w="17" w:type="dxa"/>
          <w:right w:w="115" w:type="dxa"/>
        </w:tblCellMar>
        <w:tblLook w:val="04A0" w:firstRow="1" w:lastRow="0" w:firstColumn="1" w:lastColumn="0" w:noHBand="0" w:noVBand="1"/>
      </w:tblPr>
      <w:tblGrid>
        <w:gridCol w:w="890"/>
        <w:gridCol w:w="794"/>
        <w:gridCol w:w="1361"/>
        <w:gridCol w:w="781"/>
      </w:tblGrid>
      <w:tr w:rsidR="00000000" w14:paraId="26AE51BB" w14:textId="77777777">
        <w:trPr>
          <w:trHeight w:val="253"/>
        </w:trPr>
        <w:tc>
          <w:tcPr>
            <w:tcW w:w="890" w:type="dxa"/>
            <w:tcBorders>
              <w:top w:val="nil"/>
              <w:left w:val="nil"/>
              <w:bottom w:val="single" w:sz="4" w:space="0" w:color="181717"/>
              <w:right w:val="nil"/>
            </w:tcBorders>
            <w:hideMark/>
          </w:tcPr>
          <w:p w14:paraId="5D72A7D9"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＃最大限度</w:t>
            </w:r>
          </w:p>
        </w:tc>
        <w:tc>
          <w:tcPr>
            <w:tcW w:w="794" w:type="dxa"/>
            <w:tcBorders>
              <w:top w:val="nil"/>
              <w:left w:val="nil"/>
              <w:bottom w:val="single" w:sz="4" w:space="0" w:color="181717"/>
              <w:right w:val="nil"/>
            </w:tcBorders>
            <w:hideMark/>
          </w:tcPr>
          <w:p w14:paraId="129E295E"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母猪</w:t>
            </w:r>
          </w:p>
        </w:tc>
        <w:tc>
          <w:tcPr>
            <w:tcW w:w="1361" w:type="dxa"/>
            <w:tcBorders>
              <w:top w:val="nil"/>
              <w:left w:val="nil"/>
              <w:bottom w:val="single" w:sz="4" w:space="0" w:color="181717"/>
              <w:right w:val="nil"/>
            </w:tcBorders>
            <w:hideMark/>
          </w:tcPr>
          <w:p w14:paraId="58A5C67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NFC ð%Þ</w:t>
            </w:r>
          </w:p>
        </w:tc>
        <w:tc>
          <w:tcPr>
            <w:tcW w:w="781" w:type="dxa"/>
            <w:tcBorders>
              <w:top w:val="nil"/>
              <w:left w:val="nil"/>
              <w:bottom w:val="single" w:sz="4" w:space="0" w:color="181717"/>
              <w:right w:val="nil"/>
            </w:tcBorders>
            <w:hideMark/>
          </w:tcPr>
          <w:p w14:paraId="6ABB18AB"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时间（秒）</w:t>
            </w:r>
          </w:p>
        </w:tc>
      </w:tr>
      <w:tr w:rsidR="00000000" w14:paraId="6DE3AE13" w14:textId="77777777">
        <w:trPr>
          <w:trHeight w:val="308"/>
        </w:trPr>
        <w:tc>
          <w:tcPr>
            <w:tcW w:w="890" w:type="dxa"/>
            <w:tcBorders>
              <w:top w:val="single" w:sz="4" w:space="0" w:color="181717"/>
              <w:left w:val="nil"/>
              <w:bottom w:val="nil"/>
              <w:right w:val="nil"/>
            </w:tcBorders>
            <w:vAlign w:val="bottom"/>
            <w:hideMark/>
          </w:tcPr>
          <w:p w14:paraId="08824535"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100</w:t>
            </w:r>
          </w:p>
        </w:tc>
        <w:tc>
          <w:tcPr>
            <w:tcW w:w="794" w:type="dxa"/>
            <w:tcBorders>
              <w:top w:val="single" w:sz="4" w:space="0" w:color="181717"/>
              <w:left w:val="nil"/>
              <w:bottom w:val="nil"/>
              <w:right w:val="nil"/>
            </w:tcBorders>
            <w:vAlign w:val="bottom"/>
            <w:hideMark/>
          </w:tcPr>
          <w:p w14:paraId="08A5C6AB" w14:textId="77777777" w:rsidR="00000000" w:rsidRDefault="00000000">
            <w:pPr>
              <w:spacing w:after="0" w:line="256" w:lineRule="auto"/>
              <w:ind w:left="183" w:firstLine="0"/>
              <w:jc w:val="left"/>
              <w:rPr>
                <w:rFonts w:ascii="Times New Roman" w:eastAsia="Times New Roman" w:hAnsi="Times New Roman"/>
                <w:sz w:val="20"/>
              </w:rPr>
            </w:pPr>
            <w:r>
              <w:rPr>
                <w:rFonts w:ascii="Times New Roman" w:eastAsia="Times New Roman" w:hAnsi="Times New Roman"/>
                <w:sz w:val="18"/>
              </w:rPr>
              <w:t>1</w:t>
            </w:r>
          </w:p>
        </w:tc>
        <w:tc>
          <w:tcPr>
            <w:tcW w:w="1361" w:type="dxa"/>
            <w:tcBorders>
              <w:top w:val="single" w:sz="4" w:space="0" w:color="181717"/>
              <w:left w:val="nil"/>
              <w:bottom w:val="nil"/>
              <w:right w:val="nil"/>
            </w:tcBorders>
            <w:vAlign w:val="bottom"/>
            <w:hideMark/>
          </w:tcPr>
          <w:p w14:paraId="5AC33B60"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19</w:t>
            </w:r>
          </w:p>
        </w:tc>
        <w:tc>
          <w:tcPr>
            <w:tcW w:w="781" w:type="dxa"/>
            <w:tcBorders>
              <w:top w:val="single" w:sz="4" w:space="0" w:color="181717"/>
              <w:left w:val="nil"/>
              <w:bottom w:val="nil"/>
              <w:right w:val="nil"/>
            </w:tcBorders>
            <w:vAlign w:val="bottom"/>
            <w:hideMark/>
          </w:tcPr>
          <w:p w14:paraId="0EC9C6FE" w14:textId="77777777" w:rsidR="00000000" w:rsidRDefault="00000000">
            <w:pPr>
              <w:spacing w:after="0" w:line="256" w:lineRule="auto"/>
              <w:ind w:left="247" w:firstLine="0"/>
              <w:jc w:val="left"/>
              <w:rPr>
                <w:rFonts w:ascii="Times New Roman" w:eastAsia="Times New Roman" w:hAnsi="Times New Roman"/>
                <w:sz w:val="20"/>
              </w:rPr>
            </w:pPr>
            <w:r>
              <w:rPr>
                <w:rFonts w:ascii="Times New Roman" w:eastAsia="Times New Roman" w:hAnsi="Times New Roman"/>
                <w:sz w:val="18"/>
              </w:rPr>
              <w:t>77</w:t>
            </w:r>
          </w:p>
        </w:tc>
      </w:tr>
      <w:tr w:rsidR="00000000" w14:paraId="07EA058C" w14:textId="77777777">
        <w:trPr>
          <w:trHeight w:val="200"/>
        </w:trPr>
        <w:tc>
          <w:tcPr>
            <w:tcW w:w="890" w:type="dxa"/>
            <w:hideMark/>
          </w:tcPr>
          <w:p w14:paraId="529A0AC2"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200</w:t>
            </w:r>
          </w:p>
        </w:tc>
        <w:tc>
          <w:tcPr>
            <w:tcW w:w="794" w:type="dxa"/>
            <w:hideMark/>
          </w:tcPr>
          <w:p w14:paraId="7A9B980E" w14:textId="77777777" w:rsidR="00000000" w:rsidRDefault="00000000">
            <w:pPr>
              <w:spacing w:after="0" w:line="256" w:lineRule="auto"/>
              <w:ind w:left="93" w:firstLine="0"/>
              <w:jc w:val="left"/>
              <w:rPr>
                <w:rFonts w:ascii="Times New Roman" w:eastAsia="Times New Roman" w:hAnsi="Times New Roman"/>
                <w:sz w:val="20"/>
              </w:rPr>
            </w:pPr>
            <w:r>
              <w:rPr>
                <w:rFonts w:ascii="Times New Roman" w:eastAsia="Times New Roman" w:hAnsi="Times New Roman"/>
                <w:sz w:val="18"/>
              </w:rPr>
              <w:t>20</w:t>
            </w:r>
          </w:p>
        </w:tc>
        <w:tc>
          <w:tcPr>
            <w:tcW w:w="1361" w:type="dxa"/>
            <w:hideMark/>
          </w:tcPr>
          <w:p w14:paraId="3E253A49"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43</w:t>
            </w:r>
          </w:p>
        </w:tc>
        <w:tc>
          <w:tcPr>
            <w:tcW w:w="781" w:type="dxa"/>
            <w:hideMark/>
          </w:tcPr>
          <w:p w14:paraId="3539DD42" w14:textId="77777777" w:rsidR="00000000" w:rsidRDefault="00000000">
            <w:pPr>
              <w:spacing w:after="0" w:line="256" w:lineRule="auto"/>
              <w:ind w:left="158" w:firstLine="0"/>
              <w:jc w:val="left"/>
              <w:rPr>
                <w:rFonts w:ascii="Times New Roman" w:eastAsia="Times New Roman" w:hAnsi="Times New Roman"/>
                <w:sz w:val="20"/>
              </w:rPr>
            </w:pPr>
            <w:r>
              <w:rPr>
                <w:rFonts w:ascii="Times New Roman" w:eastAsia="Times New Roman" w:hAnsi="Times New Roman"/>
                <w:sz w:val="18"/>
              </w:rPr>
              <w:t>155</w:t>
            </w:r>
          </w:p>
        </w:tc>
      </w:tr>
      <w:tr w:rsidR="00000000" w14:paraId="72494F15" w14:textId="77777777">
        <w:trPr>
          <w:trHeight w:val="199"/>
        </w:trPr>
        <w:tc>
          <w:tcPr>
            <w:tcW w:w="890" w:type="dxa"/>
            <w:hideMark/>
          </w:tcPr>
          <w:p w14:paraId="37E373CC"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500</w:t>
            </w:r>
          </w:p>
        </w:tc>
        <w:tc>
          <w:tcPr>
            <w:tcW w:w="794" w:type="dxa"/>
            <w:hideMark/>
          </w:tcPr>
          <w:p w14:paraId="2BDE2BD5" w14:textId="77777777" w:rsidR="00000000" w:rsidRDefault="00000000">
            <w:pPr>
              <w:spacing w:after="0" w:line="256" w:lineRule="auto"/>
              <w:ind w:left="93" w:firstLine="0"/>
              <w:jc w:val="left"/>
              <w:rPr>
                <w:rFonts w:ascii="Times New Roman" w:eastAsia="Times New Roman" w:hAnsi="Times New Roman"/>
                <w:sz w:val="20"/>
              </w:rPr>
            </w:pPr>
            <w:r>
              <w:rPr>
                <w:rFonts w:ascii="Times New Roman" w:eastAsia="Times New Roman" w:hAnsi="Times New Roman"/>
                <w:sz w:val="18"/>
              </w:rPr>
              <w:t>47</w:t>
            </w:r>
          </w:p>
        </w:tc>
        <w:tc>
          <w:tcPr>
            <w:tcW w:w="1361" w:type="dxa"/>
            <w:hideMark/>
          </w:tcPr>
          <w:p w14:paraId="0544523D"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68</w:t>
            </w:r>
          </w:p>
        </w:tc>
        <w:tc>
          <w:tcPr>
            <w:tcW w:w="781" w:type="dxa"/>
            <w:hideMark/>
          </w:tcPr>
          <w:p w14:paraId="2913A90E" w14:textId="77777777" w:rsidR="00000000" w:rsidRDefault="00000000">
            <w:pPr>
              <w:spacing w:after="0" w:line="256" w:lineRule="auto"/>
              <w:ind w:left="158" w:firstLine="0"/>
              <w:jc w:val="left"/>
              <w:rPr>
                <w:rFonts w:ascii="Times New Roman" w:eastAsia="Times New Roman" w:hAnsi="Times New Roman"/>
                <w:sz w:val="20"/>
              </w:rPr>
            </w:pPr>
            <w:r>
              <w:rPr>
                <w:rFonts w:ascii="宋体" w:eastAsia="宋体" w:hAnsi="宋体" w:cs="宋体" w:hint="eastAsia"/>
                <w:sz w:val="18"/>
              </w:rPr>
              <w:t>第</w:t>
            </w:r>
            <w:r>
              <w:rPr>
                <w:rFonts w:ascii="Times New Roman" w:eastAsia="Times New Roman" w:hAnsi="Times New Roman"/>
                <w:sz w:val="18"/>
              </w:rPr>
              <w:t>369</w:t>
            </w:r>
            <w:r>
              <w:rPr>
                <w:rFonts w:ascii="宋体" w:eastAsia="宋体" w:hAnsi="宋体" w:cs="宋体" w:hint="eastAsia"/>
                <w:sz w:val="18"/>
              </w:rPr>
              <w:t>章</w:t>
            </w:r>
          </w:p>
        </w:tc>
      </w:tr>
      <w:tr w:rsidR="00000000" w14:paraId="1A80CCB8" w14:textId="77777777">
        <w:trPr>
          <w:trHeight w:val="199"/>
        </w:trPr>
        <w:tc>
          <w:tcPr>
            <w:tcW w:w="890" w:type="dxa"/>
            <w:hideMark/>
          </w:tcPr>
          <w:p w14:paraId="016BC009"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800</w:t>
            </w:r>
          </w:p>
        </w:tc>
        <w:tc>
          <w:tcPr>
            <w:tcW w:w="794" w:type="dxa"/>
            <w:hideMark/>
          </w:tcPr>
          <w:p w14:paraId="1DB2BFDC" w14:textId="77777777" w:rsidR="00000000" w:rsidRDefault="00000000">
            <w:pPr>
              <w:spacing w:after="0" w:line="256" w:lineRule="auto"/>
              <w:ind w:left="93" w:firstLine="0"/>
              <w:jc w:val="left"/>
              <w:rPr>
                <w:rFonts w:ascii="Times New Roman" w:eastAsia="Times New Roman" w:hAnsi="Times New Roman"/>
                <w:sz w:val="20"/>
              </w:rPr>
            </w:pPr>
            <w:r>
              <w:rPr>
                <w:rFonts w:ascii="Times New Roman" w:eastAsia="Times New Roman" w:hAnsi="Times New Roman"/>
                <w:sz w:val="18"/>
              </w:rPr>
              <w:t>48</w:t>
            </w:r>
          </w:p>
        </w:tc>
        <w:tc>
          <w:tcPr>
            <w:tcW w:w="1361" w:type="dxa"/>
            <w:hideMark/>
          </w:tcPr>
          <w:p w14:paraId="6D77234D"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74</w:t>
            </w:r>
          </w:p>
        </w:tc>
        <w:tc>
          <w:tcPr>
            <w:tcW w:w="781" w:type="dxa"/>
            <w:hideMark/>
          </w:tcPr>
          <w:p w14:paraId="0E923826" w14:textId="77777777" w:rsidR="00000000" w:rsidRDefault="00000000">
            <w:pPr>
              <w:spacing w:after="0" w:line="256" w:lineRule="auto"/>
              <w:ind w:left="158" w:firstLine="0"/>
              <w:jc w:val="left"/>
              <w:rPr>
                <w:rFonts w:ascii="Times New Roman" w:eastAsia="Times New Roman" w:hAnsi="Times New Roman"/>
                <w:sz w:val="20"/>
              </w:rPr>
            </w:pPr>
            <w:r>
              <w:rPr>
                <w:rFonts w:ascii="宋体" w:eastAsia="宋体" w:hAnsi="宋体" w:cs="宋体" w:hint="eastAsia"/>
                <w:sz w:val="18"/>
              </w:rPr>
              <w:t>第</w:t>
            </w:r>
            <w:r>
              <w:rPr>
                <w:rFonts w:ascii="Times New Roman" w:eastAsia="Times New Roman" w:hAnsi="Times New Roman"/>
                <w:sz w:val="18"/>
              </w:rPr>
              <w:t>547</w:t>
            </w:r>
            <w:r>
              <w:rPr>
                <w:rFonts w:ascii="宋体" w:eastAsia="宋体" w:hAnsi="宋体" w:cs="宋体" w:hint="eastAsia"/>
                <w:sz w:val="18"/>
              </w:rPr>
              <w:t>章</w:t>
            </w:r>
          </w:p>
        </w:tc>
      </w:tr>
      <w:tr w:rsidR="00000000" w14:paraId="22C5E777" w14:textId="77777777">
        <w:trPr>
          <w:trHeight w:val="273"/>
        </w:trPr>
        <w:tc>
          <w:tcPr>
            <w:tcW w:w="890" w:type="dxa"/>
            <w:tcBorders>
              <w:top w:val="nil"/>
              <w:left w:val="nil"/>
              <w:bottom w:val="single" w:sz="8" w:space="0" w:color="181717"/>
              <w:right w:val="nil"/>
            </w:tcBorders>
            <w:hideMark/>
          </w:tcPr>
          <w:p w14:paraId="5A3A6A3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1000</w:t>
            </w:r>
          </w:p>
        </w:tc>
        <w:tc>
          <w:tcPr>
            <w:tcW w:w="794" w:type="dxa"/>
            <w:tcBorders>
              <w:top w:val="nil"/>
              <w:left w:val="nil"/>
              <w:bottom w:val="single" w:sz="8" w:space="0" w:color="181717"/>
              <w:right w:val="nil"/>
            </w:tcBorders>
            <w:hideMark/>
          </w:tcPr>
          <w:p w14:paraId="0E0887E3" w14:textId="77777777" w:rsidR="00000000" w:rsidRDefault="00000000">
            <w:pPr>
              <w:spacing w:after="0" w:line="256" w:lineRule="auto"/>
              <w:ind w:left="93" w:firstLine="0"/>
              <w:jc w:val="left"/>
              <w:rPr>
                <w:rFonts w:ascii="Times New Roman" w:eastAsia="Times New Roman" w:hAnsi="Times New Roman"/>
                <w:sz w:val="20"/>
              </w:rPr>
            </w:pPr>
            <w:r>
              <w:rPr>
                <w:rFonts w:ascii="Times New Roman" w:eastAsia="Times New Roman" w:hAnsi="Times New Roman"/>
                <w:sz w:val="18"/>
              </w:rPr>
              <w:t>63</w:t>
            </w:r>
          </w:p>
        </w:tc>
        <w:tc>
          <w:tcPr>
            <w:tcW w:w="1361" w:type="dxa"/>
            <w:tcBorders>
              <w:top w:val="nil"/>
              <w:left w:val="nil"/>
              <w:bottom w:val="single" w:sz="8" w:space="0" w:color="181717"/>
              <w:right w:val="nil"/>
            </w:tcBorders>
            <w:hideMark/>
          </w:tcPr>
          <w:p w14:paraId="7851B7C6" w14:textId="77777777" w:rsidR="00000000" w:rsidRDefault="00000000">
            <w:pPr>
              <w:spacing w:after="0" w:line="256" w:lineRule="auto"/>
              <w:ind w:left="278" w:firstLine="0"/>
              <w:jc w:val="left"/>
              <w:rPr>
                <w:rFonts w:ascii="Times New Roman" w:eastAsia="Times New Roman" w:hAnsi="Times New Roman"/>
                <w:sz w:val="20"/>
              </w:rPr>
            </w:pPr>
            <w:r>
              <w:rPr>
                <w:rFonts w:ascii="Times New Roman" w:eastAsia="Times New Roman" w:hAnsi="Times New Roman"/>
                <w:sz w:val="18"/>
              </w:rPr>
              <w:t>81</w:t>
            </w:r>
          </w:p>
        </w:tc>
        <w:tc>
          <w:tcPr>
            <w:tcW w:w="781" w:type="dxa"/>
            <w:tcBorders>
              <w:top w:val="nil"/>
              <w:left w:val="nil"/>
              <w:bottom w:val="single" w:sz="8" w:space="0" w:color="181717"/>
              <w:right w:val="nil"/>
            </w:tcBorders>
            <w:hideMark/>
          </w:tcPr>
          <w:p w14:paraId="72041C7D" w14:textId="77777777" w:rsidR="00000000" w:rsidRDefault="00000000">
            <w:pPr>
              <w:spacing w:after="0" w:line="256" w:lineRule="auto"/>
              <w:ind w:left="158" w:firstLine="0"/>
              <w:jc w:val="left"/>
              <w:rPr>
                <w:rFonts w:ascii="Times New Roman" w:eastAsia="Times New Roman" w:hAnsi="Times New Roman"/>
                <w:sz w:val="20"/>
              </w:rPr>
            </w:pPr>
            <w:r>
              <w:rPr>
                <w:rFonts w:ascii="Times New Roman" w:eastAsia="Times New Roman" w:hAnsi="Times New Roman"/>
                <w:sz w:val="18"/>
              </w:rPr>
              <w:t>650</w:t>
            </w:r>
          </w:p>
        </w:tc>
      </w:tr>
    </w:tbl>
    <w:p w14:paraId="1D4D840B" w14:textId="77777777" w:rsidR="00000000" w:rsidRDefault="00000000">
      <w:pPr>
        <w:spacing w:after="202" w:line="256" w:lineRule="auto"/>
        <w:ind w:left="0" w:right="-54" w:firstLine="0"/>
        <w:jc w:val="left"/>
        <w:rPr>
          <w:rFonts w:eastAsia="Times New Roman"/>
        </w:rPr>
      </w:pPr>
      <w:r>
        <w:rPr>
          <w:noProof/>
        </w:rPr>
        <w:drawing>
          <wp:inline distT="0" distB="0" distL="0" distR="0" wp14:anchorId="39E8344E" wp14:editId="75A5E037">
            <wp:extent cx="4895850" cy="1381125"/>
            <wp:effectExtent l="0" t="0" r="0" b="9525"/>
            <wp:docPr id="27" name="Picture 4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95850" cy="1381125"/>
                    </a:xfrm>
                    <a:prstGeom prst="rect">
                      <a:avLst/>
                    </a:prstGeom>
                    <a:noFill/>
                    <a:ln>
                      <a:noFill/>
                    </a:ln>
                  </pic:spPr>
                </pic:pic>
              </a:graphicData>
            </a:graphic>
          </wp:inline>
        </w:drawing>
      </w:r>
    </w:p>
    <w:p w14:paraId="41CF5C3C" w14:textId="77777777" w:rsidR="00000000" w:rsidRDefault="00000000">
      <w:pPr>
        <w:spacing w:after="472" w:line="261" w:lineRule="auto"/>
        <w:ind w:left="-5"/>
      </w:pPr>
      <w:r>
        <w:rPr>
          <w:sz w:val="18"/>
        </w:rPr>
        <w:t>图</w:t>
      </w:r>
      <w:r>
        <w:rPr>
          <w:sz w:val="18"/>
        </w:rPr>
        <w:t xml:space="preserve"> 10. TS'c </w:t>
      </w:r>
      <w:r>
        <w:rPr>
          <w:sz w:val="18"/>
        </w:rPr>
        <w:t>的</w:t>
      </w:r>
      <w:r>
        <w:rPr>
          <w:sz w:val="18"/>
        </w:rPr>
        <w:t xml:space="preserve"> #Max </w:t>
      </w:r>
      <w:r>
        <w:rPr>
          <w:sz w:val="18"/>
        </w:rPr>
        <w:t>变化的质量与计算时间。</w:t>
      </w:r>
    </w:p>
    <w:p w14:paraId="4B123327" w14:textId="77777777" w:rsidR="00000000" w:rsidRDefault="00000000">
      <w:pPr>
        <w:spacing w:after="16" w:line="256" w:lineRule="auto"/>
        <w:ind w:left="396" w:firstLine="0"/>
        <w:jc w:val="left"/>
      </w:pPr>
      <w:r>
        <w:rPr>
          <w:noProof/>
        </w:rPr>
        <mc:AlternateContent>
          <mc:Choice Requires="wpg">
            <w:drawing>
              <wp:inline distT="0" distB="0" distL="0" distR="0" wp14:anchorId="45D5EC8F" wp14:editId="3AE103CA">
                <wp:extent cx="264795" cy="5080"/>
                <wp:effectExtent l="0" t="0" r="1905" b="4445"/>
                <wp:docPr id="1018975320" name="Group 34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 cy="5080"/>
                          <a:chOff x="0" y="0"/>
                          <a:chExt cx="264960" cy="5040"/>
                        </a:xfrm>
                      </wpg:grpSpPr>
                      <wps:wsp>
                        <wps:cNvPr id="1806290112" name="Shape 46156"/>
                        <wps:cNvSpPr>
                          <a:spLocks/>
                        </wps:cNvSpPr>
                        <wps:spPr bwMode="auto">
                          <a:xfrm>
                            <a:off x="0" y="0"/>
                            <a:ext cx="264960" cy="9144"/>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FB56B5" id="Group 34317" o:spid="_x0000_s1026" style="width:20.85pt;height:.4pt;mso-position-horizontal-relative:char;mso-position-vertical-relative:line" coordsize="264960,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">
                <v:shape id="Shape 46156" o:spid="_x0000_s1027" style="position:absolute;width:264960;height:9144;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" path="m,l264960,r,9144l,9144,,e" fillcolor="#181717" stroked="f" strokeweight="0">
                  <v:stroke miterlimit="83231f" joinstyle="miter"/>
                  <v:path arrowok="t" o:connecttype="custom" o:connectlocs="0,0;264960,0;264960,9144;0,9144;0,0" o:connectangles="0,0,0,0,0" textboxrect="0,0,264960,9144"/>
                </v:shape>
                <w10:anchorlock/>
              </v:group>
            </w:pict>
          </mc:Fallback>
        </mc:AlternateContent>
      </w:r>
    </w:p>
    <w:p w14:paraId="14413257" w14:textId="77777777" w:rsidR="00000000" w:rsidRDefault="00000000">
      <w:pPr>
        <w:ind w:left="-5"/>
      </w:pPr>
      <w:r>
        <w:t>和</w:t>
      </w:r>
      <w:r>
        <w:t xml:space="preserve"> NFC </w:t>
      </w:r>
      <w:r>
        <w:t>以及计算时间。对于算法</w:t>
      </w:r>
      <w:r>
        <w:t xml:space="preserve"> TS</w:t>
      </w:r>
      <w:r>
        <w:t>，参数</w:t>
      </w:r>
      <w:r>
        <w:t xml:space="preserve">#Max </w:t>
      </w:r>
      <w:r>
        <w:t>已固定为</w:t>
      </w:r>
      <w:r>
        <w:t xml:space="preserve"> 500</w:t>
      </w:r>
      <w:r>
        <w:t>。</w:t>
      </w:r>
    </w:p>
    <w:p w14:paraId="2434FEE9" w14:textId="77777777" w:rsidR="00000000" w:rsidRDefault="00000000">
      <w:pPr>
        <w:ind w:left="-15" w:firstLine="299"/>
      </w:pPr>
      <w:r>
        <w:t>表</w:t>
      </w:r>
      <w:r>
        <w:t xml:space="preserve"> 5 </w:t>
      </w:r>
      <w:r>
        <w:t>显示了使用线性组合方法对禁忌列表大小变化进行禁忌搜索的结果。对于这些实验，没有改进的最大迭代次数已固定为</w:t>
      </w:r>
      <w:r>
        <w:t xml:space="preserve"> 500</w:t>
      </w:r>
      <w:r>
        <w:t>。</w:t>
      </w:r>
    </w:p>
    <w:p w14:paraId="2023F92D" w14:textId="77777777" w:rsidR="00000000" w:rsidRDefault="00000000">
      <w:pPr>
        <w:ind w:left="-15" w:firstLine="299"/>
      </w:pPr>
      <w:r>
        <w:t>图</w:t>
      </w:r>
      <w:r>
        <w:t xml:space="preserve"> 11 </w:t>
      </w:r>
      <w:r>
        <w:t>显示了</w:t>
      </w:r>
      <w:r>
        <w:t xml:space="preserve"> TS'c </w:t>
      </w:r>
      <w:r>
        <w:t>的结果取决于禁忌列表的大小。对于这些实验，没有改进的最大迭代次数固定为</w:t>
      </w:r>
      <w:r>
        <w:t xml:space="preserve"> 500</w:t>
      </w:r>
      <w:r>
        <w:t>。我们可以看到，大小</w:t>
      </w:r>
      <w:r>
        <w:t xml:space="preserve"> 100 </w:t>
      </w:r>
      <w:r>
        <w:t>是最佳值。对于两种禁忌搜索算法，参数值都固定为</w:t>
      </w:r>
      <w:r>
        <w:t xml:space="preserve">#Max=500 </w:t>
      </w:r>
      <w:r>
        <w:t>和</w:t>
      </w:r>
      <w:r>
        <w:t xml:space="preserve"> jT'j=100</w:t>
      </w:r>
      <w:r>
        <w:t>。</w:t>
      </w:r>
    </w:p>
    <w:p w14:paraId="1F1B0698" w14:textId="77777777" w:rsidR="00000000" w:rsidRDefault="00000000">
      <w:pPr>
        <w:spacing w:line="261" w:lineRule="auto"/>
        <w:ind w:left="1923"/>
      </w:pPr>
      <w:r>
        <w:rPr>
          <w:sz w:val="18"/>
        </w:rPr>
        <w:t>表</w:t>
      </w:r>
      <w:r>
        <w:rPr>
          <w:sz w:val="18"/>
        </w:rPr>
        <w:t xml:space="preserve"> 5. TS'c </w:t>
      </w:r>
      <w:r>
        <w:rPr>
          <w:sz w:val="18"/>
        </w:rPr>
        <w:t>算法的</w:t>
      </w:r>
      <w:r>
        <w:rPr>
          <w:sz w:val="18"/>
        </w:rPr>
        <w:t xml:space="preserve"> jT'j </w:t>
      </w:r>
      <w:r>
        <w:rPr>
          <w:sz w:val="18"/>
        </w:rPr>
        <w:t>变化。</w:t>
      </w:r>
    </w:p>
    <w:p w14:paraId="6AD8C77D" w14:textId="77777777" w:rsidR="00000000" w:rsidRDefault="00000000">
      <w:pPr>
        <w:spacing w:after="16" w:line="256" w:lineRule="auto"/>
        <w:ind w:left="1913" w:firstLine="0"/>
        <w:jc w:val="left"/>
      </w:pPr>
      <w:r>
        <w:rPr>
          <w:noProof/>
        </w:rPr>
        <mc:AlternateContent>
          <mc:Choice Requires="wpg">
            <w:drawing>
              <wp:inline distT="0" distB="0" distL="0" distR="0" wp14:anchorId="655B2E0D" wp14:editId="7602A879">
                <wp:extent cx="2429510" cy="86360"/>
                <wp:effectExtent l="0" t="0" r="0" b="8890"/>
                <wp:docPr id="945985479" name="Group 34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9510" cy="86360"/>
                          <a:chOff x="0" y="0"/>
                          <a:chExt cx="24292" cy="863"/>
                        </a:xfrm>
                      </wpg:grpSpPr>
                      <wps:wsp>
                        <wps:cNvPr id="111822133" name="Shape 46158"/>
                        <wps:cNvSpPr>
                          <a:spLocks/>
                        </wps:cNvSpPr>
                        <wps:spPr bwMode="auto">
                          <a:xfrm>
                            <a:off x="0" y="0"/>
                            <a:ext cx="24292" cy="129"/>
                          </a:xfrm>
                          <a:custGeom>
                            <a:avLst/>
                            <a:gdLst>
                              <a:gd name="T0" fmla="*/ 0 w 2429281"/>
                              <a:gd name="T1" fmla="*/ 0 h 12960"/>
                              <a:gd name="T2" fmla="*/ 2429281 w 2429281"/>
                              <a:gd name="T3" fmla="*/ 0 h 12960"/>
                              <a:gd name="T4" fmla="*/ 2429281 w 2429281"/>
                              <a:gd name="T5" fmla="*/ 12960 h 12960"/>
                              <a:gd name="T6" fmla="*/ 0 w 2429281"/>
                              <a:gd name="T7" fmla="*/ 12960 h 12960"/>
                              <a:gd name="T8" fmla="*/ 0 w 2429281"/>
                              <a:gd name="T9" fmla="*/ 0 h 12960"/>
                              <a:gd name="T10" fmla="*/ 0 w 2429281"/>
                              <a:gd name="T11" fmla="*/ 0 h 12960"/>
                              <a:gd name="T12" fmla="*/ 2429281 w 2429281"/>
                              <a:gd name="T13" fmla="*/ 12960 h 12960"/>
                            </a:gdLst>
                            <a:ahLst/>
                            <a:cxnLst>
                              <a:cxn ang="0">
                                <a:pos x="T0" y="T1"/>
                              </a:cxn>
                              <a:cxn ang="0">
                                <a:pos x="T2" y="T3"/>
                              </a:cxn>
                              <a:cxn ang="0">
                                <a:pos x="T4" y="T5"/>
                              </a:cxn>
                              <a:cxn ang="0">
                                <a:pos x="T6" y="T7"/>
                              </a:cxn>
                              <a:cxn ang="0">
                                <a:pos x="T8" y="T9"/>
                              </a:cxn>
                            </a:cxnLst>
                            <a:rect l="T10" t="T11" r="T12" b="T13"/>
                            <a:pathLst>
                              <a:path w="2429281" h="12960">
                                <a:moveTo>
                                  <a:pt x="0" y="0"/>
                                </a:moveTo>
                                <a:lnTo>
                                  <a:pt x="2429281" y="0"/>
                                </a:lnTo>
                                <a:lnTo>
                                  <a:pt x="2429281" y="12960"/>
                                </a:lnTo>
                                <a:lnTo>
                                  <a:pt x="0" y="1296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188463" name="Shape 46159"/>
                        <wps:cNvSpPr>
                          <a:spLocks/>
                        </wps:cNvSpPr>
                        <wps:spPr bwMode="auto">
                          <a:xfrm>
                            <a:off x="19634" y="820"/>
                            <a:ext cx="2383" cy="92"/>
                          </a:xfrm>
                          <a:custGeom>
                            <a:avLst/>
                            <a:gdLst>
                              <a:gd name="T0" fmla="*/ 0 w 238316"/>
                              <a:gd name="T1" fmla="*/ 0 h 9144"/>
                              <a:gd name="T2" fmla="*/ 238316 w 238316"/>
                              <a:gd name="T3" fmla="*/ 0 h 9144"/>
                              <a:gd name="T4" fmla="*/ 238316 w 238316"/>
                              <a:gd name="T5" fmla="*/ 9144 h 9144"/>
                              <a:gd name="T6" fmla="*/ 0 w 238316"/>
                              <a:gd name="T7" fmla="*/ 9144 h 9144"/>
                              <a:gd name="T8" fmla="*/ 0 w 238316"/>
                              <a:gd name="T9" fmla="*/ 0 h 9144"/>
                              <a:gd name="T10" fmla="*/ 0 w 238316"/>
                              <a:gd name="T11" fmla="*/ 0 h 9144"/>
                              <a:gd name="T12" fmla="*/ 238316 w 238316"/>
                              <a:gd name="T13" fmla="*/ 9144 h 9144"/>
                            </a:gdLst>
                            <a:ahLst/>
                            <a:cxnLst>
                              <a:cxn ang="0">
                                <a:pos x="T0" y="T1"/>
                              </a:cxn>
                              <a:cxn ang="0">
                                <a:pos x="T2" y="T3"/>
                              </a:cxn>
                              <a:cxn ang="0">
                                <a:pos x="T4" y="T5"/>
                              </a:cxn>
                              <a:cxn ang="0">
                                <a:pos x="T6" y="T7"/>
                              </a:cxn>
                              <a:cxn ang="0">
                                <a:pos x="T8" y="T9"/>
                              </a:cxn>
                            </a:cxnLst>
                            <a:rect l="T10" t="T11" r="T12" b="T13"/>
                            <a:pathLst>
                              <a:path w="238316" h="9144">
                                <a:moveTo>
                                  <a:pt x="0" y="0"/>
                                </a:moveTo>
                                <a:lnTo>
                                  <a:pt x="238316" y="0"/>
                                </a:lnTo>
                                <a:lnTo>
                                  <a:pt x="23831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ED88AC" id="Group 34369" o:spid="_x0000_s1026" style="width:191.3pt;height:6.8pt;mso-position-horizontal-relative:char;mso-position-vertical-relative:line" coordsize="2429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">
                <v:shape id="Shape 46158" o:spid="_x0000_s1027" style="position:absolute;width:24292;height:129;visibility:visible;mso-wrap-style:square;v-text-anchor:top" coordsize="2429281,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" path="m,l2429281,r,12960l,12960,,e" fillcolor="#181717" stroked="f" strokeweight="0">
                  <v:stroke miterlimit="83231f" joinstyle="miter"/>
                  <v:path arrowok="t" o:connecttype="custom" o:connectlocs="0,0;24292,0;24292,129;0,129;0,0" o:connectangles="0,0,0,0,0" textboxrect="0,0,2429281,12960"/>
                </v:shape>
                <v:shape id="Shape 46159" o:spid="_x0000_s1028" style="position:absolute;left:19634;top:820;width:2383;height:92;visibility:visible;mso-wrap-style:square;v-text-anchor:top" coordsize="238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" path="m,l238316,r,9144l,9144,,e" fillcolor="#181717" stroked="f" strokeweight="0">
                  <v:stroke miterlimit="83231f" joinstyle="miter"/>
                  <v:path arrowok="t" o:connecttype="custom" o:connectlocs="0,0;2383,0;2383,92;0,92;0,0" o:connectangles="0,0,0,0,0" textboxrect="0,0,238316,9144"/>
                </v:shape>
                <w10:anchorlock/>
              </v:group>
            </w:pict>
          </mc:Fallback>
        </mc:AlternateContent>
      </w:r>
    </w:p>
    <w:tbl>
      <w:tblPr>
        <w:tblStyle w:val="TableGrid"/>
        <w:tblW w:w="3826" w:type="dxa"/>
        <w:tblInd w:w="1913" w:type="dxa"/>
        <w:tblCellMar>
          <w:bottom w:w="17" w:type="dxa"/>
        </w:tblCellMar>
        <w:tblLook w:val="04A0" w:firstRow="1" w:lastRow="0" w:firstColumn="1" w:lastColumn="0" w:noHBand="0" w:noVBand="1"/>
      </w:tblPr>
      <w:tblGrid>
        <w:gridCol w:w="1514"/>
        <w:gridCol w:w="1578"/>
        <w:gridCol w:w="734"/>
      </w:tblGrid>
      <w:tr w:rsidR="00000000" w14:paraId="38D5D491" w14:textId="77777777">
        <w:trPr>
          <w:trHeight w:val="252"/>
        </w:trPr>
        <w:tc>
          <w:tcPr>
            <w:tcW w:w="1514" w:type="dxa"/>
            <w:tcBorders>
              <w:top w:val="nil"/>
              <w:left w:val="nil"/>
              <w:bottom w:val="single" w:sz="4" w:space="0" w:color="181717"/>
              <w:right w:val="nil"/>
            </w:tcBorders>
            <w:hideMark/>
          </w:tcPr>
          <w:p w14:paraId="1969F13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jT'j</w:t>
            </w:r>
          </w:p>
        </w:tc>
        <w:tc>
          <w:tcPr>
            <w:tcW w:w="1578" w:type="dxa"/>
            <w:tcBorders>
              <w:top w:val="nil"/>
              <w:left w:val="nil"/>
              <w:bottom w:val="single" w:sz="4" w:space="0" w:color="181717"/>
              <w:right w:val="nil"/>
            </w:tcBorders>
            <w:hideMark/>
          </w:tcPr>
          <w:p w14:paraId="10566BC6"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母猪</w:t>
            </w:r>
          </w:p>
        </w:tc>
        <w:tc>
          <w:tcPr>
            <w:tcW w:w="734" w:type="dxa"/>
            <w:tcBorders>
              <w:top w:val="nil"/>
              <w:left w:val="nil"/>
              <w:bottom w:val="single" w:sz="4" w:space="0" w:color="181717"/>
              <w:right w:val="nil"/>
            </w:tcBorders>
            <w:hideMark/>
          </w:tcPr>
          <w:p w14:paraId="5E713A48"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NFC ð%Þ</w:t>
            </w:r>
          </w:p>
        </w:tc>
      </w:tr>
      <w:tr w:rsidR="00000000" w14:paraId="3AC19B4E" w14:textId="77777777">
        <w:trPr>
          <w:trHeight w:val="308"/>
        </w:trPr>
        <w:tc>
          <w:tcPr>
            <w:tcW w:w="1514" w:type="dxa"/>
            <w:tcBorders>
              <w:top w:val="single" w:sz="4" w:space="0" w:color="181717"/>
              <w:left w:val="nil"/>
              <w:bottom w:val="nil"/>
              <w:right w:val="nil"/>
            </w:tcBorders>
            <w:vAlign w:val="bottom"/>
            <w:hideMark/>
          </w:tcPr>
          <w:p w14:paraId="7E48948A"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10</w:t>
            </w:r>
          </w:p>
        </w:tc>
        <w:tc>
          <w:tcPr>
            <w:tcW w:w="1578" w:type="dxa"/>
            <w:tcBorders>
              <w:top w:val="single" w:sz="4" w:space="0" w:color="181717"/>
              <w:left w:val="nil"/>
              <w:bottom w:val="nil"/>
              <w:right w:val="nil"/>
            </w:tcBorders>
            <w:vAlign w:val="bottom"/>
            <w:hideMark/>
          </w:tcPr>
          <w:p w14:paraId="4177787B" w14:textId="77777777" w:rsidR="00000000" w:rsidRDefault="00000000">
            <w:pPr>
              <w:spacing w:after="0" w:line="256" w:lineRule="auto"/>
              <w:ind w:left="184" w:firstLine="0"/>
              <w:jc w:val="left"/>
              <w:rPr>
                <w:rFonts w:ascii="Times New Roman" w:eastAsia="Times New Roman" w:hAnsi="Times New Roman"/>
                <w:sz w:val="20"/>
              </w:rPr>
            </w:pPr>
            <w:r>
              <w:rPr>
                <w:rFonts w:ascii="Times New Roman" w:eastAsia="Times New Roman" w:hAnsi="Times New Roman"/>
                <w:sz w:val="18"/>
              </w:rPr>
              <w:t>4</w:t>
            </w:r>
          </w:p>
        </w:tc>
        <w:tc>
          <w:tcPr>
            <w:tcW w:w="734" w:type="dxa"/>
            <w:tcBorders>
              <w:top w:val="single" w:sz="4" w:space="0" w:color="181717"/>
              <w:left w:val="nil"/>
              <w:bottom w:val="nil"/>
              <w:right w:val="nil"/>
            </w:tcBorders>
            <w:vAlign w:val="bottom"/>
            <w:hideMark/>
          </w:tcPr>
          <w:p w14:paraId="1F55D463" w14:textId="77777777" w:rsidR="00000000" w:rsidRDefault="00000000">
            <w:pPr>
              <w:spacing w:after="0" w:line="256" w:lineRule="auto"/>
              <w:ind w:left="0" w:right="1" w:firstLine="0"/>
              <w:jc w:val="center"/>
              <w:rPr>
                <w:rFonts w:ascii="Times New Roman" w:eastAsia="Times New Roman" w:hAnsi="Times New Roman"/>
                <w:sz w:val="20"/>
              </w:rPr>
            </w:pPr>
            <w:r>
              <w:rPr>
                <w:rFonts w:ascii="Times New Roman" w:eastAsia="Times New Roman" w:hAnsi="Times New Roman"/>
                <w:sz w:val="18"/>
              </w:rPr>
              <w:t>20</w:t>
            </w:r>
          </w:p>
        </w:tc>
      </w:tr>
      <w:tr w:rsidR="00000000" w14:paraId="411CE237" w14:textId="77777777">
        <w:trPr>
          <w:trHeight w:val="200"/>
        </w:trPr>
        <w:tc>
          <w:tcPr>
            <w:tcW w:w="1514" w:type="dxa"/>
            <w:hideMark/>
          </w:tcPr>
          <w:p w14:paraId="306FC1CC"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40</w:t>
            </w:r>
          </w:p>
        </w:tc>
        <w:tc>
          <w:tcPr>
            <w:tcW w:w="1578" w:type="dxa"/>
            <w:hideMark/>
          </w:tcPr>
          <w:p w14:paraId="4A6A8D5E" w14:textId="77777777" w:rsidR="00000000" w:rsidRDefault="00000000">
            <w:pPr>
              <w:spacing w:after="0" w:line="256" w:lineRule="auto"/>
              <w:ind w:left="94" w:firstLine="0"/>
              <w:jc w:val="left"/>
              <w:rPr>
                <w:rFonts w:ascii="Times New Roman" w:eastAsia="Times New Roman" w:hAnsi="Times New Roman"/>
                <w:sz w:val="20"/>
              </w:rPr>
            </w:pPr>
            <w:r>
              <w:rPr>
                <w:rFonts w:ascii="Times New Roman" w:eastAsia="Times New Roman" w:hAnsi="Times New Roman"/>
                <w:sz w:val="18"/>
              </w:rPr>
              <w:t>23</w:t>
            </w:r>
          </w:p>
        </w:tc>
        <w:tc>
          <w:tcPr>
            <w:tcW w:w="734" w:type="dxa"/>
            <w:hideMark/>
          </w:tcPr>
          <w:p w14:paraId="74BE3C51" w14:textId="77777777" w:rsidR="00000000" w:rsidRDefault="00000000">
            <w:pPr>
              <w:spacing w:after="0" w:line="256" w:lineRule="auto"/>
              <w:ind w:left="0" w:right="1" w:firstLine="0"/>
              <w:jc w:val="center"/>
              <w:rPr>
                <w:rFonts w:ascii="Times New Roman" w:eastAsia="Times New Roman" w:hAnsi="Times New Roman"/>
                <w:sz w:val="20"/>
              </w:rPr>
            </w:pPr>
            <w:r>
              <w:rPr>
                <w:rFonts w:ascii="Times New Roman" w:eastAsia="Times New Roman" w:hAnsi="Times New Roman"/>
                <w:sz w:val="18"/>
              </w:rPr>
              <w:t>50</w:t>
            </w:r>
          </w:p>
        </w:tc>
      </w:tr>
      <w:tr w:rsidR="00000000" w14:paraId="27872117" w14:textId="77777777">
        <w:trPr>
          <w:trHeight w:val="199"/>
        </w:trPr>
        <w:tc>
          <w:tcPr>
            <w:tcW w:w="1514" w:type="dxa"/>
            <w:hideMark/>
          </w:tcPr>
          <w:p w14:paraId="0C1F3C50"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70</w:t>
            </w:r>
          </w:p>
        </w:tc>
        <w:tc>
          <w:tcPr>
            <w:tcW w:w="1578" w:type="dxa"/>
            <w:hideMark/>
          </w:tcPr>
          <w:p w14:paraId="255984DB" w14:textId="77777777" w:rsidR="00000000" w:rsidRDefault="00000000">
            <w:pPr>
              <w:spacing w:after="0" w:line="256" w:lineRule="auto"/>
              <w:ind w:left="94" w:firstLine="0"/>
              <w:jc w:val="left"/>
              <w:rPr>
                <w:rFonts w:ascii="Times New Roman" w:eastAsia="Times New Roman" w:hAnsi="Times New Roman"/>
                <w:sz w:val="20"/>
              </w:rPr>
            </w:pPr>
            <w:r>
              <w:rPr>
                <w:rFonts w:ascii="Times New Roman" w:eastAsia="Times New Roman" w:hAnsi="Times New Roman"/>
                <w:sz w:val="18"/>
              </w:rPr>
              <w:t>37</w:t>
            </w:r>
          </w:p>
        </w:tc>
        <w:tc>
          <w:tcPr>
            <w:tcW w:w="734" w:type="dxa"/>
            <w:hideMark/>
          </w:tcPr>
          <w:p w14:paraId="764A9D72" w14:textId="77777777" w:rsidR="00000000" w:rsidRDefault="00000000">
            <w:pPr>
              <w:spacing w:after="0" w:line="256" w:lineRule="auto"/>
              <w:ind w:left="0" w:right="1" w:firstLine="0"/>
              <w:jc w:val="center"/>
              <w:rPr>
                <w:rFonts w:ascii="Times New Roman" w:eastAsia="Times New Roman" w:hAnsi="Times New Roman"/>
                <w:sz w:val="20"/>
              </w:rPr>
            </w:pPr>
            <w:r>
              <w:rPr>
                <w:rFonts w:ascii="Times New Roman" w:eastAsia="Times New Roman" w:hAnsi="Times New Roman"/>
                <w:sz w:val="18"/>
              </w:rPr>
              <w:t>67</w:t>
            </w:r>
          </w:p>
        </w:tc>
      </w:tr>
      <w:tr w:rsidR="00000000" w14:paraId="1071A2DF" w14:textId="77777777">
        <w:trPr>
          <w:trHeight w:val="199"/>
        </w:trPr>
        <w:tc>
          <w:tcPr>
            <w:tcW w:w="1514" w:type="dxa"/>
            <w:hideMark/>
          </w:tcPr>
          <w:p w14:paraId="060D40C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100</w:t>
            </w:r>
          </w:p>
        </w:tc>
        <w:tc>
          <w:tcPr>
            <w:tcW w:w="1578" w:type="dxa"/>
            <w:hideMark/>
          </w:tcPr>
          <w:p w14:paraId="457BE352" w14:textId="77777777" w:rsidR="00000000" w:rsidRDefault="00000000">
            <w:pPr>
              <w:spacing w:after="0" w:line="256" w:lineRule="auto"/>
              <w:ind w:left="94" w:firstLine="0"/>
              <w:jc w:val="left"/>
              <w:rPr>
                <w:rFonts w:ascii="Times New Roman" w:eastAsia="Times New Roman" w:hAnsi="Times New Roman"/>
                <w:sz w:val="20"/>
              </w:rPr>
            </w:pPr>
            <w:r>
              <w:rPr>
                <w:rFonts w:ascii="Times New Roman" w:eastAsia="Times New Roman" w:hAnsi="Times New Roman"/>
                <w:sz w:val="18"/>
              </w:rPr>
              <w:t>47</w:t>
            </w:r>
          </w:p>
        </w:tc>
        <w:tc>
          <w:tcPr>
            <w:tcW w:w="734" w:type="dxa"/>
            <w:hideMark/>
          </w:tcPr>
          <w:p w14:paraId="3CCC9B61" w14:textId="77777777" w:rsidR="00000000" w:rsidRDefault="00000000">
            <w:pPr>
              <w:spacing w:after="0" w:line="256" w:lineRule="auto"/>
              <w:ind w:left="0" w:right="1" w:firstLine="0"/>
              <w:jc w:val="center"/>
              <w:rPr>
                <w:rFonts w:ascii="Times New Roman" w:eastAsia="Times New Roman" w:hAnsi="Times New Roman"/>
                <w:sz w:val="20"/>
              </w:rPr>
            </w:pPr>
            <w:r>
              <w:rPr>
                <w:rFonts w:ascii="Times New Roman" w:eastAsia="Times New Roman" w:hAnsi="Times New Roman"/>
                <w:sz w:val="18"/>
              </w:rPr>
              <w:t>69</w:t>
            </w:r>
          </w:p>
        </w:tc>
      </w:tr>
      <w:tr w:rsidR="00000000" w14:paraId="36C7B4F0" w14:textId="77777777">
        <w:trPr>
          <w:trHeight w:val="273"/>
        </w:trPr>
        <w:tc>
          <w:tcPr>
            <w:tcW w:w="1514" w:type="dxa"/>
            <w:tcBorders>
              <w:top w:val="nil"/>
              <w:left w:val="nil"/>
              <w:bottom w:val="single" w:sz="8" w:space="0" w:color="181717"/>
              <w:right w:val="nil"/>
            </w:tcBorders>
            <w:hideMark/>
          </w:tcPr>
          <w:p w14:paraId="7281F53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150</w:t>
            </w:r>
          </w:p>
        </w:tc>
        <w:tc>
          <w:tcPr>
            <w:tcW w:w="1578" w:type="dxa"/>
            <w:tcBorders>
              <w:top w:val="nil"/>
              <w:left w:val="nil"/>
              <w:bottom w:val="single" w:sz="8" w:space="0" w:color="181717"/>
              <w:right w:val="nil"/>
            </w:tcBorders>
            <w:hideMark/>
          </w:tcPr>
          <w:p w14:paraId="7EA82AC5" w14:textId="77777777" w:rsidR="00000000" w:rsidRDefault="00000000">
            <w:pPr>
              <w:spacing w:after="0" w:line="256" w:lineRule="auto"/>
              <w:ind w:left="94" w:firstLine="0"/>
              <w:jc w:val="left"/>
              <w:rPr>
                <w:rFonts w:ascii="Times New Roman" w:eastAsia="Times New Roman" w:hAnsi="Times New Roman"/>
                <w:sz w:val="20"/>
              </w:rPr>
            </w:pPr>
            <w:r>
              <w:rPr>
                <w:rFonts w:ascii="Times New Roman" w:eastAsia="Times New Roman" w:hAnsi="Times New Roman"/>
                <w:sz w:val="18"/>
              </w:rPr>
              <w:t>44</w:t>
            </w:r>
          </w:p>
        </w:tc>
        <w:tc>
          <w:tcPr>
            <w:tcW w:w="734" w:type="dxa"/>
            <w:tcBorders>
              <w:top w:val="nil"/>
              <w:left w:val="nil"/>
              <w:bottom w:val="single" w:sz="8" w:space="0" w:color="181717"/>
              <w:right w:val="nil"/>
            </w:tcBorders>
            <w:hideMark/>
          </w:tcPr>
          <w:p w14:paraId="147DBCFB" w14:textId="77777777" w:rsidR="00000000" w:rsidRDefault="00000000">
            <w:pPr>
              <w:spacing w:after="0" w:line="256" w:lineRule="auto"/>
              <w:ind w:left="0" w:right="1" w:firstLine="0"/>
              <w:jc w:val="center"/>
              <w:rPr>
                <w:rFonts w:ascii="Times New Roman" w:eastAsia="Times New Roman" w:hAnsi="Times New Roman"/>
                <w:sz w:val="20"/>
              </w:rPr>
            </w:pPr>
            <w:r>
              <w:rPr>
                <w:rFonts w:ascii="Times New Roman" w:eastAsia="Times New Roman" w:hAnsi="Times New Roman"/>
                <w:sz w:val="18"/>
              </w:rPr>
              <w:t>64</w:t>
            </w:r>
          </w:p>
        </w:tc>
      </w:tr>
    </w:tbl>
    <w:p w14:paraId="2675272B" w14:textId="77777777" w:rsidR="00000000" w:rsidRDefault="00000000">
      <w:pPr>
        <w:spacing w:after="202" w:line="256" w:lineRule="auto"/>
        <w:ind w:left="0" w:right="-58" w:firstLine="0"/>
        <w:jc w:val="left"/>
        <w:rPr>
          <w:rFonts w:eastAsia="Times New Roman"/>
        </w:rPr>
      </w:pPr>
      <w:r>
        <w:rPr>
          <w:noProof/>
        </w:rPr>
        <w:drawing>
          <wp:inline distT="0" distB="0" distL="0" distR="0" wp14:anchorId="5F061E8B" wp14:editId="08CEAC9E">
            <wp:extent cx="4895850" cy="1371600"/>
            <wp:effectExtent l="0" t="0" r="0" b="0"/>
            <wp:docPr id="30"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1371600"/>
                    </a:xfrm>
                    <a:prstGeom prst="rect">
                      <a:avLst/>
                    </a:prstGeom>
                    <a:noFill/>
                    <a:ln>
                      <a:noFill/>
                    </a:ln>
                  </pic:spPr>
                </pic:pic>
              </a:graphicData>
            </a:graphic>
          </wp:inline>
        </w:drawing>
      </w:r>
    </w:p>
    <w:p w14:paraId="776C5723" w14:textId="77777777" w:rsidR="00000000" w:rsidRDefault="00000000">
      <w:pPr>
        <w:spacing w:after="572" w:line="261" w:lineRule="auto"/>
        <w:ind w:left="-5"/>
      </w:pPr>
      <w:r>
        <w:rPr>
          <w:sz w:val="18"/>
        </w:rPr>
        <w:t>图</w:t>
      </w:r>
      <w:r>
        <w:rPr>
          <w:sz w:val="18"/>
        </w:rPr>
        <w:t xml:space="preserve"> 11. TS'c </w:t>
      </w:r>
      <w:r>
        <w:rPr>
          <w:sz w:val="18"/>
        </w:rPr>
        <w:t>的</w:t>
      </w:r>
      <w:r>
        <w:rPr>
          <w:sz w:val="18"/>
        </w:rPr>
        <w:t xml:space="preserve"> jT'j </w:t>
      </w:r>
      <w:r>
        <w:rPr>
          <w:sz w:val="18"/>
        </w:rPr>
        <w:t>变化的质量与计算时间。</w:t>
      </w:r>
    </w:p>
    <w:p w14:paraId="1257D49A" w14:textId="77777777" w:rsidR="00000000" w:rsidRDefault="00000000">
      <w:pPr>
        <w:spacing w:after="53" w:line="261" w:lineRule="auto"/>
        <w:ind w:left="-5"/>
        <w:jc w:val="left"/>
      </w:pPr>
      <w:r>
        <w:t xml:space="preserve">4.3 </w:t>
      </w:r>
      <w:r>
        <w:t>结果</w:t>
      </w:r>
    </w:p>
    <w:p w14:paraId="4E83C739" w14:textId="77777777" w:rsidR="00000000" w:rsidRDefault="00000000">
      <w:pPr>
        <w:spacing w:after="608"/>
        <w:ind w:left="-5"/>
      </w:pPr>
      <w:r>
        <w:t>在本节中，我们给出三种类型测试的计算结果：考虑单个标准（完工时间）、考虑两个标准（完工时间和最大延迟时间）以及考虑三个标准（加上总延迟时间）。</w:t>
      </w:r>
    </w:p>
    <w:p w14:paraId="307EC726" w14:textId="77777777" w:rsidR="00000000" w:rsidRDefault="00000000">
      <w:pPr>
        <w:pStyle w:val="1"/>
        <w:ind w:left="-5"/>
      </w:pPr>
      <w:r>
        <w:t xml:space="preserve">4.3.1 </w:t>
      </w:r>
      <w:r>
        <w:t>完工时间最小化</w:t>
      </w:r>
    </w:p>
    <w:p w14:paraId="0AAAD6CC" w14:textId="77777777" w:rsidR="00000000" w:rsidRDefault="00000000">
      <w:pPr>
        <w:spacing w:after="215"/>
        <w:ind w:left="-5"/>
      </w:pPr>
      <w:r>
        <w:t>在本节中，我们将</w:t>
      </w:r>
      <w:r>
        <w:t xml:space="preserve"> TS </w:t>
      </w:r>
      <w:r>
        <w:t>和</w:t>
      </w:r>
      <w:r>
        <w:t xml:space="preserve"> TS' c </w:t>
      </w:r>
      <w:r>
        <w:t>与</w:t>
      </w:r>
      <w:r>
        <w:t xml:space="preserve"> Dauze` re-Pe´ re` s </w:t>
      </w:r>
      <w:r>
        <w:t>和</w:t>
      </w:r>
      <w:r>
        <w:t xml:space="preserve"> Paulli (1997) </w:t>
      </w:r>
      <w:r>
        <w:t>中提出的禁忌搜索算法进行比较。该算法仅优化完工时间。对于线性组合方法，参数为</w:t>
      </w:r>
      <w:r>
        <w:t xml:space="preserve"> 1/41 </w:t>
      </w:r>
      <w:r>
        <w:t>和</w:t>
      </w:r>
      <w:r>
        <w:t xml:space="preserve"> 1/40</w:t>
      </w:r>
      <w:r>
        <w:t>。对于</w:t>
      </w:r>
      <w:r>
        <w:t>-constraint</w:t>
      </w:r>
      <w:r>
        <w:t>方法，为</w:t>
      </w:r>
      <w:r>
        <w:t>1/4</w:t>
      </w:r>
      <w:r>
        <w:t>。表</w:t>
      </w:r>
      <w:r>
        <w:t xml:space="preserve"> 6 </w:t>
      </w:r>
      <w:r>
        <w:t>显示了我们的禁忌搜索的两个版本与</w:t>
      </w:r>
      <w:r>
        <w:t xml:space="preserve"> Dauze` re-Pe´ re` s </w:t>
      </w:r>
      <w:r>
        <w:t>和</w:t>
      </w:r>
      <w:r>
        <w:t xml:space="preserve"> Paulli (1997) </w:t>
      </w:r>
      <w:r>
        <w:t>中的禁忌搜索的平均完工时间偏差，用</w:t>
      </w:r>
      <w:r>
        <w:t xml:space="preserve"> TSdpp </w:t>
      </w:r>
      <w:r>
        <w:t>表示：</w:t>
      </w:r>
    </w:p>
    <w:p w14:paraId="56FF095B" w14:textId="77777777" w:rsidR="00000000" w:rsidRDefault="00000000">
      <w:pPr>
        <w:pStyle w:val="1"/>
        <w:spacing w:after="162"/>
        <w:ind w:left="407" w:right="396"/>
        <w:jc w:val="center"/>
      </w:pPr>
      <w:r>
        <w:t xml:space="preserve">DðTSÞ⁄ðC </w:t>
      </w:r>
      <w:r>
        <w:rPr>
          <w:vertAlign w:val="subscript"/>
        </w:rPr>
        <w:t>max</w:t>
      </w:r>
      <w:r>
        <w:t xml:space="preserve"> ðTSÞ C </w:t>
      </w:r>
      <w:r>
        <w:rPr>
          <w:vertAlign w:val="subscript"/>
        </w:rPr>
        <w:t>max</w:t>
      </w:r>
      <w:r>
        <w:t xml:space="preserve"> ðTSdppÞÞ=C </w:t>
      </w:r>
      <w:r>
        <w:rPr>
          <w:vertAlign w:val="subscript"/>
        </w:rPr>
        <w:t>max</w:t>
      </w:r>
      <w:r>
        <w:t xml:space="preserve"> ðTSÞ</w:t>
      </w:r>
    </w:p>
    <w:p w14:paraId="1116B936" w14:textId="77777777" w:rsidR="00000000" w:rsidRDefault="00000000">
      <w:pPr>
        <w:spacing w:after="198"/>
        <w:ind w:left="-5"/>
      </w:pPr>
      <w:r>
        <w:t>与</w:t>
      </w:r>
      <w:r>
        <w:t xml:space="preserve"> TS2{TS,TS'c}</w:t>
      </w:r>
      <w:r>
        <w:t>。如果该值为正，则算法</w:t>
      </w:r>
      <w:r>
        <w:t xml:space="preserve"> TSdpp </w:t>
      </w:r>
      <w:r>
        <w:t>的性能优于</w:t>
      </w:r>
      <w:r>
        <w:t xml:space="preserve"> TS</w:t>
      </w:r>
      <w:r>
        <w:t>。列</w:t>
      </w:r>
      <w:r>
        <w:t xml:space="preserve">C </w:t>
      </w:r>
      <w:r>
        <w:rPr>
          <w:vertAlign w:val="subscript"/>
        </w:rPr>
        <w:t>max</w:t>
      </w:r>
      <w:r>
        <w:t xml:space="preserve"> (TS)C </w:t>
      </w:r>
      <w:r>
        <w:rPr>
          <w:vertAlign w:val="subscript"/>
        </w:rPr>
        <w:t>max</w:t>
      </w:r>
      <w:r>
        <w:t xml:space="preserve"> (TS'c)</w:t>
      </w:r>
      <w:r>
        <w:t>表示算法</w:t>
      </w:r>
      <w:r>
        <w:t>TS</w:t>
      </w:r>
      <w:r>
        <w:t>执行优于或等于</w:t>
      </w:r>
      <w:r>
        <w:t>TS'c</w:t>
      </w:r>
      <w:r>
        <w:t>的</w:t>
      </w:r>
      <w:r>
        <w:t>​​</w:t>
      </w:r>
      <w:r>
        <w:t>次数（超过</w:t>
      </w:r>
      <w:r>
        <w:t>40</w:t>
      </w:r>
      <w:r>
        <w:t>个实例）。</w:t>
      </w:r>
      <w:r>
        <w:t xml:space="preserve">D </w:t>
      </w:r>
      <w:r>
        <w:t>列表示这两种算法之间的平均偏差：</w:t>
      </w:r>
    </w:p>
    <w:p w14:paraId="2FCBF53B" w14:textId="77777777" w:rsidR="00000000" w:rsidRDefault="00000000">
      <w:pPr>
        <w:pStyle w:val="1"/>
        <w:spacing w:after="162"/>
        <w:ind w:left="1497"/>
      </w:pPr>
      <w:r>
        <w:t xml:space="preserve">maxðC </w:t>
      </w:r>
      <w:r>
        <w:rPr>
          <w:vertAlign w:val="subscript"/>
        </w:rPr>
        <w:t>max</w:t>
      </w:r>
      <w:r>
        <w:t xml:space="preserve"> ðTSÞ,C </w:t>
      </w:r>
      <w:r>
        <w:rPr>
          <w:vertAlign w:val="subscript"/>
        </w:rPr>
        <w:t>max</w:t>
      </w:r>
      <w:r>
        <w:t xml:space="preserve"> ðTS'cÞÞ minðC </w:t>
      </w:r>
      <w:r>
        <w:rPr>
          <w:vertAlign w:val="subscript"/>
        </w:rPr>
        <w:t>max</w:t>
      </w:r>
      <w:r>
        <w:t xml:space="preserve"> ðTSÞ,C </w:t>
      </w:r>
      <w:r>
        <w:rPr>
          <w:vertAlign w:val="subscript"/>
        </w:rPr>
        <w:t>max</w:t>
      </w:r>
      <w:r>
        <w:t xml:space="preserve"> ðTS'cÞÞ maxðC </w:t>
      </w:r>
      <w:r>
        <w:rPr>
          <w:vertAlign w:val="subscript"/>
        </w:rPr>
        <w:t>max</w:t>
      </w:r>
      <w:r>
        <w:t xml:space="preserve"> ðTSÞ,C </w:t>
      </w:r>
      <w:r>
        <w:rPr>
          <w:vertAlign w:val="subscript"/>
        </w:rPr>
        <w:t>max</w:t>
      </w:r>
      <w:r>
        <w:t xml:space="preserve"> ðTS'cÞÞ</w:t>
      </w:r>
    </w:p>
    <w:p w14:paraId="3E8B9D25" w14:textId="77777777" w:rsidR="00000000" w:rsidRDefault="00000000">
      <w:pPr>
        <w:spacing w:after="0" w:line="256" w:lineRule="auto"/>
        <w:ind w:left="1100"/>
        <w:jc w:val="left"/>
      </w:pPr>
      <w:r>
        <w:t>D=</w:t>
      </w:r>
      <w:r>
        <w:rPr>
          <w:noProof/>
        </w:rPr>
        <mc:AlternateContent>
          <mc:Choice Requires="wpg">
            <w:drawing>
              <wp:inline distT="0" distB="0" distL="0" distR="0" wp14:anchorId="7BC0CF02" wp14:editId="2ED286F9">
                <wp:extent cx="3222625" cy="5080"/>
                <wp:effectExtent l="0" t="0" r="0" b="4445"/>
                <wp:docPr id="419057343" name="Group 34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2625" cy="5080"/>
                          <a:chOff x="0" y="0"/>
                          <a:chExt cx="32227" cy="50"/>
                        </a:xfrm>
                      </wpg:grpSpPr>
                      <wps:wsp>
                        <wps:cNvPr id="1645458277" name="Shape 46162"/>
                        <wps:cNvSpPr>
                          <a:spLocks/>
                        </wps:cNvSpPr>
                        <wps:spPr bwMode="auto">
                          <a:xfrm>
                            <a:off x="0" y="0"/>
                            <a:ext cx="32227" cy="91"/>
                          </a:xfrm>
                          <a:custGeom>
                            <a:avLst/>
                            <a:gdLst>
                              <a:gd name="T0" fmla="*/ 0 w 3222714"/>
                              <a:gd name="T1" fmla="*/ 0 h 9144"/>
                              <a:gd name="T2" fmla="*/ 3222714 w 3222714"/>
                              <a:gd name="T3" fmla="*/ 0 h 9144"/>
                              <a:gd name="T4" fmla="*/ 3222714 w 3222714"/>
                              <a:gd name="T5" fmla="*/ 9144 h 9144"/>
                              <a:gd name="T6" fmla="*/ 0 w 3222714"/>
                              <a:gd name="T7" fmla="*/ 9144 h 9144"/>
                              <a:gd name="T8" fmla="*/ 0 w 3222714"/>
                              <a:gd name="T9" fmla="*/ 0 h 9144"/>
                              <a:gd name="T10" fmla="*/ 0 w 3222714"/>
                              <a:gd name="T11" fmla="*/ 0 h 9144"/>
                              <a:gd name="T12" fmla="*/ 3222714 w 3222714"/>
                              <a:gd name="T13" fmla="*/ 9144 h 9144"/>
                            </a:gdLst>
                            <a:ahLst/>
                            <a:cxnLst>
                              <a:cxn ang="0">
                                <a:pos x="T0" y="T1"/>
                              </a:cxn>
                              <a:cxn ang="0">
                                <a:pos x="T2" y="T3"/>
                              </a:cxn>
                              <a:cxn ang="0">
                                <a:pos x="T4" y="T5"/>
                              </a:cxn>
                              <a:cxn ang="0">
                                <a:pos x="T6" y="T7"/>
                              </a:cxn>
                              <a:cxn ang="0">
                                <a:pos x="T8" y="T9"/>
                              </a:cxn>
                            </a:cxnLst>
                            <a:rect l="T10" t="T11" r="T12" b="T13"/>
                            <a:pathLst>
                              <a:path w="3222714" h="9144">
                                <a:moveTo>
                                  <a:pt x="0" y="0"/>
                                </a:moveTo>
                                <a:lnTo>
                                  <a:pt x="3222714" y="0"/>
                                </a:lnTo>
                                <a:lnTo>
                                  <a:pt x="3222714"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3F5DE27" id="Group 34362" o:spid="_x0000_s1026" style="width:253.75pt;height:.4pt;mso-position-horizontal-relative:char;mso-position-vertical-relative:line" coordsize="322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">
                <v:shape id="Shape 46162" o:spid="_x0000_s1027" style="position:absolute;width:32227;height:91;visibility:visible;mso-wrap-style:square;v-text-anchor:top" coordsize="32227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" path="m,l3222714,r,9144l,9144,,e" fillcolor="#181717" stroked="f" strokeweight="0">
                  <v:stroke miterlimit="83231f" joinstyle="miter"/>
                  <v:path arrowok="t" o:connecttype="custom" o:connectlocs="0,0;32227,0;32227,91;0,91;0,0" o:connectangles="0,0,0,0,0" textboxrect="0,0,3222714,9144"/>
                </v:shape>
                <w10:anchorlock/>
              </v:group>
            </w:pict>
          </mc:Fallback>
        </mc:AlternateContent>
      </w:r>
    </w:p>
    <w:p w14:paraId="0D185D93" w14:textId="77777777" w:rsidR="00000000" w:rsidRDefault="00000000">
      <w:pPr>
        <w:spacing w:line="261" w:lineRule="auto"/>
        <w:ind w:left="728"/>
      </w:pPr>
      <w:r>
        <w:rPr>
          <w:sz w:val="18"/>
        </w:rPr>
        <w:t>表</w:t>
      </w:r>
      <w:r>
        <w:rPr>
          <w:sz w:val="18"/>
        </w:rPr>
        <w:t xml:space="preserve"> 6. </w:t>
      </w:r>
      <w:r>
        <w:rPr>
          <w:sz w:val="18"/>
        </w:rPr>
        <w:t>平均完工时间与</w:t>
      </w:r>
      <w:r>
        <w:rPr>
          <w:sz w:val="18"/>
        </w:rPr>
        <w:t xml:space="preserve"> TSdpp </w:t>
      </w:r>
      <w:r>
        <w:rPr>
          <w:sz w:val="18"/>
        </w:rPr>
        <w:t>的偏差。</w:t>
      </w:r>
    </w:p>
    <w:tbl>
      <w:tblPr>
        <w:tblStyle w:val="TableGrid"/>
        <w:tblW w:w="6216" w:type="dxa"/>
        <w:tblInd w:w="718" w:type="dxa"/>
        <w:tblLook w:val="04A0" w:firstRow="1" w:lastRow="0" w:firstColumn="1" w:lastColumn="0" w:noHBand="0" w:noVBand="1"/>
      </w:tblPr>
      <w:tblGrid>
        <w:gridCol w:w="1028"/>
        <w:gridCol w:w="1218"/>
        <w:gridCol w:w="1302"/>
        <w:gridCol w:w="2250"/>
        <w:gridCol w:w="418"/>
      </w:tblGrid>
      <w:tr w:rsidR="00000000" w14:paraId="47BD8B3D" w14:textId="77777777">
        <w:trPr>
          <w:trHeight w:val="394"/>
        </w:trPr>
        <w:tc>
          <w:tcPr>
            <w:tcW w:w="1028" w:type="dxa"/>
            <w:tcBorders>
              <w:top w:val="single" w:sz="8" w:space="0" w:color="181717"/>
              <w:left w:val="nil"/>
              <w:bottom w:val="single" w:sz="4" w:space="0" w:color="181717"/>
              <w:right w:val="nil"/>
            </w:tcBorders>
            <w:tcMar>
              <w:top w:w="15" w:type="dxa"/>
              <w:left w:w="0" w:type="dxa"/>
              <w:bottom w:w="15" w:type="dxa"/>
              <w:right w:w="0" w:type="dxa"/>
            </w:tcMar>
            <w:hideMark/>
          </w:tcPr>
          <w:p w14:paraId="7ACA8EAA"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数据集</w:t>
            </w:r>
          </w:p>
        </w:tc>
        <w:tc>
          <w:tcPr>
            <w:tcW w:w="1218" w:type="dxa"/>
            <w:tcBorders>
              <w:top w:val="single" w:sz="8" w:space="0" w:color="181717"/>
              <w:left w:val="nil"/>
              <w:bottom w:val="single" w:sz="4" w:space="0" w:color="181717"/>
              <w:right w:val="nil"/>
            </w:tcBorders>
            <w:tcMar>
              <w:top w:w="15" w:type="dxa"/>
              <w:left w:w="0" w:type="dxa"/>
              <w:bottom w:w="15" w:type="dxa"/>
              <w:right w:w="0" w:type="dxa"/>
            </w:tcMar>
            <w:hideMark/>
          </w:tcPr>
          <w:p w14:paraId="47D00DC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D(TS)(%)</w:t>
            </w:r>
          </w:p>
        </w:tc>
        <w:tc>
          <w:tcPr>
            <w:tcW w:w="1302" w:type="dxa"/>
            <w:tcBorders>
              <w:top w:val="single" w:sz="8" w:space="0" w:color="181717"/>
              <w:left w:val="nil"/>
              <w:bottom w:val="single" w:sz="4" w:space="0" w:color="181717"/>
              <w:right w:val="nil"/>
            </w:tcBorders>
            <w:tcMar>
              <w:top w:w="15" w:type="dxa"/>
              <w:left w:w="0" w:type="dxa"/>
              <w:bottom w:w="15" w:type="dxa"/>
              <w:right w:w="0" w:type="dxa"/>
            </w:tcMar>
            <w:hideMark/>
          </w:tcPr>
          <w:p w14:paraId="13ADC5F1"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D(TS'c)(%)</w:t>
            </w:r>
          </w:p>
        </w:tc>
        <w:tc>
          <w:tcPr>
            <w:tcW w:w="2250" w:type="dxa"/>
            <w:tcBorders>
              <w:top w:val="single" w:sz="8" w:space="0" w:color="181717"/>
              <w:left w:val="nil"/>
              <w:bottom w:val="single" w:sz="4" w:space="0" w:color="181717"/>
              <w:right w:val="nil"/>
            </w:tcBorders>
            <w:tcMar>
              <w:top w:w="15" w:type="dxa"/>
              <w:left w:w="0" w:type="dxa"/>
              <w:bottom w:w="15" w:type="dxa"/>
              <w:right w:w="0" w:type="dxa"/>
            </w:tcMar>
            <w:hideMark/>
          </w:tcPr>
          <w:p w14:paraId="0C8F73F0"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vertAlign w:val="subscript"/>
              </w:rPr>
              <w:t>最大</w:t>
            </w:r>
            <w:r>
              <w:rPr>
                <w:sz w:val="18"/>
              </w:rPr>
              <w:t xml:space="preserve">C </w:t>
            </w:r>
            <w:r>
              <w:rPr>
                <w:rFonts w:ascii="Times New Roman" w:eastAsia="Times New Roman" w:hAnsi="Times New Roman"/>
                <w:sz w:val="18"/>
              </w:rPr>
              <w:t>(TS)</w:t>
            </w:r>
            <w:r>
              <w:rPr>
                <w:sz w:val="18"/>
                <w:vertAlign w:val="subscript"/>
              </w:rPr>
              <w:t>最大</w:t>
            </w:r>
            <w:r>
              <w:rPr>
                <w:sz w:val="18"/>
              </w:rPr>
              <w:t>C (TS'c)</w:t>
            </w:r>
          </w:p>
        </w:tc>
        <w:tc>
          <w:tcPr>
            <w:tcW w:w="418" w:type="dxa"/>
            <w:tcBorders>
              <w:top w:val="single" w:sz="8" w:space="0" w:color="181717"/>
              <w:left w:val="nil"/>
              <w:bottom w:val="single" w:sz="4" w:space="0" w:color="181717"/>
              <w:right w:val="nil"/>
            </w:tcBorders>
            <w:tcMar>
              <w:top w:w="15" w:type="dxa"/>
              <w:left w:w="0" w:type="dxa"/>
              <w:bottom w:w="15" w:type="dxa"/>
              <w:right w:w="0" w:type="dxa"/>
            </w:tcMar>
            <w:hideMark/>
          </w:tcPr>
          <w:p w14:paraId="765F794E" w14:textId="77777777" w:rsidR="00000000" w:rsidRDefault="00000000">
            <w:pPr>
              <w:spacing w:after="0" w:line="256" w:lineRule="auto"/>
              <w:ind w:left="0" w:right="-1" w:firstLine="0"/>
              <w:rPr>
                <w:rFonts w:ascii="Times New Roman" w:eastAsia="Times New Roman" w:hAnsi="Times New Roman"/>
                <w:sz w:val="20"/>
              </w:rPr>
            </w:pPr>
            <w:r>
              <w:rPr>
                <w:rFonts w:ascii="宋体" w:eastAsia="宋体" w:hAnsi="宋体" w:cs="宋体" w:hint="eastAsia"/>
                <w:sz w:val="18"/>
              </w:rPr>
              <w:t>密度</w:t>
            </w:r>
            <w:r>
              <w:rPr>
                <w:rFonts w:ascii="Times New Roman" w:eastAsia="Times New Roman" w:hAnsi="Times New Roman"/>
                <w:sz w:val="18"/>
              </w:rPr>
              <w:t>(%)</w:t>
            </w:r>
          </w:p>
        </w:tc>
      </w:tr>
      <w:tr w:rsidR="00000000" w14:paraId="7B16DC81" w14:textId="77777777">
        <w:trPr>
          <w:trHeight w:val="310"/>
        </w:trPr>
        <w:tc>
          <w:tcPr>
            <w:tcW w:w="1028" w:type="dxa"/>
            <w:tcBorders>
              <w:top w:val="single" w:sz="4" w:space="0" w:color="181717"/>
              <w:left w:val="nil"/>
              <w:bottom w:val="nil"/>
              <w:right w:val="nil"/>
            </w:tcBorders>
            <w:tcMar>
              <w:top w:w="15" w:type="dxa"/>
              <w:left w:w="0" w:type="dxa"/>
              <w:bottom w:w="15" w:type="dxa"/>
              <w:right w:w="0" w:type="dxa"/>
            </w:tcMar>
            <w:vAlign w:val="bottom"/>
            <w:hideMark/>
          </w:tcPr>
          <w:p w14:paraId="4D937E33"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数据</w:t>
            </w:r>
          </w:p>
        </w:tc>
        <w:tc>
          <w:tcPr>
            <w:tcW w:w="1218" w:type="dxa"/>
            <w:tcBorders>
              <w:top w:val="single" w:sz="4" w:space="0" w:color="181717"/>
              <w:left w:val="nil"/>
              <w:bottom w:val="nil"/>
              <w:right w:val="nil"/>
            </w:tcBorders>
            <w:tcMar>
              <w:top w:w="15" w:type="dxa"/>
              <w:left w:w="0" w:type="dxa"/>
              <w:bottom w:w="15" w:type="dxa"/>
              <w:right w:w="0" w:type="dxa"/>
            </w:tcMar>
            <w:vAlign w:val="bottom"/>
            <w:hideMark/>
          </w:tcPr>
          <w:p w14:paraId="2E5D389B" w14:textId="77777777" w:rsidR="00000000" w:rsidRDefault="00000000">
            <w:pPr>
              <w:spacing w:after="0" w:line="256" w:lineRule="auto"/>
              <w:ind w:left="263" w:firstLine="0"/>
              <w:jc w:val="left"/>
              <w:rPr>
                <w:rFonts w:ascii="Times New Roman" w:eastAsia="Times New Roman" w:hAnsi="Times New Roman"/>
                <w:sz w:val="20"/>
              </w:rPr>
            </w:pPr>
            <w:r>
              <w:rPr>
                <w:rFonts w:ascii="Times New Roman" w:eastAsia="Times New Roman" w:hAnsi="Times New Roman"/>
                <w:sz w:val="18"/>
              </w:rPr>
              <w:t>10.5</w:t>
            </w:r>
          </w:p>
        </w:tc>
        <w:tc>
          <w:tcPr>
            <w:tcW w:w="1302" w:type="dxa"/>
            <w:tcBorders>
              <w:top w:val="single" w:sz="4" w:space="0" w:color="181717"/>
              <w:left w:val="nil"/>
              <w:bottom w:val="nil"/>
              <w:right w:val="nil"/>
            </w:tcBorders>
            <w:tcMar>
              <w:top w:w="15" w:type="dxa"/>
              <w:left w:w="0" w:type="dxa"/>
              <w:bottom w:w="15" w:type="dxa"/>
              <w:right w:w="0" w:type="dxa"/>
            </w:tcMar>
            <w:vAlign w:val="bottom"/>
            <w:hideMark/>
          </w:tcPr>
          <w:p w14:paraId="49515020" w14:textId="77777777" w:rsidR="00000000" w:rsidRDefault="00000000">
            <w:pPr>
              <w:spacing w:after="0" w:line="256" w:lineRule="auto"/>
              <w:ind w:left="395" w:firstLine="0"/>
              <w:jc w:val="left"/>
              <w:rPr>
                <w:rFonts w:ascii="Times New Roman" w:eastAsia="Times New Roman" w:hAnsi="Times New Roman"/>
                <w:sz w:val="20"/>
              </w:rPr>
            </w:pPr>
            <w:r>
              <w:rPr>
                <w:rFonts w:ascii="Times New Roman" w:eastAsia="Times New Roman" w:hAnsi="Times New Roman"/>
                <w:sz w:val="18"/>
              </w:rPr>
              <w:t>9.8</w:t>
            </w:r>
          </w:p>
        </w:tc>
        <w:tc>
          <w:tcPr>
            <w:tcW w:w="2250" w:type="dxa"/>
            <w:tcBorders>
              <w:top w:val="single" w:sz="4" w:space="0" w:color="181717"/>
              <w:left w:val="nil"/>
              <w:bottom w:val="nil"/>
              <w:right w:val="nil"/>
            </w:tcBorders>
            <w:tcMar>
              <w:top w:w="15" w:type="dxa"/>
              <w:left w:w="0" w:type="dxa"/>
              <w:bottom w:w="15" w:type="dxa"/>
              <w:right w:w="0" w:type="dxa"/>
            </w:tcMar>
            <w:vAlign w:val="bottom"/>
            <w:hideMark/>
          </w:tcPr>
          <w:p w14:paraId="4F7BAFD8" w14:textId="77777777" w:rsidR="00000000" w:rsidRDefault="00000000">
            <w:pPr>
              <w:spacing w:after="0" w:line="256" w:lineRule="auto"/>
              <w:ind w:left="848" w:firstLine="0"/>
              <w:jc w:val="left"/>
              <w:rPr>
                <w:rFonts w:ascii="Times New Roman" w:eastAsia="Times New Roman" w:hAnsi="Times New Roman"/>
                <w:sz w:val="20"/>
              </w:rPr>
            </w:pPr>
            <w:r>
              <w:rPr>
                <w:rFonts w:ascii="Times New Roman" w:eastAsia="Times New Roman" w:hAnsi="Times New Roman"/>
                <w:sz w:val="18"/>
              </w:rPr>
              <w:t>11</w:t>
            </w:r>
          </w:p>
        </w:tc>
        <w:tc>
          <w:tcPr>
            <w:tcW w:w="418" w:type="dxa"/>
            <w:tcBorders>
              <w:top w:val="single" w:sz="4" w:space="0" w:color="181717"/>
              <w:left w:val="nil"/>
              <w:bottom w:val="nil"/>
              <w:right w:val="nil"/>
            </w:tcBorders>
            <w:tcMar>
              <w:top w:w="15" w:type="dxa"/>
              <w:left w:w="0" w:type="dxa"/>
              <w:bottom w:w="15" w:type="dxa"/>
              <w:right w:w="0" w:type="dxa"/>
            </w:tcMar>
            <w:vAlign w:val="bottom"/>
            <w:hideMark/>
          </w:tcPr>
          <w:p w14:paraId="5715D19A" w14:textId="77777777" w:rsidR="00000000" w:rsidRDefault="00000000">
            <w:pPr>
              <w:spacing w:after="0" w:line="256" w:lineRule="auto"/>
              <w:ind w:left="51" w:firstLine="0"/>
              <w:jc w:val="left"/>
              <w:rPr>
                <w:rFonts w:ascii="Times New Roman" w:eastAsia="Times New Roman" w:hAnsi="Times New Roman"/>
                <w:sz w:val="20"/>
              </w:rPr>
            </w:pPr>
            <w:r>
              <w:rPr>
                <w:rFonts w:ascii="Times New Roman" w:eastAsia="Times New Roman" w:hAnsi="Times New Roman"/>
                <w:sz w:val="18"/>
              </w:rPr>
              <w:t>1.7</w:t>
            </w:r>
          </w:p>
        </w:tc>
      </w:tr>
      <w:tr w:rsidR="00000000" w14:paraId="2EBCD0F2" w14:textId="77777777">
        <w:trPr>
          <w:trHeight w:val="200"/>
        </w:trPr>
        <w:tc>
          <w:tcPr>
            <w:tcW w:w="1028" w:type="dxa"/>
            <w:tcMar>
              <w:top w:w="15" w:type="dxa"/>
              <w:left w:w="0" w:type="dxa"/>
              <w:bottom w:w="15" w:type="dxa"/>
              <w:right w:w="0" w:type="dxa"/>
            </w:tcMar>
            <w:hideMark/>
          </w:tcPr>
          <w:p w14:paraId="37163FB8"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电子数据</w:t>
            </w:r>
          </w:p>
        </w:tc>
        <w:tc>
          <w:tcPr>
            <w:tcW w:w="1218" w:type="dxa"/>
            <w:tcMar>
              <w:top w:w="15" w:type="dxa"/>
              <w:left w:w="0" w:type="dxa"/>
              <w:bottom w:w="15" w:type="dxa"/>
              <w:right w:w="0" w:type="dxa"/>
            </w:tcMar>
            <w:hideMark/>
          </w:tcPr>
          <w:p w14:paraId="6B973D40" w14:textId="77777777" w:rsidR="00000000" w:rsidRDefault="00000000">
            <w:pPr>
              <w:spacing w:after="0" w:line="256" w:lineRule="auto"/>
              <w:ind w:left="263" w:firstLine="0"/>
              <w:jc w:val="left"/>
              <w:rPr>
                <w:rFonts w:ascii="Times New Roman" w:eastAsia="Times New Roman" w:hAnsi="Times New Roman"/>
                <w:sz w:val="20"/>
              </w:rPr>
            </w:pPr>
            <w:r>
              <w:rPr>
                <w:rFonts w:ascii="Times New Roman" w:eastAsia="Times New Roman" w:hAnsi="Times New Roman"/>
                <w:sz w:val="18"/>
              </w:rPr>
              <w:t>11.1</w:t>
            </w:r>
          </w:p>
        </w:tc>
        <w:tc>
          <w:tcPr>
            <w:tcW w:w="1302" w:type="dxa"/>
            <w:tcMar>
              <w:top w:w="15" w:type="dxa"/>
              <w:left w:w="0" w:type="dxa"/>
              <w:bottom w:w="15" w:type="dxa"/>
              <w:right w:w="0" w:type="dxa"/>
            </w:tcMar>
            <w:hideMark/>
          </w:tcPr>
          <w:p w14:paraId="24159E10" w14:textId="77777777" w:rsidR="00000000" w:rsidRDefault="00000000">
            <w:pPr>
              <w:spacing w:after="0" w:line="256" w:lineRule="auto"/>
              <w:ind w:left="305" w:firstLine="0"/>
              <w:jc w:val="left"/>
              <w:rPr>
                <w:rFonts w:ascii="Times New Roman" w:eastAsia="Times New Roman" w:hAnsi="Times New Roman"/>
                <w:sz w:val="20"/>
              </w:rPr>
            </w:pPr>
            <w:r>
              <w:rPr>
                <w:rFonts w:ascii="Times New Roman" w:eastAsia="Times New Roman" w:hAnsi="Times New Roman"/>
                <w:sz w:val="18"/>
              </w:rPr>
              <w:t>11.0</w:t>
            </w:r>
          </w:p>
        </w:tc>
        <w:tc>
          <w:tcPr>
            <w:tcW w:w="2250" w:type="dxa"/>
            <w:tcMar>
              <w:top w:w="15" w:type="dxa"/>
              <w:left w:w="0" w:type="dxa"/>
              <w:bottom w:w="15" w:type="dxa"/>
              <w:right w:w="0" w:type="dxa"/>
            </w:tcMar>
            <w:hideMark/>
          </w:tcPr>
          <w:p w14:paraId="6C5D8F2C" w14:textId="77777777" w:rsidR="00000000" w:rsidRDefault="00000000">
            <w:pPr>
              <w:spacing w:after="0" w:line="256" w:lineRule="auto"/>
              <w:ind w:left="848" w:firstLine="0"/>
              <w:jc w:val="left"/>
              <w:rPr>
                <w:rFonts w:ascii="Times New Roman" w:eastAsia="Times New Roman" w:hAnsi="Times New Roman"/>
                <w:sz w:val="20"/>
              </w:rPr>
            </w:pPr>
            <w:r>
              <w:rPr>
                <w:rFonts w:ascii="Times New Roman" w:eastAsia="Times New Roman" w:hAnsi="Times New Roman"/>
                <w:sz w:val="18"/>
              </w:rPr>
              <w:t>15</w:t>
            </w:r>
          </w:p>
        </w:tc>
        <w:tc>
          <w:tcPr>
            <w:tcW w:w="418" w:type="dxa"/>
            <w:tcMar>
              <w:top w:w="15" w:type="dxa"/>
              <w:left w:w="0" w:type="dxa"/>
              <w:bottom w:w="15" w:type="dxa"/>
              <w:right w:w="0" w:type="dxa"/>
            </w:tcMar>
            <w:hideMark/>
          </w:tcPr>
          <w:p w14:paraId="5C4A7023" w14:textId="77777777" w:rsidR="00000000" w:rsidRDefault="00000000">
            <w:pPr>
              <w:spacing w:after="0" w:line="256" w:lineRule="auto"/>
              <w:ind w:left="51" w:firstLine="0"/>
              <w:rPr>
                <w:rFonts w:ascii="Times New Roman" w:eastAsia="Times New Roman" w:hAnsi="Times New Roman"/>
                <w:sz w:val="20"/>
              </w:rPr>
            </w:pPr>
            <w:r>
              <w:rPr>
                <w:rFonts w:ascii="Times New Roman" w:eastAsia="Times New Roman" w:hAnsi="Times New Roman"/>
                <w:sz w:val="18"/>
              </w:rPr>
              <w:t>2.64</w:t>
            </w:r>
          </w:p>
        </w:tc>
      </w:tr>
      <w:tr w:rsidR="00000000" w14:paraId="52100F69" w14:textId="77777777">
        <w:trPr>
          <w:trHeight w:val="199"/>
        </w:trPr>
        <w:tc>
          <w:tcPr>
            <w:tcW w:w="1028" w:type="dxa"/>
            <w:tcMar>
              <w:top w:w="15" w:type="dxa"/>
              <w:left w:w="0" w:type="dxa"/>
              <w:bottom w:w="15" w:type="dxa"/>
              <w:right w:w="0" w:type="dxa"/>
            </w:tcMar>
            <w:hideMark/>
          </w:tcPr>
          <w:p w14:paraId="1CA8B2C7"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数据</w:t>
            </w:r>
          </w:p>
        </w:tc>
        <w:tc>
          <w:tcPr>
            <w:tcW w:w="1218" w:type="dxa"/>
            <w:tcMar>
              <w:top w:w="15" w:type="dxa"/>
              <w:left w:w="0" w:type="dxa"/>
              <w:bottom w:w="15" w:type="dxa"/>
              <w:right w:w="0" w:type="dxa"/>
            </w:tcMar>
            <w:hideMark/>
          </w:tcPr>
          <w:p w14:paraId="0EDF2E20" w14:textId="77777777" w:rsidR="00000000" w:rsidRDefault="00000000">
            <w:pPr>
              <w:spacing w:after="0" w:line="256" w:lineRule="auto"/>
              <w:ind w:left="353" w:firstLine="0"/>
              <w:jc w:val="left"/>
              <w:rPr>
                <w:rFonts w:ascii="Times New Roman" w:eastAsia="Times New Roman" w:hAnsi="Times New Roman"/>
                <w:sz w:val="20"/>
              </w:rPr>
            </w:pPr>
            <w:r>
              <w:rPr>
                <w:rFonts w:ascii="Times New Roman" w:eastAsia="Times New Roman" w:hAnsi="Times New Roman"/>
                <w:sz w:val="18"/>
              </w:rPr>
              <w:t>8.5</w:t>
            </w:r>
          </w:p>
        </w:tc>
        <w:tc>
          <w:tcPr>
            <w:tcW w:w="1302" w:type="dxa"/>
            <w:tcMar>
              <w:top w:w="15" w:type="dxa"/>
              <w:left w:w="0" w:type="dxa"/>
              <w:bottom w:w="15" w:type="dxa"/>
              <w:right w:w="0" w:type="dxa"/>
            </w:tcMar>
            <w:hideMark/>
          </w:tcPr>
          <w:p w14:paraId="22F92D16" w14:textId="77777777" w:rsidR="00000000" w:rsidRDefault="00000000">
            <w:pPr>
              <w:spacing w:after="0" w:line="256" w:lineRule="auto"/>
              <w:ind w:left="395" w:firstLine="0"/>
              <w:jc w:val="left"/>
              <w:rPr>
                <w:rFonts w:ascii="Times New Roman" w:eastAsia="Times New Roman" w:hAnsi="Times New Roman"/>
                <w:sz w:val="20"/>
              </w:rPr>
            </w:pPr>
            <w:r>
              <w:rPr>
                <w:rFonts w:ascii="Times New Roman" w:eastAsia="Times New Roman" w:hAnsi="Times New Roman"/>
                <w:sz w:val="18"/>
              </w:rPr>
              <w:t>9.1</w:t>
            </w:r>
          </w:p>
        </w:tc>
        <w:tc>
          <w:tcPr>
            <w:tcW w:w="2250" w:type="dxa"/>
            <w:tcMar>
              <w:top w:w="15" w:type="dxa"/>
              <w:left w:w="0" w:type="dxa"/>
              <w:bottom w:w="15" w:type="dxa"/>
              <w:right w:w="0" w:type="dxa"/>
            </w:tcMar>
            <w:hideMark/>
          </w:tcPr>
          <w:p w14:paraId="4C4365F4" w14:textId="77777777" w:rsidR="00000000" w:rsidRDefault="00000000">
            <w:pPr>
              <w:spacing w:after="0" w:line="256" w:lineRule="auto"/>
              <w:ind w:left="848" w:firstLine="0"/>
              <w:jc w:val="left"/>
              <w:rPr>
                <w:rFonts w:ascii="Times New Roman" w:eastAsia="Times New Roman" w:hAnsi="Times New Roman"/>
                <w:sz w:val="20"/>
              </w:rPr>
            </w:pPr>
            <w:r>
              <w:rPr>
                <w:rFonts w:ascii="Times New Roman" w:eastAsia="Times New Roman" w:hAnsi="Times New Roman"/>
                <w:sz w:val="18"/>
              </w:rPr>
              <w:t>24</w:t>
            </w:r>
          </w:p>
        </w:tc>
        <w:tc>
          <w:tcPr>
            <w:tcW w:w="418" w:type="dxa"/>
            <w:tcMar>
              <w:top w:w="15" w:type="dxa"/>
              <w:left w:w="0" w:type="dxa"/>
              <w:bottom w:w="15" w:type="dxa"/>
              <w:right w:w="0" w:type="dxa"/>
            </w:tcMar>
            <w:hideMark/>
          </w:tcPr>
          <w:p w14:paraId="50AB2DFC" w14:textId="77777777" w:rsidR="00000000" w:rsidRDefault="00000000">
            <w:pPr>
              <w:spacing w:after="0" w:line="256" w:lineRule="auto"/>
              <w:ind w:left="51" w:firstLine="0"/>
              <w:rPr>
                <w:rFonts w:ascii="Times New Roman" w:eastAsia="Times New Roman" w:hAnsi="Times New Roman"/>
                <w:sz w:val="20"/>
              </w:rPr>
            </w:pPr>
            <w:r>
              <w:rPr>
                <w:rFonts w:ascii="Times New Roman" w:eastAsia="Times New Roman" w:hAnsi="Times New Roman"/>
                <w:sz w:val="18"/>
              </w:rPr>
              <w:t>2.22</w:t>
            </w:r>
          </w:p>
        </w:tc>
      </w:tr>
      <w:tr w:rsidR="00000000" w14:paraId="22171B73" w14:textId="77777777">
        <w:trPr>
          <w:trHeight w:val="271"/>
        </w:trPr>
        <w:tc>
          <w:tcPr>
            <w:tcW w:w="1028" w:type="dxa"/>
            <w:tcBorders>
              <w:top w:val="nil"/>
              <w:left w:val="nil"/>
              <w:bottom w:val="single" w:sz="8" w:space="0" w:color="181717"/>
              <w:right w:val="nil"/>
            </w:tcBorders>
            <w:tcMar>
              <w:top w:w="15" w:type="dxa"/>
              <w:left w:w="0" w:type="dxa"/>
              <w:bottom w:w="15" w:type="dxa"/>
              <w:right w:w="0" w:type="dxa"/>
            </w:tcMar>
            <w:hideMark/>
          </w:tcPr>
          <w:p w14:paraId="4D2C1A71"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虚拟数据</w:t>
            </w:r>
          </w:p>
        </w:tc>
        <w:tc>
          <w:tcPr>
            <w:tcW w:w="1218" w:type="dxa"/>
            <w:tcBorders>
              <w:top w:val="nil"/>
              <w:left w:val="nil"/>
              <w:bottom w:val="single" w:sz="8" w:space="0" w:color="181717"/>
              <w:right w:val="nil"/>
            </w:tcBorders>
            <w:tcMar>
              <w:top w:w="15" w:type="dxa"/>
              <w:left w:w="0" w:type="dxa"/>
              <w:bottom w:w="15" w:type="dxa"/>
              <w:right w:w="0" w:type="dxa"/>
            </w:tcMar>
            <w:hideMark/>
          </w:tcPr>
          <w:p w14:paraId="2FFF3F16" w14:textId="77777777" w:rsidR="00000000" w:rsidRDefault="00000000">
            <w:pPr>
              <w:spacing w:after="0" w:line="256" w:lineRule="auto"/>
              <w:ind w:left="353" w:firstLine="0"/>
              <w:jc w:val="left"/>
              <w:rPr>
                <w:rFonts w:ascii="Times New Roman" w:eastAsia="Times New Roman" w:hAnsi="Times New Roman"/>
                <w:sz w:val="20"/>
              </w:rPr>
            </w:pPr>
            <w:r>
              <w:rPr>
                <w:rFonts w:ascii="Times New Roman" w:eastAsia="Times New Roman" w:hAnsi="Times New Roman"/>
                <w:sz w:val="18"/>
              </w:rPr>
              <w:t>5.3</w:t>
            </w:r>
          </w:p>
        </w:tc>
        <w:tc>
          <w:tcPr>
            <w:tcW w:w="1302" w:type="dxa"/>
            <w:tcBorders>
              <w:top w:val="nil"/>
              <w:left w:val="nil"/>
              <w:bottom w:val="single" w:sz="8" w:space="0" w:color="181717"/>
              <w:right w:val="nil"/>
            </w:tcBorders>
            <w:tcMar>
              <w:top w:w="15" w:type="dxa"/>
              <w:left w:w="0" w:type="dxa"/>
              <w:bottom w:w="15" w:type="dxa"/>
              <w:right w:w="0" w:type="dxa"/>
            </w:tcMar>
            <w:hideMark/>
          </w:tcPr>
          <w:p w14:paraId="6E240741" w14:textId="77777777" w:rsidR="00000000" w:rsidRDefault="00000000">
            <w:pPr>
              <w:spacing w:after="0" w:line="256" w:lineRule="auto"/>
              <w:ind w:left="395" w:firstLine="0"/>
              <w:jc w:val="left"/>
              <w:rPr>
                <w:rFonts w:ascii="Times New Roman" w:eastAsia="Times New Roman" w:hAnsi="Times New Roman"/>
                <w:sz w:val="20"/>
              </w:rPr>
            </w:pPr>
            <w:r>
              <w:rPr>
                <w:rFonts w:ascii="Times New Roman" w:eastAsia="Times New Roman" w:hAnsi="Times New Roman"/>
                <w:sz w:val="18"/>
              </w:rPr>
              <w:t>6.7</w:t>
            </w:r>
          </w:p>
        </w:tc>
        <w:tc>
          <w:tcPr>
            <w:tcW w:w="2250" w:type="dxa"/>
            <w:tcBorders>
              <w:top w:val="nil"/>
              <w:left w:val="nil"/>
              <w:bottom w:val="single" w:sz="8" w:space="0" w:color="181717"/>
              <w:right w:val="nil"/>
            </w:tcBorders>
            <w:tcMar>
              <w:top w:w="15" w:type="dxa"/>
              <w:left w:w="0" w:type="dxa"/>
              <w:bottom w:w="15" w:type="dxa"/>
              <w:right w:w="0" w:type="dxa"/>
            </w:tcMar>
            <w:hideMark/>
          </w:tcPr>
          <w:p w14:paraId="773747C3" w14:textId="77777777" w:rsidR="00000000" w:rsidRDefault="00000000">
            <w:pPr>
              <w:spacing w:after="0" w:line="256" w:lineRule="auto"/>
              <w:ind w:left="848" w:firstLine="0"/>
              <w:jc w:val="left"/>
              <w:rPr>
                <w:rFonts w:ascii="Times New Roman" w:eastAsia="Times New Roman" w:hAnsi="Times New Roman"/>
                <w:sz w:val="20"/>
              </w:rPr>
            </w:pPr>
            <w:r>
              <w:rPr>
                <w:rFonts w:ascii="Times New Roman" w:eastAsia="Times New Roman" w:hAnsi="Times New Roman"/>
                <w:sz w:val="18"/>
              </w:rPr>
              <w:t>28</w:t>
            </w:r>
          </w:p>
        </w:tc>
        <w:tc>
          <w:tcPr>
            <w:tcW w:w="418" w:type="dxa"/>
            <w:tcBorders>
              <w:top w:val="nil"/>
              <w:left w:val="nil"/>
              <w:bottom w:val="single" w:sz="8" w:space="0" w:color="181717"/>
              <w:right w:val="nil"/>
            </w:tcBorders>
            <w:tcMar>
              <w:top w:w="15" w:type="dxa"/>
              <w:left w:w="0" w:type="dxa"/>
              <w:bottom w:w="15" w:type="dxa"/>
              <w:right w:w="0" w:type="dxa"/>
            </w:tcMar>
            <w:hideMark/>
          </w:tcPr>
          <w:p w14:paraId="1EC90D7C" w14:textId="77777777" w:rsidR="00000000" w:rsidRDefault="00000000">
            <w:pPr>
              <w:spacing w:after="0" w:line="256" w:lineRule="auto"/>
              <w:ind w:left="51" w:firstLine="0"/>
              <w:rPr>
                <w:rFonts w:ascii="Times New Roman" w:eastAsia="Times New Roman" w:hAnsi="Times New Roman"/>
                <w:sz w:val="20"/>
              </w:rPr>
            </w:pPr>
            <w:r>
              <w:rPr>
                <w:rFonts w:ascii="Times New Roman" w:eastAsia="Times New Roman" w:hAnsi="Times New Roman"/>
                <w:sz w:val="18"/>
              </w:rPr>
              <w:t>2.34</w:t>
            </w:r>
          </w:p>
        </w:tc>
      </w:tr>
    </w:tbl>
    <w:p w14:paraId="6B84D69A" w14:textId="77777777" w:rsidR="00000000" w:rsidRDefault="00000000">
      <w:pPr>
        <w:spacing w:after="572"/>
        <w:ind w:left="-15" w:firstLine="299"/>
        <w:rPr>
          <w:rFonts w:eastAsia="Times New Roman"/>
        </w:rPr>
      </w:pPr>
      <w:r>
        <w:t>我们可以看到</w:t>
      </w:r>
      <w:r>
        <w:t xml:space="preserve"> TSdpp </w:t>
      </w:r>
      <w:r>
        <w:t>优于</w:t>
      </w:r>
      <w:r>
        <w:t xml:space="preserve"> TS </w:t>
      </w:r>
      <w:r>
        <w:t>和</w:t>
      </w:r>
      <w:r>
        <w:t xml:space="preserve"> TS'c</w:t>
      </w:r>
      <w:r>
        <w:t>。这并不奇怪，因为我们的禁忌搜索算法是面向多标准的并实现基本的邻域结构，而</w:t>
      </w:r>
      <w:r>
        <w:t xml:space="preserve"> TSdpp </w:t>
      </w:r>
      <w:r>
        <w:t>仅考虑完工时间最小化并实现用于评估邻域的特定技术。此外，我们可以看到，对于将完工时间最小化视为单一标准，</w:t>
      </w:r>
      <w:r>
        <w:t xml:space="preserve">TS </w:t>
      </w:r>
      <w:r>
        <w:t>和</w:t>
      </w:r>
      <w:r>
        <w:t xml:space="preserve"> TS'c </w:t>
      </w:r>
      <w:r>
        <w:t>的表现类似。</w:t>
      </w:r>
    </w:p>
    <w:p w14:paraId="6229CB41" w14:textId="77777777" w:rsidR="00000000" w:rsidRDefault="00000000">
      <w:pPr>
        <w:pStyle w:val="1"/>
        <w:ind w:left="-5"/>
      </w:pPr>
      <w:r>
        <w:t xml:space="preserve">4.3.2 </w:t>
      </w:r>
      <w:r>
        <w:t>双标准问题</w:t>
      </w:r>
    </w:p>
    <w:p w14:paraId="78675972" w14:textId="77777777" w:rsidR="00000000" w:rsidRDefault="00000000">
      <w:pPr>
        <w:ind w:left="-5"/>
      </w:pPr>
      <w:r>
        <w:t>为了找到帕累托前沿的近似值，根据禁忌搜索算法使用了两种方法。</w:t>
      </w:r>
    </w:p>
    <w:p w14:paraId="2FDF6CA4" w14:textId="77777777" w:rsidR="00000000" w:rsidRDefault="00000000">
      <w:pPr>
        <w:spacing w:after="158"/>
        <w:ind w:left="309"/>
      </w:pPr>
      <w:r>
        <w:t>对于</w:t>
      </w:r>
      <w:r>
        <w:t>TS</w:t>
      </w:r>
      <w:r>
        <w:t>，一</w:t>
      </w:r>
      <w:r>
        <w:t xml:space="preserve"> </w:t>
      </w:r>
      <w:r>
        <w:t>开始固定为</w:t>
      </w:r>
      <w:r>
        <w:t>1</w:t>
      </w:r>
      <w:r>
        <w:t>。在给定的步骤</w:t>
      </w:r>
      <w:r>
        <w:t xml:space="preserve"> k</w:t>
      </w:r>
      <w:r>
        <w:t>：</w:t>
      </w:r>
    </w:p>
    <w:p w14:paraId="29579DBB" w14:textId="77777777" w:rsidR="00000000" w:rsidRDefault="00000000">
      <w:pPr>
        <w:spacing w:after="46" w:line="331" w:lineRule="auto"/>
        <w:ind w:left="499" w:right="1084"/>
      </w:pPr>
      <w:r>
        <w:t>。</w:t>
      </w:r>
      <w:r>
        <w:t xml:space="preserve">  </w:t>
      </w:r>
      <w:r>
        <w:t>被固定为</w:t>
      </w:r>
      <w:r>
        <w:t xml:space="preserve">L </w:t>
      </w:r>
      <w:r>
        <w:rPr>
          <w:vertAlign w:val="superscript"/>
        </w:rPr>
        <w:t xml:space="preserve">k </w:t>
      </w:r>
      <w:r>
        <w:rPr>
          <w:vertAlign w:val="subscript"/>
        </w:rPr>
        <w:t xml:space="preserve">max </w:t>
      </w:r>
      <w:r>
        <w:rPr>
          <w:vertAlign w:val="superscript"/>
        </w:rPr>
        <w:t>1</w:t>
      </w:r>
      <w:r>
        <w:rPr>
          <w:vertAlign w:val="superscript"/>
        </w:rPr>
        <w:t>，</w:t>
      </w:r>
      <w:r>
        <w:rPr>
          <w:vertAlign w:val="superscript"/>
        </w:rPr>
        <w:t xml:space="preserve"> </w:t>
      </w:r>
      <w:r>
        <w:t>其中</w:t>
      </w:r>
      <w:r>
        <w:t xml:space="preserve">L </w:t>
      </w:r>
      <w:r>
        <w:rPr>
          <w:vertAlign w:val="superscript"/>
        </w:rPr>
        <w:t xml:space="preserve">k </w:t>
      </w:r>
      <w:r>
        <w:rPr>
          <w:vertAlign w:val="subscript"/>
        </w:rPr>
        <w:t xml:space="preserve">max </w:t>
      </w:r>
      <w:r>
        <w:rPr>
          <w:vertAlign w:val="superscript"/>
        </w:rPr>
        <w:t>1</w:t>
      </w:r>
      <w:r>
        <w:t>是在步骤</w:t>
      </w:r>
      <w:r>
        <w:t>k1</w:t>
      </w:r>
      <w:r>
        <w:t>获得的</w:t>
      </w:r>
      <w:r>
        <w:t xml:space="preserve">L </w:t>
      </w:r>
      <w:r>
        <w:rPr>
          <w:vertAlign w:val="subscript"/>
        </w:rPr>
        <w:t>max</w:t>
      </w:r>
      <w:r>
        <w:rPr>
          <w:vertAlign w:val="subscript"/>
        </w:rPr>
        <w:t>值。</w:t>
      </w:r>
      <w:r>
        <w:t>步骤</w:t>
      </w:r>
      <w:r>
        <w:t>k</w:t>
      </w:r>
      <w:r>
        <w:t>的初始解是步骤</w:t>
      </w:r>
      <w:r>
        <w:t>k1</w:t>
      </w:r>
      <w:r>
        <w:t>找到的最佳解。</w:t>
      </w:r>
    </w:p>
    <w:p w14:paraId="214AD3B8" w14:textId="77777777" w:rsidR="00000000" w:rsidRDefault="00000000">
      <w:pPr>
        <w:spacing w:after="27"/>
        <w:ind w:left="-5"/>
      </w:pPr>
      <w:r>
        <w:t>如果找不到可行解，则使用贪心算法（第</w:t>
      </w:r>
      <w:r>
        <w:t xml:space="preserve"> 3.1 </w:t>
      </w:r>
      <w:r>
        <w:t>节）获得的初始解和</w:t>
      </w:r>
      <w:r>
        <w:t xml:space="preserve"> ¼ L </w:t>
      </w:r>
      <w:r>
        <w:rPr>
          <w:vertAlign w:val="superscript"/>
        </w:rPr>
        <w:t xml:space="preserve">k </w:t>
      </w:r>
      <w:r>
        <w:rPr>
          <w:vertAlign w:val="subscript"/>
        </w:rPr>
        <w:t xml:space="preserve">max </w:t>
      </w:r>
      <w:r>
        <w:rPr>
          <w:vertAlign w:val="superscript"/>
        </w:rPr>
        <w:t>1</w:t>
      </w:r>
      <w:r>
        <w:t>重新启动禁忌。这个过程不断迭代，直到找到可行的解决方案。</w:t>
      </w:r>
    </w:p>
    <w:p w14:paraId="4EA909F1" w14:textId="77777777" w:rsidR="00000000" w:rsidRDefault="00000000">
      <w:pPr>
        <w:ind w:left="309"/>
      </w:pPr>
      <w:r>
        <w:t>对于</w:t>
      </w:r>
      <w:r>
        <w:t xml:space="preserve"> TS'c</w:t>
      </w:r>
      <w:r>
        <w:t>，已经测试了不同的</w:t>
      </w:r>
      <w:r>
        <w:t xml:space="preserve"> </w:t>
      </w:r>
      <w:r>
        <w:t>和值（表</w:t>
      </w:r>
      <w:r>
        <w:t xml:space="preserve"> 7</w:t>
      </w:r>
      <w:r>
        <w:t>）。</w:t>
      </w:r>
      <w:r>
        <w:t xml:space="preserve"> </w:t>
      </w:r>
    </w:p>
    <w:p w14:paraId="45EF430F" w14:textId="77777777" w:rsidR="00000000" w:rsidRDefault="00000000">
      <w:pPr>
        <w:spacing w:after="0" w:line="256" w:lineRule="auto"/>
        <w:ind w:right="-14"/>
        <w:jc w:val="right"/>
      </w:pPr>
      <w:r>
        <w:t>表</w:t>
      </w:r>
      <w:r>
        <w:t xml:space="preserve"> 8-10 </w:t>
      </w:r>
      <w:r>
        <w:t>显示了</w:t>
      </w:r>
      <w:r>
        <w:t xml:space="preserve"> TS'c </w:t>
      </w:r>
      <w:r>
        <w:t>和</w:t>
      </w:r>
      <w:r>
        <w:t xml:space="preserve"> TS </w:t>
      </w:r>
      <w:r>
        <w:t>对于所考虑的三个因素的比较</w:t>
      </w:r>
    </w:p>
    <w:p w14:paraId="06EC6E7E" w14:textId="77777777" w:rsidR="00000000" w:rsidRDefault="00000000">
      <w:pPr>
        <w:spacing w:after="16" w:line="256" w:lineRule="auto"/>
        <w:ind w:left="2600" w:firstLine="0"/>
        <w:jc w:val="left"/>
      </w:pPr>
      <w:r>
        <w:rPr>
          <w:noProof/>
        </w:rPr>
        <mc:AlternateContent>
          <mc:Choice Requires="wpg">
            <w:drawing>
              <wp:inline distT="0" distB="0" distL="0" distR="0" wp14:anchorId="5D90D30D" wp14:editId="17FD7656">
                <wp:extent cx="725805" cy="5080"/>
                <wp:effectExtent l="0" t="0" r="0" b="4445"/>
                <wp:docPr id="579511273" name="Group 35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5805" cy="5080"/>
                          <a:chOff x="0" y="0"/>
                          <a:chExt cx="7257" cy="50"/>
                        </a:xfrm>
                      </wpg:grpSpPr>
                      <wps:wsp>
                        <wps:cNvPr id="890335393" name="Shape 46164"/>
                        <wps:cNvSpPr>
                          <a:spLocks/>
                        </wps:cNvSpPr>
                        <wps:spPr bwMode="auto">
                          <a:xfrm>
                            <a:off x="0" y="0"/>
                            <a:ext cx="2649" cy="91"/>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1407995" name="Shape 46165"/>
                        <wps:cNvSpPr>
                          <a:spLocks/>
                        </wps:cNvSpPr>
                        <wps:spPr bwMode="auto">
                          <a:xfrm>
                            <a:off x="5378" y="0"/>
                            <a:ext cx="1879" cy="91"/>
                          </a:xfrm>
                          <a:custGeom>
                            <a:avLst/>
                            <a:gdLst>
                              <a:gd name="T0" fmla="*/ 0 w 187922"/>
                              <a:gd name="T1" fmla="*/ 0 h 9144"/>
                              <a:gd name="T2" fmla="*/ 187922 w 187922"/>
                              <a:gd name="T3" fmla="*/ 0 h 9144"/>
                              <a:gd name="T4" fmla="*/ 187922 w 187922"/>
                              <a:gd name="T5" fmla="*/ 9144 h 9144"/>
                              <a:gd name="T6" fmla="*/ 0 w 187922"/>
                              <a:gd name="T7" fmla="*/ 9144 h 9144"/>
                              <a:gd name="T8" fmla="*/ 0 w 187922"/>
                              <a:gd name="T9" fmla="*/ 0 h 9144"/>
                              <a:gd name="T10" fmla="*/ 0 w 187922"/>
                              <a:gd name="T11" fmla="*/ 0 h 9144"/>
                              <a:gd name="T12" fmla="*/ 187922 w 187922"/>
                              <a:gd name="T13" fmla="*/ 9144 h 9144"/>
                            </a:gdLst>
                            <a:ahLst/>
                            <a:cxnLst>
                              <a:cxn ang="0">
                                <a:pos x="T0" y="T1"/>
                              </a:cxn>
                              <a:cxn ang="0">
                                <a:pos x="T2" y="T3"/>
                              </a:cxn>
                              <a:cxn ang="0">
                                <a:pos x="T4" y="T5"/>
                              </a:cxn>
                              <a:cxn ang="0">
                                <a:pos x="T6" y="T7"/>
                              </a:cxn>
                              <a:cxn ang="0">
                                <a:pos x="T8" y="T9"/>
                              </a:cxn>
                            </a:cxnLst>
                            <a:rect l="T10" t="T11" r="T12" b="T13"/>
                            <a:pathLst>
                              <a:path w="187922" h="9144">
                                <a:moveTo>
                                  <a:pt x="0" y="0"/>
                                </a:moveTo>
                                <a:lnTo>
                                  <a:pt x="187922" y="0"/>
                                </a:lnTo>
                                <a:lnTo>
                                  <a:pt x="187922"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C8B007" id="Group 35810" o:spid="_x0000_s1026" style="width:57.15pt;height:.4pt;mso-position-horizontal-relative:char;mso-position-vertical-relative:line" coordsize="72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">
                <v:shape id="Shape 46164" o:spid="_x0000_s1027" style="position:absolute;width:2649;height:91;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" path="m,l264960,r,9144l,9144,,e" fillcolor="#181717" stroked="f" strokeweight="0">
                  <v:stroke miterlimit="83231f" joinstyle="miter"/>
                  <v:path arrowok="t" o:connecttype="custom" o:connectlocs="0,0;2649,0;2649,91;0,91;0,0" o:connectangles="0,0,0,0,0" textboxrect="0,0,264960,9144"/>
                </v:shape>
                <v:shape id="Shape 46165" o:spid="_x0000_s1028" style="position:absolute;left:5378;width:1879;height:91;visibility:visible;mso-wrap-style:square;v-text-anchor:top" coordsize="1879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" path="m,l187922,r,9144l,9144,,e" fillcolor="#181717" stroked="f" strokeweight="0">
                  <v:stroke miterlimit="83231f" joinstyle="miter"/>
                  <v:path arrowok="t" o:connecttype="custom" o:connectlocs="0,0;1879,0;1879,91;0,91;0,0" o:connectangles="0,0,0,0,0" textboxrect="0,0,187922,9144"/>
                </v:shape>
                <w10:anchorlock/>
              </v:group>
            </w:pict>
          </mc:Fallback>
        </mc:AlternateContent>
      </w:r>
    </w:p>
    <w:p w14:paraId="37579BA9" w14:textId="77777777" w:rsidR="00000000" w:rsidRDefault="00000000">
      <w:pPr>
        <w:ind w:left="-5"/>
      </w:pPr>
      <w:r>
        <w:t>性能指标：分别为</w:t>
      </w:r>
      <w:r>
        <w:t>SOw</w:t>
      </w:r>
      <w:r>
        <w:t>、</w:t>
      </w:r>
      <w:r>
        <w:t>NFC</w:t>
      </w:r>
      <w:r>
        <w:t>和</w:t>
      </w:r>
      <w:r>
        <w:t>CD</w:t>
      </w:r>
      <w:r>
        <w:t>。在表</w:t>
      </w:r>
      <w:r>
        <w:t xml:space="preserve"> 8 </w:t>
      </w:r>
      <w:r>
        <w:t>中，请注意每个值不能超过</w:t>
      </w:r>
      <w:r>
        <w:t xml:space="preserve"> 5</w:t>
      </w:r>
      <w:r>
        <w:t>（大小实例数</w:t>
      </w:r>
      <w:r>
        <w:t xml:space="preserve"> (mn)</w:t>
      </w:r>
      <w:r>
        <w:t>）。表</w:t>
      </w:r>
      <w:r>
        <w:t>9</w:t>
      </w:r>
      <w:r>
        <w:t>中各值不能超过</w:t>
      </w:r>
      <w:r>
        <w:t>100%</w:t>
      </w:r>
      <w:r>
        <w:t>。最佳值在表</w:t>
      </w:r>
      <w:r>
        <w:t xml:space="preserve"> 8-10 </w:t>
      </w:r>
      <w:r>
        <w:t>中以粗体表示。表</w:t>
      </w:r>
      <w:r>
        <w:t xml:space="preserve"> 8 </w:t>
      </w:r>
      <w:r>
        <w:t>的结果表明</w:t>
      </w:r>
      <w:r>
        <w:t xml:space="preserve"> TS'c </w:t>
      </w:r>
      <w:r>
        <w:t>总体上弱于</w:t>
      </w:r>
      <w:r>
        <w:t xml:space="preserve"> TS</w:t>
      </w:r>
      <w:r>
        <w:t>。</w:t>
      </w:r>
    </w:p>
    <w:p w14:paraId="36FB6B9A" w14:textId="77777777" w:rsidR="00000000" w:rsidRDefault="00000000">
      <w:pPr>
        <w:ind w:left="-15" w:firstLine="299"/>
      </w:pPr>
      <w:r>
        <w:t>表</w:t>
      </w:r>
      <w:r>
        <w:t xml:space="preserve"> 9 </w:t>
      </w:r>
      <w:r>
        <w:t>的结果表明</w:t>
      </w:r>
      <w:r>
        <w:t xml:space="preserve"> TS </w:t>
      </w:r>
      <w:r>
        <w:t>对</w:t>
      </w:r>
      <w:r>
        <w:t xml:space="preserve"> Pareto </w:t>
      </w:r>
      <w:r>
        <w:t>前沿的贡献大于</w:t>
      </w:r>
      <w:r>
        <w:t xml:space="preserve"> TS'c</w:t>
      </w:r>
      <w:r>
        <w:t>。这意味着在大多数情况下，</w:t>
      </w:r>
      <w:r>
        <w:t xml:space="preserve">TS </w:t>
      </w:r>
      <w:r>
        <w:t>返回的解决方案集在质量标准方面优于</w:t>
      </w:r>
      <w:r>
        <w:t xml:space="preserve"> TS'c </w:t>
      </w:r>
      <w:r>
        <w:t>返回的解决方案。该结果证实了中发现的结果</w:t>
      </w:r>
    </w:p>
    <w:p w14:paraId="665BB82D" w14:textId="77777777" w:rsidR="00000000" w:rsidRDefault="00000000">
      <w:pPr>
        <w:spacing w:after="16" w:line="256" w:lineRule="auto"/>
        <w:ind w:left="6141" w:firstLine="0"/>
        <w:jc w:val="left"/>
      </w:pPr>
      <w:r>
        <w:rPr>
          <w:noProof/>
        </w:rPr>
        <mc:AlternateContent>
          <mc:Choice Requires="wpg">
            <w:drawing>
              <wp:inline distT="0" distB="0" distL="0" distR="0" wp14:anchorId="71B18832" wp14:editId="42C2E6E4">
                <wp:extent cx="264795" cy="5080"/>
                <wp:effectExtent l="0" t="0" r="1905" b="4445"/>
                <wp:docPr id="1170440965" name="Group 35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 cy="5080"/>
                          <a:chOff x="0" y="0"/>
                          <a:chExt cx="264960" cy="5042"/>
                        </a:xfrm>
                      </wpg:grpSpPr>
                      <wps:wsp>
                        <wps:cNvPr id="685673776" name="Shape 46168"/>
                        <wps:cNvSpPr>
                          <a:spLocks/>
                        </wps:cNvSpPr>
                        <wps:spPr bwMode="auto">
                          <a:xfrm>
                            <a:off x="0" y="0"/>
                            <a:ext cx="264960" cy="9144"/>
                          </a:xfrm>
                          <a:custGeom>
                            <a:avLst/>
                            <a:gdLst>
                              <a:gd name="T0" fmla="*/ 0 w 264960"/>
                              <a:gd name="T1" fmla="*/ 0 h 9144"/>
                              <a:gd name="T2" fmla="*/ 264960 w 264960"/>
                              <a:gd name="T3" fmla="*/ 0 h 9144"/>
                              <a:gd name="T4" fmla="*/ 264960 w 264960"/>
                              <a:gd name="T5" fmla="*/ 9144 h 9144"/>
                              <a:gd name="T6" fmla="*/ 0 w 264960"/>
                              <a:gd name="T7" fmla="*/ 9144 h 9144"/>
                              <a:gd name="T8" fmla="*/ 0 w 264960"/>
                              <a:gd name="T9" fmla="*/ 0 h 9144"/>
                              <a:gd name="T10" fmla="*/ 0 w 264960"/>
                              <a:gd name="T11" fmla="*/ 0 h 9144"/>
                              <a:gd name="T12" fmla="*/ 264960 w 264960"/>
                              <a:gd name="T13" fmla="*/ 9144 h 9144"/>
                            </a:gdLst>
                            <a:ahLst/>
                            <a:cxnLst>
                              <a:cxn ang="0">
                                <a:pos x="T0" y="T1"/>
                              </a:cxn>
                              <a:cxn ang="0">
                                <a:pos x="T2" y="T3"/>
                              </a:cxn>
                              <a:cxn ang="0">
                                <a:pos x="T4" y="T5"/>
                              </a:cxn>
                              <a:cxn ang="0">
                                <a:pos x="T6" y="T7"/>
                              </a:cxn>
                              <a:cxn ang="0">
                                <a:pos x="T8" y="T9"/>
                              </a:cxn>
                            </a:cxnLst>
                            <a:rect l="T10" t="T11" r="T12" b="T13"/>
                            <a:pathLst>
                              <a:path w="264960" h="9144">
                                <a:moveTo>
                                  <a:pt x="0" y="0"/>
                                </a:moveTo>
                                <a:lnTo>
                                  <a:pt x="264960" y="0"/>
                                </a:lnTo>
                                <a:lnTo>
                                  <a:pt x="264960"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6A0489" id="Group 35812" o:spid="_x0000_s1026" style="width:20.85pt;height:.4pt;mso-position-horizontal-relative:char;mso-position-vertical-relative:line" coordsize="264960,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">
                <v:shape id="Shape 46168" o:spid="_x0000_s1027" style="position:absolute;width:264960;height:9144;visibility:visible;mso-wrap-style:square;v-text-anchor:top" coordsize="264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" path="m,l264960,r,9144l,9144,,e" fillcolor="#181717" stroked="f" strokeweight="0">
                  <v:stroke miterlimit="83231f" joinstyle="miter"/>
                  <v:path arrowok="t" o:connecttype="custom" o:connectlocs="0,0;264960,0;264960,9144;0,9144;0,0" o:connectangles="0,0,0,0,0" textboxrect="0,0,264960,9144"/>
                </v:shape>
                <w10:anchorlock/>
              </v:group>
            </w:pict>
          </mc:Fallback>
        </mc:AlternateContent>
      </w:r>
    </w:p>
    <w:p w14:paraId="67B59041" w14:textId="77777777" w:rsidR="00000000" w:rsidRDefault="00000000">
      <w:pPr>
        <w:ind w:left="-5"/>
      </w:pPr>
      <w:r>
        <w:t>表</w:t>
      </w:r>
      <w:r>
        <w:t>8</w:t>
      </w:r>
      <w:r>
        <w:t>表明，当</w:t>
      </w:r>
      <w:r>
        <w:t>TS'c</w:t>
      </w:r>
      <w:r>
        <w:t>弱于</w:t>
      </w:r>
      <w:r>
        <w:t>TS</w:t>
      </w:r>
      <w:r>
        <w:t>时，</w:t>
      </w:r>
      <w:r>
        <w:t>NFC</w:t>
      </w:r>
      <w:r>
        <w:t>指标通常优于</w:t>
      </w:r>
      <w:r>
        <w:t>TS'c</w:t>
      </w:r>
      <w:r>
        <w:t>，反之亦然。</w:t>
      </w:r>
    </w:p>
    <w:p w14:paraId="3B6BFBC2" w14:textId="77777777" w:rsidR="00000000" w:rsidRDefault="00000000">
      <w:pPr>
        <w:ind w:left="-15" w:firstLine="299"/>
      </w:pPr>
      <w:r>
        <w:t>表</w:t>
      </w:r>
      <w:r>
        <w:t>10</w:t>
      </w:r>
      <w:r>
        <w:t>的结果表明，</w:t>
      </w:r>
      <w:r>
        <w:t>TS'c</w:t>
      </w:r>
      <w:r>
        <w:t>算法的平均拥挤距离高于</w:t>
      </w:r>
      <w:r>
        <w:t>TS</w:t>
      </w:r>
      <w:r>
        <w:t>算法。这些结果证实</w:t>
      </w:r>
      <w:r>
        <w:t xml:space="preserve"> TS'c </w:t>
      </w:r>
      <w:r>
        <w:t>优于</w:t>
      </w:r>
      <w:r>
        <w:t xml:space="preserve"> TS</w:t>
      </w:r>
      <w:r>
        <w:t>。</w:t>
      </w:r>
    </w:p>
    <w:p w14:paraId="38A61BC4" w14:textId="77777777" w:rsidR="00000000" w:rsidRDefault="00000000">
      <w:pPr>
        <w:ind w:left="-15" w:firstLine="299"/>
      </w:pPr>
      <w:r>
        <w:t>为了在双标准背景下总结这些实验，我们可以说</w:t>
      </w:r>
      <w:r>
        <w:t xml:space="preserve"> TS'c </w:t>
      </w:r>
      <w:r>
        <w:t>在解决方案质量方面优于</w:t>
      </w:r>
      <w:r>
        <w:t xml:space="preserve"> TS</w:t>
      </w:r>
      <w:r>
        <w:t>。这个结果可能令人惊讶，因为通常认为</w:t>
      </w:r>
      <w:r>
        <w:t xml:space="preserve"> -constraint </w:t>
      </w:r>
      <w:r>
        <w:t>方法是获得一组非支配解的更好方法（所有非支配解都可以通过使用精确方法来达到），而线性组合算法仅允许获得受支持的解那些。关于计算时间，两种方法的性能相似，即使</w:t>
      </w:r>
      <w:r>
        <w:t xml:space="preserve"> TS'c </w:t>
      </w:r>
      <w:r>
        <w:t>比</w:t>
      </w:r>
      <w:r>
        <w:t xml:space="preserve"> TS </w:t>
      </w:r>
      <w:r>
        <w:t>花费的时间稍长。</w:t>
      </w:r>
    </w:p>
    <w:p w14:paraId="57840352" w14:textId="77777777" w:rsidR="00000000" w:rsidRDefault="00000000">
      <w:pPr>
        <w:spacing w:line="261" w:lineRule="auto"/>
        <w:ind w:left="-5"/>
      </w:pPr>
      <w:r>
        <w:rPr>
          <w:sz w:val="18"/>
        </w:rPr>
        <w:t>表</w:t>
      </w:r>
      <w:r>
        <w:rPr>
          <w:sz w:val="18"/>
        </w:rPr>
        <w:t xml:space="preserve"> 7. </w:t>
      </w:r>
      <w:r>
        <w:rPr>
          <w:sz w:val="18"/>
        </w:rPr>
        <w:t>线性组合的测试参数集。</w:t>
      </w:r>
    </w:p>
    <w:p w14:paraId="7E8047D0" w14:textId="77777777" w:rsidR="00000000" w:rsidRDefault="00000000">
      <w:pPr>
        <w:spacing w:after="130" w:line="256" w:lineRule="auto"/>
        <w:ind w:left="0" w:firstLine="0"/>
        <w:jc w:val="left"/>
      </w:pPr>
      <w:r>
        <w:rPr>
          <w:noProof/>
        </w:rPr>
        <mc:AlternateContent>
          <mc:Choice Requires="wpg">
            <w:drawing>
              <wp:inline distT="0" distB="0" distL="0" distR="0" wp14:anchorId="4A209511" wp14:editId="5F0377A7">
                <wp:extent cx="4858385" cy="12700"/>
                <wp:effectExtent l="0" t="0" r="0" b="0"/>
                <wp:docPr id="1077223415" name="Group 39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8385" cy="12700"/>
                          <a:chOff x="0" y="0"/>
                          <a:chExt cx="48585" cy="129"/>
                        </a:xfrm>
                      </wpg:grpSpPr>
                      <wps:wsp>
                        <wps:cNvPr id="1589200195" name="Shape 46170"/>
                        <wps:cNvSpPr>
                          <a:spLocks/>
                        </wps:cNvSpPr>
                        <wps:spPr bwMode="auto">
                          <a:xfrm>
                            <a:off x="0" y="0"/>
                            <a:ext cx="48585" cy="129"/>
                          </a:xfrm>
                          <a:custGeom>
                            <a:avLst/>
                            <a:gdLst>
                              <a:gd name="T0" fmla="*/ 0 w 4858563"/>
                              <a:gd name="T1" fmla="*/ 0 h 12960"/>
                              <a:gd name="T2" fmla="*/ 4858563 w 4858563"/>
                              <a:gd name="T3" fmla="*/ 0 h 12960"/>
                              <a:gd name="T4" fmla="*/ 4858563 w 4858563"/>
                              <a:gd name="T5" fmla="*/ 12960 h 12960"/>
                              <a:gd name="T6" fmla="*/ 0 w 4858563"/>
                              <a:gd name="T7" fmla="*/ 12960 h 12960"/>
                              <a:gd name="T8" fmla="*/ 0 w 4858563"/>
                              <a:gd name="T9" fmla="*/ 0 h 12960"/>
                              <a:gd name="T10" fmla="*/ 0 w 4858563"/>
                              <a:gd name="T11" fmla="*/ 0 h 12960"/>
                              <a:gd name="T12" fmla="*/ 4858563 w 4858563"/>
                              <a:gd name="T13" fmla="*/ 12960 h 12960"/>
                            </a:gdLst>
                            <a:ahLst/>
                            <a:cxnLst>
                              <a:cxn ang="0">
                                <a:pos x="T0" y="T1"/>
                              </a:cxn>
                              <a:cxn ang="0">
                                <a:pos x="T2" y="T3"/>
                              </a:cxn>
                              <a:cxn ang="0">
                                <a:pos x="T4" y="T5"/>
                              </a:cxn>
                              <a:cxn ang="0">
                                <a:pos x="T6" y="T7"/>
                              </a:cxn>
                              <a:cxn ang="0">
                                <a:pos x="T8" y="T9"/>
                              </a:cxn>
                            </a:cxnLst>
                            <a:rect l="T10" t="T11" r="T12" b="T13"/>
                            <a:pathLst>
                              <a:path w="4858563" h="12960">
                                <a:moveTo>
                                  <a:pt x="0" y="0"/>
                                </a:moveTo>
                                <a:lnTo>
                                  <a:pt x="4858563" y="0"/>
                                </a:lnTo>
                                <a:lnTo>
                                  <a:pt x="4858563" y="12960"/>
                                </a:lnTo>
                                <a:lnTo>
                                  <a:pt x="0" y="1296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FCE96E" id="Group 39875" o:spid="_x0000_s1026" style="width:382.55pt;height:1pt;mso-position-horizontal-relative:char;mso-position-vertical-relative:line" coordsize="48585,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">
                <v:shape id="Shape 46170" o:spid="_x0000_s1027" style="position:absolute;width:48585;height:129;visibility:visible;mso-wrap-style:square;v-text-anchor:top" coordsize="4858563,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" path="m,l4858563,r,12960l,12960,,e" fillcolor="#181717" stroked="f" strokeweight="0">
                  <v:stroke miterlimit="83231f" joinstyle="miter"/>
                  <v:path arrowok="t" o:connecttype="custom" o:connectlocs="0,0;48585,0;48585,129;0,129;0,0" o:connectangles="0,0,0,0,0" textboxrect="0,0,4858563,12960"/>
                </v:shape>
                <w10:anchorlock/>
              </v:group>
            </w:pict>
          </mc:Fallback>
        </mc:AlternateContent>
      </w:r>
    </w:p>
    <w:p w14:paraId="1A4FED67" w14:textId="77777777" w:rsidR="00000000" w:rsidRDefault="00000000">
      <w:pPr>
        <w:tabs>
          <w:tab w:val="center" w:pos="630"/>
          <w:tab w:val="center" w:pos="1272"/>
          <w:tab w:val="center" w:pos="1984"/>
          <w:tab w:val="center" w:pos="2695"/>
          <w:tab w:val="center" w:pos="3407"/>
          <w:tab w:val="center" w:pos="4118"/>
          <w:tab w:val="center" w:pos="4830"/>
          <w:tab w:val="center" w:pos="5541"/>
          <w:tab w:val="center" w:pos="6253"/>
          <w:tab w:val="center" w:pos="6964"/>
          <w:tab w:val="right" w:pos="7652"/>
        </w:tabs>
        <w:spacing w:line="261" w:lineRule="auto"/>
        <w:ind w:left="-15" w:firstLine="0"/>
        <w:jc w:val="left"/>
      </w:pPr>
      <w:r>
        <w:rPr>
          <w:sz w:val="18"/>
        </w:rPr>
        <w:tab/>
        <w:t xml:space="preserve">0 </w:t>
      </w:r>
      <w:r>
        <w:rPr>
          <w:sz w:val="18"/>
        </w:rPr>
        <w:tab/>
        <w:t xml:space="preserve">0.1 </w:t>
      </w:r>
      <w:r>
        <w:rPr>
          <w:sz w:val="18"/>
        </w:rPr>
        <w:tab/>
        <w:t xml:space="preserve">0.2 </w:t>
      </w:r>
      <w:r>
        <w:rPr>
          <w:sz w:val="18"/>
        </w:rPr>
        <w:tab/>
        <w:t xml:space="preserve">0.3 </w:t>
      </w:r>
      <w:r>
        <w:rPr>
          <w:sz w:val="18"/>
        </w:rPr>
        <w:tab/>
        <w:t xml:space="preserve">0.4 </w:t>
      </w:r>
      <w:r>
        <w:rPr>
          <w:sz w:val="18"/>
        </w:rPr>
        <w:tab/>
        <w:t xml:space="preserve">0.5 </w:t>
      </w:r>
      <w:r>
        <w:rPr>
          <w:sz w:val="18"/>
        </w:rPr>
        <w:tab/>
        <w:t xml:space="preserve">0.6 </w:t>
      </w:r>
      <w:r>
        <w:rPr>
          <w:sz w:val="18"/>
        </w:rPr>
        <w:tab/>
        <w:t xml:space="preserve">0.7 </w:t>
      </w:r>
      <w:r>
        <w:rPr>
          <w:sz w:val="18"/>
        </w:rPr>
        <w:tab/>
        <w:t xml:space="preserve">0.8 </w:t>
      </w:r>
      <w:r>
        <w:rPr>
          <w:sz w:val="18"/>
        </w:rPr>
        <w:tab/>
        <w:t xml:space="preserve">0.9 </w:t>
      </w:r>
      <w:r>
        <w:rPr>
          <w:sz w:val="18"/>
        </w:rPr>
        <w:tab/>
        <w:t>1</w:t>
      </w:r>
    </w:p>
    <w:p w14:paraId="07533F32" w14:textId="77777777" w:rsidR="00000000" w:rsidRDefault="00000000">
      <w:pPr>
        <w:tabs>
          <w:tab w:val="center" w:pos="630"/>
          <w:tab w:val="center" w:pos="1272"/>
          <w:tab w:val="center" w:pos="1984"/>
          <w:tab w:val="center" w:pos="2695"/>
          <w:tab w:val="center" w:pos="3407"/>
          <w:tab w:val="center" w:pos="4118"/>
          <w:tab w:val="center" w:pos="4830"/>
          <w:tab w:val="center" w:pos="5541"/>
          <w:tab w:val="center" w:pos="6253"/>
          <w:tab w:val="center" w:pos="6964"/>
          <w:tab w:val="right" w:pos="7652"/>
        </w:tabs>
        <w:spacing w:line="261" w:lineRule="auto"/>
        <w:ind w:left="-15" w:firstLine="0"/>
        <w:jc w:val="left"/>
      </w:pPr>
      <w:r>
        <w:rPr>
          <w:sz w:val="18"/>
        </w:rPr>
        <w:tab/>
        <w:t xml:space="preserve">1 </w:t>
      </w:r>
      <w:r>
        <w:rPr>
          <w:sz w:val="18"/>
        </w:rPr>
        <w:tab/>
        <w:t xml:space="preserve">0.9 </w:t>
      </w:r>
      <w:r>
        <w:rPr>
          <w:sz w:val="18"/>
        </w:rPr>
        <w:tab/>
        <w:t xml:space="preserve">0.8 </w:t>
      </w:r>
      <w:r>
        <w:rPr>
          <w:sz w:val="18"/>
        </w:rPr>
        <w:tab/>
        <w:t xml:space="preserve">0.7 </w:t>
      </w:r>
      <w:r>
        <w:rPr>
          <w:sz w:val="18"/>
        </w:rPr>
        <w:tab/>
        <w:t xml:space="preserve">0.6 0.5 0.4 0.3 0.2 0.1 </w:t>
      </w:r>
      <w:r>
        <w:rPr>
          <w:sz w:val="18"/>
        </w:rPr>
        <w:tab/>
        <w:t>0</w:t>
      </w:r>
      <w:r>
        <w:rPr>
          <w:sz w:val="18"/>
        </w:rPr>
        <w:tab/>
      </w:r>
      <w:r>
        <w:rPr>
          <w:sz w:val="18"/>
        </w:rPr>
        <w:tab/>
      </w:r>
      <w:r>
        <w:rPr>
          <w:sz w:val="18"/>
        </w:rPr>
        <w:tab/>
      </w:r>
      <w:r>
        <w:rPr>
          <w:sz w:val="18"/>
        </w:rPr>
        <w:tab/>
      </w:r>
      <w:r>
        <w:rPr>
          <w:sz w:val="18"/>
        </w:rPr>
        <w:tab/>
      </w:r>
    </w:p>
    <w:p w14:paraId="1FAC0C2D" w14:textId="77777777" w:rsidR="00000000" w:rsidRDefault="00000000">
      <w:pPr>
        <w:spacing w:after="647" w:line="256" w:lineRule="auto"/>
        <w:ind w:left="0" w:firstLine="0"/>
        <w:jc w:val="left"/>
      </w:pPr>
      <w:r>
        <w:rPr>
          <w:noProof/>
        </w:rPr>
        <mc:AlternateContent>
          <mc:Choice Requires="wpg">
            <w:drawing>
              <wp:inline distT="0" distB="0" distL="0" distR="0" wp14:anchorId="231230A4" wp14:editId="0BE0B76F">
                <wp:extent cx="4858385" cy="12065"/>
                <wp:effectExtent l="0" t="0" r="0" b="0"/>
                <wp:docPr id="282205030" name="Group 39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8385" cy="12065"/>
                          <a:chOff x="0" y="0"/>
                          <a:chExt cx="48585" cy="122"/>
                        </a:xfrm>
                      </wpg:grpSpPr>
                      <wps:wsp>
                        <wps:cNvPr id="229665524" name="Shape 46172"/>
                        <wps:cNvSpPr>
                          <a:spLocks/>
                        </wps:cNvSpPr>
                        <wps:spPr bwMode="auto">
                          <a:xfrm>
                            <a:off x="0" y="0"/>
                            <a:ext cx="48585" cy="122"/>
                          </a:xfrm>
                          <a:custGeom>
                            <a:avLst/>
                            <a:gdLst>
                              <a:gd name="T0" fmla="*/ 0 w 4858563"/>
                              <a:gd name="T1" fmla="*/ 0 h 12240"/>
                              <a:gd name="T2" fmla="*/ 4858563 w 4858563"/>
                              <a:gd name="T3" fmla="*/ 0 h 12240"/>
                              <a:gd name="T4" fmla="*/ 4858563 w 4858563"/>
                              <a:gd name="T5" fmla="*/ 12240 h 12240"/>
                              <a:gd name="T6" fmla="*/ 0 w 4858563"/>
                              <a:gd name="T7" fmla="*/ 12240 h 12240"/>
                              <a:gd name="T8" fmla="*/ 0 w 4858563"/>
                              <a:gd name="T9" fmla="*/ 0 h 12240"/>
                              <a:gd name="T10" fmla="*/ 0 w 4858563"/>
                              <a:gd name="T11" fmla="*/ 0 h 12240"/>
                              <a:gd name="T12" fmla="*/ 4858563 w 4858563"/>
                              <a:gd name="T13" fmla="*/ 12240 h 12240"/>
                            </a:gdLst>
                            <a:ahLst/>
                            <a:cxnLst>
                              <a:cxn ang="0">
                                <a:pos x="T0" y="T1"/>
                              </a:cxn>
                              <a:cxn ang="0">
                                <a:pos x="T2" y="T3"/>
                              </a:cxn>
                              <a:cxn ang="0">
                                <a:pos x="T4" y="T5"/>
                              </a:cxn>
                              <a:cxn ang="0">
                                <a:pos x="T6" y="T7"/>
                              </a:cxn>
                              <a:cxn ang="0">
                                <a:pos x="T8" y="T9"/>
                              </a:cxn>
                            </a:cxnLst>
                            <a:rect l="T10" t="T11" r="T12" b="T13"/>
                            <a:pathLst>
                              <a:path w="4858563" h="12240">
                                <a:moveTo>
                                  <a:pt x="0" y="0"/>
                                </a:moveTo>
                                <a:lnTo>
                                  <a:pt x="4858563" y="0"/>
                                </a:lnTo>
                                <a:lnTo>
                                  <a:pt x="4858563" y="12240"/>
                                </a:lnTo>
                                <a:lnTo>
                                  <a:pt x="0" y="1224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5BEBCE" id="Group 39876" o:spid="_x0000_s1026" style="width:382.55pt;height:.95pt;mso-position-horizontal-relative:char;mso-position-vertical-relative:line" coordsize="48585,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">
                <v:shape id="Shape 46172" o:spid="_x0000_s1027" style="position:absolute;width:48585;height:122;visibility:visible;mso-wrap-style:square;v-text-anchor:top" coordsize="4858563,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" path="m,l4858563,r,12240l,12240,,e" fillcolor="#181717" stroked="f" strokeweight="0">
                  <v:stroke miterlimit="83231f" joinstyle="miter"/>
                  <v:path arrowok="t" o:connecttype="custom" o:connectlocs="0,0;48585,0;48585,122;0,122;0,0" o:connectangles="0,0,0,0,0" textboxrect="0,0,4858563,12240"/>
                </v:shape>
                <w10:anchorlock/>
              </v:group>
            </w:pict>
          </mc:Fallback>
        </mc:AlternateContent>
      </w:r>
    </w:p>
    <w:p w14:paraId="265BD7DE" w14:textId="77777777" w:rsidR="00000000" w:rsidRDefault="00000000">
      <w:pPr>
        <w:spacing w:line="261" w:lineRule="auto"/>
        <w:ind w:left="967"/>
      </w:pPr>
      <w:r>
        <w:rPr>
          <w:sz w:val="18"/>
        </w:rPr>
        <w:t>表</w:t>
      </w:r>
      <w:r>
        <w:rPr>
          <w:sz w:val="18"/>
        </w:rPr>
        <w:t xml:space="preserve"> 8. SOw </w:t>
      </w:r>
      <w:r>
        <w:rPr>
          <w:sz w:val="18"/>
        </w:rPr>
        <w:t>绩效指标。</w:t>
      </w:r>
    </w:p>
    <w:p w14:paraId="2C7517FF" w14:textId="77777777" w:rsidR="00000000" w:rsidRDefault="00000000">
      <w:pPr>
        <w:spacing w:after="121" w:line="256" w:lineRule="auto"/>
        <w:ind w:left="957" w:firstLine="0"/>
        <w:jc w:val="left"/>
      </w:pPr>
      <w:r>
        <w:rPr>
          <w:noProof/>
        </w:rPr>
        <mc:AlternateContent>
          <mc:Choice Requires="wpg">
            <w:drawing>
              <wp:inline distT="0" distB="0" distL="0" distR="0" wp14:anchorId="46E9C51C" wp14:editId="113BAE53">
                <wp:extent cx="3643630" cy="512445"/>
                <wp:effectExtent l="0" t="0" r="1042670" b="1905"/>
                <wp:docPr id="336087459" name="Group 39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3630" cy="512445"/>
                          <a:chOff x="0" y="0"/>
                          <a:chExt cx="36439" cy="5126"/>
                        </a:xfrm>
                      </wpg:grpSpPr>
                      <wps:wsp>
                        <wps:cNvPr id="1394851105" name="Shape 46174"/>
                        <wps:cNvSpPr>
                          <a:spLocks/>
                        </wps:cNvSpPr>
                        <wps:spPr bwMode="auto">
                          <a:xfrm>
                            <a:off x="0" y="0"/>
                            <a:ext cx="36439" cy="129"/>
                          </a:xfrm>
                          <a:custGeom>
                            <a:avLst/>
                            <a:gdLst>
                              <a:gd name="T0" fmla="*/ 0 w 3643922"/>
                              <a:gd name="T1" fmla="*/ 0 h 12960"/>
                              <a:gd name="T2" fmla="*/ 3643922 w 3643922"/>
                              <a:gd name="T3" fmla="*/ 0 h 12960"/>
                              <a:gd name="T4" fmla="*/ 3643922 w 3643922"/>
                              <a:gd name="T5" fmla="*/ 12960 h 12960"/>
                              <a:gd name="T6" fmla="*/ 0 w 3643922"/>
                              <a:gd name="T7" fmla="*/ 12960 h 12960"/>
                              <a:gd name="T8" fmla="*/ 0 w 3643922"/>
                              <a:gd name="T9" fmla="*/ 0 h 12960"/>
                              <a:gd name="T10" fmla="*/ 0 w 3643922"/>
                              <a:gd name="T11" fmla="*/ 0 h 12960"/>
                              <a:gd name="T12" fmla="*/ 3643922 w 3643922"/>
                              <a:gd name="T13" fmla="*/ 12960 h 12960"/>
                            </a:gdLst>
                            <a:ahLst/>
                            <a:cxnLst>
                              <a:cxn ang="0">
                                <a:pos x="T0" y="T1"/>
                              </a:cxn>
                              <a:cxn ang="0">
                                <a:pos x="T2" y="T3"/>
                              </a:cxn>
                              <a:cxn ang="0">
                                <a:pos x="T4" y="T5"/>
                              </a:cxn>
                              <a:cxn ang="0">
                                <a:pos x="T6" y="T7"/>
                              </a:cxn>
                              <a:cxn ang="0">
                                <a:pos x="T8" y="T9"/>
                              </a:cxn>
                            </a:cxnLst>
                            <a:rect l="T10" t="T11" r="T12" b="T13"/>
                            <a:pathLst>
                              <a:path w="3643922" h="12960">
                                <a:moveTo>
                                  <a:pt x="0" y="0"/>
                                </a:moveTo>
                                <a:lnTo>
                                  <a:pt x="3643922" y="0"/>
                                </a:lnTo>
                                <a:lnTo>
                                  <a:pt x="3643922" y="12960"/>
                                </a:lnTo>
                                <a:lnTo>
                                  <a:pt x="0" y="1296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7893276" name="Shape 46175"/>
                        <wps:cNvSpPr>
                          <a:spLocks/>
                        </wps:cNvSpPr>
                        <wps:spPr bwMode="auto">
                          <a:xfrm>
                            <a:off x="4687" y="2656"/>
                            <a:ext cx="15300" cy="92"/>
                          </a:xfrm>
                          <a:custGeom>
                            <a:avLst/>
                            <a:gdLst>
                              <a:gd name="T0" fmla="*/ 0 w 1529994"/>
                              <a:gd name="T1" fmla="*/ 0 h 9144"/>
                              <a:gd name="T2" fmla="*/ 1529994 w 1529994"/>
                              <a:gd name="T3" fmla="*/ 0 h 9144"/>
                              <a:gd name="T4" fmla="*/ 1529994 w 1529994"/>
                              <a:gd name="T5" fmla="*/ 9144 h 9144"/>
                              <a:gd name="T6" fmla="*/ 0 w 1529994"/>
                              <a:gd name="T7" fmla="*/ 9144 h 9144"/>
                              <a:gd name="T8" fmla="*/ 0 w 1529994"/>
                              <a:gd name="T9" fmla="*/ 0 h 9144"/>
                              <a:gd name="T10" fmla="*/ 0 w 1529994"/>
                              <a:gd name="T11" fmla="*/ 0 h 9144"/>
                              <a:gd name="T12" fmla="*/ 1529994 w 1529994"/>
                              <a:gd name="T13" fmla="*/ 9144 h 9144"/>
                            </a:gdLst>
                            <a:ahLst/>
                            <a:cxnLst>
                              <a:cxn ang="0">
                                <a:pos x="T0" y="T1"/>
                              </a:cxn>
                              <a:cxn ang="0">
                                <a:pos x="T2" y="T3"/>
                              </a:cxn>
                              <a:cxn ang="0">
                                <a:pos x="T4" y="T5"/>
                              </a:cxn>
                              <a:cxn ang="0">
                                <a:pos x="T6" y="T7"/>
                              </a:cxn>
                              <a:cxn ang="0">
                                <a:pos x="T8" y="T9"/>
                              </a:cxn>
                            </a:cxnLst>
                            <a:rect l="T10" t="T11" r="T12" b="T13"/>
                            <a:pathLst>
                              <a:path w="1529994" h="9144">
                                <a:moveTo>
                                  <a:pt x="0" y="0"/>
                                </a:moveTo>
                                <a:lnTo>
                                  <a:pt x="1529994" y="0"/>
                                </a:lnTo>
                                <a:lnTo>
                                  <a:pt x="1529994"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355174" name="Shape 46176"/>
                        <wps:cNvSpPr>
                          <a:spLocks/>
                        </wps:cNvSpPr>
                        <wps:spPr bwMode="auto">
                          <a:xfrm>
                            <a:off x="21139" y="2656"/>
                            <a:ext cx="15300" cy="92"/>
                          </a:xfrm>
                          <a:custGeom>
                            <a:avLst/>
                            <a:gdLst>
                              <a:gd name="T0" fmla="*/ 0 w 1529995"/>
                              <a:gd name="T1" fmla="*/ 0 h 9144"/>
                              <a:gd name="T2" fmla="*/ 1529995 w 1529995"/>
                              <a:gd name="T3" fmla="*/ 0 h 9144"/>
                              <a:gd name="T4" fmla="*/ 1529995 w 1529995"/>
                              <a:gd name="T5" fmla="*/ 9144 h 9144"/>
                              <a:gd name="T6" fmla="*/ 0 w 1529995"/>
                              <a:gd name="T7" fmla="*/ 9144 h 9144"/>
                              <a:gd name="T8" fmla="*/ 0 w 1529995"/>
                              <a:gd name="T9" fmla="*/ 0 h 9144"/>
                              <a:gd name="T10" fmla="*/ 0 w 1529995"/>
                              <a:gd name="T11" fmla="*/ 0 h 9144"/>
                              <a:gd name="T12" fmla="*/ 1529995 w 1529995"/>
                              <a:gd name="T13" fmla="*/ 9144 h 9144"/>
                            </a:gdLst>
                            <a:ahLst/>
                            <a:cxnLst>
                              <a:cxn ang="0">
                                <a:pos x="T0" y="T1"/>
                              </a:cxn>
                              <a:cxn ang="0">
                                <a:pos x="T2" y="T3"/>
                              </a:cxn>
                              <a:cxn ang="0">
                                <a:pos x="T4" y="T5"/>
                              </a:cxn>
                              <a:cxn ang="0">
                                <a:pos x="T6" y="T7"/>
                              </a:cxn>
                              <a:cxn ang="0">
                                <a:pos x="T8" y="T9"/>
                              </a:cxn>
                            </a:cxnLst>
                            <a:rect l="T10" t="T11" r="T12" b="T13"/>
                            <a:pathLst>
                              <a:path w="1529995" h="9144">
                                <a:moveTo>
                                  <a:pt x="0" y="0"/>
                                </a:moveTo>
                                <a:lnTo>
                                  <a:pt x="1529995" y="0"/>
                                </a:lnTo>
                                <a:lnTo>
                                  <a:pt x="1529995"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0957408" name="Shape 46177"/>
                        <wps:cNvSpPr>
                          <a:spLocks/>
                        </wps:cNvSpPr>
                        <wps:spPr bwMode="auto">
                          <a:xfrm>
                            <a:off x="0" y="5061"/>
                            <a:ext cx="36439" cy="92"/>
                          </a:xfrm>
                          <a:custGeom>
                            <a:avLst/>
                            <a:gdLst>
                              <a:gd name="T0" fmla="*/ 0 w 3643922"/>
                              <a:gd name="T1" fmla="*/ 0 h 9144"/>
                              <a:gd name="T2" fmla="*/ 3643922 w 3643922"/>
                              <a:gd name="T3" fmla="*/ 0 h 9144"/>
                              <a:gd name="T4" fmla="*/ 3643922 w 3643922"/>
                              <a:gd name="T5" fmla="*/ 9144 h 9144"/>
                              <a:gd name="T6" fmla="*/ 0 w 3643922"/>
                              <a:gd name="T7" fmla="*/ 9144 h 9144"/>
                              <a:gd name="T8" fmla="*/ 0 w 3643922"/>
                              <a:gd name="T9" fmla="*/ 0 h 9144"/>
                              <a:gd name="T10" fmla="*/ 0 w 3643922"/>
                              <a:gd name="T11" fmla="*/ 0 h 9144"/>
                              <a:gd name="T12" fmla="*/ 3643922 w 3643922"/>
                              <a:gd name="T13" fmla="*/ 9144 h 9144"/>
                            </a:gdLst>
                            <a:ahLst/>
                            <a:cxnLst>
                              <a:cxn ang="0">
                                <a:pos x="T0" y="T1"/>
                              </a:cxn>
                              <a:cxn ang="0">
                                <a:pos x="T2" y="T3"/>
                              </a:cxn>
                              <a:cxn ang="0">
                                <a:pos x="T4" y="T5"/>
                              </a:cxn>
                              <a:cxn ang="0">
                                <a:pos x="T6" y="T7"/>
                              </a:cxn>
                              <a:cxn ang="0">
                                <a:pos x="T8" y="T9"/>
                              </a:cxn>
                            </a:cxnLst>
                            <a:rect l="T10" t="T11" r="T12" b="T13"/>
                            <a:pathLst>
                              <a:path w="3643922" h="9144">
                                <a:moveTo>
                                  <a:pt x="0" y="0"/>
                                </a:moveTo>
                                <a:lnTo>
                                  <a:pt x="3643922" y="0"/>
                                </a:lnTo>
                                <a:lnTo>
                                  <a:pt x="3643922"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631125" name="Rectangle 3054"/>
                        <wps:cNvSpPr>
                          <a:spLocks noChangeArrowheads="1"/>
                        </wps:cNvSpPr>
                        <wps:spPr bwMode="auto">
                          <a:xfrm>
                            <a:off x="11102" y="963"/>
                            <a:ext cx="1923"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1BE42" w14:textId="77777777" w:rsidR="00000000" w:rsidRDefault="00000000">
                              <w:pPr>
                                <w:spacing w:after="160" w:line="256" w:lineRule="auto"/>
                                <w:ind w:left="0" w:firstLine="0"/>
                                <w:jc w:val="left"/>
                              </w:pPr>
                              <w:r>
                                <w:rPr>
                                  <w:w w:val="108"/>
                                  <w:sz w:val="18"/>
                                </w:rPr>
                                <w:t>TS</w:t>
                              </w:r>
                            </w:p>
                          </w:txbxContent>
                        </wps:txbx>
                        <wps:bodyPr rot="0" vert="horz" wrap="square" lIns="0" tIns="0" rIns="0" bIns="0" anchor="t" anchorCtr="0" upright="1">
                          <a:noAutofit/>
                        </wps:bodyPr>
                      </wps:wsp>
                      <wps:wsp>
                        <wps:cNvPr id="1884996840" name="Rectangle 3055"/>
                        <wps:cNvSpPr>
                          <a:spLocks noChangeArrowheads="1"/>
                        </wps:cNvSpPr>
                        <wps:spPr bwMode="auto">
                          <a:xfrm>
                            <a:off x="12549" y="963"/>
                            <a:ext cx="694"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8DBC3" w14:textId="77777777" w:rsidR="00000000" w:rsidRDefault="00000000">
                              <w:pPr>
                                <w:spacing w:after="160" w:line="256" w:lineRule="auto"/>
                                <w:ind w:left="0" w:firstLine="0"/>
                                <w:jc w:val="left"/>
                              </w:pPr>
                              <w:r>
                                <w:rPr>
                                  <w:w w:val="137"/>
                                  <w:sz w:val="18"/>
                                </w:rPr>
                                <w:t>‘</w:t>
                              </w:r>
                            </w:p>
                          </w:txbxContent>
                        </wps:txbx>
                        <wps:bodyPr rot="0" vert="horz" wrap="square" lIns="0" tIns="0" rIns="0" bIns="0" anchor="t" anchorCtr="0" upright="1">
                          <a:noAutofit/>
                        </wps:bodyPr>
                      </wps:wsp>
                      <wps:wsp>
                        <wps:cNvPr id="21512732" name="Rectangle 4104"/>
                        <wps:cNvSpPr>
                          <a:spLocks noChangeArrowheads="1"/>
                        </wps:cNvSpPr>
                        <wps:spPr bwMode="auto">
                          <a:xfrm>
                            <a:off x="13075" y="963"/>
                            <a:ext cx="662"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4BD5D" w14:textId="77777777" w:rsidR="00000000" w:rsidRDefault="00000000">
                              <w:pPr>
                                <w:spacing w:after="160" w:line="256" w:lineRule="auto"/>
                                <w:ind w:left="0" w:firstLine="0"/>
                                <w:jc w:val="left"/>
                              </w:pPr>
                              <w:r>
                                <w:rPr>
                                  <w:w w:val="98"/>
                                  <w:sz w:val="18"/>
                                </w:rPr>
                                <w:t>c</w:t>
                              </w:r>
                            </w:p>
                          </w:txbxContent>
                        </wps:txbx>
                        <wps:bodyPr rot="0" vert="horz" wrap="square" lIns="0" tIns="0" rIns="0" bIns="0" anchor="t" anchorCtr="0" upright="1">
                          <a:noAutofit/>
                        </wps:bodyPr>
                      </wps:wsp>
                      <wps:wsp>
                        <wps:cNvPr id="2014148690" name="Rectangle 4106"/>
                        <wps:cNvSpPr>
                          <a:spLocks noChangeArrowheads="1"/>
                        </wps:cNvSpPr>
                        <wps:spPr bwMode="auto">
                          <a:xfrm>
                            <a:off x="27820" y="963"/>
                            <a:ext cx="1924"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08373" w14:textId="77777777" w:rsidR="00000000" w:rsidRDefault="00000000">
                              <w:pPr>
                                <w:spacing w:after="160" w:line="256" w:lineRule="auto"/>
                                <w:ind w:left="0" w:firstLine="0"/>
                                <w:jc w:val="left"/>
                              </w:pPr>
                              <w:r>
                                <w:rPr>
                                  <w:w w:val="108"/>
                                  <w:sz w:val="18"/>
                                </w:rPr>
                                <w:t>TS</w:t>
                              </w:r>
                            </w:p>
                          </w:txbxContent>
                        </wps:txbx>
                        <wps:bodyPr rot="0" vert="horz" wrap="square" lIns="0" tIns="0" rIns="0" bIns="0" anchor="t" anchorCtr="0" upright="1">
                          <a:noAutofit/>
                        </wps:bodyPr>
                      </wps:wsp>
                      <wps:wsp>
                        <wps:cNvPr id="1587704930" name="Rectangle 3057"/>
                        <wps:cNvSpPr>
                          <a:spLocks noChangeArrowheads="1"/>
                        </wps:cNvSpPr>
                        <wps:spPr bwMode="auto">
                          <a:xfrm>
                            <a:off x="29268" y="963"/>
                            <a:ext cx="646"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EC851" w14:textId="77777777" w:rsidR="00000000" w:rsidRDefault="00000000">
                              <w:pPr>
                                <w:spacing w:after="160" w:line="256" w:lineRule="auto"/>
                                <w:ind w:left="0" w:firstLine="0"/>
                                <w:jc w:val="left"/>
                              </w:pPr>
                            </w:p>
                          </w:txbxContent>
                        </wps:txbx>
                        <wps:bodyPr rot="0" vert="horz" wrap="square" lIns="0" tIns="0" rIns="0" bIns="0" anchor="t" anchorCtr="0" upright="1">
                          <a:noAutofit/>
                        </wps:bodyPr>
                      </wps:wsp>
                      <wps:wsp>
                        <wps:cNvPr id="153456561" name="Rectangle 3058"/>
                        <wps:cNvSpPr>
                          <a:spLocks noChangeArrowheads="1"/>
                        </wps:cNvSpPr>
                        <wps:spPr bwMode="auto">
                          <a:xfrm>
                            <a:off x="0" y="3498"/>
                            <a:ext cx="1166"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783E" w14:textId="77777777" w:rsidR="00000000" w:rsidRDefault="00000000">
                              <w:pPr>
                                <w:spacing w:after="160" w:line="256" w:lineRule="auto"/>
                                <w:ind w:left="0" w:firstLine="0"/>
                                <w:jc w:val="left"/>
                              </w:pPr>
                              <w:r>
                                <w:rPr>
                                  <w:w w:val="98"/>
                                  <w:sz w:val="18"/>
                                </w:rPr>
                                <w:t>m</w:t>
                              </w:r>
                            </w:p>
                          </w:txbxContent>
                        </wps:txbx>
                        <wps:bodyPr rot="0" vert="horz" wrap="square" lIns="0" tIns="0" rIns="0" bIns="0" anchor="t" anchorCtr="0" upright="1">
                          <a:noAutofit/>
                        </wps:bodyPr>
                      </wps:wsp>
                      <wps:wsp>
                        <wps:cNvPr id="1485782451" name="Rectangle 3059"/>
                        <wps:cNvSpPr>
                          <a:spLocks noChangeArrowheads="1"/>
                        </wps:cNvSpPr>
                        <wps:spPr bwMode="auto">
                          <a:xfrm>
                            <a:off x="1065" y="3545"/>
                            <a:ext cx="1183"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F847E" w14:textId="77777777" w:rsidR="00000000" w:rsidRDefault="00000000">
                              <w:pPr>
                                <w:spacing w:after="160" w:line="256" w:lineRule="auto"/>
                                <w:ind w:left="0" w:firstLine="0"/>
                                <w:jc w:val="left"/>
                              </w:pPr>
                            </w:p>
                          </w:txbxContent>
                        </wps:txbx>
                        <wps:bodyPr rot="0" vert="horz" wrap="square" lIns="0" tIns="0" rIns="0" bIns="0" anchor="t" anchorCtr="0" upright="1">
                          <a:noAutofit/>
                        </wps:bodyPr>
                      </wps:wsp>
                      <wps:wsp>
                        <wps:cNvPr id="2016675453" name="Rectangle 3060"/>
                        <wps:cNvSpPr>
                          <a:spLocks noChangeArrowheads="1"/>
                        </wps:cNvSpPr>
                        <wps:spPr bwMode="auto">
                          <a:xfrm>
                            <a:off x="2145" y="3498"/>
                            <a:ext cx="757"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8852B" w14:textId="77777777" w:rsidR="00000000" w:rsidRDefault="00000000">
                              <w:pPr>
                                <w:spacing w:after="160" w:line="256" w:lineRule="auto"/>
                                <w:ind w:left="0" w:firstLine="0"/>
                                <w:jc w:val="left"/>
                              </w:pPr>
                              <w:r>
                                <w:rPr>
                                  <w:w w:val="99"/>
                                  <w:sz w:val="18"/>
                                </w:rPr>
                                <w:t>n</w:t>
                              </w:r>
                            </w:p>
                          </w:txbxContent>
                        </wps:txbx>
                        <wps:bodyPr rot="0" vert="horz" wrap="square" lIns="0" tIns="0" rIns="0" bIns="0" anchor="t" anchorCtr="0" upright="1">
                          <a:noAutofit/>
                        </wps:bodyPr>
                      </wps:wsp>
                      <wps:wsp>
                        <wps:cNvPr id="519333190" name="Rectangle 3061"/>
                        <wps:cNvSpPr>
                          <a:spLocks noChangeArrowheads="1"/>
                        </wps:cNvSpPr>
                        <wps:spPr bwMode="auto">
                          <a:xfrm>
                            <a:off x="4687" y="3609"/>
                            <a:ext cx="42223" cy="1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1AE18" w14:textId="77777777" w:rsidR="00000000" w:rsidRDefault="00000000">
                              <w:pPr>
                                <w:spacing w:after="160" w:line="256" w:lineRule="auto"/>
                                <w:ind w:left="0" w:firstLine="0"/>
                                <w:jc w:val="left"/>
                              </w:pPr>
                              <w:r>
                                <w:rPr>
                                  <w:rFonts w:ascii="Calibri" w:eastAsia="Calibri" w:hAnsi="Calibri" w:cs="Calibri"/>
                                  <w:w w:val="117"/>
                                  <w:sz w:val="18"/>
                                </w:rPr>
                                <w:t>sdata</w:t>
                              </w:r>
                              <w:r>
                                <w:rPr>
                                  <w:rFonts w:ascii="Calibri" w:eastAsia="Calibri" w:hAnsi="Calibri" w:cs="Calibri"/>
                                  <w:spacing w:val="141"/>
                                  <w:w w:val="117"/>
                                  <w:sz w:val="18"/>
                                </w:rPr>
                                <w:t xml:space="preserve"> </w:t>
                              </w:r>
                              <w:r>
                                <w:rPr>
                                  <w:rFonts w:ascii="Calibri" w:eastAsia="Calibri" w:hAnsi="Calibri" w:cs="Calibri"/>
                                  <w:w w:val="117"/>
                                  <w:sz w:val="18"/>
                                </w:rPr>
                                <w:t>edata</w:t>
                              </w:r>
                              <w:r>
                                <w:rPr>
                                  <w:rFonts w:ascii="Calibri" w:eastAsia="Calibri" w:hAnsi="Calibri" w:cs="Calibri"/>
                                  <w:spacing w:val="141"/>
                                  <w:w w:val="117"/>
                                  <w:sz w:val="18"/>
                                </w:rPr>
                                <w:t xml:space="preserve"> </w:t>
                              </w:r>
                              <w:r>
                                <w:rPr>
                                  <w:rFonts w:ascii="Calibri" w:eastAsia="Calibri" w:hAnsi="Calibri" w:cs="Calibri"/>
                                  <w:w w:val="117"/>
                                  <w:sz w:val="18"/>
                                </w:rPr>
                                <w:t>rdata</w:t>
                              </w:r>
                              <w:r>
                                <w:rPr>
                                  <w:rFonts w:ascii="Calibri" w:eastAsia="Calibri" w:hAnsi="Calibri" w:cs="Calibri"/>
                                  <w:spacing w:val="141"/>
                                  <w:w w:val="117"/>
                                  <w:sz w:val="18"/>
                                </w:rPr>
                                <w:t xml:space="preserve"> </w:t>
                              </w:r>
                              <w:r>
                                <w:rPr>
                                  <w:rFonts w:ascii="Calibri" w:eastAsia="Calibri" w:hAnsi="Calibri" w:cs="Calibri"/>
                                  <w:w w:val="117"/>
                                  <w:sz w:val="18"/>
                                </w:rPr>
                                <w:t>vdata</w:t>
                              </w:r>
                              <w:r>
                                <w:rPr>
                                  <w:rFonts w:ascii="Calibri" w:eastAsia="Calibri" w:hAnsi="Calibri" w:cs="Calibri"/>
                                  <w:spacing w:val="142"/>
                                  <w:w w:val="117"/>
                                  <w:sz w:val="18"/>
                                </w:rPr>
                                <w:t xml:space="preserve"> </w:t>
                              </w:r>
                              <w:r>
                                <w:rPr>
                                  <w:rFonts w:ascii="Calibri" w:eastAsia="Calibri" w:hAnsi="Calibri" w:cs="Calibri"/>
                                  <w:w w:val="117"/>
                                  <w:sz w:val="18"/>
                                </w:rPr>
                                <w:t>sdata</w:t>
                              </w:r>
                              <w:r>
                                <w:rPr>
                                  <w:rFonts w:ascii="Calibri" w:eastAsia="Calibri" w:hAnsi="Calibri" w:cs="Calibri"/>
                                  <w:spacing w:val="141"/>
                                  <w:w w:val="117"/>
                                  <w:sz w:val="18"/>
                                </w:rPr>
                                <w:t xml:space="preserve"> </w:t>
                              </w:r>
                              <w:r>
                                <w:rPr>
                                  <w:rFonts w:ascii="Calibri" w:eastAsia="Calibri" w:hAnsi="Calibri" w:cs="Calibri"/>
                                  <w:w w:val="117"/>
                                  <w:sz w:val="18"/>
                                </w:rPr>
                                <w:t>edata</w:t>
                              </w:r>
                              <w:r>
                                <w:rPr>
                                  <w:rFonts w:ascii="Calibri" w:eastAsia="Calibri" w:hAnsi="Calibri" w:cs="Calibri"/>
                                  <w:spacing w:val="141"/>
                                  <w:w w:val="117"/>
                                  <w:sz w:val="18"/>
                                </w:rPr>
                                <w:t xml:space="preserve"> </w:t>
                              </w:r>
                              <w:r>
                                <w:rPr>
                                  <w:rFonts w:ascii="Calibri" w:eastAsia="Calibri" w:hAnsi="Calibri" w:cs="Calibri"/>
                                  <w:w w:val="117"/>
                                  <w:sz w:val="18"/>
                                </w:rPr>
                                <w:t>rdata</w:t>
                              </w:r>
                              <w:r>
                                <w:rPr>
                                  <w:rFonts w:ascii="Calibri" w:eastAsia="Calibri" w:hAnsi="Calibri" w:cs="Calibri"/>
                                  <w:spacing w:val="141"/>
                                  <w:w w:val="117"/>
                                  <w:sz w:val="18"/>
                                </w:rPr>
                                <w:t xml:space="preserve"> </w:t>
                              </w:r>
                              <w:r>
                                <w:rPr>
                                  <w:rFonts w:ascii="Calibri" w:eastAsia="Calibri" w:hAnsi="Calibri" w:cs="Calibri"/>
                                  <w:w w:val="117"/>
                                  <w:sz w:val="18"/>
                                </w:rPr>
                                <w:t>vdata</w:t>
                              </w:r>
                            </w:p>
                          </w:txbxContent>
                        </wps:txbx>
                        <wps:bodyPr rot="0" vert="horz" wrap="square" lIns="0" tIns="0" rIns="0" bIns="0" anchor="t" anchorCtr="0" upright="1">
                          <a:noAutofit/>
                        </wps:bodyPr>
                      </wps:wsp>
                    </wpg:wgp>
                  </a:graphicData>
                </a:graphic>
              </wp:inline>
            </w:drawing>
          </mc:Choice>
          <mc:Fallback>
            <w:pict>
              <v:group w14:anchorId="46E9C51C" id="Group 39871" o:spid="_x0000_s1304" style="width:286.9pt;height:40.35pt;mso-position-horizontal-relative:char;mso-position-vertical-relative:line" coordsize="36439,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">
                <v:shape id="Shape 46174" o:spid="_x0000_s1305" style="position:absolute;width:36439;height:129;visibility:visible;mso-wrap-style:square;v-text-anchor:top" coordsize="3643922,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" path="m,l3643922,r,12960l,12960,,e" fillcolor="#181717" stroked="f" strokeweight="0">
                  <v:stroke miterlimit="83231f" joinstyle="miter"/>
                  <v:path arrowok="t" o:connecttype="custom" o:connectlocs="0,0;36439,0;36439,129;0,129;0,0" o:connectangles="0,0,0,0,0" textboxrect="0,0,3643922,12960"/>
                </v:shape>
                <v:shape id="Shape 46175" o:spid="_x0000_s1306" style="position:absolute;left:4687;top:2656;width:15300;height:92;visibility:visible;mso-wrap-style:square;v-text-anchor:top" coordsize="15299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" path="m,l1529994,r,9144l,9144,,e" fillcolor="#181717" stroked="f" strokeweight="0">
                  <v:stroke miterlimit="83231f" joinstyle="miter"/>
                  <v:path arrowok="t" o:connecttype="custom" o:connectlocs="0,0;15300,0;15300,92;0,92;0,0" o:connectangles="0,0,0,0,0" textboxrect="0,0,1529994,9144"/>
                </v:shape>
                <v:shape id="Shape 46176" o:spid="_x0000_s1307" style="position:absolute;left:21139;top:2656;width:15300;height:92;visibility:visible;mso-wrap-style:square;v-text-anchor:top" coordsize="15299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" path="m,l1529995,r,9144l,9144,,e" fillcolor="#181717" stroked="f" strokeweight="0">
                  <v:stroke miterlimit="83231f" joinstyle="miter"/>
                  <v:path arrowok="t" o:connecttype="custom" o:connectlocs="0,0;15300,0;15300,92;0,92;0,0" o:connectangles="0,0,0,0,0" textboxrect="0,0,1529995,9144"/>
                </v:shape>
                <v:shape id="Shape 46177" o:spid="_x0000_s1308" style="position:absolute;top:5061;width:36439;height:92;visibility:visible;mso-wrap-style:square;v-text-anchor:top" coordsize="36439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" path="m,l3643922,r,9144l,9144,,e" fillcolor="#181717" stroked="f" strokeweight="0">
                  <v:stroke miterlimit="83231f" joinstyle="miter"/>
                  <v:path arrowok="t" o:connecttype="custom" o:connectlocs="0,0;36439,0;36439,92;0,92;0,0" o:connectangles="0,0,0,0,0" textboxrect="0,0,3643922,9144"/>
                </v:shape>
                <v:rect id="Rectangle 3054" o:spid="_x0000_s1309" style="position:absolute;left:11102;top:963;width:1923;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" filled="f" stroked="f">
                  <v:textbox inset="0,0,0,0">
                    <w:txbxContent>
                      <w:p w14:paraId="6F81BE42" w14:textId="77777777" w:rsidR="00000000" w:rsidRDefault="00000000">
                        <w:pPr>
                          <w:spacing w:after="160" w:line="256" w:lineRule="auto"/>
                          <w:ind w:left="0" w:firstLine="0"/>
                          <w:jc w:val="left"/>
                        </w:pPr>
                        <w:r>
                          <w:rPr>
                            <w:w w:val="108"/>
                            <w:sz w:val="18"/>
                          </w:rPr>
                          <w:t>TS</w:t>
                        </w:r>
                      </w:p>
                    </w:txbxContent>
                  </v:textbox>
                </v:rect>
                <v:rect id="Rectangle 3055" o:spid="_x0000_s1310" style="position:absolute;left:12549;top:963;width:694;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" filled="f" stroked="f">
                  <v:textbox inset="0,0,0,0">
                    <w:txbxContent>
                      <w:p w14:paraId="7018DBC3" w14:textId="77777777" w:rsidR="00000000" w:rsidRDefault="00000000">
                        <w:pPr>
                          <w:spacing w:after="160" w:line="256" w:lineRule="auto"/>
                          <w:ind w:left="0" w:firstLine="0"/>
                          <w:jc w:val="left"/>
                        </w:pPr>
                        <w:r>
                          <w:rPr>
                            <w:w w:val="137"/>
                            <w:sz w:val="18"/>
                          </w:rPr>
                          <w:t>‘</w:t>
                        </w:r>
                      </w:p>
                    </w:txbxContent>
                  </v:textbox>
                </v:rect>
                <v:rect id="Rectangle 4104" o:spid="_x0000_s1311" style="position:absolute;left:13075;top:963;width:662;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" filled="f" stroked="f">
                  <v:textbox inset="0,0,0,0">
                    <w:txbxContent>
                      <w:p w14:paraId="0044BD5D" w14:textId="77777777" w:rsidR="00000000" w:rsidRDefault="00000000">
                        <w:pPr>
                          <w:spacing w:after="160" w:line="256" w:lineRule="auto"/>
                          <w:ind w:left="0" w:firstLine="0"/>
                          <w:jc w:val="left"/>
                        </w:pPr>
                        <w:r>
                          <w:rPr>
                            <w:w w:val="98"/>
                            <w:sz w:val="18"/>
                          </w:rPr>
                          <w:t>c</w:t>
                        </w:r>
                      </w:p>
                    </w:txbxContent>
                  </v:textbox>
                </v:rect>
                <v:rect id="Rectangle 4106" o:spid="_x0000_s1312" style="position:absolute;left:27820;top:963;width:1924;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" filled="f" stroked="f">
                  <v:textbox inset="0,0,0,0">
                    <w:txbxContent>
                      <w:p w14:paraId="62408373" w14:textId="77777777" w:rsidR="00000000" w:rsidRDefault="00000000">
                        <w:pPr>
                          <w:spacing w:after="160" w:line="256" w:lineRule="auto"/>
                          <w:ind w:left="0" w:firstLine="0"/>
                          <w:jc w:val="left"/>
                        </w:pPr>
                        <w:r>
                          <w:rPr>
                            <w:w w:val="108"/>
                            <w:sz w:val="18"/>
                          </w:rPr>
                          <w:t>TS</w:t>
                        </w:r>
                      </w:p>
                    </w:txbxContent>
                  </v:textbox>
                </v:rect>
                <v:rect id="Rectangle 3057" o:spid="_x0000_s1313" style="position:absolute;left:29268;top:963;width:646;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" filled="f" stroked="f">
                  <v:textbox inset="0,0,0,0">
                    <w:txbxContent>
                      <w:p w14:paraId="702EC851" w14:textId="77777777" w:rsidR="00000000" w:rsidRDefault="00000000">
                        <w:pPr>
                          <w:spacing w:after="160" w:line="256" w:lineRule="auto"/>
                          <w:ind w:left="0" w:firstLine="0"/>
                          <w:jc w:val="left"/>
                        </w:pPr>
                      </w:p>
                    </w:txbxContent>
                  </v:textbox>
                </v:rect>
                <v:rect id="Rectangle 3058" o:spid="_x0000_s1314" style="position:absolute;top:3498;width:116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" filled="f" stroked="f">
                  <v:textbox inset="0,0,0,0">
                    <w:txbxContent>
                      <w:p w14:paraId="017A783E" w14:textId="77777777" w:rsidR="00000000" w:rsidRDefault="00000000">
                        <w:pPr>
                          <w:spacing w:after="160" w:line="256" w:lineRule="auto"/>
                          <w:ind w:left="0" w:firstLine="0"/>
                          <w:jc w:val="left"/>
                        </w:pPr>
                        <w:r>
                          <w:rPr>
                            <w:w w:val="98"/>
                            <w:sz w:val="18"/>
                          </w:rPr>
                          <w:t>m</w:t>
                        </w:r>
                      </w:p>
                    </w:txbxContent>
                  </v:textbox>
                </v:rect>
                <v:rect id="Rectangle 3059" o:spid="_x0000_s1315" style="position:absolute;left:1065;top:3545;width:118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" filled="f" stroked="f">
                  <v:textbox inset="0,0,0,0">
                    <w:txbxContent>
                      <w:p w14:paraId="4FAF847E" w14:textId="77777777" w:rsidR="00000000" w:rsidRDefault="00000000">
                        <w:pPr>
                          <w:spacing w:after="160" w:line="256" w:lineRule="auto"/>
                          <w:ind w:left="0" w:firstLine="0"/>
                          <w:jc w:val="left"/>
                        </w:pPr>
                      </w:p>
                    </w:txbxContent>
                  </v:textbox>
                </v:rect>
                <v:rect id="Rectangle 3060" o:spid="_x0000_s1316" style="position:absolute;left:2145;top:3498;width:757;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" filled="f" stroked="f">
                  <v:textbox inset="0,0,0,0">
                    <w:txbxContent>
                      <w:p w14:paraId="5008852B" w14:textId="77777777" w:rsidR="00000000" w:rsidRDefault="00000000">
                        <w:pPr>
                          <w:spacing w:after="160" w:line="256" w:lineRule="auto"/>
                          <w:ind w:left="0" w:firstLine="0"/>
                          <w:jc w:val="left"/>
                        </w:pPr>
                        <w:r>
                          <w:rPr>
                            <w:w w:val="99"/>
                            <w:sz w:val="18"/>
                          </w:rPr>
                          <w:t>n</w:t>
                        </w:r>
                      </w:p>
                    </w:txbxContent>
                  </v:textbox>
                </v:rect>
                <v:rect id="Rectangle 3061" o:spid="_x0000_s1317" style="position:absolute;left:4687;top:3609;width:4222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" filled="f" stroked="f">
                  <v:textbox inset="0,0,0,0">
                    <w:txbxContent>
                      <w:p w14:paraId="2A01AE18" w14:textId="77777777" w:rsidR="00000000" w:rsidRDefault="00000000">
                        <w:pPr>
                          <w:spacing w:after="160" w:line="256" w:lineRule="auto"/>
                          <w:ind w:left="0" w:firstLine="0"/>
                          <w:jc w:val="left"/>
                        </w:pPr>
                        <w:r>
                          <w:rPr>
                            <w:rFonts w:ascii="Calibri" w:eastAsia="Calibri" w:hAnsi="Calibri" w:cs="Calibri"/>
                            <w:w w:val="117"/>
                            <w:sz w:val="18"/>
                          </w:rPr>
                          <w:t>sdata</w:t>
                        </w:r>
                        <w:r>
                          <w:rPr>
                            <w:rFonts w:ascii="Calibri" w:eastAsia="Calibri" w:hAnsi="Calibri" w:cs="Calibri"/>
                            <w:spacing w:val="141"/>
                            <w:w w:val="117"/>
                            <w:sz w:val="18"/>
                          </w:rPr>
                          <w:t xml:space="preserve"> </w:t>
                        </w:r>
                        <w:r>
                          <w:rPr>
                            <w:rFonts w:ascii="Calibri" w:eastAsia="Calibri" w:hAnsi="Calibri" w:cs="Calibri"/>
                            <w:w w:val="117"/>
                            <w:sz w:val="18"/>
                          </w:rPr>
                          <w:t>edata</w:t>
                        </w:r>
                        <w:r>
                          <w:rPr>
                            <w:rFonts w:ascii="Calibri" w:eastAsia="Calibri" w:hAnsi="Calibri" w:cs="Calibri"/>
                            <w:spacing w:val="141"/>
                            <w:w w:val="117"/>
                            <w:sz w:val="18"/>
                          </w:rPr>
                          <w:t xml:space="preserve"> </w:t>
                        </w:r>
                        <w:r>
                          <w:rPr>
                            <w:rFonts w:ascii="Calibri" w:eastAsia="Calibri" w:hAnsi="Calibri" w:cs="Calibri"/>
                            <w:w w:val="117"/>
                            <w:sz w:val="18"/>
                          </w:rPr>
                          <w:t>rdata</w:t>
                        </w:r>
                        <w:r>
                          <w:rPr>
                            <w:rFonts w:ascii="Calibri" w:eastAsia="Calibri" w:hAnsi="Calibri" w:cs="Calibri"/>
                            <w:spacing w:val="141"/>
                            <w:w w:val="117"/>
                            <w:sz w:val="18"/>
                          </w:rPr>
                          <w:t xml:space="preserve"> </w:t>
                        </w:r>
                        <w:r>
                          <w:rPr>
                            <w:rFonts w:ascii="Calibri" w:eastAsia="Calibri" w:hAnsi="Calibri" w:cs="Calibri"/>
                            <w:w w:val="117"/>
                            <w:sz w:val="18"/>
                          </w:rPr>
                          <w:t>vdata</w:t>
                        </w:r>
                        <w:r>
                          <w:rPr>
                            <w:rFonts w:ascii="Calibri" w:eastAsia="Calibri" w:hAnsi="Calibri" w:cs="Calibri"/>
                            <w:spacing w:val="142"/>
                            <w:w w:val="117"/>
                            <w:sz w:val="18"/>
                          </w:rPr>
                          <w:t xml:space="preserve"> </w:t>
                        </w:r>
                        <w:r>
                          <w:rPr>
                            <w:rFonts w:ascii="Calibri" w:eastAsia="Calibri" w:hAnsi="Calibri" w:cs="Calibri"/>
                            <w:w w:val="117"/>
                            <w:sz w:val="18"/>
                          </w:rPr>
                          <w:t>sdata</w:t>
                        </w:r>
                        <w:r>
                          <w:rPr>
                            <w:rFonts w:ascii="Calibri" w:eastAsia="Calibri" w:hAnsi="Calibri" w:cs="Calibri"/>
                            <w:spacing w:val="141"/>
                            <w:w w:val="117"/>
                            <w:sz w:val="18"/>
                          </w:rPr>
                          <w:t xml:space="preserve"> </w:t>
                        </w:r>
                        <w:r>
                          <w:rPr>
                            <w:rFonts w:ascii="Calibri" w:eastAsia="Calibri" w:hAnsi="Calibri" w:cs="Calibri"/>
                            <w:w w:val="117"/>
                            <w:sz w:val="18"/>
                          </w:rPr>
                          <w:t>edata</w:t>
                        </w:r>
                        <w:r>
                          <w:rPr>
                            <w:rFonts w:ascii="Calibri" w:eastAsia="Calibri" w:hAnsi="Calibri" w:cs="Calibri"/>
                            <w:spacing w:val="141"/>
                            <w:w w:val="117"/>
                            <w:sz w:val="18"/>
                          </w:rPr>
                          <w:t xml:space="preserve"> </w:t>
                        </w:r>
                        <w:r>
                          <w:rPr>
                            <w:rFonts w:ascii="Calibri" w:eastAsia="Calibri" w:hAnsi="Calibri" w:cs="Calibri"/>
                            <w:w w:val="117"/>
                            <w:sz w:val="18"/>
                          </w:rPr>
                          <w:t>rdata</w:t>
                        </w:r>
                        <w:r>
                          <w:rPr>
                            <w:rFonts w:ascii="Calibri" w:eastAsia="Calibri" w:hAnsi="Calibri" w:cs="Calibri"/>
                            <w:spacing w:val="141"/>
                            <w:w w:val="117"/>
                            <w:sz w:val="18"/>
                          </w:rPr>
                          <w:t xml:space="preserve"> </w:t>
                        </w:r>
                        <w:r>
                          <w:rPr>
                            <w:rFonts w:ascii="Calibri" w:eastAsia="Calibri" w:hAnsi="Calibri" w:cs="Calibri"/>
                            <w:w w:val="117"/>
                            <w:sz w:val="18"/>
                          </w:rPr>
                          <w:t>vdata</w:t>
                        </w:r>
                      </w:p>
                    </w:txbxContent>
                  </v:textbox>
                </v:rect>
                <w10:anchorlock/>
              </v:group>
            </w:pict>
          </mc:Fallback>
        </mc:AlternateContent>
      </w:r>
    </w:p>
    <w:tbl>
      <w:tblPr>
        <w:tblStyle w:val="TableGrid"/>
        <w:tblW w:w="5549" w:type="dxa"/>
        <w:tblInd w:w="957" w:type="dxa"/>
        <w:tblLook w:val="04A0" w:firstRow="1" w:lastRow="0" w:firstColumn="1" w:lastColumn="0" w:noHBand="0" w:noVBand="1"/>
      </w:tblPr>
      <w:tblGrid>
        <w:gridCol w:w="739"/>
        <w:gridCol w:w="838"/>
        <w:gridCol w:w="647"/>
        <w:gridCol w:w="647"/>
        <w:gridCol w:w="647"/>
        <w:gridCol w:w="647"/>
        <w:gridCol w:w="647"/>
        <w:gridCol w:w="647"/>
        <w:gridCol w:w="90"/>
      </w:tblGrid>
      <w:tr w:rsidR="00000000" w14:paraId="50EE65A2" w14:textId="77777777">
        <w:trPr>
          <w:trHeight w:val="182"/>
        </w:trPr>
        <w:tc>
          <w:tcPr>
            <w:tcW w:w="738" w:type="dxa"/>
            <w:hideMark/>
          </w:tcPr>
          <w:p w14:paraId="23265BE5"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510</w:t>
            </w:r>
          </w:p>
        </w:tc>
        <w:tc>
          <w:tcPr>
            <w:tcW w:w="837" w:type="dxa"/>
            <w:hideMark/>
          </w:tcPr>
          <w:p w14:paraId="11A013E5" w14:textId="77777777" w:rsidR="00000000" w:rsidRDefault="00000000">
            <w:pPr>
              <w:spacing w:after="0" w:line="256" w:lineRule="auto"/>
              <w:ind w:left="189"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4527F86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3</w:t>
            </w:r>
          </w:p>
        </w:tc>
        <w:tc>
          <w:tcPr>
            <w:tcW w:w="647" w:type="dxa"/>
            <w:hideMark/>
          </w:tcPr>
          <w:p w14:paraId="29717AC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0181268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52B0B06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5F6C870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61852FD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90" w:type="dxa"/>
            <w:hideMark/>
          </w:tcPr>
          <w:p w14:paraId="4D8A626A"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w:t>
            </w:r>
          </w:p>
        </w:tc>
      </w:tr>
      <w:tr w:rsidR="00000000" w14:paraId="6B1E1D97" w14:textId="77777777">
        <w:trPr>
          <w:trHeight w:val="199"/>
        </w:trPr>
        <w:tc>
          <w:tcPr>
            <w:tcW w:w="738" w:type="dxa"/>
            <w:hideMark/>
          </w:tcPr>
          <w:p w14:paraId="64BDCB9F"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515</w:t>
            </w:r>
          </w:p>
        </w:tc>
        <w:tc>
          <w:tcPr>
            <w:tcW w:w="837" w:type="dxa"/>
            <w:hideMark/>
          </w:tcPr>
          <w:p w14:paraId="60396F72" w14:textId="77777777" w:rsidR="00000000" w:rsidRDefault="00000000">
            <w:pPr>
              <w:spacing w:after="0" w:line="256" w:lineRule="auto"/>
              <w:ind w:left="189"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16755CB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2F723BA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4C66925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1607E67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4820860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22C2492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90" w:type="dxa"/>
            <w:hideMark/>
          </w:tcPr>
          <w:p w14:paraId="127D471F"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1</w:t>
            </w:r>
          </w:p>
        </w:tc>
      </w:tr>
      <w:tr w:rsidR="00000000" w14:paraId="77C184C6" w14:textId="77777777">
        <w:trPr>
          <w:trHeight w:val="200"/>
        </w:trPr>
        <w:tc>
          <w:tcPr>
            <w:tcW w:w="738" w:type="dxa"/>
            <w:hideMark/>
          </w:tcPr>
          <w:p w14:paraId="7D6225EF"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520</w:t>
            </w:r>
          </w:p>
        </w:tc>
        <w:tc>
          <w:tcPr>
            <w:tcW w:w="837" w:type="dxa"/>
            <w:hideMark/>
          </w:tcPr>
          <w:p w14:paraId="39563A3C" w14:textId="77777777" w:rsidR="00000000" w:rsidRDefault="00000000">
            <w:pPr>
              <w:spacing w:after="0" w:line="256" w:lineRule="auto"/>
              <w:ind w:left="189"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3C04E5B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22EE6A9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2F7CD28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62A5D93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0F8BE29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04805DC7"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90" w:type="dxa"/>
            <w:hideMark/>
          </w:tcPr>
          <w:p w14:paraId="4B9A4122"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1</w:t>
            </w:r>
          </w:p>
        </w:tc>
      </w:tr>
      <w:tr w:rsidR="00000000" w14:paraId="59EC5DC9" w14:textId="77777777">
        <w:trPr>
          <w:trHeight w:val="200"/>
        </w:trPr>
        <w:tc>
          <w:tcPr>
            <w:tcW w:w="738" w:type="dxa"/>
            <w:hideMark/>
          </w:tcPr>
          <w:p w14:paraId="560F8E7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1010</w:t>
            </w:r>
          </w:p>
        </w:tc>
        <w:tc>
          <w:tcPr>
            <w:tcW w:w="837" w:type="dxa"/>
            <w:hideMark/>
          </w:tcPr>
          <w:p w14:paraId="2DD8A89F" w14:textId="77777777" w:rsidR="00000000" w:rsidRDefault="00000000">
            <w:pPr>
              <w:spacing w:after="0" w:line="256" w:lineRule="auto"/>
              <w:ind w:left="189"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6BC9A33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3188664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58C97DA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44E635C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4EAAD3E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0A9074B4"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90" w:type="dxa"/>
            <w:hideMark/>
          </w:tcPr>
          <w:p w14:paraId="62D9D5CF"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w:t>
            </w:r>
          </w:p>
        </w:tc>
      </w:tr>
      <w:tr w:rsidR="00000000" w14:paraId="7C7CB4C7" w14:textId="77777777">
        <w:trPr>
          <w:trHeight w:val="199"/>
        </w:trPr>
        <w:tc>
          <w:tcPr>
            <w:tcW w:w="738" w:type="dxa"/>
            <w:hideMark/>
          </w:tcPr>
          <w:p w14:paraId="5BD6BDF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1015</w:t>
            </w:r>
          </w:p>
        </w:tc>
        <w:tc>
          <w:tcPr>
            <w:tcW w:w="837" w:type="dxa"/>
            <w:hideMark/>
          </w:tcPr>
          <w:p w14:paraId="58426D51" w14:textId="77777777" w:rsidR="00000000" w:rsidRDefault="00000000">
            <w:pPr>
              <w:spacing w:after="0" w:line="256" w:lineRule="auto"/>
              <w:ind w:left="189"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0768AC4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55A69A5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737C581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044D668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2863AED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1337983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90" w:type="dxa"/>
            <w:hideMark/>
          </w:tcPr>
          <w:p w14:paraId="56D67614"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w:t>
            </w:r>
          </w:p>
        </w:tc>
      </w:tr>
      <w:tr w:rsidR="00000000" w14:paraId="6A55E7CE" w14:textId="77777777">
        <w:trPr>
          <w:trHeight w:val="199"/>
        </w:trPr>
        <w:tc>
          <w:tcPr>
            <w:tcW w:w="738" w:type="dxa"/>
            <w:hideMark/>
          </w:tcPr>
          <w:p w14:paraId="57303C7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1020</w:t>
            </w:r>
          </w:p>
        </w:tc>
        <w:tc>
          <w:tcPr>
            <w:tcW w:w="837" w:type="dxa"/>
            <w:hideMark/>
          </w:tcPr>
          <w:p w14:paraId="708D6D89" w14:textId="77777777" w:rsidR="00000000" w:rsidRDefault="00000000">
            <w:pPr>
              <w:spacing w:after="0" w:line="256" w:lineRule="auto"/>
              <w:ind w:left="189"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7CB010B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3</w:t>
            </w:r>
          </w:p>
        </w:tc>
        <w:tc>
          <w:tcPr>
            <w:tcW w:w="647" w:type="dxa"/>
            <w:hideMark/>
          </w:tcPr>
          <w:p w14:paraId="097DFE5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419342E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497B201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138BE43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78BE9FC4"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90" w:type="dxa"/>
            <w:hideMark/>
          </w:tcPr>
          <w:p w14:paraId="44040C3A"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w:t>
            </w:r>
          </w:p>
        </w:tc>
      </w:tr>
      <w:tr w:rsidR="00000000" w14:paraId="557EDBC5" w14:textId="77777777">
        <w:trPr>
          <w:trHeight w:val="200"/>
        </w:trPr>
        <w:tc>
          <w:tcPr>
            <w:tcW w:w="738" w:type="dxa"/>
            <w:hideMark/>
          </w:tcPr>
          <w:p w14:paraId="7CAAC8C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1030</w:t>
            </w:r>
          </w:p>
        </w:tc>
        <w:tc>
          <w:tcPr>
            <w:tcW w:w="837" w:type="dxa"/>
            <w:hideMark/>
          </w:tcPr>
          <w:p w14:paraId="3EE4D581" w14:textId="77777777" w:rsidR="00000000" w:rsidRDefault="00000000">
            <w:pPr>
              <w:spacing w:after="0" w:line="256" w:lineRule="auto"/>
              <w:ind w:left="189" w:firstLine="0"/>
              <w:jc w:val="left"/>
              <w:rPr>
                <w:rFonts w:ascii="Times New Roman" w:eastAsia="Times New Roman" w:hAnsi="Times New Roman"/>
                <w:sz w:val="20"/>
              </w:rPr>
            </w:pPr>
            <w:r>
              <w:rPr>
                <w:rFonts w:ascii="Times New Roman" w:eastAsia="Times New Roman" w:hAnsi="Times New Roman"/>
                <w:sz w:val="18"/>
              </w:rPr>
              <w:t>3</w:t>
            </w:r>
          </w:p>
        </w:tc>
        <w:tc>
          <w:tcPr>
            <w:tcW w:w="647" w:type="dxa"/>
            <w:hideMark/>
          </w:tcPr>
          <w:p w14:paraId="6BDF88A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3</w:t>
            </w:r>
          </w:p>
        </w:tc>
        <w:tc>
          <w:tcPr>
            <w:tcW w:w="647" w:type="dxa"/>
            <w:hideMark/>
          </w:tcPr>
          <w:p w14:paraId="798A8A37"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4</w:t>
            </w:r>
          </w:p>
        </w:tc>
        <w:tc>
          <w:tcPr>
            <w:tcW w:w="647" w:type="dxa"/>
            <w:hideMark/>
          </w:tcPr>
          <w:p w14:paraId="52E5637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3</w:t>
            </w:r>
          </w:p>
        </w:tc>
        <w:tc>
          <w:tcPr>
            <w:tcW w:w="647" w:type="dxa"/>
            <w:hideMark/>
          </w:tcPr>
          <w:p w14:paraId="45263721"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661DD7D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tc>
        <w:tc>
          <w:tcPr>
            <w:tcW w:w="647" w:type="dxa"/>
            <w:hideMark/>
          </w:tcPr>
          <w:p w14:paraId="21EE075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90" w:type="dxa"/>
            <w:hideMark/>
          </w:tcPr>
          <w:p w14:paraId="439C1282"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w:t>
            </w:r>
          </w:p>
        </w:tc>
      </w:tr>
      <w:tr w:rsidR="00000000" w14:paraId="7DD30C9D" w14:textId="77777777">
        <w:trPr>
          <w:trHeight w:val="183"/>
        </w:trPr>
        <w:tc>
          <w:tcPr>
            <w:tcW w:w="738" w:type="dxa"/>
            <w:hideMark/>
          </w:tcPr>
          <w:p w14:paraId="7EC1E68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1515</w:t>
            </w:r>
          </w:p>
        </w:tc>
        <w:tc>
          <w:tcPr>
            <w:tcW w:w="837" w:type="dxa"/>
            <w:hideMark/>
          </w:tcPr>
          <w:p w14:paraId="6FB60B08" w14:textId="77777777" w:rsidR="00000000" w:rsidRDefault="00000000">
            <w:pPr>
              <w:spacing w:after="0" w:line="256" w:lineRule="auto"/>
              <w:ind w:left="189" w:firstLine="0"/>
              <w:jc w:val="left"/>
              <w:rPr>
                <w:rFonts w:ascii="Times New Roman" w:eastAsia="Times New Roman" w:hAnsi="Times New Roman"/>
                <w:sz w:val="20"/>
              </w:rPr>
            </w:pPr>
            <w:r>
              <w:rPr>
                <w:rFonts w:ascii="Times New Roman" w:eastAsia="Times New Roman" w:hAnsi="Times New Roman"/>
                <w:sz w:val="18"/>
              </w:rPr>
              <w:t>3</w:t>
            </w:r>
          </w:p>
        </w:tc>
        <w:tc>
          <w:tcPr>
            <w:tcW w:w="647" w:type="dxa"/>
            <w:hideMark/>
          </w:tcPr>
          <w:p w14:paraId="35D2161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57A61E4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1AE4BDA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544B5434"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647" w:type="dxa"/>
            <w:hideMark/>
          </w:tcPr>
          <w:p w14:paraId="68EA27C1"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w:t>
            </w:r>
          </w:p>
        </w:tc>
        <w:tc>
          <w:tcPr>
            <w:tcW w:w="647" w:type="dxa"/>
            <w:hideMark/>
          </w:tcPr>
          <w:p w14:paraId="7A04014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tc>
        <w:tc>
          <w:tcPr>
            <w:tcW w:w="90" w:type="dxa"/>
            <w:hideMark/>
          </w:tcPr>
          <w:p w14:paraId="06B23620"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w:t>
            </w:r>
          </w:p>
        </w:tc>
      </w:tr>
    </w:tbl>
    <w:p w14:paraId="2497DC92" w14:textId="77777777" w:rsidR="00000000" w:rsidRDefault="00000000">
      <w:pPr>
        <w:spacing w:after="603" w:line="256" w:lineRule="auto"/>
        <w:ind w:left="957" w:firstLine="0"/>
        <w:jc w:val="left"/>
        <w:rPr>
          <w:rFonts w:eastAsia="Times New Roman"/>
        </w:rPr>
      </w:pPr>
      <w:r>
        <w:rPr>
          <w:noProof/>
        </w:rPr>
        <mc:AlternateContent>
          <mc:Choice Requires="wpg">
            <w:drawing>
              <wp:inline distT="0" distB="0" distL="0" distR="0" wp14:anchorId="399B4FE3" wp14:editId="165497FA">
                <wp:extent cx="3643630" cy="12700"/>
                <wp:effectExtent l="0" t="0" r="4445" b="0"/>
                <wp:docPr id="385082905" name="Group 39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3630" cy="12700"/>
                          <a:chOff x="0" y="0"/>
                          <a:chExt cx="36439" cy="129"/>
                        </a:xfrm>
                      </wpg:grpSpPr>
                      <wps:wsp>
                        <wps:cNvPr id="795863748" name="Shape 46222"/>
                        <wps:cNvSpPr>
                          <a:spLocks/>
                        </wps:cNvSpPr>
                        <wps:spPr bwMode="auto">
                          <a:xfrm>
                            <a:off x="0" y="0"/>
                            <a:ext cx="36439" cy="129"/>
                          </a:xfrm>
                          <a:custGeom>
                            <a:avLst/>
                            <a:gdLst>
                              <a:gd name="T0" fmla="*/ 0 w 3643922"/>
                              <a:gd name="T1" fmla="*/ 0 h 12960"/>
                              <a:gd name="T2" fmla="*/ 3643922 w 3643922"/>
                              <a:gd name="T3" fmla="*/ 0 h 12960"/>
                              <a:gd name="T4" fmla="*/ 3643922 w 3643922"/>
                              <a:gd name="T5" fmla="*/ 12960 h 12960"/>
                              <a:gd name="T6" fmla="*/ 0 w 3643922"/>
                              <a:gd name="T7" fmla="*/ 12960 h 12960"/>
                              <a:gd name="T8" fmla="*/ 0 w 3643922"/>
                              <a:gd name="T9" fmla="*/ 0 h 12960"/>
                              <a:gd name="T10" fmla="*/ 0 w 3643922"/>
                              <a:gd name="T11" fmla="*/ 0 h 12960"/>
                              <a:gd name="T12" fmla="*/ 3643922 w 3643922"/>
                              <a:gd name="T13" fmla="*/ 12960 h 12960"/>
                            </a:gdLst>
                            <a:ahLst/>
                            <a:cxnLst>
                              <a:cxn ang="0">
                                <a:pos x="T0" y="T1"/>
                              </a:cxn>
                              <a:cxn ang="0">
                                <a:pos x="T2" y="T3"/>
                              </a:cxn>
                              <a:cxn ang="0">
                                <a:pos x="T4" y="T5"/>
                              </a:cxn>
                              <a:cxn ang="0">
                                <a:pos x="T6" y="T7"/>
                              </a:cxn>
                              <a:cxn ang="0">
                                <a:pos x="T8" y="T9"/>
                              </a:cxn>
                            </a:cxnLst>
                            <a:rect l="T10" t="T11" r="T12" b="T13"/>
                            <a:pathLst>
                              <a:path w="3643922" h="12960">
                                <a:moveTo>
                                  <a:pt x="0" y="0"/>
                                </a:moveTo>
                                <a:lnTo>
                                  <a:pt x="3643922" y="0"/>
                                </a:lnTo>
                                <a:lnTo>
                                  <a:pt x="3643922" y="12960"/>
                                </a:lnTo>
                                <a:lnTo>
                                  <a:pt x="0" y="1296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A02908" id="Group 39872" o:spid="_x0000_s1026" style="width:286.9pt;height:1pt;mso-position-horizontal-relative:char;mso-position-vertical-relative:line" coordsize="3643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">
                <v:shape id="Shape 46222" o:spid="_x0000_s1027" style="position:absolute;width:36439;height:129;visibility:visible;mso-wrap-style:square;v-text-anchor:top" coordsize="3643922,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" path="m,l3643922,r,12960l,12960,,e" fillcolor="#181717" stroked="f" strokeweight="0">
                  <v:stroke miterlimit="83231f" joinstyle="miter"/>
                  <v:path arrowok="t" o:connecttype="custom" o:connectlocs="0,0;36439,0;36439,129;0,129;0,0" o:connectangles="0,0,0,0,0" textboxrect="0,0,3643922,12960"/>
                </v:shape>
                <w10:anchorlock/>
              </v:group>
            </w:pict>
          </mc:Fallback>
        </mc:AlternateContent>
      </w:r>
    </w:p>
    <w:p w14:paraId="70F5987D" w14:textId="77777777" w:rsidR="00000000" w:rsidRDefault="00000000">
      <w:pPr>
        <w:spacing w:after="34" w:line="256" w:lineRule="auto"/>
        <w:ind w:left="0" w:firstLine="0"/>
        <w:jc w:val="left"/>
      </w:pPr>
      <w:r>
        <w:rPr>
          <w:noProof/>
        </w:rPr>
        <mc:AlternateContent>
          <mc:Choice Requires="wpg">
            <w:drawing>
              <wp:inline distT="0" distB="0" distL="0" distR="0" wp14:anchorId="4657037F" wp14:editId="132E0963">
                <wp:extent cx="4858385" cy="1023620"/>
                <wp:effectExtent l="0" t="0" r="1456690" b="33655"/>
                <wp:docPr id="81132949" name="Group 39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8385" cy="1023620"/>
                          <a:chOff x="0" y="0"/>
                          <a:chExt cx="48585" cy="10237"/>
                        </a:xfrm>
                      </wpg:grpSpPr>
                      <wps:wsp>
                        <wps:cNvPr id="1366163541" name="Shape 46224"/>
                        <wps:cNvSpPr>
                          <a:spLocks/>
                        </wps:cNvSpPr>
                        <wps:spPr bwMode="auto">
                          <a:xfrm>
                            <a:off x="0" y="2030"/>
                            <a:ext cx="48585" cy="122"/>
                          </a:xfrm>
                          <a:custGeom>
                            <a:avLst/>
                            <a:gdLst>
                              <a:gd name="T0" fmla="*/ 0 w 4858563"/>
                              <a:gd name="T1" fmla="*/ 0 h 12240"/>
                              <a:gd name="T2" fmla="*/ 4858563 w 4858563"/>
                              <a:gd name="T3" fmla="*/ 0 h 12240"/>
                              <a:gd name="T4" fmla="*/ 4858563 w 4858563"/>
                              <a:gd name="T5" fmla="*/ 12240 h 12240"/>
                              <a:gd name="T6" fmla="*/ 0 w 4858563"/>
                              <a:gd name="T7" fmla="*/ 12240 h 12240"/>
                              <a:gd name="T8" fmla="*/ 0 w 4858563"/>
                              <a:gd name="T9" fmla="*/ 0 h 12240"/>
                              <a:gd name="T10" fmla="*/ 0 w 4858563"/>
                              <a:gd name="T11" fmla="*/ 0 h 12240"/>
                              <a:gd name="T12" fmla="*/ 4858563 w 4858563"/>
                              <a:gd name="T13" fmla="*/ 12240 h 12240"/>
                            </a:gdLst>
                            <a:ahLst/>
                            <a:cxnLst>
                              <a:cxn ang="0">
                                <a:pos x="T0" y="T1"/>
                              </a:cxn>
                              <a:cxn ang="0">
                                <a:pos x="T2" y="T3"/>
                              </a:cxn>
                              <a:cxn ang="0">
                                <a:pos x="T4" y="T5"/>
                              </a:cxn>
                              <a:cxn ang="0">
                                <a:pos x="T6" y="T7"/>
                              </a:cxn>
                              <a:cxn ang="0">
                                <a:pos x="T8" y="T9"/>
                              </a:cxn>
                            </a:cxnLst>
                            <a:rect l="T10" t="T11" r="T12" b="T13"/>
                            <a:pathLst>
                              <a:path w="4858563" h="12240">
                                <a:moveTo>
                                  <a:pt x="0" y="0"/>
                                </a:moveTo>
                                <a:lnTo>
                                  <a:pt x="4858563" y="0"/>
                                </a:lnTo>
                                <a:lnTo>
                                  <a:pt x="4858563" y="12240"/>
                                </a:lnTo>
                                <a:lnTo>
                                  <a:pt x="0" y="1224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0657390" name="Shape 46225"/>
                        <wps:cNvSpPr>
                          <a:spLocks/>
                        </wps:cNvSpPr>
                        <wps:spPr bwMode="auto">
                          <a:xfrm>
                            <a:off x="4435" y="4687"/>
                            <a:ext cx="21629" cy="91"/>
                          </a:xfrm>
                          <a:custGeom>
                            <a:avLst/>
                            <a:gdLst>
                              <a:gd name="T0" fmla="*/ 0 w 2162874"/>
                              <a:gd name="T1" fmla="*/ 0 h 9144"/>
                              <a:gd name="T2" fmla="*/ 2162874 w 2162874"/>
                              <a:gd name="T3" fmla="*/ 0 h 9144"/>
                              <a:gd name="T4" fmla="*/ 2162874 w 2162874"/>
                              <a:gd name="T5" fmla="*/ 9144 h 9144"/>
                              <a:gd name="T6" fmla="*/ 0 w 2162874"/>
                              <a:gd name="T7" fmla="*/ 9144 h 9144"/>
                              <a:gd name="T8" fmla="*/ 0 w 2162874"/>
                              <a:gd name="T9" fmla="*/ 0 h 9144"/>
                              <a:gd name="T10" fmla="*/ 0 w 2162874"/>
                              <a:gd name="T11" fmla="*/ 0 h 9144"/>
                              <a:gd name="T12" fmla="*/ 2162874 w 2162874"/>
                              <a:gd name="T13" fmla="*/ 9144 h 9144"/>
                            </a:gdLst>
                            <a:ahLst/>
                            <a:cxnLst>
                              <a:cxn ang="0">
                                <a:pos x="T0" y="T1"/>
                              </a:cxn>
                              <a:cxn ang="0">
                                <a:pos x="T2" y="T3"/>
                              </a:cxn>
                              <a:cxn ang="0">
                                <a:pos x="T4" y="T5"/>
                              </a:cxn>
                              <a:cxn ang="0">
                                <a:pos x="T6" y="T7"/>
                              </a:cxn>
                              <a:cxn ang="0">
                                <a:pos x="T8" y="T9"/>
                              </a:cxn>
                            </a:cxnLst>
                            <a:rect l="T10" t="T11" r="T12" b="T13"/>
                            <a:pathLst>
                              <a:path w="2162874" h="9144">
                                <a:moveTo>
                                  <a:pt x="0" y="0"/>
                                </a:moveTo>
                                <a:lnTo>
                                  <a:pt x="2162874" y="0"/>
                                </a:lnTo>
                                <a:lnTo>
                                  <a:pt x="2162874"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5281014" name="Shape 46226"/>
                        <wps:cNvSpPr>
                          <a:spLocks/>
                        </wps:cNvSpPr>
                        <wps:spPr bwMode="auto">
                          <a:xfrm>
                            <a:off x="26949" y="4687"/>
                            <a:ext cx="21636" cy="91"/>
                          </a:xfrm>
                          <a:custGeom>
                            <a:avLst/>
                            <a:gdLst>
                              <a:gd name="T0" fmla="*/ 0 w 2163598"/>
                              <a:gd name="T1" fmla="*/ 0 h 9144"/>
                              <a:gd name="T2" fmla="*/ 2163598 w 2163598"/>
                              <a:gd name="T3" fmla="*/ 0 h 9144"/>
                              <a:gd name="T4" fmla="*/ 2163598 w 2163598"/>
                              <a:gd name="T5" fmla="*/ 9144 h 9144"/>
                              <a:gd name="T6" fmla="*/ 0 w 2163598"/>
                              <a:gd name="T7" fmla="*/ 9144 h 9144"/>
                              <a:gd name="T8" fmla="*/ 0 w 2163598"/>
                              <a:gd name="T9" fmla="*/ 0 h 9144"/>
                              <a:gd name="T10" fmla="*/ 0 w 2163598"/>
                              <a:gd name="T11" fmla="*/ 0 h 9144"/>
                              <a:gd name="T12" fmla="*/ 2163598 w 2163598"/>
                              <a:gd name="T13" fmla="*/ 9144 h 9144"/>
                            </a:gdLst>
                            <a:ahLst/>
                            <a:cxnLst>
                              <a:cxn ang="0">
                                <a:pos x="T0" y="T1"/>
                              </a:cxn>
                              <a:cxn ang="0">
                                <a:pos x="T2" y="T3"/>
                              </a:cxn>
                              <a:cxn ang="0">
                                <a:pos x="T4" y="T5"/>
                              </a:cxn>
                              <a:cxn ang="0">
                                <a:pos x="T6" y="T7"/>
                              </a:cxn>
                              <a:cxn ang="0">
                                <a:pos x="T8" y="T9"/>
                              </a:cxn>
                            </a:cxnLst>
                            <a:rect l="T10" t="T11" r="T12" b="T13"/>
                            <a:pathLst>
                              <a:path w="2163598" h="9144">
                                <a:moveTo>
                                  <a:pt x="0" y="0"/>
                                </a:moveTo>
                                <a:lnTo>
                                  <a:pt x="2163598" y="0"/>
                                </a:lnTo>
                                <a:lnTo>
                                  <a:pt x="2163598"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7174863" name="Shape 46227"/>
                        <wps:cNvSpPr>
                          <a:spLocks/>
                        </wps:cNvSpPr>
                        <wps:spPr bwMode="auto">
                          <a:xfrm>
                            <a:off x="0" y="7092"/>
                            <a:ext cx="48585" cy="91"/>
                          </a:xfrm>
                          <a:custGeom>
                            <a:avLst/>
                            <a:gdLst>
                              <a:gd name="T0" fmla="*/ 0 w 4858563"/>
                              <a:gd name="T1" fmla="*/ 0 h 9144"/>
                              <a:gd name="T2" fmla="*/ 4858563 w 4858563"/>
                              <a:gd name="T3" fmla="*/ 0 h 9144"/>
                              <a:gd name="T4" fmla="*/ 4858563 w 4858563"/>
                              <a:gd name="T5" fmla="*/ 9144 h 9144"/>
                              <a:gd name="T6" fmla="*/ 0 w 4858563"/>
                              <a:gd name="T7" fmla="*/ 9144 h 9144"/>
                              <a:gd name="T8" fmla="*/ 0 w 4858563"/>
                              <a:gd name="T9" fmla="*/ 0 h 9144"/>
                              <a:gd name="T10" fmla="*/ 0 w 4858563"/>
                              <a:gd name="T11" fmla="*/ 0 h 9144"/>
                              <a:gd name="T12" fmla="*/ 4858563 w 4858563"/>
                              <a:gd name="T13" fmla="*/ 9144 h 9144"/>
                            </a:gdLst>
                            <a:ahLst/>
                            <a:cxnLst>
                              <a:cxn ang="0">
                                <a:pos x="T0" y="T1"/>
                              </a:cxn>
                              <a:cxn ang="0">
                                <a:pos x="T2" y="T3"/>
                              </a:cxn>
                              <a:cxn ang="0">
                                <a:pos x="T4" y="T5"/>
                              </a:cxn>
                              <a:cxn ang="0">
                                <a:pos x="T6" y="T7"/>
                              </a:cxn>
                              <a:cxn ang="0">
                                <a:pos x="T8" y="T9"/>
                              </a:cxn>
                            </a:cxnLst>
                            <a:rect l="T10" t="T11" r="T12" b="T13"/>
                            <a:pathLst>
                              <a:path w="4858563" h="9144">
                                <a:moveTo>
                                  <a:pt x="0" y="0"/>
                                </a:moveTo>
                                <a:lnTo>
                                  <a:pt x="4858563" y="0"/>
                                </a:lnTo>
                                <a:lnTo>
                                  <a:pt x="4858563"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3219156" name="Rectangle 3111"/>
                        <wps:cNvSpPr>
                          <a:spLocks noChangeArrowheads="1"/>
                        </wps:cNvSpPr>
                        <wps:spPr bwMode="auto">
                          <a:xfrm>
                            <a:off x="0" y="136"/>
                            <a:ext cx="5599"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D7736" w14:textId="77777777" w:rsidR="00000000" w:rsidRDefault="00000000">
                              <w:pPr>
                                <w:spacing w:after="160" w:line="256" w:lineRule="auto"/>
                                <w:ind w:left="0" w:firstLine="0"/>
                                <w:jc w:val="left"/>
                              </w:pPr>
                              <w:r>
                                <w:rPr>
                                  <w:w w:val="105"/>
                                  <w:sz w:val="18"/>
                                </w:rPr>
                                <w:t>Table</w:t>
                              </w:r>
                              <w:r>
                                <w:rPr>
                                  <w:spacing w:val="45"/>
                                  <w:w w:val="105"/>
                                  <w:sz w:val="18"/>
                                </w:rPr>
                                <w:t xml:space="preserve"> </w:t>
                              </w:r>
                              <w:r>
                                <w:rPr>
                                  <w:w w:val="105"/>
                                  <w:sz w:val="18"/>
                                </w:rPr>
                                <w:t>9.</w:t>
                              </w:r>
                            </w:p>
                          </w:txbxContent>
                        </wps:txbx>
                        <wps:bodyPr rot="0" vert="horz" wrap="square" lIns="0" tIns="0" rIns="0" bIns="0" anchor="t" anchorCtr="0" upright="1">
                          <a:noAutofit/>
                        </wps:bodyPr>
                      </wps:wsp>
                      <wps:wsp>
                        <wps:cNvPr id="1126937899" name="Shape 46232"/>
                        <wps:cNvSpPr>
                          <a:spLocks/>
                        </wps:cNvSpPr>
                        <wps:spPr bwMode="auto">
                          <a:xfrm>
                            <a:off x="4593" y="0"/>
                            <a:ext cx="2383" cy="91"/>
                          </a:xfrm>
                          <a:custGeom>
                            <a:avLst/>
                            <a:gdLst>
                              <a:gd name="T0" fmla="*/ 0 w 238316"/>
                              <a:gd name="T1" fmla="*/ 0 h 9144"/>
                              <a:gd name="T2" fmla="*/ 238316 w 238316"/>
                              <a:gd name="T3" fmla="*/ 0 h 9144"/>
                              <a:gd name="T4" fmla="*/ 238316 w 238316"/>
                              <a:gd name="T5" fmla="*/ 9144 h 9144"/>
                              <a:gd name="T6" fmla="*/ 0 w 238316"/>
                              <a:gd name="T7" fmla="*/ 9144 h 9144"/>
                              <a:gd name="T8" fmla="*/ 0 w 238316"/>
                              <a:gd name="T9" fmla="*/ 0 h 9144"/>
                              <a:gd name="T10" fmla="*/ 0 w 238316"/>
                              <a:gd name="T11" fmla="*/ 0 h 9144"/>
                              <a:gd name="T12" fmla="*/ 238316 w 238316"/>
                              <a:gd name="T13" fmla="*/ 9144 h 9144"/>
                            </a:gdLst>
                            <a:ahLst/>
                            <a:cxnLst>
                              <a:cxn ang="0">
                                <a:pos x="T0" y="T1"/>
                              </a:cxn>
                              <a:cxn ang="0">
                                <a:pos x="T2" y="T3"/>
                              </a:cxn>
                              <a:cxn ang="0">
                                <a:pos x="T4" y="T5"/>
                              </a:cxn>
                              <a:cxn ang="0">
                                <a:pos x="T6" y="T7"/>
                              </a:cxn>
                              <a:cxn ang="0">
                                <a:pos x="T8" y="T9"/>
                              </a:cxn>
                            </a:cxnLst>
                            <a:rect l="T10" t="T11" r="T12" b="T13"/>
                            <a:pathLst>
                              <a:path w="238316" h="9144">
                                <a:moveTo>
                                  <a:pt x="0" y="0"/>
                                </a:moveTo>
                                <a:lnTo>
                                  <a:pt x="238316" y="0"/>
                                </a:lnTo>
                                <a:lnTo>
                                  <a:pt x="23831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1287952" name="Rectangle 3113"/>
                        <wps:cNvSpPr>
                          <a:spLocks noChangeArrowheads="1"/>
                        </wps:cNvSpPr>
                        <wps:spPr bwMode="auto">
                          <a:xfrm>
                            <a:off x="4593" y="143"/>
                            <a:ext cx="3169"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9F3C6" w14:textId="77777777" w:rsidR="00000000" w:rsidRDefault="00000000">
                              <w:pPr>
                                <w:spacing w:after="160" w:line="256" w:lineRule="auto"/>
                                <w:ind w:left="0" w:firstLine="0"/>
                                <w:jc w:val="left"/>
                              </w:pPr>
                              <w:r>
                                <w:rPr>
                                  <w:w w:val="107"/>
                                  <w:sz w:val="18"/>
                                </w:rPr>
                                <w:t>NFC</w:t>
                              </w:r>
                            </w:p>
                          </w:txbxContent>
                        </wps:txbx>
                        <wps:bodyPr rot="0" vert="horz" wrap="square" lIns="0" tIns="0" rIns="0" bIns="0" anchor="t" anchorCtr="0" upright="1">
                          <a:noAutofit/>
                        </wps:bodyPr>
                      </wps:wsp>
                      <wps:wsp>
                        <wps:cNvPr id="542482173" name="Rectangle 3114"/>
                        <wps:cNvSpPr>
                          <a:spLocks noChangeArrowheads="1"/>
                        </wps:cNvSpPr>
                        <wps:spPr bwMode="auto">
                          <a:xfrm>
                            <a:off x="7351" y="136"/>
                            <a:ext cx="14927"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2D7D1" w14:textId="77777777" w:rsidR="00000000" w:rsidRDefault="00000000">
                              <w:pPr>
                                <w:spacing w:after="160" w:line="256" w:lineRule="auto"/>
                                <w:ind w:left="0" w:firstLine="0"/>
                                <w:jc w:val="left"/>
                              </w:pPr>
                              <w:r>
                                <w:rPr>
                                  <w:w w:val="107"/>
                                  <w:sz w:val="18"/>
                                </w:rPr>
                                <w:t>performance</w:t>
                              </w:r>
                              <w:r>
                                <w:rPr>
                                  <w:spacing w:val="17"/>
                                  <w:w w:val="107"/>
                                  <w:sz w:val="18"/>
                                </w:rPr>
                                <w:t xml:space="preserve"> </w:t>
                              </w:r>
                              <w:r>
                                <w:rPr>
                                  <w:w w:val="107"/>
                                  <w:sz w:val="18"/>
                                </w:rPr>
                                <w:t>indicator.</w:t>
                              </w:r>
                            </w:p>
                          </w:txbxContent>
                        </wps:txbx>
                        <wps:bodyPr rot="0" vert="horz" wrap="square" lIns="0" tIns="0" rIns="0" bIns="0" anchor="t" anchorCtr="0" upright="1">
                          <a:noAutofit/>
                        </wps:bodyPr>
                      </wps:wsp>
                      <wps:wsp>
                        <wps:cNvPr id="1492475232" name="Rectangle 3115"/>
                        <wps:cNvSpPr>
                          <a:spLocks noChangeArrowheads="1"/>
                        </wps:cNvSpPr>
                        <wps:spPr bwMode="auto">
                          <a:xfrm>
                            <a:off x="14018" y="2994"/>
                            <a:ext cx="1923"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98E82" w14:textId="77777777" w:rsidR="00000000" w:rsidRDefault="00000000">
                              <w:pPr>
                                <w:spacing w:after="160" w:line="256" w:lineRule="auto"/>
                                <w:ind w:left="0" w:firstLine="0"/>
                                <w:jc w:val="left"/>
                              </w:pPr>
                              <w:r>
                                <w:rPr>
                                  <w:w w:val="108"/>
                                  <w:sz w:val="18"/>
                                </w:rPr>
                                <w:t>TS</w:t>
                              </w:r>
                            </w:p>
                          </w:txbxContent>
                        </wps:txbx>
                        <wps:bodyPr rot="0" vert="horz" wrap="square" lIns="0" tIns="0" rIns="0" bIns="0" anchor="t" anchorCtr="0" upright="1">
                          <a:noAutofit/>
                        </wps:bodyPr>
                      </wps:wsp>
                      <wps:wsp>
                        <wps:cNvPr id="1229796389" name="Rectangle 3116"/>
                        <wps:cNvSpPr>
                          <a:spLocks noChangeArrowheads="1"/>
                        </wps:cNvSpPr>
                        <wps:spPr bwMode="auto">
                          <a:xfrm>
                            <a:off x="15465" y="2994"/>
                            <a:ext cx="694"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B0570" w14:textId="77777777" w:rsidR="00000000" w:rsidRDefault="00000000">
                              <w:pPr>
                                <w:spacing w:after="160" w:line="256" w:lineRule="auto"/>
                                <w:ind w:left="0" w:firstLine="0"/>
                                <w:jc w:val="left"/>
                              </w:pPr>
                              <w:r>
                                <w:rPr>
                                  <w:w w:val="137"/>
                                  <w:sz w:val="18"/>
                                </w:rPr>
                                <w:t>‘</w:t>
                              </w:r>
                            </w:p>
                          </w:txbxContent>
                        </wps:txbx>
                        <wps:bodyPr rot="0" vert="horz" wrap="square" lIns="0" tIns="0" rIns="0" bIns="0" anchor="t" anchorCtr="0" upright="1">
                          <a:noAutofit/>
                        </wps:bodyPr>
                      </wps:wsp>
                      <wps:wsp>
                        <wps:cNvPr id="256562562" name="Rectangle 4388"/>
                        <wps:cNvSpPr>
                          <a:spLocks noChangeArrowheads="1"/>
                        </wps:cNvSpPr>
                        <wps:spPr bwMode="auto">
                          <a:xfrm>
                            <a:off x="15984" y="2994"/>
                            <a:ext cx="661"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DAF80" w14:textId="77777777" w:rsidR="00000000" w:rsidRDefault="00000000">
                              <w:pPr>
                                <w:spacing w:after="160" w:line="256" w:lineRule="auto"/>
                                <w:ind w:left="0" w:firstLine="0"/>
                                <w:jc w:val="left"/>
                              </w:pPr>
                              <w:r>
                                <w:rPr>
                                  <w:w w:val="98"/>
                                  <w:sz w:val="18"/>
                                </w:rPr>
                                <w:t>c</w:t>
                              </w:r>
                            </w:p>
                          </w:txbxContent>
                        </wps:txbx>
                        <wps:bodyPr rot="0" vert="horz" wrap="square" lIns="0" tIns="0" rIns="0" bIns="0" anchor="t" anchorCtr="0" upright="1">
                          <a:noAutofit/>
                        </wps:bodyPr>
                      </wps:wsp>
                      <wps:wsp>
                        <wps:cNvPr id="775723174" name="Rectangle 4389"/>
                        <wps:cNvSpPr>
                          <a:spLocks noChangeArrowheads="1"/>
                        </wps:cNvSpPr>
                        <wps:spPr bwMode="auto">
                          <a:xfrm>
                            <a:off x="36799" y="2994"/>
                            <a:ext cx="1923"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9AE15" w14:textId="77777777" w:rsidR="00000000" w:rsidRDefault="00000000">
                              <w:pPr>
                                <w:spacing w:after="160" w:line="256" w:lineRule="auto"/>
                                <w:ind w:left="0" w:firstLine="0"/>
                                <w:jc w:val="left"/>
                              </w:pPr>
                              <w:r>
                                <w:rPr>
                                  <w:w w:val="108"/>
                                  <w:sz w:val="18"/>
                                </w:rPr>
                                <w:t>TS</w:t>
                              </w:r>
                            </w:p>
                          </w:txbxContent>
                        </wps:txbx>
                        <wps:bodyPr rot="0" vert="horz" wrap="square" lIns="0" tIns="0" rIns="0" bIns="0" anchor="t" anchorCtr="0" upright="1">
                          <a:noAutofit/>
                        </wps:bodyPr>
                      </wps:wsp>
                      <wps:wsp>
                        <wps:cNvPr id="258215455" name="Rectangle 3118"/>
                        <wps:cNvSpPr>
                          <a:spLocks noChangeArrowheads="1"/>
                        </wps:cNvSpPr>
                        <wps:spPr bwMode="auto">
                          <a:xfrm>
                            <a:off x="38246" y="2994"/>
                            <a:ext cx="647"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BA4AE" w14:textId="77777777" w:rsidR="00000000" w:rsidRDefault="00000000">
                              <w:pPr>
                                <w:spacing w:after="160" w:line="256" w:lineRule="auto"/>
                                <w:ind w:left="0" w:firstLine="0"/>
                                <w:jc w:val="left"/>
                              </w:pPr>
                            </w:p>
                          </w:txbxContent>
                        </wps:txbx>
                        <wps:bodyPr rot="0" vert="horz" wrap="square" lIns="0" tIns="0" rIns="0" bIns="0" anchor="t" anchorCtr="0" upright="1">
                          <a:noAutofit/>
                        </wps:bodyPr>
                      </wps:wsp>
                      <wps:wsp>
                        <wps:cNvPr id="1343897626" name="Rectangle 3119"/>
                        <wps:cNvSpPr>
                          <a:spLocks noChangeArrowheads="1"/>
                        </wps:cNvSpPr>
                        <wps:spPr bwMode="auto">
                          <a:xfrm>
                            <a:off x="0" y="5521"/>
                            <a:ext cx="1166"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24A52" w14:textId="77777777" w:rsidR="00000000" w:rsidRDefault="00000000">
                              <w:pPr>
                                <w:spacing w:after="160" w:line="256" w:lineRule="auto"/>
                                <w:ind w:left="0" w:firstLine="0"/>
                                <w:jc w:val="left"/>
                              </w:pPr>
                              <w:r>
                                <w:rPr>
                                  <w:w w:val="98"/>
                                  <w:sz w:val="18"/>
                                </w:rPr>
                                <w:t>m</w:t>
                              </w:r>
                            </w:p>
                          </w:txbxContent>
                        </wps:txbx>
                        <wps:bodyPr rot="0" vert="horz" wrap="square" lIns="0" tIns="0" rIns="0" bIns="0" anchor="t" anchorCtr="0" upright="1">
                          <a:noAutofit/>
                        </wps:bodyPr>
                      </wps:wsp>
                      <wps:wsp>
                        <wps:cNvPr id="717450583" name="Rectangle 3120"/>
                        <wps:cNvSpPr>
                          <a:spLocks noChangeArrowheads="1"/>
                        </wps:cNvSpPr>
                        <wps:spPr bwMode="auto">
                          <a:xfrm>
                            <a:off x="1065" y="5568"/>
                            <a:ext cx="1183"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44ADD" w14:textId="77777777" w:rsidR="00000000" w:rsidRDefault="00000000">
                              <w:pPr>
                                <w:spacing w:after="160" w:line="256" w:lineRule="auto"/>
                                <w:ind w:left="0" w:firstLine="0"/>
                                <w:jc w:val="left"/>
                              </w:pPr>
                            </w:p>
                          </w:txbxContent>
                        </wps:txbx>
                        <wps:bodyPr rot="0" vert="horz" wrap="square" lIns="0" tIns="0" rIns="0" bIns="0" anchor="t" anchorCtr="0" upright="1">
                          <a:noAutofit/>
                        </wps:bodyPr>
                      </wps:wsp>
                      <wps:wsp>
                        <wps:cNvPr id="1244040362" name="Rectangle 3121"/>
                        <wps:cNvSpPr>
                          <a:spLocks noChangeArrowheads="1"/>
                        </wps:cNvSpPr>
                        <wps:spPr bwMode="auto">
                          <a:xfrm>
                            <a:off x="2145" y="5521"/>
                            <a:ext cx="757"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3F17F" w14:textId="77777777" w:rsidR="00000000" w:rsidRDefault="00000000">
                              <w:pPr>
                                <w:spacing w:after="160" w:line="256" w:lineRule="auto"/>
                                <w:ind w:left="0" w:firstLine="0"/>
                                <w:jc w:val="left"/>
                              </w:pPr>
                              <w:r>
                                <w:rPr>
                                  <w:w w:val="99"/>
                                  <w:sz w:val="18"/>
                                </w:rPr>
                                <w:t>n</w:t>
                              </w:r>
                            </w:p>
                          </w:txbxContent>
                        </wps:txbx>
                        <wps:bodyPr rot="0" vert="horz" wrap="square" lIns="0" tIns="0" rIns="0" bIns="0" anchor="t" anchorCtr="0" upright="1">
                          <a:noAutofit/>
                        </wps:bodyPr>
                      </wps:wsp>
                      <wps:wsp>
                        <wps:cNvPr id="973365182" name="Rectangle 3122"/>
                        <wps:cNvSpPr>
                          <a:spLocks noChangeArrowheads="1"/>
                        </wps:cNvSpPr>
                        <wps:spPr bwMode="auto">
                          <a:xfrm>
                            <a:off x="4435" y="5633"/>
                            <a:ext cx="58710"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12AC8" w14:textId="77777777" w:rsidR="00000000" w:rsidRDefault="00000000">
                              <w:pPr>
                                <w:spacing w:after="160" w:line="256" w:lineRule="auto"/>
                                <w:ind w:left="0" w:firstLine="0"/>
                                <w:jc w:val="left"/>
                              </w:pPr>
                              <w:r>
                                <w:rPr>
                                  <w:rFonts w:ascii="Calibri" w:eastAsia="Calibri" w:hAnsi="Calibri" w:cs="Calibri"/>
                                  <w:w w:val="118"/>
                                  <w:sz w:val="18"/>
                                </w:rPr>
                                <w:t>sdata(%)</w:t>
                              </w:r>
                              <w:r>
                                <w:rPr>
                                  <w:rFonts w:ascii="Calibri" w:eastAsia="Calibri" w:hAnsi="Calibri" w:cs="Calibri"/>
                                  <w:spacing w:val="100"/>
                                  <w:w w:val="118"/>
                                  <w:sz w:val="18"/>
                                </w:rPr>
                                <w:t xml:space="preserve"> </w:t>
                              </w:r>
                              <w:r>
                                <w:rPr>
                                  <w:rFonts w:ascii="Calibri" w:eastAsia="Calibri" w:hAnsi="Calibri" w:cs="Calibri"/>
                                  <w:w w:val="118"/>
                                  <w:sz w:val="18"/>
                                </w:rPr>
                                <w:t>edata(%)</w:t>
                              </w:r>
                              <w:r>
                                <w:rPr>
                                  <w:rFonts w:ascii="Calibri" w:eastAsia="Calibri" w:hAnsi="Calibri" w:cs="Calibri"/>
                                  <w:spacing w:val="99"/>
                                  <w:w w:val="118"/>
                                  <w:sz w:val="18"/>
                                </w:rPr>
                                <w:t xml:space="preserve"> </w:t>
                              </w:r>
                              <w:r>
                                <w:rPr>
                                  <w:rFonts w:ascii="Calibri" w:eastAsia="Calibri" w:hAnsi="Calibri" w:cs="Calibri"/>
                                  <w:w w:val="118"/>
                                  <w:sz w:val="18"/>
                                </w:rPr>
                                <w:t>rdata(%)</w:t>
                              </w:r>
                              <w:r>
                                <w:rPr>
                                  <w:rFonts w:ascii="Calibri" w:eastAsia="Calibri" w:hAnsi="Calibri" w:cs="Calibri"/>
                                  <w:spacing w:val="100"/>
                                  <w:w w:val="118"/>
                                  <w:sz w:val="18"/>
                                </w:rPr>
                                <w:t xml:space="preserve"> </w:t>
                              </w:r>
                              <w:r>
                                <w:rPr>
                                  <w:rFonts w:ascii="Calibri" w:eastAsia="Calibri" w:hAnsi="Calibri" w:cs="Calibri"/>
                                  <w:w w:val="118"/>
                                  <w:sz w:val="18"/>
                                </w:rPr>
                                <w:t>vdata(%)</w:t>
                              </w:r>
                              <w:r>
                                <w:rPr>
                                  <w:rFonts w:ascii="Calibri" w:eastAsia="Calibri" w:hAnsi="Calibri" w:cs="Calibri"/>
                                  <w:spacing w:val="100"/>
                                  <w:w w:val="118"/>
                                  <w:sz w:val="18"/>
                                </w:rPr>
                                <w:t xml:space="preserve"> </w:t>
                              </w:r>
                              <w:r>
                                <w:rPr>
                                  <w:rFonts w:ascii="Calibri" w:eastAsia="Calibri" w:hAnsi="Calibri" w:cs="Calibri"/>
                                  <w:w w:val="118"/>
                                  <w:sz w:val="18"/>
                                </w:rPr>
                                <w:t>sdata(%)</w:t>
                              </w:r>
                              <w:r>
                                <w:rPr>
                                  <w:rFonts w:ascii="Calibri" w:eastAsia="Calibri" w:hAnsi="Calibri" w:cs="Calibri"/>
                                  <w:spacing w:val="100"/>
                                  <w:w w:val="118"/>
                                  <w:sz w:val="18"/>
                                </w:rPr>
                                <w:t xml:space="preserve"> </w:t>
                              </w:r>
                              <w:r>
                                <w:rPr>
                                  <w:rFonts w:ascii="Calibri" w:eastAsia="Calibri" w:hAnsi="Calibri" w:cs="Calibri"/>
                                  <w:w w:val="118"/>
                                  <w:sz w:val="18"/>
                                </w:rPr>
                                <w:t>edata(%)</w:t>
                              </w:r>
                              <w:r>
                                <w:rPr>
                                  <w:rFonts w:ascii="Calibri" w:eastAsia="Calibri" w:hAnsi="Calibri" w:cs="Calibri"/>
                                  <w:spacing w:val="100"/>
                                  <w:w w:val="118"/>
                                  <w:sz w:val="18"/>
                                </w:rPr>
                                <w:t xml:space="preserve"> </w:t>
                              </w:r>
                              <w:r>
                                <w:rPr>
                                  <w:rFonts w:ascii="Calibri" w:eastAsia="Calibri" w:hAnsi="Calibri" w:cs="Calibri"/>
                                  <w:w w:val="118"/>
                                  <w:sz w:val="18"/>
                                </w:rPr>
                                <w:t>rdata(%)</w:t>
                              </w:r>
                              <w:r>
                                <w:rPr>
                                  <w:rFonts w:ascii="Calibri" w:eastAsia="Calibri" w:hAnsi="Calibri" w:cs="Calibri"/>
                                  <w:spacing w:val="100"/>
                                  <w:w w:val="118"/>
                                  <w:sz w:val="18"/>
                                </w:rPr>
                                <w:t xml:space="preserve"> </w:t>
                              </w:r>
                              <w:r>
                                <w:rPr>
                                  <w:rFonts w:ascii="Calibri" w:eastAsia="Calibri" w:hAnsi="Calibri" w:cs="Calibri"/>
                                  <w:w w:val="118"/>
                                  <w:sz w:val="18"/>
                                </w:rPr>
                                <w:t>vdata(%)</w:t>
                              </w:r>
                            </w:p>
                          </w:txbxContent>
                        </wps:txbx>
                        <wps:bodyPr rot="0" vert="horz" wrap="square" lIns="0" tIns="0" rIns="0" bIns="0" anchor="t" anchorCtr="0" upright="1">
                          <a:noAutofit/>
                        </wps:bodyPr>
                      </wps:wsp>
                      <wps:wsp>
                        <wps:cNvPr id="1155919498" name="Rectangle 3123"/>
                        <wps:cNvSpPr>
                          <a:spLocks noChangeArrowheads="1"/>
                        </wps:cNvSpPr>
                        <wps:spPr bwMode="auto">
                          <a:xfrm>
                            <a:off x="568" y="7919"/>
                            <a:ext cx="758"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2F339" w14:textId="77777777" w:rsidR="00000000" w:rsidRDefault="00000000">
                              <w:pPr>
                                <w:spacing w:after="160" w:line="256" w:lineRule="auto"/>
                                <w:ind w:left="0" w:firstLine="0"/>
                                <w:jc w:val="left"/>
                              </w:pPr>
                              <w:r>
                                <w:rPr>
                                  <w:w w:val="99"/>
                                  <w:sz w:val="18"/>
                                </w:rPr>
                                <w:t>5</w:t>
                              </w:r>
                            </w:p>
                          </w:txbxContent>
                        </wps:txbx>
                        <wps:bodyPr rot="0" vert="horz" wrap="square" lIns="0" tIns="0" rIns="0" bIns="0" anchor="t" anchorCtr="0" upright="1">
                          <a:noAutofit/>
                        </wps:bodyPr>
                      </wps:wsp>
                      <wps:wsp>
                        <wps:cNvPr id="282996965" name="Rectangle 3124"/>
                        <wps:cNvSpPr>
                          <a:spLocks noChangeArrowheads="1"/>
                        </wps:cNvSpPr>
                        <wps:spPr bwMode="auto">
                          <a:xfrm>
                            <a:off x="1331" y="7972"/>
                            <a:ext cx="1183"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F7656" w14:textId="77777777" w:rsidR="00000000" w:rsidRDefault="00000000">
                              <w:pPr>
                                <w:spacing w:after="160" w:line="256" w:lineRule="auto"/>
                                <w:ind w:left="0" w:firstLine="0"/>
                                <w:jc w:val="left"/>
                              </w:pPr>
                            </w:p>
                          </w:txbxContent>
                        </wps:txbx>
                        <wps:bodyPr rot="0" vert="horz" wrap="square" lIns="0" tIns="0" rIns="0" bIns="0" anchor="t" anchorCtr="0" upright="1">
                          <a:noAutofit/>
                        </wps:bodyPr>
                      </wps:wsp>
                      <wps:wsp>
                        <wps:cNvPr id="1342333929" name="Rectangle 4390"/>
                        <wps:cNvSpPr>
                          <a:spLocks noChangeArrowheads="1"/>
                        </wps:cNvSpPr>
                        <wps:spPr bwMode="auto">
                          <a:xfrm>
                            <a:off x="2404" y="7919"/>
                            <a:ext cx="1515"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E2217" w14:textId="77777777" w:rsidR="00000000" w:rsidRDefault="00000000">
                              <w:pPr>
                                <w:spacing w:after="160" w:line="256" w:lineRule="auto"/>
                                <w:ind w:left="0" w:firstLine="0"/>
                                <w:jc w:val="left"/>
                              </w:pPr>
                              <w:r>
                                <w:rPr>
                                  <w:sz w:val="18"/>
                                </w:rPr>
                                <w:t>10</w:t>
                              </w:r>
                            </w:p>
                          </w:txbxContent>
                        </wps:txbx>
                        <wps:bodyPr rot="0" vert="horz" wrap="square" lIns="0" tIns="0" rIns="0" bIns="0" anchor="t" anchorCtr="0" upright="1">
                          <a:noAutofit/>
                        </wps:bodyPr>
                      </wps:wsp>
                      <wps:wsp>
                        <wps:cNvPr id="1954722008" name="Rectangle 4391"/>
                        <wps:cNvSpPr>
                          <a:spLocks noChangeArrowheads="1"/>
                        </wps:cNvSpPr>
                        <wps:spPr bwMode="auto">
                          <a:xfrm>
                            <a:off x="6235" y="7919"/>
                            <a:ext cx="1514"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63CA" w14:textId="77777777" w:rsidR="00000000" w:rsidRDefault="00000000">
                              <w:pPr>
                                <w:spacing w:after="160" w:line="256" w:lineRule="auto"/>
                                <w:ind w:left="0" w:firstLine="0"/>
                                <w:jc w:val="left"/>
                              </w:pPr>
                              <w:r>
                                <w:rPr>
                                  <w:sz w:val="18"/>
                                </w:rPr>
                                <w:t>68</w:t>
                              </w:r>
                            </w:p>
                          </w:txbxContent>
                        </wps:txbx>
                        <wps:bodyPr rot="0" vert="horz" wrap="square" lIns="0" tIns="0" rIns="0" bIns="0" anchor="t" anchorCtr="0" upright="1">
                          <a:noAutofit/>
                        </wps:bodyPr>
                      </wps:wsp>
                      <wps:wsp>
                        <wps:cNvPr id="1704340895" name="Rectangle 4392"/>
                        <wps:cNvSpPr>
                          <a:spLocks noChangeArrowheads="1"/>
                        </wps:cNvSpPr>
                        <wps:spPr bwMode="auto">
                          <a:xfrm>
                            <a:off x="11865" y="7958"/>
                            <a:ext cx="1515"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D2140" w14:textId="77777777" w:rsidR="00000000" w:rsidRDefault="00000000">
                              <w:pPr>
                                <w:spacing w:after="160" w:line="256" w:lineRule="auto"/>
                                <w:ind w:left="0" w:firstLine="0"/>
                                <w:jc w:val="left"/>
                              </w:pPr>
                              <w:r>
                                <w:rPr>
                                  <w:w w:val="99"/>
                                  <w:sz w:val="18"/>
                                </w:rPr>
                                <w:t>73</w:t>
                              </w:r>
                            </w:p>
                          </w:txbxContent>
                        </wps:txbx>
                        <wps:bodyPr rot="0" vert="horz" wrap="square" lIns="0" tIns="0" rIns="0" bIns="0" anchor="t" anchorCtr="0" upright="1">
                          <a:noAutofit/>
                        </wps:bodyPr>
                      </wps:wsp>
                      <wps:wsp>
                        <wps:cNvPr id="1025817644" name="Rectangle 4393"/>
                        <wps:cNvSpPr>
                          <a:spLocks noChangeArrowheads="1"/>
                        </wps:cNvSpPr>
                        <wps:spPr bwMode="auto">
                          <a:xfrm>
                            <a:off x="17495" y="7958"/>
                            <a:ext cx="1515"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4839A" w14:textId="77777777" w:rsidR="00000000" w:rsidRDefault="00000000">
                              <w:pPr>
                                <w:spacing w:after="160" w:line="256" w:lineRule="auto"/>
                                <w:ind w:left="0" w:firstLine="0"/>
                                <w:jc w:val="left"/>
                              </w:pPr>
                              <w:r>
                                <w:rPr>
                                  <w:sz w:val="18"/>
                                </w:rPr>
                                <w:t>47</w:t>
                              </w:r>
                            </w:p>
                          </w:txbxContent>
                        </wps:txbx>
                        <wps:bodyPr rot="0" vert="horz" wrap="square" lIns="0" tIns="0" rIns="0" bIns="0" anchor="t" anchorCtr="0" upright="1">
                          <a:noAutofit/>
                        </wps:bodyPr>
                      </wps:wsp>
                      <wps:wsp>
                        <wps:cNvPr id="2109484569" name="Rectangle 3127"/>
                        <wps:cNvSpPr>
                          <a:spLocks noChangeArrowheads="1"/>
                        </wps:cNvSpPr>
                        <wps:spPr bwMode="auto">
                          <a:xfrm>
                            <a:off x="23126" y="7919"/>
                            <a:ext cx="1514"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2B0B" w14:textId="77777777" w:rsidR="00000000" w:rsidRDefault="00000000">
                              <w:pPr>
                                <w:spacing w:after="160" w:line="256" w:lineRule="auto"/>
                                <w:ind w:left="0" w:firstLine="0"/>
                                <w:jc w:val="left"/>
                              </w:pPr>
                              <w:r>
                                <w:rPr>
                                  <w:w w:val="99"/>
                                  <w:sz w:val="18"/>
                                </w:rPr>
                                <w:t>38</w:t>
                              </w:r>
                            </w:p>
                          </w:txbxContent>
                        </wps:txbx>
                        <wps:bodyPr rot="0" vert="horz" wrap="square" lIns="0" tIns="0" rIns="0" bIns="0" anchor="t" anchorCtr="0" upright="1">
                          <a:noAutofit/>
                        </wps:bodyPr>
                      </wps:wsp>
                      <wps:wsp>
                        <wps:cNvPr id="686833620" name="Rectangle 3128"/>
                        <wps:cNvSpPr>
                          <a:spLocks noChangeArrowheads="1"/>
                        </wps:cNvSpPr>
                        <wps:spPr bwMode="auto">
                          <a:xfrm>
                            <a:off x="28756" y="7958"/>
                            <a:ext cx="1515"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A6D39" w14:textId="77777777" w:rsidR="00000000" w:rsidRDefault="00000000">
                              <w:pPr>
                                <w:spacing w:after="160" w:line="256" w:lineRule="auto"/>
                                <w:ind w:left="0" w:firstLine="0"/>
                                <w:jc w:val="left"/>
                              </w:pPr>
                              <w:r>
                                <w:rPr>
                                  <w:sz w:val="18"/>
                                </w:rPr>
                                <w:t>85</w:t>
                              </w:r>
                            </w:p>
                          </w:txbxContent>
                        </wps:txbx>
                        <wps:bodyPr rot="0" vert="horz" wrap="square" lIns="0" tIns="0" rIns="0" bIns="0" anchor="t" anchorCtr="0" upright="1">
                          <a:noAutofit/>
                        </wps:bodyPr>
                      </wps:wsp>
                      <wps:wsp>
                        <wps:cNvPr id="972947939" name="Rectangle 4394"/>
                        <wps:cNvSpPr>
                          <a:spLocks noChangeArrowheads="1"/>
                        </wps:cNvSpPr>
                        <wps:spPr bwMode="auto">
                          <a:xfrm>
                            <a:off x="34387" y="7919"/>
                            <a:ext cx="1514"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51FC" w14:textId="77777777" w:rsidR="00000000" w:rsidRDefault="00000000">
                              <w:pPr>
                                <w:spacing w:after="160" w:line="256" w:lineRule="auto"/>
                                <w:ind w:left="0" w:firstLine="0"/>
                                <w:jc w:val="left"/>
                              </w:pPr>
                              <w:r>
                                <w:rPr>
                                  <w:sz w:val="18"/>
                                </w:rPr>
                                <w:t>45</w:t>
                              </w:r>
                            </w:p>
                          </w:txbxContent>
                        </wps:txbx>
                        <wps:bodyPr rot="0" vert="horz" wrap="square" lIns="0" tIns="0" rIns="0" bIns="0" anchor="t" anchorCtr="0" upright="1">
                          <a:noAutofit/>
                        </wps:bodyPr>
                      </wps:wsp>
                      <wps:wsp>
                        <wps:cNvPr id="1028515835" name="Rectangle 4395"/>
                        <wps:cNvSpPr>
                          <a:spLocks noChangeArrowheads="1"/>
                        </wps:cNvSpPr>
                        <wps:spPr bwMode="auto">
                          <a:xfrm>
                            <a:off x="40017" y="7919"/>
                            <a:ext cx="1515"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2A2B9" w14:textId="77777777" w:rsidR="00000000" w:rsidRDefault="00000000">
                              <w:pPr>
                                <w:spacing w:after="160" w:line="256" w:lineRule="auto"/>
                                <w:ind w:left="0" w:firstLine="0"/>
                                <w:jc w:val="left"/>
                              </w:pPr>
                              <w:r>
                                <w:rPr>
                                  <w:sz w:val="18"/>
                                </w:rPr>
                                <w:t>56</w:t>
                              </w:r>
                            </w:p>
                          </w:txbxContent>
                        </wps:txbx>
                        <wps:bodyPr rot="0" vert="horz" wrap="square" lIns="0" tIns="0" rIns="0" bIns="0" anchor="t" anchorCtr="0" upright="1">
                          <a:noAutofit/>
                        </wps:bodyPr>
                      </wps:wsp>
                      <wps:wsp>
                        <wps:cNvPr id="692897925" name="Rectangle 3130"/>
                        <wps:cNvSpPr>
                          <a:spLocks noChangeArrowheads="1"/>
                        </wps:cNvSpPr>
                        <wps:spPr bwMode="auto">
                          <a:xfrm>
                            <a:off x="45640" y="7958"/>
                            <a:ext cx="1515"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C1734" w14:textId="77777777" w:rsidR="00000000" w:rsidRDefault="00000000">
                              <w:pPr>
                                <w:spacing w:after="160" w:line="256" w:lineRule="auto"/>
                                <w:ind w:left="0" w:firstLine="0"/>
                                <w:jc w:val="left"/>
                              </w:pPr>
                              <w:r>
                                <w:rPr>
                                  <w:sz w:val="18"/>
                                </w:rPr>
                                <w:t>62</w:t>
                              </w:r>
                            </w:p>
                          </w:txbxContent>
                        </wps:txbx>
                        <wps:bodyPr rot="0" vert="horz" wrap="square" lIns="0" tIns="0" rIns="0" bIns="0" anchor="t" anchorCtr="0" upright="1">
                          <a:noAutofit/>
                        </wps:bodyPr>
                      </wps:wsp>
                      <wps:wsp>
                        <wps:cNvPr id="1594660137" name="Rectangle 3131"/>
                        <wps:cNvSpPr>
                          <a:spLocks noChangeArrowheads="1"/>
                        </wps:cNvSpPr>
                        <wps:spPr bwMode="auto">
                          <a:xfrm>
                            <a:off x="568" y="9186"/>
                            <a:ext cx="757"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78F3E" w14:textId="77777777" w:rsidR="00000000" w:rsidRDefault="00000000">
                              <w:pPr>
                                <w:spacing w:after="160" w:line="256" w:lineRule="auto"/>
                                <w:ind w:left="0" w:firstLine="0"/>
                                <w:jc w:val="left"/>
                              </w:pPr>
                              <w:r>
                                <w:rPr>
                                  <w:w w:val="99"/>
                                  <w:sz w:val="18"/>
                                </w:rPr>
                                <w:t>5</w:t>
                              </w:r>
                            </w:p>
                          </w:txbxContent>
                        </wps:txbx>
                        <wps:bodyPr rot="0" vert="horz" wrap="square" lIns="0" tIns="0" rIns="0" bIns="0" anchor="t" anchorCtr="0" upright="1">
                          <a:noAutofit/>
                        </wps:bodyPr>
                      </wps:wsp>
                      <wps:wsp>
                        <wps:cNvPr id="828740101" name="Rectangle 3132"/>
                        <wps:cNvSpPr>
                          <a:spLocks noChangeArrowheads="1"/>
                        </wps:cNvSpPr>
                        <wps:spPr bwMode="auto">
                          <a:xfrm>
                            <a:off x="1331" y="9240"/>
                            <a:ext cx="1183"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6AF98" w14:textId="77777777" w:rsidR="00000000" w:rsidRDefault="00000000">
                              <w:pPr>
                                <w:spacing w:after="160" w:line="256" w:lineRule="auto"/>
                                <w:ind w:left="0" w:firstLine="0"/>
                                <w:jc w:val="left"/>
                              </w:pPr>
                            </w:p>
                          </w:txbxContent>
                        </wps:txbx>
                        <wps:bodyPr rot="0" vert="horz" wrap="square" lIns="0" tIns="0" rIns="0" bIns="0" anchor="t" anchorCtr="0" upright="1">
                          <a:noAutofit/>
                        </wps:bodyPr>
                      </wps:wsp>
                      <wps:wsp>
                        <wps:cNvPr id="1922466146" name="Rectangle 4397"/>
                        <wps:cNvSpPr>
                          <a:spLocks noChangeArrowheads="1"/>
                        </wps:cNvSpPr>
                        <wps:spPr bwMode="auto">
                          <a:xfrm>
                            <a:off x="2404" y="9186"/>
                            <a:ext cx="1515"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FA7B" w14:textId="77777777" w:rsidR="00000000" w:rsidRDefault="00000000">
                              <w:pPr>
                                <w:spacing w:after="160" w:line="256" w:lineRule="auto"/>
                                <w:ind w:left="0" w:firstLine="0"/>
                                <w:jc w:val="left"/>
                              </w:pPr>
                              <w:r>
                                <w:rPr>
                                  <w:sz w:val="18"/>
                                </w:rPr>
                                <w:t>15</w:t>
                              </w:r>
                            </w:p>
                          </w:txbxContent>
                        </wps:txbx>
                        <wps:bodyPr rot="0" vert="horz" wrap="square" lIns="0" tIns="0" rIns="0" bIns="0" anchor="t" anchorCtr="0" upright="1">
                          <a:noAutofit/>
                        </wps:bodyPr>
                      </wps:wsp>
                      <wps:wsp>
                        <wps:cNvPr id="1458597842" name="Rectangle 4398"/>
                        <wps:cNvSpPr>
                          <a:spLocks noChangeArrowheads="1"/>
                        </wps:cNvSpPr>
                        <wps:spPr bwMode="auto">
                          <a:xfrm>
                            <a:off x="6235" y="9186"/>
                            <a:ext cx="1514"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A9DD6" w14:textId="77777777" w:rsidR="00000000" w:rsidRDefault="00000000">
                              <w:pPr>
                                <w:spacing w:after="160" w:line="256" w:lineRule="auto"/>
                                <w:ind w:left="0" w:firstLine="0"/>
                                <w:jc w:val="left"/>
                              </w:pPr>
                              <w:r>
                                <w:rPr>
                                  <w:sz w:val="18"/>
                                </w:rPr>
                                <w:t>62</w:t>
                              </w:r>
                            </w:p>
                          </w:txbxContent>
                        </wps:txbx>
                        <wps:bodyPr rot="0" vert="horz" wrap="square" lIns="0" tIns="0" rIns="0" bIns="0" anchor="t" anchorCtr="0" upright="1">
                          <a:noAutofit/>
                        </wps:bodyPr>
                      </wps:wsp>
                      <wps:wsp>
                        <wps:cNvPr id="1411516932" name="Rectangle 3134"/>
                        <wps:cNvSpPr>
                          <a:spLocks noChangeArrowheads="1"/>
                        </wps:cNvSpPr>
                        <wps:spPr bwMode="auto">
                          <a:xfrm>
                            <a:off x="11865" y="9225"/>
                            <a:ext cx="1514"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3A9EF" w14:textId="77777777" w:rsidR="00000000" w:rsidRDefault="00000000">
                              <w:pPr>
                                <w:spacing w:after="160" w:line="256" w:lineRule="auto"/>
                                <w:ind w:left="0" w:firstLine="0"/>
                                <w:jc w:val="left"/>
                              </w:pPr>
                              <w:r>
                                <w:rPr>
                                  <w:w w:val="99"/>
                                  <w:sz w:val="18"/>
                                </w:rPr>
                                <w:t>56</w:t>
                              </w:r>
                            </w:p>
                          </w:txbxContent>
                        </wps:txbx>
                        <wps:bodyPr rot="0" vert="horz" wrap="square" lIns="0" tIns="0" rIns="0" bIns="0" anchor="t" anchorCtr="0" upright="1">
                          <a:noAutofit/>
                        </wps:bodyPr>
                      </wps:wsp>
                      <wps:wsp>
                        <wps:cNvPr id="2080728544" name="Rectangle 4400"/>
                        <wps:cNvSpPr>
                          <a:spLocks noChangeArrowheads="1"/>
                        </wps:cNvSpPr>
                        <wps:spPr bwMode="auto">
                          <a:xfrm>
                            <a:off x="17495" y="9186"/>
                            <a:ext cx="1515"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A52AA" w14:textId="77777777" w:rsidR="00000000" w:rsidRDefault="00000000">
                              <w:pPr>
                                <w:spacing w:after="160" w:line="256" w:lineRule="auto"/>
                                <w:ind w:left="0" w:firstLine="0"/>
                                <w:jc w:val="left"/>
                              </w:pPr>
                              <w:r>
                                <w:rPr>
                                  <w:w w:val="99"/>
                                  <w:sz w:val="18"/>
                                </w:rPr>
                                <w:t>36</w:t>
                              </w:r>
                            </w:p>
                          </w:txbxContent>
                        </wps:txbx>
                        <wps:bodyPr rot="0" vert="horz" wrap="square" lIns="0" tIns="0" rIns="0" bIns="0" anchor="t" anchorCtr="0" upright="1">
                          <a:noAutofit/>
                        </wps:bodyPr>
                      </wps:wsp>
                      <wps:wsp>
                        <wps:cNvPr id="1256501610" name="Rectangle 4402"/>
                        <wps:cNvSpPr>
                          <a:spLocks noChangeArrowheads="1"/>
                        </wps:cNvSpPr>
                        <wps:spPr bwMode="auto">
                          <a:xfrm>
                            <a:off x="23126" y="9186"/>
                            <a:ext cx="1514"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FDC5F" w14:textId="77777777" w:rsidR="00000000" w:rsidRDefault="00000000">
                              <w:pPr>
                                <w:spacing w:after="160" w:line="256" w:lineRule="auto"/>
                                <w:ind w:left="0" w:firstLine="0"/>
                                <w:jc w:val="left"/>
                              </w:pPr>
                              <w:r>
                                <w:rPr>
                                  <w:sz w:val="18"/>
                                </w:rPr>
                                <w:t>30</w:t>
                              </w:r>
                            </w:p>
                          </w:txbxContent>
                        </wps:txbx>
                        <wps:bodyPr rot="0" vert="horz" wrap="square" lIns="0" tIns="0" rIns="0" bIns="0" anchor="t" anchorCtr="0" upright="1">
                          <a:noAutofit/>
                        </wps:bodyPr>
                      </wps:wsp>
                      <wps:wsp>
                        <wps:cNvPr id="2104464256" name="Rectangle 3136"/>
                        <wps:cNvSpPr>
                          <a:spLocks noChangeArrowheads="1"/>
                        </wps:cNvSpPr>
                        <wps:spPr bwMode="auto">
                          <a:xfrm>
                            <a:off x="28756" y="9225"/>
                            <a:ext cx="1515"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015E0" w14:textId="77777777" w:rsidR="00000000" w:rsidRDefault="00000000">
                              <w:pPr>
                                <w:spacing w:after="160" w:line="256" w:lineRule="auto"/>
                                <w:ind w:left="0" w:firstLine="0"/>
                                <w:jc w:val="left"/>
                              </w:pPr>
                              <w:r>
                                <w:rPr>
                                  <w:sz w:val="18"/>
                                </w:rPr>
                                <w:t>87</w:t>
                              </w:r>
                            </w:p>
                          </w:txbxContent>
                        </wps:txbx>
                        <wps:bodyPr rot="0" vert="horz" wrap="square" lIns="0" tIns="0" rIns="0" bIns="0" anchor="t" anchorCtr="0" upright="1">
                          <a:noAutofit/>
                        </wps:bodyPr>
                      </wps:wsp>
                      <wps:wsp>
                        <wps:cNvPr id="762518413" name="Rectangle 3137"/>
                        <wps:cNvSpPr>
                          <a:spLocks noChangeArrowheads="1"/>
                        </wps:cNvSpPr>
                        <wps:spPr bwMode="auto">
                          <a:xfrm>
                            <a:off x="34387" y="9186"/>
                            <a:ext cx="1514"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645A" w14:textId="77777777" w:rsidR="00000000" w:rsidRDefault="00000000">
                              <w:pPr>
                                <w:spacing w:after="160" w:line="256" w:lineRule="auto"/>
                                <w:ind w:left="0" w:firstLine="0"/>
                                <w:jc w:val="left"/>
                              </w:pPr>
                              <w:r>
                                <w:rPr>
                                  <w:sz w:val="18"/>
                                </w:rPr>
                                <w:t>55</w:t>
                              </w:r>
                            </w:p>
                          </w:txbxContent>
                        </wps:txbx>
                        <wps:bodyPr rot="0" vert="horz" wrap="square" lIns="0" tIns="0" rIns="0" bIns="0" anchor="t" anchorCtr="0" upright="1">
                          <a:noAutofit/>
                        </wps:bodyPr>
                      </wps:wsp>
                      <wps:wsp>
                        <wps:cNvPr id="119905159" name="Rectangle 4404"/>
                        <wps:cNvSpPr>
                          <a:spLocks noChangeArrowheads="1"/>
                        </wps:cNvSpPr>
                        <wps:spPr bwMode="auto">
                          <a:xfrm>
                            <a:off x="40017" y="9225"/>
                            <a:ext cx="1514"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19A19" w14:textId="77777777" w:rsidR="00000000" w:rsidRDefault="00000000">
                              <w:pPr>
                                <w:spacing w:after="160" w:line="256" w:lineRule="auto"/>
                                <w:ind w:left="0" w:firstLine="0"/>
                                <w:jc w:val="left"/>
                              </w:pPr>
                              <w:r>
                                <w:rPr>
                                  <w:sz w:val="18"/>
                                </w:rPr>
                                <w:t>64</w:t>
                              </w:r>
                            </w:p>
                          </w:txbxContent>
                        </wps:txbx>
                        <wps:bodyPr rot="0" vert="horz" wrap="square" lIns="0" tIns="0" rIns="0" bIns="0" anchor="t" anchorCtr="0" upright="1">
                          <a:noAutofit/>
                        </wps:bodyPr>
                      </wps:wsp>
                      <wps:wsp>
                        <wps:cNvPr id="717391182" name="Rectangle 4405"/>
                        <wps:cNvSpPr>
                          <a:spLocks noChangeArrowheads="1"/>
                        </wps:cNvSpPr>
                        <wps:spPr bwMode="auto">
                          <a:xfrm>
                            <a:off x="45640" y="9225"/>
                            <a:ext cx="1515"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69092" w14:textId="77777777" w:rsidR="00000000" w:rsidRDefault="00000000">
                              <w:pPr>
                                <w:spacing w:after="160" w:line="256" w:lineRule="auto"/>
                                <w:ind w:left="0" w:firstLine="0"/>
                                <w:jc w:val="left"/>
                              </w:pPr>
                              <w:r>
                                <w:rPr>
                                  <w:sz w:val="18"/>
                                </w:rPr>
                                <w:t>70</w:t>
                              </w:r>
                            </w:p>
                          </w:txbxContent>
                        </wps:txbx>
                        <wps:bodyPr rot="0" vert="horz" wrap="square" lIns="0" tIns="0" rIns="0" bIns="0" anchor="t" anchorCtr="0" upright="1">
                          <a:noAutofit/>
                        </wps:bodyPr>
                      </wps:wsp>
                    </wpg:wgp>
                  </a:graphicData>
                </a:graphic>
              </wp:inline>
            </w:drawing>
          </mc:Choice>
          <mc:Fallback>
            <w:pict>
              <v:group w14:anchorId="4657037F" id="Group 39873" o:spid="_x0000_s1318" style="width:382.55pt;height:80.6pt;mso-position-horizontal-relative:char;mso-position-vertical-relative:line" coordsize="48585,1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">
                <v:shape id="Shape 46224" o:spid="_x0000_s1319" style="position:absolute;top:2030;width:48585;height:122;visibility:visible;mso-wrap-style:square;v-text-anchor:top" coordsize="4858563,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" path="m,l4858563,r,12240l,12240,,e" fillcolor="#181717" stroked="f" strokeweight="0">
                  <v:stroke miterlimit="83231f" joinstyle="miter"/>
                  <v:path arrowok="t" o:connecttype="custom" o:connectlocs="0,0;48585,0;48585,122;0,122;0,0" o:connectangles="0,0,0,0,0" textboxrect="0,0,4858563,12240"/>
                </v:shape>
                <v:shape id="Shape 46225" o:spid="_x0000_s1320" style="position:absolute;left:4435;top:4687;width:21629;height:91;visibility:visible;mso-wrap-style:square;v-text-anchor:top" coordsize="21628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" path="m,l2162874,r,9144l,9144,,e" fillcolor="#181717" stroked="f" strokeweight="0">
                  <v:stroke miterlimit="83231f" joinstyle="miter"/>
                  <v:path arrowok="t" o:connecttype="custom" o:connectlocs="0,0;21629,0;21629,91;0,91;0,0" o:connectangles="0,0,0,0,0" textboxrect="0,0,2162874,9144"/>
                </v:shape>
                <v:shape id="Shape 46226" o:spid="_x0000_s1321" style="position:absolute;left:26949;top:4687;width:21636;height:91;visibility:visible;mso-wrap-style:square;v-text-anchor:top" coordsize="21635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" path="m,l2163598,r,9144l,9144,,e" fillcolor="#181717" stroked="f" strokeweight="0">
                  <v:stroke miterlimit="83231f" joinstyle="miter"/>
                  <v:path arrowok="t" o:connecttype="custom" o:connectlocs="0,0;21636,0;21636,91;0,91;0,0" o:connectangles="0,0,0,0,0" textboxrect="0,0,2163598,9144"/>
                </v:shape>
                <v:shape id="Shape 46227" o:spid="_x0000_s1322" style="position:absolute;top:7092;width:48585;height:91;visibility:visible;mso-wrap-style:square;v-text-anchor:top" coordsize="48585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" path="m,l4858563,r,9144l,9144,,e" fillcolor="#181717" stroked="f" strokeweight="0">
                  <v:stroke miterlimit="83231f" joinstyle="miter"/>
                  <v:path arrowok="t" o:connecttype="custom" o:connectlocs="0,0;48585,0;48585,91;0,91;0,0" o:connectangles="0,0,0,0,0" textboxrect="0,0,4858563,9144"/>
                </v:shape>
                <v:rect id="Rectangle 3111" o:spid="_x0000_s1323" style="position:absolute;top:136;width:5599;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" filled="f" stroked="f">
                  <v:textbox inset="0,0,0,0">
                    <w:txbxContent>
                      <w:p w14:paraId="67AD7736" w14:textId="77777777" w:rsidR="00000000" w:rsidRDefault="00000000">
                        <w:pPr>
                          <w:spacing w:after="160" w:line="256" w:lineRule="auto"/>
                          <w:ind w:left="0" w:firstLine="0"/>
                          <w:jc w:val="left"/>
                        </w:pPr>
                        <w:r>
                          <w:rPr>
                            <w:w w:val="105"/>
                            <w:sz w:val="18"/>
                          </w:rPr>
                          <w:t>Table</w:t>
                        </w:r>
                        <w:r>
                          <w:rPr>
                            <w:spacing w:val="45"/>
                            <w:w w:val="105"/>
                            <w:sz w:val="18"/>
                          </w:rPr>
                          <w:t xml:space="preserve"> </w:t>
                        </w:r>
                        <w:r>
                          <w:rPr>
                            <w:w w:val="105"/>
                            <w:sz w:val="18"/>
                          </w:rPr>
                          <w:t>9.</w:t>
                        </w:r>
                      </w:p>
                    </w:txbxContent>
                  </v:textbox>
                </v:rect>
                <v:shape id="Shape 46232" o:spid="_x0000_s1324" style="position:absolute;left:4593;width:2383;height:91;visibility:visible;mso-wrap-style:square;v-text-anchor:top" coordsize="238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" path="m,l238316,r,9144l,9144,,e" fillcolor="#181717" stroked="f" strokeweight="0">
                  <v:stroke miterlimit="83231f" joinstyle="miter"/>
                  <v:path arrowok="t" o:connecttype="custom" o:connectlocs="0,0;2383,0;2383,91;0,91;0,0" o:connectangles="0,0,0,0,0" textboxrect="0,0,238316,9144"/>
                </v:shape>
                <v:rect id="Rectangle 3113" o:spid="_x0000_s1325" style="position:absolute;left:4593;top:143;width:316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" filled="f" stroked="f">
                  <v:textbox inset="0,0,0,0">
                    <w:txbxContent>
                      <w:p w14:paraId="5189F3C6" w14:textId="77777777" w:rsidR="00000000" w:rsidRDefault="00000000">
                        <w:pPr>
                          <w:spacing w:after="160" w:line="256" w:lineRule="auto"/>
                          <w:ind w:left="0" w:firstLine="0"/>
                          <w:jc w:val="left"/>
                        </w:pPr>
                        <w:r>
                          <w:rPr>
                            <w:w w:val="107"/>
                            <w:sz w:val="18"/>
                          </w:rPr>
                          <w:t>NFC</w:t>
                        </w:r>
                      </w:p>
                    </w:txbxContent>
                  </v:textbox>
                </v:rect>
                <v:rect id="Rectangle 3114" o:spid="_x0000_s1326" style="position:absolute;left:7351;top:136;width:14927;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" filled="f" stroked="f">
                  <v:textbox inset="0,0,0,0">
                    <w:txbxContent>
                      <w:p w14:paraId="7672D7D1" w14:textId="77777777" w:rsidR="00000000" w:rsidRDefault="00000000">
                        <w:pPr>
                          <w:spacing w:after="160" w:line="256" w:lineRule="auto"/>
                          <w:ind w:left="0" w:firstLine="0"/>
                          <w:jc w:val="left"/>
                        </w:pPr>
                        <w:r>
                          <w:rPr>
                            <w:w w:val="107"/>
                            <w:sz w:val="18"/>
                          </w:rPr>
                          <w:t>performance</w:t>
                        </w:r>
                        <w:r>
                          <w:rPr>
                            <w:spacing w:val="17"/>
                            <w:w w:val="107"/>
                            <w:sz w:val="18"/>
                          </w:rPr>
                          <w:t xml:space="preserve"> </w:t>
                        </w:r>
                        <w:r>
                          <w:rPr>
                            <w:w w:val="107"/>
                            <w:sz w:val="18"/>
                          </w:rPr>
                          <w:t>indicator.</w:t>
                        </w:r>
                      </w:p>
                    </w:txbxContent>
                  </v:textbox>
                </v:rect>
                <v:rect id="Rectangle 3115" o:spid="_x0000_s1327" style="position:absolute;left:14018;top:2994;width:1923;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" filled="f" stroked="f">
                  <v:textbox inset="0,0,0,0">
                    <w:txbxContent>
                      <w:p w14:paraId="41798E82" w14:textId="77777777" w:rsidR="00000000" w:rsidRDefault="00000000">
                        <w:pPr>
                          <w:spacing w:after="160" w:line="256" w:lineRule="auto"/>
                          <w:ind w:left="0" w:firstLine="0"/>
                          <w:jc w:val="left"/>
                        </w:pPr>
                        <w:r>
                          <w:rPr>
                            <w:w w:val="108"/>
                            <w:sz w:val="18"/>
                          </w:rPr>
                          <w:t>TS</w:t>
                        </w:r>
                      </w:p>
                    </w:txbxContent>
                  </v:textbox>
                </v:rect>
                <v:rect id="Rectangle 3116" o:spid="_x0000_s1328" style="position:absolute;left:15465;top:2994;width:694;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" filled="f" stroked="f">
                  <v:textbox inset="0,0,0,0">
                    <w:txbxContent>
                      <w:p w14:paraId="5CBB0570" w14:textId="77777777" w:rsidR="00000000" w:rsidRDefault="00000000">
                        <w:pPr>
                          <w:spacing w:after="160" w:line="256" w:lineRule="auto"/>
                          <w:ind w:left="0" w:firstLine="0"/>
                          <w:jc w:val="left"/>
                        </w:pPr>
                        <w:r>
                          <w:rPr>
                            <w:w w:val="137"/>
                            <w:sz w:val="18"/>
                          </w:rPr>
                          <w:t>‘</w:t>
                        </w:r>
                      </w:p>
                    </w:txbxContent>
                  </v:textbox>
                </v:rect>
                <v:rect id="Rectangle 4388" o:spid="_x0000_s1329" style="position:absolute;left:15984;top:2994;width:66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" filled="f" stroked="f">
                  <v:textbox inset="0,0,0,0">
                    <w:txbxContent>
                      <w:p w14:paraId="7A9DAF80" w14:textId="77777777" w:rsidR="00000000" w:rsidRDefault="00000000">
                        <w:pPr>
                          <w:spacing w:after="160" w:line="256" w:lineRule="auto"/>
                          <w:ind w:left="0" w:firstLine="0"/>
                          <w:jc w:val="left"/>
                        </w:pPr>
                        <w:r>
                          <w:rPr>
                            <w:w w:val="98"/>
                            <w:sz w:val="18"/>
                          </w:rPr>
                          <w:t>c</w:t>
                        </w:r>
                      </w:p>
                    </w:txbxContent>
                  </v:textbox>
                </v:rect>
                <v:rect id="Rectangle 4389" o:spid="_x0000_s1330" style="position:absolute;left:36799;top:2994;width:1923;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" filled="f" stroked="f">
                  <v:textbox inset="0,0,0,0">
                    <w:txbxContent>
                      <w:p w14:paraId="7D29AE15" w14:textId="77777777" w:rsidR="00000000" w:rsidRDefault="00000000">
                        <w:pPr>
                          <w:spacing w:after="160" w:line="256" w:lineRule="auto"/>
                          <w:ind w:left="0" w:firstLine="0"/>
                          <w:jc w:val="left"/>
                        </w:pPr>
                        <w:r>
                          <w:rPr>
                            <w:w w:val="108"/>
                            <w:sz w:val="18"/>
                          </w:rPr>
                          <w:t>TS</w:t>
                        </w:r>
                      </w:p>
                    </w:txbxContent>
                  </v:textbox>
                </v:rect>
                <v:rect id="Rectangle 3118" o:spid="_x0000_s1331" style="position:absolute;left:38246;top:2994;width:647;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" filled="f" stroked="f">
                  <v:textbox inset="0,0,0,0">
                    <w:txbxContent>
                      <w:p w14:paraId="335BA4AE" w14:textId="77777777" w:rsidR="00000000" w:rsidRDefault="00000000">
                        <w:pPr>
                          <w:spacing w:after="160" w:line="256" w:lineRule="auto"/>
                          <w:ind w:left="0" w:firstLine="0"/>
                          <w:jc w:val="left"/>
                        </w:pPr>
                      </w:p>
                    </w:txbxContent>
                  </v:textbox>
                </v:rect>
                <v:rect id="Rectangle 3119" o:spid="_x0000_s1332" style="position:absolute;top:5521;width:116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" filled="f" stroked="f">
                  <v:textbox inset="0,0,0,0">
                    <w:txbxContent>
                      <w:p w14:paraId="15A24A52" w14:textId="77777777" w:rsidR="00000000" w:rsidRDefault="00000000">
                        <w:pPr>
                          <w:spacing w:after="160" w:line="256" w:lineRule="auto"/>
                          <w:ind w:left="0" w:firstLine="0"/>
                          <w:jc w:val="left"/>
                        </w:pPr>
                        <w:r>
                          <w:rPr>
                            <w:w w:val="98"/>
                            <w:sz w:val="18"/>
                          </w:rPr>
                          <w:t>m</w:t>
                        </w:r>
                      </w:p>
                    </w:txbxContent>
                  </v:textbox>
                </v:rect>
                <v:rect id="Rectangle 3120" o:spid="_x0000_s1333" style="position:absolute;left:1065;top:5568;width:118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" filled="f" stroked="f">
                  <v:textbox inset="0,0,0,0">
                    <w:txbxContent>
                      <w:p w14:paraId="2E144ADD" w14:textId="77777777" w:rsidR="00000000" w:rsidRDefault="00000000">
                        <w:pPr>
                          <w:spacing w:after="160" w:line="256" w:lineRule="auto"/>
                          <w:ind w:left="0" w:firstLine="0"/>
                          <w:jc w:val="left"/>
                        </w:pPr>
                      </w:p>
                    </w:txbxContent>
                  </v:textbox>
                </v:rect>
                <v:rect id="Rectangle 3121" o:spid="_x0000_s1334" style="position:absolute;left:2145;top:5521;width:757;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" filled="f" stroked="f">
                  <v:textbox inset="0,0,0,0">
                    <w:txbxContent>
                      <w:p w14:paraId="2BF3F17F" w14:textId="77777777" w:rsidR="00000000" w:rsidRDefault="00000000">
                        <w:pPr>
                          <w:spacing w:after="160" w:line="256" w:lineRule="auto"/>
                          <w:ind w:left="0" w:firstLine="0"/>
                          <w:jc w:val="left"/>
                        </w:pPr>
                        <w:r>
                          <w:rPr>
                            <w:w w:val="99"/>
                            <w:sz w:val="18"/>
                          </w:rPr>
                          <w:t>n</w:t>
                        </w:r>
                      </w:p>
                    </w:txbxContent>
                  </v:textbox>
                </v:rect>
                <v:rect id="Rectangle 3122" o:spid="_x0000_s1335" style="position:absolute;left:4435;top:5633;width:5871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" filled="f" stroked="f">
                  <v:textbox inset="0,0,0,0">
                    <w:txbxContent>
                      <w:p w14:paraId="1A912AC8" w14:textId="77777777" w:rsidR="00000000" w:rsidRDefault="00000000">
                        <w:pPr>
                          <w:spacing w:after="160" w:line="256" w:lineRule="auto"/>
                          <w:ind w:left="0" w:firstLine="0"/>
                          <w:jc w:val="left"/>
                        </w:pPr>
                        <w:r>
                          <w:rPr>
                            <w:rFonts w:ascii="Calibri" w:eastAsia="Calibri" w:hAnsi="Calibri" w:cs="Calibri"/>
                            <w:w w:val="118"/>
                            <w:sz w:val="18"/>
                          </w:rPr>
                          <w:t>sdata(%)</w:t>
                        </w:r>
                        <w:r>
                          <w:rPr>
                            <w:rFonts w:ascii="Calibri" w:eastAsia="Calibri" w:hAnsi="Calibri" w:cs="Calibri"/>
                            <w:spacing w:val="100"/>
                            <w:w w:val="118"/>
                            <w:sz w:val="18"/>
                          </w:rPr>
                          <w:t xml:space="preserve"> </w:t>
                        </w:r>
                        <w:r>
                          <w:rPr>
                            <w:rFonts w:ascii="Calibri" w:eastAsia="Calibri" w:hAnsi="Calibri" w:cs="Calibri"/>
                            <w:w w:val="118"/>
                            <w:sz w:val="18"/>
                          </w:rPr>
                          <w:t>edata(%)</w:t>
                        </w:r>
                        <w:r>
                          <w:rPr>
                            <w:rFonts w:ascii="Calibri" w:eastAsia="Calibri" w:hAnsi="Calibri" w:cs="Calibri"/>
                            <w:spacing w:val="99"/>
                            <w:w w:val="118"/>
                            <w:sz w:val="18"/>
                          </w:rPr>
                          <w:t xml:space="preserve"> </w:t>
                        </w:r>
                        <w:r>
                          <w:rPr>
                            <w:rFonts w:ascii="Calibri" w:eastAsia="Calibri" w:hAnsi="Calibri" w:cs="Calibri"/>
                            <w:w w:val="118"/>
                            <w:sz w:val="18"/>
                          </w:rPr>
                          <w:t>rdata(%)</w:t>
                        </w:r>
                        <w:r>
                          <w:rPr>
                            <w:rFonts w:ascii="Calibri" w:eastAsia="Calibri" w:hAnsi="Calibri" w:cs="Calibri"/>
                            <w:spacing w:val="100"/>
                            <w:w w:val="118"/>
                            <w:sz w:val="18"/>
                          </w:rPr>
                          <w:t xml:space="preserve"> </w:t>
                        </w:r>
                        <w:r>
                          <w:rPr>
                            <w:rFonts w:ascii="Calibri" w:eastAsia="Calibri" w:hAnsi="Calibri" w:cs="Calibri"/>
                            <w:w w:val="118"/>
                            <w:sz w:val="18"/>
                          </w:rPr>
                          <w:t>vdata(%)</w:t>
                        </w:r>
                        <w:r>
                          <w:rPr>
                            <w:rFonts w:ascii="Calibri" w:eastAsia="Calibri" w:hAnsi="Calibri" w:cs="Calibri"/>
                            <w:spacing w:val="100"/>
                            <w:w w:val="118"/>
                            <w:sz w:val="18"/>
                          </w:rPr>
                          <w:t xml:space="preserve"> </w:t>
                        </w:r>
                        <w:r>
                          <w:rPr>
                            <w:rFonts w:ascii="Calibri" w:eastAsia="Calibri" w:hAnsi="Calibri" w:cs="Calibri"/>
                            <w:w w:val="118"/>
                            <w:sz w:val="18"/>
                          </w:rPr>
                          <w:t>sdata(%)</w:t>
                        </w:r>
                        <w:r>
                          <w:rPr>
                            <w:rFonts w:ascii="Calibri" w:eastAsia="Calibri" w:hAnsi="Calibri" w:cs="Calibri"/>
                            <w:spacing w:val="100"/>
                            <w:w w:val="118"/>
                            <w:sz w:val="18"/>
                          </w:rPr>
                          <w:t xml:space="preserve"> </w:t>
                        </w:r>
                        <w:r>
                          <w:rPr>
                            <w:rFonts w:ascii="Calibri" w:eastAsia="Calibri" w:hAnsi="Calibri" w:cs="Calibri"/>
                            <w:w w:val="118"/>
                            <w:sz w:val="18"/>
                          </w:rPr>
                          <w:t>edata(%)</w:t>
                        </w:r>
                        <w:r>
                          <w:rPr>
                            <w:rFonts w:ascii="Calibri" w:eastAsia="Calibri" w:hAnsi="Calibri" w:cs="Calibri"/>
                            <w:spacing w:val="100"/>
                            <w:w w:val="118"/>
                            <w:sz w:val="18"/>
                          </w:rPr>
                          <w:t xml:space="preserve"> </w:t>
                        </w:r>
                        <w:r>
                          <w:rPr>
                            <w:rFonts w:ascii="Calibri" w:eastAsia="Calibri" w:hAnsi="Calibri" w:cs="Calibri"/>
                            <w:w w:val="118"/>
                            <w:sz w:val="18"/>
                          </w:rPr>
                          <w:t>rdata(%)</w:t>
                        </w:r>
                        <w:r>
                          <w:rPr>
                            <w:rFonts w:ascii="Calibri" w:eastAsia="Calibri" w:hAnsi="Calibri" w:cs="Calibri"/>
                            <w:spacing w:val="100"/>
                            <w:w w:val="118"/>
                            <w:sz w:val="18"/>
                          </w:rPr>
                          <w:t xml:space="preserve"> </w:t>
                        </w:r>
                        <w:r>
                          <w:rPr>
                            <w:rFonts w:ascii="Calibri" w:eastAsia="Calibri" w:hAnsi="Calibri" w:cs="Calibri"/>
                            <w:w w:val="118"/>
                            <w:sz w:val="18"/>
                          </w:rPr>
                          <w:t>vdata(%)</w:t>
                        </w:r>
                      </w:p>
                    </w:txbxContent>
                  </v:textbox>
                </v:rect>
                <v:rect id="Rectangle 3123" o:spid="_x0000_s1336" style="position:absolute;left:568;top:7919;width:758;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" filled="f" stroked="f">
                  <v:textbox inset="0,0,0,0">
                    <w:txbxContent>
                      <w:p w14:paraId="2E32F339" w14:textId="77777777" w:rsidR="00000000" w:rsidRDefault="00000000">
                        <w:pPr>
                          <w:spacing w:after="160" w:line="256" w:lineRule="auto"/>
                          <w:ind w:left="0" w:firstLine="0"/>
                          <w:jc w:val="left"/>
                        </w:pPr>
                        <w:r>
                          <w:rPr>
                            <w:w w:val="99"/>
                            <w:sz w:val="18"/>
                          </w:rPr>
                          <w:t>5</w:t>
                        </w:r>
                      </w:p>
                    </w:txbxContent>
                  </v:textbox>
                </v:rect>
                <v:rect id="Rectangle 3124" o:spid="_x0000_s1337" style="position:absolute;left:1331;top:7972;width:1183;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" filled="f" stroked="f">
                  <v:textbox inset="0,0,0,0">
                    <w:txbxContent>
                      <w:p w14:paraId="4B6F7656" w14:textId="77777777" w:rsidR="00000000" w:rsidRDefault="00000000">
                        <w:pPr>
                          <w:spacing w:after="160" w:line="256" w:lineRule="auto"/>
                          <w:ind w:left="0" w:firstLine="0"/>
                          <w:jc w:val="left"/>
                        </w:pPr>
                      </w:p>
                    </w:txbxContent>
                  </v:textbox>
                </v:rect>
                <v:rect id="Rectangle 4390" o:spid="_x0000_s1338" style="position:absolute;left:2404;top:7919;width:1515;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" filled="f" stroked="f">
                  <v:textbox inset="0,0,0,0">
                    <w:txbxContent>
                      <w:p w14:paraId="573E2217" w14:textId="77777777" w:rsidR="00000000" w:rsidRDefault="00000000">
                        <w:pPr>
                          <w:spacing w:after="160" w:line="256" w:lineRule="auto"/>
                          <w:ind w:left="0" w:firstLine="0"/>
                          <w:jc w:val="left"/>
                        </w:pPr>
                        <w:r>
                          <w:rPr>
                            <w:sz w:val="18"/>
                          </w:rPr>
                          <w:t>10</w:t>
                        </w:r>
                      </w:p>
                    </w:txbxContent>
                  </v:textbox>
                </v:rect>
                <v:rect id="Rectangle 4391" o:spid="_x0000_s1339" style="position:absolute;left:6235;top:7919;width:1514;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" filled="f" stroked="f">
                  <v:textbox inset="0,0,0,0">
                    <w:txbxContent>
                      <w:p w14:paraId="17A663CA" w14:textId="77777777" w:rsidR="00000000" w:rsidRDefault="00000000">
                        <w:pPr>
                          <w:spacing w:after="160" w:line="256" w:lineRule="auto"/>
                          <w:ind w:left="0" w:firstLine="0"/>
                          <w:jc w:val="left"/>
                        </w:pPr>
                        <w:r>
                          <w:rPr>
                            <w:sz w:val="18"/>
                          </w:rPr>
                          <w:t>68</w:t>
                        </w:r>
                      </w:p>
                    </w:txbxContent>
                  </v:textbox>
                </v:rect>
                <v:rect id="Rectangle 4392" o:spid="_x0000_s1340" style="position:absolute;left:11865;top:7958;width:15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" filled="f" stroked="f">
                  <v:textbox inset="0,0,0,0">
                    <w:txbxContent>
                      <w:p w14:paraId="1FED2140" w14:textId="77777777" w:rsidR="00000000" w:rsidRDefault="00000000">
                        <w:pPr>
                          <w:spacing w:after="160" w:line="256" w:lineRule="auto"/>
                          <w:ind w:left="0" w:firstLine="0"/>
                          <w:jc w:val="left"/>
                        </w:pPr>
                        <w:r>
                          <w:rPr>
                            <w:w w:val="99"/>
                            <w:sz w:val="18"/>
                          </w:rPr>
                          <w:t>73</w:t>
                        </w:r>
                      </w:p>
                    </w:txbxContent>
                  </v:textbox>
                </v:rect>
                <v:rect id="Rectangle 4393" o:spid="_x0000_s1341" style="position:absolute;left:17495;top:7958;width:15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" filled="f" stroked="f">
                  <v:textbox inset="0,0,0,0">
                    <w:txbxContent>
                      <w:p w14:paraId="07B4839A" w14:textId="77777777" w:rsidR="00000000" w:rsidRDefault="00000000">
                        <w:pPr>
                          <w:spacing w:after="160" w:line="256" w:lineRule="auto"/>
                          <w:ind w:left="0" w:firstLine="0"/>
                          <w:jc w:val="left"/>
                        </w:pPr>
                        <w:r>
                          <w:rPr>
                            <w:sz w:val="18"/>
                          </w:rPr>
                          <w:t>47</w:t>
                        </w:r>
                      </w:p>
                    </w:txbxContent>
                  </v:textbox>
                </v:rect>
                <v:rect id="Rectangle 3127" o:spid="_x0000_s1342" style="position:absolute;left:23126;top:7919;width:1514;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" filled="f" stroked="f">
                  <v:textbox inset="0,0,0,0">
                    <w:txbxContent>
                      <w:p w14:paraId="54BC2B0B" w14:textId="77777777" w:rsidR="00000000" w:rsidRDefault="00000000">
                        <w:pPr>
                          <w:spacing w:after="160" w:line="256" w:lineRule="auto"/>
                          <w:ind w:left="0" w:firstLine="0"/>
                          <w:jc w:val="left"/>
                        </w:pPr>
                        <w:r>
                          <w:rPr>
                            <w:w w:val="99"/>
                            <w:sz w:val="18"/>
                          </w:rPr>
                          <w:t>38</w:t>
                        </w:r>
                      </w:p>
                    </w:txbxContent>
                  </v:textbox>
                </v:rect>
                <v:rect id="Rectangle 3128" o:spid="_x0000_s1343" style="position:absolute;left:28756;top:7958;width:15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" filled="f" stroked="f">
                  <v:textbox inset="0,0,0,0">
                    <w:txbxContent>
                      <w:p w14:paraId="213A6D39" w14:textId="77777777" w:rsidR="00000000" w:rsidRDefault="00000000">
                        <w:pPr>
                          <w:spacing w:after="160" w:line="256" w:lineRule="auto"/>
                          <w:ind w:left="0" w:firstLine="0"/>
                          <w:jc w:val="left"/>
                        </w:pPr>
                        <w:r>
                          <w:rPr>
                            <w:sz w:val="18"/>
                          </w:rPr>
                          <w:t>85</w:t>
                        </w:r>
                      </w:p>
                    </w:txbxContent>
                  </v:textbox>
                </v:rect>
                <v:rect id="Rectangle 4394" o:spid="_x0000_s1344" style="position:absolute;left:34387;top:7919;width:1514;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" filled="f" stroked="f">
                  <v:textbox inset="0,0,0,0">
                    <w:txbxContent>
                      <w:p w14:paraId="289F51FC" w14:textId="77777777" w:rsidR="00000000" w:rsidRDefault="00000000">
                        <w:pPr>
                          <w:spacing w:after="160" w:line="256" w:lineRule="auto"/>
                          <w:ind w:left="0" w:firstLine="0"/>
                          <w:jc w:val="left"/>
                        </w:pPr>
                        <w:r>
                          <w:rPr>
                            <w:sz w:val="18"/>
                          </w:rPr>
                          <w:t>45</w:t>
                        </w:r>
                      </w:p>
                    </w:txbxContent>
                  </v:textbox>
                </v:rect>
                <v:rect id="Rectangle 4395" o:spid="_x0000_s1345" style="position:absolute;left:40017;top:7919;width:1515;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" filled="f" stroked="f">
                  <v:textbox inset="0,0,0,0">
                    <w:txbxContent>
                      <w:p w14:paraId="7082A2B9" w14:textId="77777777" w:rsidR="00000000" w:rsidRDefault="00000000">
                        <w:pPr>
                          <w:spacing w:after="160" w:line="256" w:lineRule="auto"/>
                          <w:ind w:left="0" w:firstLine="0"/>
                          <w:jc w:val="left"/>
                        </w:pPr>
                        <w:r>
                          <w:rPr>
                            <w:sz w:val="18"/>
                          </w:rPr>
                          <w:t>56</w:t>
                        </w:r>
                      </w:p>
                    </w:txbxContent>
                  </v:textbox>
                </v:rect>
                <v:rect id="Rectangle 3130" o:spid="_x0000_s1346" style="position:absolute;left:45640;top:7958;width:15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" filled="f" stroked="f">
                  <v:textbox inset="0,0,0,0">
                    <w:txbxContent>
                      <w:p w14:paraId="298C1734" w14:textId="77777777" w:rsidR="00000000" w:rsidRDefault="00000000">
                        <w:pPr>
                          <w:spacing w:after="160" w:line="256" w:lineRule="auto"/>
                          <w:ind w:left="0" w:firstLine="0"/>
                          <w:jc w:val="left"/>
                        </w:pPr>
                        <w:r>
                          <w:rPr>
                            <w:sz w:val="18"/>
                          </w:rPr>
                          <w:t>62</w:t>
                        </w:r>
                      </w:p>
                    </w:txbxContent>
                  </v:textbox>
                </v:rect>
                <v:rect id="Rectangle 3131" o:spid="_x0000_s1347" style="position:absolute;left:568;top:9186;width:757;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" filled="f" stroked="f">
                  <v:textbox inset="0,0,0,0">
                    <w:txbxContent>
                      <w:p w14:paraId="32678F3E" w14:textId="77777777" w:rsidR="00000000" w:rsidRDefault="00000000">
                        <w:pPr>
                          <w:spacing w:after="160" w:line="256" w:lineRule="auto"/>
                          <w:ind w:left="0" w:firstLine="0"/>
                          <w:jc w:val="left"/>
                        </w:pPr>
                        <w:r>
                          <w:rPr>
                            <w:w w:val="99"/>
                            <w:sz w:val="18"/>
                          </w:rPr>
                          <w:t>5</w:t>
                        </w:r>
                      </w:p>
                    </w:txbxContent>
                  </v:textbox>
                </v:rect>
                <v:rect id="Rectangle 3132" o:spid="_x0000_s1348" style="position:absolute;left:1331;top:9240;width:118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" filled="f" stroked="f">
                  <v:textbox inset="0,0,0,0">
                    <w:txbxContent>
                      <w:p w14:paraId="72B6AF98" w14:textId="77777777" w:rsidR="00000000" w:rsidRDefault="00000000">
                        <w:pPr>
                          <w:spacing w:after="160" w:line="256" w:lineRule="auto"/>
                          <w:ind w:left="0" w:firstLine="0"/>
                          <w:jc w:val="left"/>
                        </w:pPr>
                      </w:p>
                    </w:txbxContent>
                  </v:textbox>
                </v:rect>
                <v:rect id="Rectangle 4397" o:spid="_x0000_s1349" style="position:absolute;left:2404;top:9186;width:151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" filled="f" stroked="f">
                  <v:textbox inset="0,0,0,0">
                    <w:txbxContent>
                      <w:p w14:paraId="47A1FA7B" w14:textId="77777777" w:rsidR="00000000" w:rsidRDefault="00000000">
                        <w:pPr>
                          <w:spacing w:after="160" w:line="256" w:lineRule="auto"/>
                          <w:ind w:left="0" w:firstLine="0"/>
                          <w:jc w:val="left"/>
                        </w:pPr>
                        <w:r>
                          <w:rPr>
                            <w:sz w:val="18"/>
                          </w:rPr>
                          <w:t>15</w:t>
                        </w:r>
                      </w:p>
                    </w:txbxContent>
                  </v:textbox>
                </v:rect>
                <v:rect id="Rectangle 4398" o:spid="_x0000_s1350" style="position:absolute;left:6235;top:9186;width:1514;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" filled="f" stroked="f">
                  <v:textbox inset="0,0,0,0">
                    <w:txbxContent>
                      <w:p w14:paraId="763A9DD6" w14:textId="77777777" w:rsidR="00000000" w:rsidRDefault="00000000">
                        <w:pPr>
                          <w:spacing w:after="160" w:line="256" w:lineRule="auto"/>
                          <w:ind w:left="0" w:firstLine="0"/>
                          <w:jc w:val="left"/>
                        </w:pPr>
                        <w:r>
                          <w:rPr>
                            <w:sz w:val="18"/>
                          </w:rPr>
                          <w:t>62</w:t>
                        </w:r>
                      </w:p>
                    </w:txbxContent>
                  </v:textbox>
                </v:rect>
                <v:rect id="Rectangle 3134" o:spid="_x0000_s1351" style="position:absolute;left:11865;top:9225;width:151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" filled="f" stroked="f">
                  <v:textbox inset="0,0,0,0">
                    <w:txbxContent>
                      <w:p w14:paraId="67D3A9EF" w14:textId="77777777" w:rsidR="00000000" w:rsidRDefault="00000000">
                        <w:pPr>
                          <w:spacing w:after="160" w:line="256" w:lineRule="auto"/>
                          <w:ind w:left="0" w:firstLine="0"/>
                          <w:jc w:val="left"/>
                        </w:pPr>
                        <w:r>
                          <w:rPr>
                            <w:w w:val="99"/>
                            <w:sz w:val="18"/>
                          </w:rPr>
                          <w:t>56</w:t>
                        </w:r>
                      </w:p>
                    </w:txbxContent>
                  </v:textbox>
                </v:rect>
                <v:rect id="Rectangle 4400" o:spid="_x0000_s1352" style="position:absolute;left:17495;top:9186;width:151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" filled="f" stroked="f">
                  <v:textbox inset="0,0,0,0">
                    <w:txbxContent>
                      <w:p w14:paraId="160A52AA" w14:textId="77777777" w:rsidR="00000000" w:rsidRDefault="00000000">
                        <w:pPr>
                          <w:spacing w:after="160" w:line="256" w:lineRule="auto"/>
                          <w:ind w:left="0" w:firstLine="0"/>
                          <w:jc w:val="left"/>
                        </w:pPr>
                        <w:r>
                          <w:rPr>
                            <w:w w:val="99"/>
                            <w:sz w:val="18"/>
                          </w:rPr>
                          <w:t>36</w:t>
                        </w:r>
                      </w:p>
                    </w:txbxContent>
                  </v:textbox>
                </v:rect>
                <v:rect id="Rectangle 4402" o:spid="_x0000_s1353" style="position:absolute;left:23126;top:9186;width:1514;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" filled="f" stroked="f">
                  <v:textbox inset="0,0,0,0">
                    <w:txbxContent>
                      <w:p w14:paraId="3E7FDC5F" w14:textId="77777777" w:rsidR="00000000" w:rsidRDefault="00000000">
                        <w:pPr>
                          <w:spacing w:after="160" w:line="256" w:lineRule="auto"/>
                          <w:ind w:left="0" w:firstLine="0"/>
                          <w:jc w:val="left"/>
                        </w:pPr>
                        <w:r>
                          <w:rPr>
                            <w:sz w:val="18"/>
                          </w:rPr>
                          <w:t>30</w:t>
                        </w:r>
                      </w:p>
                    </w:txbxContent>
                  </v:textbox>
                </v:rect>
                <v:rect id="Rectangle 3136" o:spid="_x0000_s1354" style="position:absolute;left:28756;top:9225;width:15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" filled="f" stroked="f">
                  <v:textbox inset="0,0,0,0">
                    <w:txbxContent>
                      <w:p w14:paraId="16A015E0" w14:textId="77777777" w:rsidR="00000000" w:rsidRDefault="00000000">
                        <w:pPr>
                          <w:spacing w:after="160" w:line="256" w:lineRule="auto"/>
                          <w:ind w:left="0" w:firstLine="0"/>
                          <w:jc w:val="left"/>
                        </w:pPr>
                        <w:r>
                          <w:rPr>
                            <w:sz w:val="18"/>
                          </w:rPr>
                          <w:t>87</w:t>
                        </w:r>
                      </w:p>
                    </w:txbxContent>
                  </v:textbox>
                </v:rect>
                <v:rect id="Rectangle 3137" o:spid="_x0000_s1355" style="position:absolute;left:34387;top:9186;width:1514;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" filled="f" stroked="f">
                  <v:textbox inset="0,0,0,0">
                    <w:txbxContent>
                      <w:p w14:paraId="7AE0645A" w14:textId="77777777" w:rsidR="00000000" w:rsidRDefault="00000000">
                        <w:pPr>
                          <w:spacing w:after="160" w:line="256" w:lineRule="auto"/>
                          <w:ind w:left="0" w:firstLine="0"/>
                          <w:jc w:val="left"/>
                        </w:pPr>
                        <w:r>
                          <w:rPr>
                            <w:sz w:val="18"/>
                          </w:rPr>
                          <w:t>55</w:t>
                        </w:r>
                      </w:p>
                    </w:txbxContent>
                  </v:textbox>
                </v:rect>
                <v:rect id="Rectangle 4404" o:spid="_x0000_s1356" style="position:absolute;left:40017;top:9225;width:151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" filled="f" stroked="f">
                  <v:textbox inset="0,0,0,0">
                    <w:txbxContent>
                      <w:p w14:paraId="1F619A19" w14:textId="77777777" w:rsidR="00000000" w:rsidRDefault="00000000">
                        <w:pPr>
                          <w:spacing w:after="160" w:line="256" w:lineRule="auto"/>
                          <w:ind w:left="0" w:firstLine="0"/>
                          <w:jc w:val="left"/>
                        </w:pPr>
                        <w:r>
                          <w:rPr>
                            <w:sz w:val="18"/>
                          </w:rPr>
                          <w:t>64</w:t>
                        </w:r>
                      </w:p>
                    </w:txbxContent>
                  </v:textbox>
                </v:rect>
                <v:rect id="Rectangle 4405" o:spid="_x0000_s1357" style="position:absolute;left:45640;top:9225;width:15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" filled="f" stroked="f">
                  <v:textbox inset="0,0,0,0">
                    <w:txbxContent>
                      <w:p w14:paraId="7C669092" w14:textId="77777777" w:rsidR="00000000" w:rsidRDefault="00000000">
                        <w:pPr>
                          <w:spacing w:after="160" w:line="256" w:lineRule="auto"/>
                          <w:ind w:left="0" w:firstLine="0"/>
                          <w:jc w:val="left"/>
                        </w:pPr>
                        <w:r>
                          <w:rPr>
                            <w:sz w:val="18"/>
                          </w:rPr>
                          <w:t>70</w:t>
                        </w:r>
                      </w:p>
                    </w:txbxContent>
                  </v:textbox>
                </v:rect>
                <w10:anchorlock/>
              </v:group>
            </w:pict>
          </mc:Fallback>
        </mc:AlternateContent>
      </w:r>
    </w:p>
    <w:tbl>
      <w:tblPr>
        <w:tblStyle w:val="TableGrid"/>
        <w:tblW w:w="7367" w:type="dxa"/>
        <w:tblInd w:w="0" w:type="dxa"/>
        <w:tblLook w:val="04A0" w:firstRow="1" w:lastRow="0" w:firstColumn="1" w:lastColumn="0" w:noHBand="0" w:noVBand="1"/>
      </w:tblPr>
      <w:tblGrid>
        <w:gridCol w:w="981"/>
        <w:gridCol w:w="887"/>
        <w:gridCol w:w="887"/>
        <w:gridCol w:w="882"/>
        <w:gridCol w:w="887"/>
        <w:gridCol w:w="887"/>
        <w:gridCol w:w="891"/>
        <w:gridCol w:w="882"/>
        <w:gridCol w:w="183"/>
      </w:tblGrid>
      <w:tr w:rsidR="00000000" w14:paraId="159B5A8B" w14:textId="77777777">
        <w:trPr>
          <w:trHeight w:val="182"/>
        </w:trPr>
        <w:tc>
          <w:tcPr>
            <w:tcW w:w="982" w:type="dxa"/>
            <w:hideMark/>
          </w:tcPr>
          <w:p w14:paraId="18E7F03E"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520</w:t>
            </w:r>
          </w:p>
        </w:tc>
        <w:tc>
          <w:tcPr>
            <w:tcW w:w="887" w:type="dxa"/>
            <w:hideMark/>
          </w:tcPr>
          <w:p w14:paraId="14F845A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38</w:t>
            </w:r>
          </w:p>
        </w:tc>
        <w:tc>
          <w:tcPr>
            <w:tcW w:w="887" w:type="dxa"/>
            <w:hideMark/>
          </w:tcPr>
          <w:p w14:paraId="1395DEC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37</w:t>
            </w:r>
          </w:p>
        </w:tc>
        <w:tc>
          <w:tcPr>
            <w:tcW w:w="882" w:type="dxa"/>
            <w:hideMark/>
          </w:tcPr>
          <w:p w14:paraId="7791605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34</w:t>
            </w:r>
          </w:p>
        </w:tc>
        <w:tc>
          <w:tcPr>
            <w:tcW w:w="887" w:type="dxa"/>
            <w:hideMark/>
          </w:tcPr>
          <w:p w14:paraId="1F2921AD"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34</w:t>
            </w:r>
          </w:p>
        </w:tc>
        <w:tc>
          <w:tcPr>
            <w:tcW w:w="887" w:type="dxa"/>
            <w:hideMark/>
          </w:tcPr>
          <w:p w14:paraId="07FDB54E"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78</w:t>
            </w:r>
          </w:p>
        </w:tc>
        <w:tc>
          <w:tcPr>
            <w:tcW w:w="891" w:type="dxa"/>
            <w:hideMark/>
          </w:tcPr>
          <w:p w14:paraId="2B212171"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77</w:t>
            </w:r>
          </w:p>
        </w:tc>
        <w:tc>
          <w:tcPr>
            <w:tcW w:w="882" w:type="dxa"/>
            <w:hideMark/>
          </w:tcPr>
          <w:p w14:paraId="310CB70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66</w:t>
            </w:r>
          </w:p>
        </w:tc>
        <w:tc>
          <w:tcPr>
            <w:tcW w:w="183" w:type="dxa"/>
            <w:hideMark/>
          </w:tcPr>
          <w:p w14:paraId="4FD7671B" w14:textId="77777777" w:rsidR="00000000" w:rsidRDefault="00000000">
            <w:pPr>
              <w:spacing w:after="0" w:line="256" w:lineRule="auto"/>
              <w:ind w:left="3" w:firstLine="0"/>
              <w:rPr>
                <w:rFonts w:ascii="Times New Roman" w:eastAsia="Times New Roman" w:hAnsi="Times New Roman"/>
                <w:sz w:val="20"/>
              </w:rPr>
            </w:pPr>
            <w:r>
              <w:rPr>
                <w:rFonts w:ascii="Times New Roman" w:eastAsia="Times New Roman" w:hAnsi="Times New Roman"/>
                <w:sz w:val="18"/>
              </w:rPr>
              <w:t>67</w:t>
            </w:r>
          </w:p>
        </w:tc>
      </w:tr>
      <w:tr w:rsidR="00000000" w14:paraId="69EED5BB" w14:textId="77777777">
        <w:trPr>
          <w:trHeight w:val="199"/>
        </w:trPr>
        <w:tc>
          <w:tcPr>
            <w:tcW w:w="982" w:type="dxa"/>
            <w:hideMark/>
          </w:tcPr>
          <w:p w14:paraId="03ED30E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1010</w:t>
            </w:r>
          </w:p>
        </w:tc>
        <w:tc>
          <w:tcPr>
            <w:tcW w:w="887" w:type="dxa"/>
            <w:hideMark/>
          </w:tcPr>
          <w:p w14:paraId="3D7A06C7"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53</w:t>
            </w:r>
          </w:p>
        </w:tc>
        <w:tc>
          <w:tcPr>
            <w:tcW w:w="887" w:type="dxa"/>
            <w:hideMark/>
          </w:tcPr>
          <w:p w14:paraId="0D62D99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42</w:t>
            </w:r>
          </w:p>
        </w:tc>
        <w:tc>
          <w:tcPr>
            <w:tcW w:w="882" w:type="dxa"/>
            <w:hideMark/>
          </w:tcPr>
          <w:p w14:paraId="2442FCE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48</w:t>
            </w:r>
          </w:p>
        </w:tc>
        <w:tc>
          <w:tcPr>
            <w:tcW w:w="887" w:type="dxa"/>
            <w:hideMark/>
          </w:tcPr>
          <w:p w14:paraId="38EE0656"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52</w:t>
            </w:r>
          </w:p>
        </w:tc>
        <w:tc>
          <w:tcPr>
            <w:tcW w:w="887" w:type="dxa"/>
            <w:hideMark/>
          </w:tcPr>
          <w:p w14:paraId="1E75DCD9"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52</w:t>
            </w:r>
          </w:p>
        </w:tc>
        <w:tc>
          <w:tcPr>
            <w:tcW w:w="891" w:type="dxa"/>
            <w:hideMark/>
          </w:tcPr>
          <w:p w14:paraId="2AA62EE0"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63</w:t>
            </w:r>
          </w:p>
        </w:tc>
        <w:tc>
          <w:tcPr>
            <w:tcW w:w="882" w:type="dxa"/>
            <w:hideMark/>
          </w:tcPr>
          <w:p w14:paraId="44610A2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52</w:t>
            </w:r>
          </w:p>
        </w:tc>
        <w:tc>
          <w:tcPr>
            <w:tcW w:w="183" w:type="dxa"/>
            <w:hideMark/>
          </w:tcPr>
          <w:p w14:paraId="59CEB47C" w14:textId="77777777" w:rsidR="00000000" w:rsidRDefault="00000000">
            <w:pPr>
              <w:spacing w:after="0" w:line="256" w:lineRule="auto"/>
              <w:ind w:left="3" w:firstLine="0"/>
              <w:rPr>
                <w:rFonts w:ascii="Times New Roman" w:eastAsia="Times New Roman" w:hAnsi="Times New Roman"/>
                <w:sz w:val="20"/>
              </w:rPr>
            </w:pPr>
            <w:r>
              <w:rPr>
                <w:rFonts w:ascii="Times New Roman" w:eastAsia="Times New Roman" w:hAnsi="Times New Roman"/>
                <w:sz w:val="18"/>
              </w:rPr>
              <w:t>48</w:t>
            </w:r>
          </w:p>
        </w:tc>
      </w:tr>
      <w:tr w:rsidR="00000000" w14:paraId="0DBC3C65" w14:textId="77777777">
        <w:trPr>
          <w:trHeight w:val="200"/>
        </w:trPr>
        <w:tc>
          <w:tcPr>
            <w:tcW w:w="982" w:type="dxa"/>
            <w:hideMark/>
          </w:tcPr>
          <w:p w14:paraId="0A8A5B3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1015</w:t>
            </w:r>
          </w:p>
        </w:tc>
        <w:tc>
          <w:tcPr>
            <w:tcW w:w="887" w:type="dxa"/>
            <w:hideMark/>
          </w:tcPr>
          <w:p w14:paraId="78DA6FF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52</w:t>
            </w:r>
          </w:p>
        </w:tc>
        <w:tc>
          <w:tcPr>
            <w:tcW w:w="887" w:type="dxa"/>
            <w:hideMark/>
          </w:tcPr>
          <w:p w14:paraId="6F0599B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64</w:t>
            </w:r>
          </w:p>
        </w:tc>
        <w:tc>
          <w:tcPr>
            <w:tcW w:w="882" w:type="dxa"/>
            <w:hideMark/>
          </w:tcPr>
          <w:p w14:paraId="44E7C73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43</w:t>
            </w:r>
          </w:p>
        </w:tc>
        <w:tc>
          <w:tcPr>
            <w:tcW w:w="887" w:type="dxa"/>
            <w:hideMark/>
          </w:tcPr>
          <w:p w14:paraId="0AD1936C"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25</w:t>
            </w:r>
          </w:p>
        </w:tc>
        <w:tc>
          <w:tcPr>
            <w:tcW w:w="887" w:type="dxa"/>
            <w:hideMark/>
          </w:tcPr>
          <w:p w14:paraId="251149F0"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58</w:t>
            </w:r>
          </w:p>
        </w:tc>
        <w:tc>
          <w:tcPr>
            <w:tcW w:w="891" w:type="dxa"/>
            <w:hideMark/>
          </w:tcPr>
          <w:p w14:paraId="234E3C67"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36</w:t>
            </w:r>
          </w:p>
        </w:tc>
        <w:tc>
          <w:tcPr>
            <w:tcW w:w="882" w:type="dxa"/>
            <w:hideMark/>
          </w:tcPr>
          <w:p w14:paraId="0B70087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57</w:t>
            </w:r>
          </w:p>
        </w:tc>
        <w:tc>
          <w:tcPr>
            <w:tcW w:w="183" w:type="dxa"/>
            <w:hideMark/>
          </w:tcPr>
          <w:p w14:paraId="6400CCC3" w14:textId="77777777" w:rsidR="00000000" w:rsidRDefault="00000000">
            <w:pPr>
              <w:spacing w:after="0" w:line="256" w:lineRule="auto"/>
              <w:ind w:left="3" w:firstLine="0"/>
              <w:rPr>
                <w:rFonts w:ascii="Times New Roman" w:eastAsia="Times New Roman" w:hAnsi="Times New Roman"/>
                <w:sz w:val="20"/>
              </w:rPr>
            </w:pPr>
            <w:r>
              <w:rPr>
                <w:rFonts w:ascii="Times New Roman" w:eastAsia="Times New Roman" w:hAnsi="Times New Roman"/>
                <w:sz w:val="18"/>
              </w:rPr>
              <w:t>75</w:t>
            </w:r>
          </w:p>
        </w:tc>
      </w:tr>
      <w:tr w:rsidR="00000000" w14:paraId="3E263A54" w14:textId="77777777">
        <w:trPr>
          <w:trHeight w:val="199"/>
        </w:trPr>
        <w:tc>
          <w:tcPr>
            <w:tcW w:w="982" w:type="dxa"/>
            <w:hideMark/>
          </w:tcPr>
          <w:p w14:paraId="0965A33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1020</w:t>
            </w:r>
          </w:p>
        </w:tc>
        <w:tc>
          <w:tcPr>
            <w:tcW w:w="887" w:type="dxa"/>
            <w:hideMark/>
          </w:tcPr>
          <w:p w14:paraId="1B335B7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47</w:t>
            </w:r>
          </w:p>
        </w:tc>
        <w:tc>
          <w:tcPr>
            <w:tcW w:w="887" w:type="dxa"/>
            <w:hideMark/>
          </w:tcPr>
          <w:p w14:paraId="1C496A1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72</w:t>
            </w:r>
          </w:p>
        </w:tc>
        <w:tc>
          <w:tcPr>
            <w:tcW w:w="882" w:type="dxa"/>
            <w:hideMark/>
          </w:tcPr>
          <w:p w14:paraId="47786147"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28</w:t>
            </w:r>
          </w:p>
        </w:tc>
        <w:tc>
          <w:tcPr>
            <w:tcW w:w="887" w:type="dxa"/>
            <w:hideMark/>
          </w:tcPr>
          <w:p w14:paraId="7038C7F7"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37</w:t>
            </w:r>
          </w:p>
        </w:tc>
        <w:tc>
          <w:tcPr>
            <w:tcW w:w="887" w:type="dxa"/>
            <w:hideMark/>
          </w:tcPr>
          <w:p w14:paraId="4D5C5381"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53</w:t>
            </w:r>
          </w:p>
        </w:tc>
        <w:tc>
          <w:tcPr>
            <w:tcW w:w="891" w:type="dxa"/>
            <w:hideMark/>
          </w:tcPr>
          <w:p w14:paraId="69FC509B"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28</w:t>
            </w:r>
          </w:p>
        </w:tc>
        <w:tc>
          <w:tcPr>
            <w:tcW w:w="882" w:type="dxa"/>
            <w:hideMark/>
          </w:tcPr>
          <w:p w14:paraId="0FAD34D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72</w:t>
            </w:r>
          </w:p>
        </w:tc>
        <w:tc>
          <w:tcPr>
            <w:tcW w:w="183" w:type="dxa"/>
            <w:hideMark/>
          </w:tcPr>
          <w:p w14:paraId="02D19AA4" w14:textId="77777777" w:rsidR="00000000" w:rsidRDefault="00000000">
            <w:pPr>
              <w:spacing w:after="0" w:line="256" w:lineRule="auto"/>
              <w:ind w:left="3" w:firstLine="0"/>
              <w:rPr>
                <w:rFonts w:ascii="Times New Roman" w:eastAsia="Times New Roman" w:hAnsi="Times New Roman"/>
                <w:sz w:val="20"/>
              </w:rPr>
            </w:pPr>
            <w:r>
              <w:rPr>
                <w:rFonts w:ascii="Times New Roman" w:eastAsia="Times New Roman" w:hAnsi="Times New Roman"/>
                <w:sz w:val="18"/>
              </w:rPr>
              <w:t>63</w:t>
            </w:r>
          </w:p>
        </w:tc>
      </w:tr>
      <w:tr w:rsidR="00000000" w14:paraId="5699789E" w14:textId="77777777">
        <w:trPr>
          <w:trHeight w:val="199"/>
        </w:trPr>
        <w:tc>
          <w:tcPr>
            <w:tcW w:w="982" w:type="dxa"/>
            <w:hideMark/>
          </w:tcPr>
          <w:p w14:paraId="5B987D8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1030</w:t>
            </w:r>
          </w:p>
        </w:tc>
        <w:tc>
          <w:tcPr>
            <w:tcW w:w="887" w:type="dxa"/>
            <w:hideMark/>
          </w:tcPr>
          <w:p w14:paraId="0415CE04"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70</w:t>
            </w:r>
          </w:p>
        </w:tc>
        <w:tc>
          <w:tcPr>
            <w:tcW w:w="887" w:type="dxa"/>
            <w:hideMark/>
          </w:tcPr>
          <w:p w14:paraId="538D149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65</w:t>
            </w:r>
          </w:p>
        </w:tc>
        <w:tc>
          <w:tcPr>
            <w:tcW w:w="882" w:type="dxa"/>
            <w:hideMark/>
          </w:tcPr>
          <w:p w14:paraId="665CCED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92</w:t>
            </w:r>
          </w:p>
        </w:tc>
        <w:tc>
          <w:tcPr>
            <w:tcW w:w="887" w:type="dxa"/>
            <w:hideMark/>
          </w:tcPr>
          <w:p w14:paraId="1177AEA1"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81</w:t>
            </w:r>
          </w:p>
        </w:tc>
        <w:tc>
          <w:tcPr>
            <w:tcW w:w="887" w:type="dxa"/>
            <w:hideMark/>
          </w:tcPr>
          <w:p w14:paraId="37730385"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40</w:t>
            </w:r>
          </w:p>
        </w:tc>
        <w:tc>
          <w:tcPr>
            <w:tcW w:w="891" w:type="dxa"/>
            <w:hideMark/>
          </w:tcPr>
          <w:p w14:paraId="525AE586"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35</w:t>
            </w:r>
          </w:p>
        </w:tc>
        <w:tc>
          <w:tcPr>
            <w:tcW w:w="882" w:type="dxa"/>
            <w:hideMark/>
          </w:tcPr>
          <w:p w14:paraId="04242837"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8</w:t>
            </w:r>
          </w:p>
        </w:tc>
        <w:tc>
          <w:tcPr>
            <w:tcW w:w="183" w:type="dxa"/>
            <w:hideMark/>
          </w:tcPr>
          <w:p w14:paraId="7A2773FC" w14:textId="77777777" w:rsidR="00000000" w:rsidRDefault="00000000">
            <w:pPr>
              <w:spacing w:after="0" w:line="256" w:lineRule="auto"/>
              <w:ind w:left="3" w:firstLine="0"/>
              <w:rPr>
                <w:rFonts w:ascii="Times New Roman" w:eastAsia="Times New Roman" w:hAnsi="Times New Roman"/>
                <w:sz w:val="20"/>
              </w:rPr>
            </w:pPr>
            <w:r>
              <w:rPr>
                <w:rFonts w:ascii="Times New Roman" w:eastAsia="Times New Roman" w:hAnsi="Times New Roman"/>
                <w:sz w:val="18"/>
              </w:rPr>
              <w:t>19</w:t>
            </w:r>
          </w:p>
        </w:tc>
      </w:tr>
      <w:tr w:rsidR="00000000" w14:paraId="57A8DC51" w14:textId="77777777">
        <w:trPr>
          <w:trHeight w:val="183"/>
        </w:trPr>
        <w:tc>
          <w:tcPr>
            <w:tcW w:w="982" w:type="dxa"/>
            <w:hideMark/>
          </w:tcPr>
          <w:p w14:paraId="58B518C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1515</w:t>
            </w:r>
          </w:p>
        </w:tc>
        <w:tc>
          <w:tcPr>
            <w:tcW w:w="887" w:type="dxa"/>
            <w:hideMark/>
          </w:tcPr>
          <w:p w14:paraId="368503F4"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74</w:t>
            </w:r>
          </w:p>
        </w:tc>
        <w:tc>
          <w:tcPr>
            <w:tcW w:w="887" w:type="dxa"/>
            <w:hideMark/>
          </w:tcPr>
          <w:p w14:paraId="27F58A2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50</w:t>
            </w:r>
          </w:p>
        </w:tc>
        <w:tc>
          <w:tcPr>
            <w:tcW w:w="882" w:type="dxa"/>
            <w:hideMark/>
          </w:tcPr>
          <w:p w14:paraId="11C28E5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49</w:t>
            </w:r>
          </w:p>
        </w:tc>
        <w:tc>
          <w:tcPr>
            <w:tcW w:w="887" w:type="dxa"/>
            <w:hideMark/>
          </w:tcPr>
          <w:p w14:paraId="6FDC00C3"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68</w:t>
            </w:r>
          </w:p>
        </w:tc>
        <w:tc>
          <w:tcPr>
            <w:tcW w:w="887" w:type="dxa"/>
            <w:hideMark/>
          </w:tcPr>
          <w:p w14:paraId="66163285"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33</w:t>
            </w:r>
          </w:p>
        </w:tc>
        <w:tc>
          <w:tcPr>
            <w:tcW w:w="891" w:type="dxa"/>
            <w:hideMark/>
          </w:tcPr>
          <w:p w14:paraId="7C9D17EA" w14:textId="77777777" w:rsidR="00000000" w:rsidRDefault="00000000">
            <w:pPr>
              <w:spacing w:after="0" w:line="256" w:lineRule="auto"/>
              <w:ind w:left="4" w:firstLine="0"/>
              <w:jc w:val="left"/>
              <w:rPr>
                <w:rFonts w:ascii="Times New Roman" w:eastAsia="Times New Roman" w:hAnsi="Times New Roman"/>
                <w:sz w:val="20"/>
              </w:rPr>
            </w:pPr>
            <w:r>
              <w:rPr>
                <w:rFonts w:ascii="Times New Roman" w:eastAsia="Times New Roman" w:hAnsi="Times New Roman"/>
                <w:sz w:val="18"/>
              </w:rPr>
              <w:t>50</w:t>
            </w:r>
          </w:p>
        </w:tc>
        <w:tc>
          <w:tcPr>
            <w:tcW w:w="882" w:type="dxa"/>
            <w:hideMark/>
          </w:tcPr>
          <w:p w14:paraId="31AB790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51</w:t>
            </w:r>
          </w:p>
        </w:tc>
        <w:tc>
          <w:tcPr>
            <w:tcW w:w="183" w:type="dxa"/>
            <w:hideMark/>
          </w:tcPr>
          <w:p w14:paraId="1A4EAF54" w14:textId="77777777" w:rsidR="00000000" w:rsidRDefault="00000000">
            <w:pPr>
              <w:spacing w:after="0" w:line="256" w:lineRule="auto"/>
              <w:ind w:left="3" w:firstLine="0"/>
              <w:rPr>
                <w:rFonts w:ascii="Times New Roman" w:eastAsia="Times New Roman" w:hAnsi="Times New Roman"/>
                <w:sz w:val="20"/>
              </w:rPr>
            </w:pPr>
            <w:r>
              <w:rPr>
                <w:rFonts w:ascii="Times New Roman" w:eastAsia="Times New Roman" w:hAnsi="Times New Roman"/>
                <w:sz w:val="18"/>
              </w:rPr>
              <w:t>32</w:t>
            </w:r>
          </w:p>
        </w:tc>
      </w:tr>
    </w:tbl>
    <w:p w14:paraId="0418EF1D" w14:textId="77777777" w:rsidR="00000000" w:rsidRDefault="00000000">
      <w:pPr>
        <w:spacing w:after="679" w:line="256" w:lineRule="auto"/>
        <w:ind w:left="0" w:firstLine="0"/>
        <w:jc w:val="left"/>
        <w:rPr>
          <w:rFonts w:eastAsia="Times New Roman"/>
        </w:rPr>
      </w:pPr>
      <w:r>
        <w:rPr>
          <w:noProof/>
        </w:rPr>
        <mc:AlternateContent>
          <mc:Choice Requires="wpg">
            <w:drawing>
              <wp:inline distT="0" distB="0" distL="0" distR="0" wp14:anchorId="682AE42B" wp14:editId="50803138">
                <wp:extent cx="4858385" cy="12065"/>
                <wp:effectExtent l="0" t="0" r="0" b="0"/>
                <wp:docPr id="2057137758" name="Group 39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8385" cy="12065"/>
                          <a:chOff x="0" y="0"/>
                          <a:chExt cx="48585" cy="122"/>
                        </a:xfrm>
                      </wpg:grpSpPr>
                      <wps:wsp>
                        <wps:cNvPr id="1647407527" name="Shape 46366"/>
                        <wps:cNvSpPr>
                          <a:spLocks/>
                        </wps:cNvSpPr>
                        <wps:spPr bwMode="auto">
                          <a:xfrm>
                            <a:off x="0" y="0"/>
                            <a:ext cx="48585" cy="122"/>
                          </a:xfrm>
                          <a:custGeom>
                            <a:avLst/>
                            <a:gdLst>
                              <a:gd name="T0" fmla="*/ 0 w 4858563"/>
                              <a:gd name="T1" fmla="*/ 0 h 12240"/>
                              <a:gd name="T2" fmla="*/ 4858563 w 4858563"/>
                              <a:gd name="T3" fmla="*/ 0 h 12240"/>
                              <a:gd name="T4" fmla="*/ 4858563 w 4858563"/>
                              <a:gd name="T5" fmla="*/ 12240 h 12240"/>
                              <a:gd name="T6" fmla="*/ 0 w 4858563"/>
                              <a:gd name="T7" fmla="*/ 12240 h 12240"/>
                              <a:gd name="T8" fmla="*/ 0 w 4858563"/>
                              <a:gd name="T9" fmla="*/ 0 h 12240"/>
                              <a:gd name="T10" fmla="*/ 0 w 4858563"/>
                              <a:gd name="T11" fmla="*/ 0 h 12240"/>
                              <a:gd name="T12" fmla="*/ 4858563 w 4858563"/>
                              <a:gd name="T13" fmla="*/ 12240 h 12240"/>
                            </a:gdLst>
                            <a:ahLst/>
                            <a:cxnLst>
                              <a:cxn ang="0">
                                <a:pos x="T0" y="T1"/>
                              </a:cxn>
                              <a:cxn ang="0">
                                <a:pos x="T2" y="T3"/>
                              </a:cxn>
                              <a:cxn ang="0">
                                <a:pos x="T4" y="T5"/>
                              </a:cxn>
                              <a:cxn ang="0">
                                <a:pos x="T6" y="T7"/>
                              </a:cxn>
                              <a:cxn ang="0">
                                <a:pos x="T8" y="T9"/>
                              </a:cxn>
                            </a:cxnLst>
                            <a:rect l="T10" t="T11" r="T12" b="T13"/>
                            <a:pathLst>
                              <a:path w="4858563" h="12240">
                                <a:moveTo>
                                  <a:pt x="0" y="0"/>
                                </a:moveTo>
                                <a:lnTo>
                                  <a:pt x="4858563" y="0"/>
                                </a:lnTo>
                                <a:lnTo>
                                  <a:pt x="4858563" y="12240"/>
                                </a:lnTo>
                                <a:lnTo>
                                  <a:pt x="0" y="12240"/>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21DF58" id="Group 39874" o:spid="_x0000_s1026" style="width:382.55pt;height:.95pt;mso-position-horizontal-relative:char;mso-position-vertical-relative:line" coordsize="48585,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">
                <v:shape id="Shape 46366" o:spid="_x0000_s1027" style="position:absolute;width:48585;height:122;visibility:visible;mso-wrap-style:square;v-text-anchor:top" coordsize="4858563,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" path="m,l4858563,r,12240l,12240,,e" fillcolor="#181717" stroked="f" strokeweight="0">
                  <v:stroke miterlimit="83231f" joinstyle="miter"/>
                  <v:path arrowok="t" o:connecttype="custom" o:connectlocs="0,0;48585,0;48585,122;0,122;0,0" o:connectangles="0,0,0,0,0" textboxrect="0,0,4858563,12240"/>
                </v:shape>
                <w10:anchorlock/>
              </v:group>
            </w:pict>
          </mc:Fallback>
        </mc:AlternateContent>
      </w:r>
    </w:p>
    <w:p w14:paraId="4B99DD4A" w14:textId="77777777" w:rsidR="00000000" w:rsidRDefault="00000000">
      <w:pPr>
        <w:spacing w:after="15" w:line="256" w:lineRule="auto"/>
        <w:ind w:left="813" w:firstLine="0"/>
        <w:jc w:val="left"/>
      </w:pPr>
      <w:r>
        <w:rPr>
          <w:noProof/>
        </w:rPr>
        <mc:AlternateContent>
          <mc:Choice Requires="wpg">
            <w:drawing>
              <wp:inline distT="0" distB="0" distL="0" distR="0" wp14:anchorId="60ED04E3" wp14:editId="7FE1669B">
                <wp:extent cx="168910" cy="4445"/>
                <wp:effectExtent l="0" t="0" r="2540" b="5080"/>
                <wp:docPr id="1467684154" name="Group 39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 cy="4445"/>
                          <a:chOff x="0" y="0"/>
                          <a:chExt cx="169202" cy="4320"/>
                        </a:xfrm>
                      </wpg:grpSpPr>
                      <wps:wsp>
                        <wps:cNvPr id="359738424" name="Shape 46368"/>
                        <wps:cNvSpPr>
                          <a:spLocks/>
                        </wps:cNvSpPr>
                        <wps:spPr bwMode="auto">
                          <a:xfrm>
                            <a:off x="0" y="0"/>
                            <a:ext cx="169202" cy="9144"/>
                          </a:xfrm>
                          <a:custGeom>
                            <a:avLst/>
                            <a:gdLst>
                              <a:gd name="T0" fmla="*/ 0 w 169202"/>
                              <a:gd name="T1" fmla="*/ 0 h 9144"/>
                              <a:gd name="T2" fmla="*/ 169202 w 169202"/>
                              <a:gd name="T3" fmla="*/ 0 h 9144"/>
                              <a:gd name="T4" fmla="*/ 169202 w 169202"/>
                              <a:gd name="T5" fmla="*/ 9144 h 9144"/>
                              <a:gd name="T6" fmla="*/ 0 w 169202"/>
                              <a:gd name="T7" fmla="*/ 9144 h 9144"/>
                              <a:gd name="T8" fmla="*/ 0 w 169202"/>
                              <a:gd name="T9" fmla="*/ 0 h 9144"/>
                              <a:gd name="T10" fmla="*/ 0 w 169202"/>
                              <a:gd name="T11" fmla="*/ 0 h 9144"/>
                              <a:gd name="T12" fmla="*/ 169202 w 169202"/>
                              <a:gd name="T13" fmla="*/ 9144 h 9144"/>
                            </a:gdLst>
                            <a:ahLst/>
                            <a:cxnLst>
                              <a:cxn ang="0">
                                <a:pos x="T0" y="T1"/>
                              </a:cxn>
                              <a:cxn ang="0">
                                <a:pos x="T2" y="T3"/>
                              </a:cxn>
                              <a:cxn ang="0">
                                <a:pos x="T4" y="T5"/>
                              </a:cxn>
                              <a:cxn ang="0">
                                <a:pos x="T6" y="T7"/>
                              </a:cxn>
                              <a:cxn ang="0">
                                <a:pos x="T8" y="T9"/>
                              </a:cxn>
                            </a:cxnLst>
                            <a:rect l="T10" t="T11" r="T12" b="T13"/>
                            <a:pathLst>
                              <a:path w="169202" h="9144">
                                <a:moveTo>
                                  <a:pt x="0" y="0"/>
                                </a:moveTo>
                                <a:lnTo>
                                  <a:pt x="169202" y="0"/>
                                </a:lnTo>
                                <a:lnTo>
                                  <a:pt x="169202"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58E3748" id="Group 39870" o:spid="_x0000_s1026" style="width:13.3pt;height:.35pt;mso-position-horizontal-relative:char;mso-position-vertical-relative:line" coordsize="16920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">
                <v:shape id="Shape 46368" o:spid="_x0000_s1027" style="position:absolute;width:169202;height:9144;visibility:visible;mso-wrap-style:square;v-text-anchor:top" coordsize="1692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" path="m,l169202,r,9144l,9144,,e" fillcolor="#181717" stroked="f" strokeweight="0">
                  <v:stroke miterlimit="83231f" joinstyle="miter"/>
                  <v:path arrowok="t" o:connecttype="custom" o:connectlocs="0,0;169202,0;169202,9144;0,9144;0,0" o:connectangles="0,0,0,0,0" textboxrect="0,0,169202,9144"/>
                </v:shape>
                <w10:anchorlock/>
              </v:group>
            </w:pict>
          </mc:Fallback>
        </mc:AlternateContent>
      </w:r>
    </w:p>
    <w:p w14:paraId="68CB2ABC" w14:textId="77777777" w:rsidR="00000000" w:rsidRDefault="00000000">
      <w:pPr>
        <w:spacing w:line="261" w:lineRule="auto"/>
        <w:ind w:left="-5"/>
      </w:pPr>
      <w:r>
        <w:rPr>
          <w:sz w:val="18"/>
        </w:rPr>
        <w:t>表</w:t>
      </w:r>
      <w:r>
        <w:rPr>
          <w:sz w:val="18"/>
        </w:rPr>
        <w:t xml:space="preserve"> 10. CD </w:t>
      </w:r>
      <w:r>
        <w:rPr>
          <w:sz w:val="18"/>
        </w:rPr>
        <w:t>性能指标。</w:t>
      </w:r>
    </w:p>
    <w:tbl>
      <w:tblPr>
        <w:tblStyle w:val="TableGrid"/>
        <w:tblW w:w="7651" w:type="dxa"/>
        <w:tblInd w:w="0" w:type="dxa"/>
        <w:tblCellMar>
          <w:top w:w="16" w:type="dxa"/>
          <w:bottom w:w="16" w:type="dxa"/>
        </w:tblCellMar>
        <w:tblLook w:val="04A0" w:firstRow="1" w:lastRow="0" w:firstColumn="1" w:lastColumn="0" w:noHBand="0" w:noVBand="1"/>
      </w:tblPr>
      <w:tblGrid>
        <w:gridCol w:w="750"/>
        <w:gridCol w:w="704"/>
        <w:gridCol w:w="2239"/>
        <w:gridCol w:w="703"/>
        <w:gridCol w:w="704"/>
        <w:gridCol w:w="704"/>
        <w:gridCol w:w="704"/>
        <w:gridCol w:w="704"/>
        <w:gridCol w:w="439"/>
      </w:tblGrid>
      <w:tr w:rsidR="00000000" w14:paraId="558246EE" w14:textId="77777777">
        <w:trPr>
          <w:trHeight w:val="414"/>
        </w:trPr>
        <w:tc>
          <w:tcPr>
            <w:tcW w:w="979" w:type="dxa"/>
            <w:vMerge w:val="restart"/>
            <w:tcBorders>
              <w:top w:val="single" w:sz="8" w:space="0" w:color="181717"/>
              <w:left w:val="nil"/>
              <w:bottom w:val="single" w:sz="4" w:space="0" w:color="181717"/>
              <w:right w:val="nil"/>
            </w:tcBorders>
            <w:vAlign w:val="bottom"/>
            <w:hideMark/>
          </w:tcPr>
          <w:p w14:paraId="553359BE"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米尼</w:t>
            </w:r>
            <w:r>
              <w:rPr>
                <w:rFonts w:ascii="Times New Roman" w:eastAsia="Times New Roman" w:hAnsi="Times New Roman"/>
                <w:sz w:val="18"/>
              </w:rPr>
              <w:t xml:space="preserve">  </w:t>
            </w:r>
            <w:r>
              <w:rPr>
                <w:rFonts w:ascii="MS Gothic" w:eastAsia="MS Gothic" w:hAnsi="MS Gothic" w:cs="MS Gothic" w:hint="eastAsia"/>
                <w:sz w:val="18"/>
              </w:rPr>
              <w:t>​</w:t>
            </w:r>
          </w:p>
        </w:tc>
        <w:tc>
          <w:tcPr>
            <w:tcW w:w="887" w:type="dxa"/>
            <w:vMerge w:val="restart"/>
            <w:tcBorders>
              <w:top w:val="single" w:sz="8" w:space="0" w:color="181717"/>
              <w:left w:val="nil"/>
              <w:bottom w:val="single" w:sz="4" w:space="0" w:color="181717"/>
              <w:right w:val="nil"/>
            </w:tcBorders>
            <w:vAlign w:val="bottom"/>
            <w:hideMark/>
          </w:tcPr>
          <w:p w14:paraId="2E06B9FF"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数据</w:t>
            </w:r>
          </w:p>
        </w:tc>
        <w:tc>
          <w:tcPr>
            <w:tcW w:w="887" w:type="dxa"/>
            <w:vMerge w:val="restart"/>
            <w:tcBorders>
              <w:top w:val="single" w:sz="8" w:space="0" w:color="181717"/>
              <w:left w:val="nil"/>
              <w:bottom w:val="single" w:sz="4" w:space="0" w:color="181717"/>
              <w:right w:val="nil"/>
            </w:tcBorders>
            <w:hideMark/>
          </w:tcPr>
          <w:p w14:paraId="531A3BA9" w14:textId="77777777" w:rsidR="00000000" w:rsidRDefault="00000000">
            <w:pPr>
              <w:spacing w:after="0" w:line="256" w:lineRule="auto"/>
              <w:ind w:left="0" w:right="16" w:firstLine="0"/>
              <w:jc w:val="right"/>
              <w:rPr>
                <w:rFonts w:ascii="Times New Roman" w:eastAsia="Times New Roman" w:hAnsi="Times New Roman"/>
                <w:sz w:val="20"/>
              </w:rPr>
            </w:pPr>
            <w:r>
              <w:rPr>
                <w:rFonts w:ascii="Times New Roman" w:eastAsia="Times New Roman" w:hAnsi="Times New Roman"/>
                <w:sz w:val="18"/>
              </w:rPr>
              <w:t>TS'c</w:t>
            </w:r>
          </w:p>
          <w:p w14:paraId="306F9BEF" w14:textId="77777777" w:rsidR="00000000" w:rsidRDefault="00000000">
            <w:pPr>
              <w:spacing w:after="139" w:line="256" w:lineRule="auto"/>
              <w:ind w:left="-887" w:right="-1353" w:firstLine="0"/>
              <w:jc w:val="left"/>
              <w:rPr>
                <w:rFonts w:ascii="Times New Roman" w:eastAsia="Times New Roman" w:hAnsi="Times New Roman"/>
                <w:sz w:val="20"/>
              </w:rPr>
            </w:pPr>
            <w:r>
              <w:rPr>
                <w:rFonts w:ascii="Times New Roman" w:eastAsia="Times New Roman" w:hAnsi="Times New Roman"/>
                <w:noProof/>
                <w:sz w:val="20"/>
              </w:rPr>
              <mc:AlternateContent>
                <mc:Choice Requires="wpg">
                  <w:drawing>
                    <wp:inline distT="0" distB="0" distL="0" distR="0" wp14:anchorId="052A48F7" wp14:editId="423DDA90">
                      <wp:extent cx="1985010" cy="6350"/>
                      <wp:effectExtent l="0" t="0" r="0" b="3175"/>
                      <wp:docPr id="1421056285" name="Group 38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5010" cy="6350"/>
                                <a:chOff x="0" y="0"/>
                                <a:chExt cx="19850" cy="64"/>
                              </a:xfrm>
                            </wpg:grpSpPr>
                            <wps:wsp>
                              <wps:cNvPr id="676681832" name="Shape 46370"/>
                              <wps:cNvSpPr>
                                <a:spLocks/>
                              </wps:cNvSpPr>
                              <wps:spPr bwMode="auto">
                                <a:xfrm>
                                  <a:off x="0" y="0"/>
                                  <a:ext cx="19850" cy="91"/>
                                </a:xfrm>
                                <a:custGeom>
                                  <a:avLst/>
                                  <a:gdLst>
                                    <a:gd name="T0" fmla="*/ 0 w 1985035"/>
                                    <a:gd name="T1" fmla="*/ 0 h 9144"/>
                                    <a:gd name="T2" fmla="*/ 1985035 w 1985035"/>
                                    <a:gd name="T3" fmla="*/ 0 h 9144"/>
                                    <a:gd name="T4" fmla="*/ 1985035 w 1985035"/>
                                    <a:gd name="T5" fmla="*/ 9144 h 9144"/>
                                    <a:gd name="T6" fmla="*/ 0 w 1985035"/>
                                    <a:gd name="T7" fmla="*/ 9144 h 9144"/>
                                    <a:gd name="T8" fmla="*/ 0 w 1985035"/>
                                    <a:gd name="T9" fmla="*/ 0 h 9144"/>
                                    <a:gd name="T10" fmla="*/ 0 w 1985035"/>
                                    <a:gd name="T11" fmla="*/ 0 h 9144"/>
                                    <a:gd name="T12" fmla="*/ 1985035 w 1985035"/>
                                    <a:gd name="T13" fmla="*/ 9144 h 9144"/>
                                  </a:gdLst>
                                  <a:ahLst/>
                                  <a:cxnLst>
                                    <a:cxn ang="0">
                                      <a:pos x="T0" y="T1"/>
                                    </a:cxn>
                                    <a:cxn ang="0">
                                      <a:pos x="T2" y="T3"/>
                                    </a:cxn>
                                    <a:cxn ang="0">
                                      <a:pos x="T4" y="T5"/>
                                    </a:cxn>
                                    <a:cxn ang="0">
                                      <a:pos x="T6" y="T7"/>
                                    </a:cxn>
                                    <a:cxn ang="0">
                                      <a:pos x="T8" y="T9"/>
                                    </a:cxn>
                                  </a:cxnLst>
                                  <a:rect l="T10" t="T11" r="T12" b="T13"/>
                                  <a:pathLst>
                                    <a:path w="1985035" h="9144">
                                      <a:moveTo>
                                        <a:pt x="0" y="0"/>
                                      </a:moveTo>
                                      <a:lnTo>
                                        <a:pt x="1985035" y="0"/>
                                      </a:lnTo>
                                      <a:lnTo>
                                        <a:pt x="1985035"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14659F" id="Group 38756" o:spid="_x0000_s1026" style="width:156.3pt;height:.5pt;mso-position-horizontal-relative:char;mso-position-vertical-relative:line" coordsize="1985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">
                      <v:shape id="Shape 46370" o:spid="_x0000_s1027" style="position:absolute;width:19850;height:91;visibility:visible;mso-wrap-style:square;v-text-anchor:top" coordsize="19850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" path="m,l1985035,r,9144l,9144,,e" fillcolor="#181717" stroked="f" strokeweight="0">
                        <v:stroke miterlimit="83231f" joinstyle="miter"/>
                        <v:path arrowok="t" o:connecttype="custom" o:connectlocs="0,0;19850,0;19850,91;0,91;0,0" o:connectangles="0,0,0,0,0" textboxrect="0,0,1985035,9144"/>
                      </v:shape>
                      <w10:anchorlock/>
                    </v:group>
                  </w:pict>
                </mc:Fallback>
              </mc:AlternateContent>
            </w:r>
          </w:p>
          <w:p w14:paraId="44BDFBFC"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电子数据</w:t>
            </w:r>
          </w:p>
        </w:tc>
        <w:tc>
          <w:tcPr>
            <w:tcW w:w="886" w:type="dxa"/>
            <w:vMerge w:val="restart"/>
            <w:tcBorders>
              <w:top w:val="single" w:sz="8" w:space="0" w:color="181717"/>
              <w:left w:val="nil"/>
              <w:bottom w:val="single" w:sz="4" w:space="0" w:color="181717"/>
              <w:right w:val="nil"/>
            </w:tcBorders>
            <w:vAlign w:val="bottom"/>
            <w:hideMark/>
          </w:tcPr>
          <w:p w14:paraId="4778DC6C"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数据</w:t>
            </w:r>
          </w:p>
        </w:tc>
        <w:tc>
          <w:tcPr>
            <w:tcW w:w="887" w:type="dxa"/>
            <w:vMerge w:val="restart"/>
            <w:tcBorders>
              <w:top w:val="single" w:sz="8" w:space="0" w:color="181717"/>
              <w:left w:val="nil"/>
              <w:bottom w:val="single" w:sz="4" w:space="0" w:color="181717"/>
              <w:right w:val="nil"/>
            </w:tcBorders>
            <w:vAlign w:val="bottom"/>
            <w:hideMark/>
          </w:tcPr>
          <w:p w14:paraId="02ACE7F7"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虚拟数据</w:t>
            </w:r>
          </w:p>
        </w:tc>
        <w:tc>
          <w:tcPr>
            <w:tcW w:w="887" w:type="dxa"/>
            <w:tcBorders>
              <w:top w:val="single" w:sz="8" w:space="0" w:color="181717"/>
              <w:left w:val="nil"/>
              <w:bottom w:val="single" w:sz="4" w:space="0" w:color="181717"/>
              <w:right w:val="nil"/>
            </w:tcBorders>
          </w:tcPr>
          <w:p w14:paraId="3E4BA235" w14:textId="77777777" w:rsidR="00000000" w:rsidRDefault="00000000">
            <w:pPr>
              <w:spacing w:after="160" w:line="256" w:lineRule="auto"/>
              <w:ind w:left="0" w:firstLine="0"/>
              <w:jc w:val="left"/>
              <w:rPr>
                <w:rFonts w:ascii="Times New Roman" w:eastAsia="Times New Roman" w:hAnsi="Times New Roman"/>
                <w:sz w:val="20"/>
              </w:rPr>
            </w:pPr>
          </w:p>
        </w:tc>
        <w:tc>
          <w:tcPr>
            <w:tcW w:w="1773" w:type="dxa"/>
            <w:gridSpan w:val="2"/>
            <w:tcBorders>
              <w:top w:val="single" w:sz="8" w:space="0" w:color="181717"/>
              <w:left w:val="nil"/>
              <w:bottom w:val="single" w:sz="4" w:space="0" w:color="181717"/>
              <w:right w:val="nil"/>
            </w:tcBorders>
            <w:vAlign w:val="center"/>
            <w:hideMark/>
          </w:tcPr>
          <w:p w14:paraId="769A9CED" w14:textId="77777777" w:rsidR="00000000" w:rsidRDefault="00000000">
            <w:pPr>
              <w:spacing w:after="0" w:line="256" w:lineRule="auto"/>
              <w:ind w:left="525" w:firstLine="0"/>
              <w:jc w:val="left"/>
              <w:rPr>
                <w:rFonts w:ascii="Times New Roman" w:eastAsia="Times New Roman" w:hAnsi="Times New Roman"/>
                <w:sz w:val="20"/>
              </w:rPr>
            </w:pPr>
            <w:r>
              <w:rPr>
                <w:rFonts w:ascii="Times New Roman" w:eastAsia="Times New Roman" w:hAnsi="Times New Roman"/>
                <w:sz w:val="18"/>
              </w:rPr>
              <w:t>TS</w:t>
            </w:r>
          </w:p>
        </w:tc>
        <w:tc>
          <w:tcPr>
            <w:tcW w:w="467" w:type="dxa"/>
            <w:tcBorders>
              <w:top w:val="single" w:sz="8" w:space="0" w:color="181717"/>
              <w:left w:val="nil"/>
              <w:bottom w:val="single" w:sz="4" w:space="0" w:color="181717"/>
              <w:right w:val="nil"/>
            </w:tcBorders>
          </w:tcPr>
          <w:p w14:paraId="2483207E" w14:textId="77777777" w:rsidR="00000000" w:rsidRDefault="00000000">
            <w:pPr>
              <w:spacing w:after="160" w:line="256" w:lineRule="auto"/>
              <w:ind w:left="0" w:firstLine="0"/>
              <w:jc w:val="left"/>
              <w:rPr>
                <w:rFonts w:ascii="Times New Roman" w:eastAsia="Times New Roman" w:hAnsi="Times New Roman"/>
                <w:sz w:val="20"/>
              </w:rPr>
            </w:pPr>
          </w:p>
        </w:tc>
      </w:tr>
      <w:tr w:rsidR="00000000" w14:paraId="22CF5EF5" w14:textId="77777777">
        <w:trPr>
          <w:trHeight w:val="379"/>
        </w:trPr>
        <w:tc>
          <w:tcPr>
            <w:tcW w:w="0" w:type="auto"/>
            <w:vMerge/>
            <w:tcBorders>
              <w:top w:val="single" w:sz="8" w:space="0" w:color="181717"/>
              <w:left w:val="nil"/>
              <w:bottom w:val="single" w:sz="4" w:space="0" w:color="181717"/>
              <w:right w:val="nil"/>
            </w:tcBorders>
            <w:vAlign w:val="center"/>
            <w:hideMark/>
          </w:tcPr>
          <w:p w14:paraId="01E80B68" w14:textId="77777777" w:rsidR="00000000" w:rsidRDefault="00000000">
            <w:pPr>
              <w:spacing w:after="0" w:line="240" w:lineRule="auto"/>
              <w:ind w:left="0" w:firstLine="0"/>
              <w:jc w:val="left"/>
              <w:rPr>
                <w:rFonts w:ascii="Times New Roman" w:eastAsia="Times New Roman" w:hAnsi="Times New Roman"/>
                <w:sz w:val="20"/>
              </w:rPr>
            </w:pPr>
          </w:p>
        </w:tc>
        <w:tc>
          <w:tcPr>
            <w:tcW w:w="0" w:type="auto"/>
            <w:vMerge/>
            <w:tcBorders>
              <w:top w:val="single" w:sz="8" w:space="0" w:color="181717"/>
              <w:left w:val="nil"/>
              <w:bottom w:val="single" w:sz="4" w:space="0" w:color="181717"/>
              <w:right w:val="nil"/>
            </w:tcBorders>
            <w:vAlign w:val="center"/>
            <w:hideMark/>
          </w:tcPr>
          <w:p w14:paraId="3E0A3A52" w14:textId="77777777" w:rsidR="00000000" w:rsidRDefault="00000000">
            <w:pPr>
              <w:spacing w:after="0" w:line="240" w:lineRule="auto"/>
              <w:ind w:left="0" w:firstLine="0"/>
              <w:jc w:val="left"/>
              <w:rPr>
                <w:rFonts w:ascii="Times New Roman" w:eastAsia="Times New Roman" w:hAnsi="Times New Roman"/>
                <w:sz w:val="20"/>
              </w:rPr>
            </w:pPr>
          </w:p>
        </w:tc>
        <w:tc>
          <w:tcPr>
            <w:tcW w:w="0" w:type="auto"/>
            <w:vMerge/>
            <w:tcBorders>
              <w:top w:val="single" w:sz="8" w:space="0" w:color="181717"/>
              <w:left w:val="nil"/>
              <w:bottom w:val="single" w:sz="4" w:space="0" w:color="181717"/>
              <w:right w:val="nil"/>
            </w:tcBorders>
            <w:vAlign w:val="center"/>
            <w:hideMark/>
          </w:tcPr>
          <w:p w14:paraId="296C35B5" w14:textId="77777777" w:rsidR="00000000" w:rsidRDefault="00000000">
            <w:pPr>
              <w:spacing w:after="0" w:line="240" w:lineRule="auto"/>
              <w:ind w:left="0" w:firstLine="0"/>
              <w:jc w:val="left"/>
              <w:rPr>
                <w:rFonts w:ascii="Times New Roman" w:eastAsia="Times New Roman" w:hAnsi="Times New Roman"/>
                <w:sz w:val="20"/>
              </w:rPr>
            </w:pPr>
          </w:p>
        </w:tc>
        <w:tc>
          <w:tcPr>
            <w:tcW w:w="0" w:type="auto"/>
            <w:vMerge/>
            <w:tcBorders>
              <w:top w:val="single" w:sz="8" w:space="0" w:color="181717"/>
              <w:left w:val="nil"/>
              <w:bottom w:val="single" w:sz="4" w:space="0" w:color="181717"/>
              <w:right w:val="nil"/>
            </w:tcBorders>
            <w:vAlign w:val="center"/>
            <w:hideMark/>
          </w:tcPr>
          <w:p w14:paraId="37552A09" w14:textId="77777777" w:rsidR="00000000" w:rsidRDefault="00000000">
            <w:pPr>
              <w:spacing w:after="0" w:line="240" w:lineRule="auto"/>
              <w:ind w:left="0" w:firstLine="0"/>
              <w:jc w:val="left"/>
              <w:rPr>
                <w:rFonts w:ascii="Times New Roman" w:eastAsia="Times New Roman" w:hAnsi="Times New Roman"/>
                <w:sz w:val="20"/>
              </w:rPr>
            </w:pPr>
          </w:p>
        </w:tc>
        <w:tc>
          <w:tcPr>
            <w:tcW w:w="0" w:type="auto"/>
            <w:vMerge/>
            <w:tcBorders>
              <w:top w:val="single" w:sz="8" w:space="0" w:color="181717"/>
              <w:left w:val="nil"/>
              <w:bottom w:val="single" w:sz="4" w:space="0" w:color="181717"/>
              <w:right w:val="nil"/>
            </w:tcBorders>
            <w:vAlign w:val="center"/>
            <w:hideMark/>
          </w:tcPr>
          <w:p w14:paraId="593A6778" w14:textId="77777777" w:rsidR="00000000" w:rsidRDefault="00000000">
            <w:pPr>
              <w:spacing w:after="0" w:line="240" w:lineRule="auto"/>
              <w:ind w:left="0" w:firstLine="0"/>
              <w:jc w:val="left"/>
              <w:rPr>
                <w:rFonts w:ascii="Times New Roman" w:eastAsia="Times New Roman" w:hAnsi="Times New Roman"/>
                <w:sz w:val="20"/>
              </w:rPr>
            </w:pPr>
          </w:p>
        </w:tc>
        <w:tc>
          <w:tcPr>
            <w:tcW w:w="887" w:type="dxa"/>
            <w:tcBorders>
              <w:top w:val="single" w:sz="4" w:space="0" w:color="181717"/>
              <w:left w:val="nil"/>
              <w:bottom w:val="single" w:sz="4" w:space="0" w:color="181717"/>
              <w:right w:val="nil"/>
            </w:tcBorders>
            <w:hideMark/>
          </w:tcPr>
          <w:p w14:paraId="30A05C62"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数据</w:t>
            </w:r>
          </w:p>
        </w:tc>
        <w:tc>
          <w:tcPr>
            <w:tcW w:w="887" w:type="dxa"/>
            <w:tcBorders>
              <w:top w:val="single" w:sz="4" w:space="0" w:color="181717"/>
              <w:left w:val="nil"/>
              <w:bottom w:val="single" w:sz="4" w:space="0" w:color="181717"/>
              <w:right w:val="nil"/>
            </w:tcBorders>
            <w:hideMark/>
          </w:tcPr>
          <w:p w14:paraId="1304E3C3"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电子数据</w:t>
            </w:r>
          </w:p>
        </w:tc>
        <w:tc>
          <w:tcPr>
            <w:tcW w:w="887" w:type="dxa"/>
            <w:tcBorders>
              <w:top w:val="single" w:sz="4" w:space="0" w:color="181717"/>
              <w:left w:val="nil"/>
              <w:bottom w:val="single" w:sz="4" w:space="0" w:color="181717"/>
              <w:right w:val="nil"/>
            </w:tcBorders>
            <w:hideMark/>
          </w:tcPr>
          <w:p w14:paraId="3DA2603E"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数据</w:t>
            </w:r>
          </w:p>
        </w:tc>
        <w:tc>
          <w:tcPr>
            <w:tcW w:w="467" w:type="dxa"/>
            <w:tcBorders>
              <w:top w:val="single" w:sz="4" w:space="0" w:color="181717"/>
              <w:left w:val="nil"/>
              <w:bottom w:val="single" w:sz="4" w:space="0" w:color="181717"/>
              <w:right w:val="nil"/>
            </w:tcBorders>
            <w:hideMark/>
          </w:tcPr>
          <w:p w14:paraId="19531167" w14:textId="77777777" w:rsidR="00000000" w:rsidRDefault="00000000">
            <w:pPr>
              <w:spacing w:after="0" w:line="256" w:lineRule="auto"/>
              <w:ind w:left="0" w:firstLine="0"/>
              <w:rPr>
                <w:rFonts w:ascii="Times New Roman" w:eastAsia="Times New Roman" w:hAnsi="Times New Roman"/>
                <w:sz w:val="20"/>
              </w:rPr>
            </w:pPr>
            <w:r>
              <w:rPr>
                <w:rFonts w:ascii="宋体" w:eastAsia="宋体" w:hAnsi="宋体" w:cs="宋体" w:hint="eastAsia"/>
                <w:sz w:val="18"/>
              </w:rPr>
              <w:t>虚拟数据</w:t>
            </w:r>
          </w:p>
        </w:tc>
      </w:tr>
      <w:tr w:rsidR="00000000" w14:paraId="56CA50FF" w14:textId="77777777">
        <w:trPr>
          <w:trHeight w:val="308"/>
        </w:trPr>
        <w:tc>
          <w:tcPr>
            <w:tcW w:w="979" w:type="dxa"/>
            <w:tcBorders>
              <w:top w:val="single" w:sz="4" w:space="0" w:color="181717"/>
              <w:left w:val="nil"/>
              <w:bottom w:val="nil"/>
              <w:right w:val="nil"/>
            </w:tcBorders>
            <w:vAlign w:val="bottom"/>
            <w:hideMark/>
          </w:tcPr>
          <w:p w14:paraId="087A9BDF"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510</w:t>
            </w:r>
          </w:p>
        </w:tc>
        <w:tc>
          <w:tcPr>
            <w:tcW w:w="887" w:type="dxa"/>
            <w:tcBorders>
              <w:top w:val="single" w:sz="4" w:space="0" w:color="181717"/>
              <w:left w:val="nil"/>
              <w:bottom w:val="nil"/>
              <w:right w:val="nil"/>
            </w:tcBorders>
            <w:vAlign w:val="bottom"/>
            <w:hideMark/>
          </w:tcPr>
          <w:p w14:paraId="62BA7CB2"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1.47</w:t>
            </w:r>
          </w:p>
        </w:tc>
        <w:tc>
          <w:tcPr>
            <w:tcW w:w="887" w:type="dxa"/>
            <w:tcBorders>
              <w:top w:val="single" w:sz="4" w:space="0" w:color="181717"/>
              <w:left w:val="nil"/>
              <w:bottom w:val="nil"/>
              <w:right w:val="nil"/>
            </w:tcBorders>
            <w:vAlign w:val="bottom"/>
            <w:hideMark/>
          </w:tcPr>
          <w:p w14:paraId="274EABD5"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1.25</w:t>
            </w:r>
          </w:p>
        </w:tc>
        <w:tc>
          <w:tcPr>
            <w:tcW w:w="886" w:type="dxa"/>
            <w:tcBorders>
              <w:top w:val="single" w:sz="4" w:space="0" w:color="181717"/>
              <w:left w:val="nil"/>
              <w:bottom w:val="nil"/>
              <w:right w:val="nil"/>
            </w:tcBorders>
            <w:vAlign w:val="bottom"/>
            <w:hideMark/>
          </w:tcPr>
          <w:p w14:paraId="1022C4D4" w14:textId="77777777" w:rsidR="00000000" w:rsidRDefault="00000000">
            <w:pPr>
              <w:spacing w:after="0" w:line="256" w:lineRule="auto"/>
              <w:ind w:left="74" w:firstLine="0"/>
              <w:jc w:val="left"/>
              <w:rPr>
                <w:rFonts w:ascii="Times New Roman" w:eastAsia="Times New Roman" w:hAnsi="Times New Roman"/>
                <w:sz w:val="20"/>
              </w:rPr>
            </w:pPr>
            <w:r>
              <w:rPr>
                <w:rFonts w:ascii="Times New Roman" w:eastAsia="Times New Roman" w:hAnsi="Times New Roman"/>
                <w:sz w:val="18"/>
              </w:rPr>
              <w:t>0.79</w:t>
            </w:r>
          </w:p>
        </w:tc>
        <w:tc>
          <w:tcPr>
            <w:tcW w:w="887" w:type="dxa"/>
            <w:tcBorders>
              <w:top w:val="single" w:sz="4" w:space="0" w:color="181717"/>
              <w:left w:val="nil"/>
              <w:bottom w:val="nil"/>
              <w:right w:val="nil"/>
            </w:tcBorders>
            <w:vAlign w:val="bottom"/>
            <w:hideMark/>
          </w:tcPr>
          <w:p w14:paraId="20E5A035"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0.64</w:t>
            </w:r>
          </w:p>
        </w:tc>
        <w:tc>
          <w:tcPr>
            <w:tcW w:w="887" w:type="dxa"/>
            <w:tcBorders>
              <w:top w:val="single" w:sz="4" w:space="0" w:color="181717"/>
              <w:left w:val="nil"/>
              <w:bottom w:val="nil"/>
              <w:right w:val="nil"/>
            </w:tcBorders>
            <w:vAlign w:val="bottom"/>
            <w:hideMark/>
          </w:tcPr>
          <w:p w14:paraId="243FC4A8"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1.29</w:t>
            </w:r>
          </w:p>
        </w:tc>
        <w:tc>
          <w:tcPr>
            <w:tcW w:w="887" w:type="dxa"/>
            <w:tcBorders>
              <w:top w:val="single" w:sz="4" w:space="0" w:color="181717"/>
              <w:left w:val="nil"/>
              <w:bottom w:val="nil"/>
              <w:right w:val="nil"/>
            </w:tcBorders>
            <w:vAlign w:val="bottom"/>
            <w:hideMark/>
          </w:tcPr>
          <w:p w14:paraId="3D682BBC"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1.00</w:t>
            </w:r>
          </w:p>
        </w:tc>
        <w:tc>
          <w:tcPr>
            <w:tcW w:w="887" w:type="dxa"/>
            <w:tcBorders>
              <w:top w:val="single" w:sz="4" w:space="0" w:color="181717"/>
              <w:left w:val="nil"/>
              <w:bottom w:val="nil"/>
              <w:right w:val="nil"/>
            </w:tcBorders>
            <w:vAlign w:val="bottom"/>
            <w:hideMark/>
          </w:tcPr>
          <w:p w14:paraId="6062A8CE"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0.56</w:t>
            </w:r>
          </w:p>
        </w:tc>
        <w:tc>
          <w:tcPr>
            <w:tcW w:w="467" w:type="dxa"/>
            <w:tcBorders>
              <w:top w:val="single" w:sz="4" w:space="0" w:color="181717"/>
              <w:left w:val="nil"/>
              <w:bottom w:val="nil"/>
              <w:right w:val="nil"/>
            </w:tcBorders>
            <w:vAlign w:val="bottom"/>
            <w:hideMark/>
          </w:tcPr>
          <w:p w14:paraId="43F2DB0D" w14:textId="77777777" w:rsidR="00000000" w:rsidRDefault="00000000">
            <w:pPr>
              <w:spacing w:after="0" w:line="256" w:lineRule="auto"/>
              <w:ind w:left="75" w:firstLine="0"/>
              <w:rPr>
                <w:rFonts w:ascii="Times New Roman" w:eastAsia="Times New Roman" w:hAnsi="Times New Roman"/>
                <w:sz w:val="20"/>
              </w:rPr>
            </w:pPr>
            <w:r>
              <w:rPr>
                <w:rFonts w:ascii="Times New Roman" w:eastAsia="Times New Roman" w:hAnsi="Times New Roman"/>
                <w:sz w:val="18"/>
              </w:rPr>
              <w:t>0.69</w:t>
            </w:r>
          </w:p>
        </w:tc>
      </w:tr>
      <w:tr w:rsidR="00000000" w14:paraId="47683A46" w14:textId="77777777">
        <w:trPr>
          <w:trHeight w:val="200"/>
        </w:trPr>
        <w:tc>
          <w:tcPr>
            <w:tcW w:w="979" w:type="dxa"/>
            <w:hideMark/>
          </w:tcPr>
          <w:p w14:paraId="2A922739"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515</w:t>
            </w:r>
          </w:p>
        </w:tc>
        <w:tc>
          <w:tcPr>
            <w:tcW w:w="887" w:type="dxa"/>
            <w:hideMark/>
          </w:tcPr>
          <w:p w14:paraId="43F76E5A"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0.92</w:t>
            </w:r>
          </w:p>
        </w:tc>
        <w:tc>
          <w:tcPr>
            <w:tcW w:w="887" w:type="dxa"/>
            <w:hideMark/>
          </w:tcPr>
          <w:p w14:paraId="065158D4"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1.23</w:t>
            </w:r>
          </w:p>
        </w:tc>
        <w:tc>
          <w:tcPr>
            <w:tcW w:w="886" w:type="dxa"/>
            <w:hideMark/>
          </w:tcPr>
          <w:p w14:paraId="79C9603B" w14:textId="77777777" w:rsidR="00000000" w:rsidRDefault="00000000">
            <w:pPr>
              <w:spacing w:after="0" w:line="256" w:lineRule="auto"/>
              <w:ind w:left="74" w:firstLine="0"/>
              <w:jc w:val="left"/>
              <w:rPr>
                <w:rFonts w:ascii="Times New Roman" w:eastAsia="Times New Roman" w:hAnsi="Times New Roman"/>
                <w:sz w:val="20"/>
              </w:rPr>
            </w:pPr>
            <w:r>
              <w:rPr>
                <w:rFonts w:ascii="Times New Roman" w:eastAsia="Times New Roman" w:hAnsi="Times New Roman"/>
                <w:sz w:val="18"/>
              </w:rPr>
              <w:t>0.90</w:t>
            </w:r>
          </w:p>
        </w:tc>
        <w:tc>
          <w:tcPr>
            <w:tcW w:w="887" w:type="dxa"/>
            <w:hideMark/>
          </w:tcPr>
          <w:p w14:paraId="3D7D9F82"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0.59</w:t>
            </w:r>
          </w:p>
        </w:tc>
        <w:tc>
          <w:tcPr>
            <w:tcW w:w="887" w:type="dxa"/>
            <w:hideMark/>
          </w:tcPr>
          <w:p w14:paraId="175D239B"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0.88</w:t>
            </w:r>
          </w:p>
        </w:tc>
        <w:tc>
          <w:tcPr>
            <w:tcW w:w="887" w:type="dxa"/>
            <w:hideMark/>
          </w:tcPr>
          <w:p w14:paraId="6B2BC1EE"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0.75</w:t>
            </w:r>
          </w:p>
        </w:tc>
        <w:tc>
          <w:tcPr>
            <w:tcW w:w="887" w:type="dxa"/>
            <w:hideMark/>
          </w:tcPr>
          <w:p w14:paraId="08BBB263"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0.61</w:t>
            </w:r>
          </w:p>
        </w:tc>
        <w:tc>
          <w:tcPr>
            <w:tcW w:w="467" w:type="dxa"/>
            <w:hideMark/>
          </w:tcPr>
          <w:p w14:paraId="23B73B3C" w14:textId="77777777" w:rsidR="00000000" w:rsidRDefault="00000000">
            <w:pPr>
              <w:spacing w:after="0" w:line="256" w:lineRule="auto"/>
              <w:ind w:left="75" w:firstLine="0"/>
              <w:rPr>
                <w:rFonts w:ascii="Times New Roman" w:eastAsia="Times New Roman" w:hAnsi="Times New Roman"/>
                <w:sz w:val="20"/>
              </w:rPr>
            </w:pPr>
            <w:r>
              <w:rPr>
                <w:rFonts w:ascii="Times New Roman" w:eastAsia="Times New Roman" w:hAnsi="Times New Roman"/>
                <w:sz w:val="18"/>
              </w:rPr>
              <w:t>0.38</w:t>
            </w:r>
          </w:p>
        </w:tc>
      </w:tr>
      <w:tr w:rsidR="00000000" w14:paraId="63F12491" w14:textId="77777777">
        <w:trPr>
          <w:trHeight w:val="199"/>
        </w:trPr>
        <w:tc>
          <w:tcPr>
            <w:tcW w:w="979" w:type="dxa"/>
            <w:hideMark/>
          </w:tcPr>
          <w:p w14:paraId="0490623B"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520</w:t>
            </w:r>
          </w:p>
        </w:tc>
        <w:tc>
          <w:tcPr>
            <w:tcW w:w="887" w:type="dxa"/>
            <w:hideMark/>
          </w:tcPr>
          <w:p w14:paraId="321519E5"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1.40</w:t>
            </w:r>
          </w:p>
        </w:tc>
        <w:tc>
          <w:tcPr>
            <w:tcW w:w="887" w:type="dxa"/>
            <w:hideMark/>
          </w:tcPr>
          <w:p w14:paraId="6E8F4353"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1.38</w:t>
            </w:r>
          </w:p>
        </w:tc>
        <w:tc>
          <w:tcPr>
            <w:tcW w:w="886" w:type="dxa"/>
            <w:hideMark/>
          </w:tcPr>
          <w:p w14:paraId="0916BEE4" w14:textId="77777777" w:rsidR="00000000" w:rsidRDefault="00000000">
            <w:pPr>
              <w:spacing w:after="0" w:line="256" w:lineRule="auto"/>
              <w:ind w:left="74" w:firstLine="0"/>
              <w:jc w:val="left"/>
              <w:rPr>
                <w:rFonts w:ascii="Times New Roman" w:eastAsia="Times New Roman" w:hAnsi="Times New Roman"/>
                <w:sz w:val="20"/>
              </w:rPr>
            </w:pPr>
            <w:r>
              <w:rPr>
                <w:rFonts w:ascii="Times New Roman" w:eastAsia="Times New Roman" w:hAnsi="Times New Roman"/>
                <w:sz w:val="18"/>
              </w:rPr>
              <w:t>0.67</w:t>
            </w:r>
          </w:p>
        </w:tc>
        <w:tc>
          <w:tcPr>
            <w:tcW w:w="887" w:type="dxa"/>
            <w:hideMark/>
          </w:tcPr>
          <w:p w14:paraId="48A5EE7E"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0.71</w:t>
            </w:r>
          </w:p>
        </w:tc>
        <w:tc>
          <w:tcPr>
            <w:tcW w:w="887" w:type="dxa"/>
            <w:hideMark/>
          </w:tcPr>
          <w:p w14:paraId="20BB446C"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1.69</w:t>
            </w:r>
          </w:p>
        </w:tc>
        <w:tc>
          <w:tcPr>
            <w:tcW w:w="887" w:type="dxa"/>
            <w:hideMark/>
          </w:tcPr>
          <w:p w14:paraId="4B3CA53F"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1.14</w:t>
            </w:r>
          </w:p>
        </w:tc>
        <w:tc>
          <w:tcPr>
            <w:tcW w:w="887" w:type="dxa"/>
            <w:hideMark/>
          </w:tcPr>
          <w:p w14:paraId="709C3CB2"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0.44</w:t>
            </w:r>
          </w:p>
        </w:tc>
        <w:tc>
          <w:tcPr>
            <w:tcW w:w="467" w:type="dxa"/>
            <w:hideMark/>
          </w:tcPr>
          <w:p w14:paraId="34D17E90" w14:textId="77777777" w:rsidR="00000000" w:rsidRDefault="00000000">
            <w:pPr>
              <w:spacing w:after="0" w:line="256" w:lineRule="auto"/>
              <w:ind w:left="75" w:firstLine="0"/>
              <w:rPr>
                <w:rFonts w:ascii="Times New Roman" w:eastAsia="Times New Roman" w:hAnsi="Times New Roman"/>
                <w:sz w:val="20"/>
              </w:rPr>
            </w:pPr>
            <w:r>
              <w:rPr>
                <w:rFonts w:ascii="Times New Roman" w:eastAsia="Times New Roman" w:hAnsi="Times New Roman"/>
                <w:sz w:val="18"/>
              </w:rPr>
              <w:t>0.40</w:t>
            </w:r>
          </w:p>
        </w:tc>
      </w:tr>
      <w:tr w:rsidR="00000000" w14:paraId="4D82628E" w14:textId="77777777">
        <w:trPr>
          <w:trHeight w:val="199"/>
        </w:trPr>
        <w:tc>
          <w:tcPr>
            <w:tcW w:w="979" w:type="dxa"/>
            <w:hideMark/>
          </w:tcPr>
          <w:p w14:paraId="3514A8B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1010</w:t>
            </w:r>
          </w:p>
        </w:tc>
        <w:tc>
          <w:tcPr>
            <w:tcW w:w="887" w:type="dxa"/>
            <w:hideMark/>
          </w:tcPr>
          <w:p w14:paraId="749A413C"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1.17</w:t>
            </w:r>
          </w:p>
        </w:tc>
        <w:tc>
          <w:tcPr>
            <w:tcW w:w="887" w:type="dxa"/>
            <w:hideMark/>
          </w:tcPr>
          <w:p w14:paraId="5CC58E2F"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1.19</w:t>
            </w:r>
          </w:p>
        </w:tc>
        <w:tc>
          <w:tcPr>
            <w:tcW w:w="886" w:type="dxa"/>
            <w:hideMark/>
          </w:tcPr>
          <w:p w14:paraId="21EC96CA" w14:textId="77777777" w:rsidR="00000000" w:rsidRDefault="00000000">
            <w:pPr>
              <w:spacing w:after="0" w:line="256" w:lineRule="auto"/>
              <w:ind w:left="74" w:firstLine="0"/>
              <w:jc w:val="left"/>
              <w:rPr>
                <w:rFonts w:ascii="Times New Roman" w:eastAsia="Times New Roman" w:hAnsi="Times New Roman"/>
                <w:sz w:val="20"/>
              </w:rPr>
            </w:pPr>
            <w:r>
              <w:rPr>
                <w:rFonts w:ascii="Times New Roman" w:eastAsia="Times New Roman" w:hAnsi="Times New Roman"/>
                <w:sz w:val="18"/>
              </w:rPr>
              <w:t>0.81</w:t>
            </w:r>
          </w:p>
        </w:tc>
        <w:tc>
          <w:tcPr>
            <w:tcW w:w="887" w:type="dxa"/>
            <w:hideMark/>
          </w:tcPr>
          <w:p w14:paraId="0C618493"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1.22</w:t>
            </w:r>
          </w:p>
        </w:tc>
        <w:tc>
          <w:tcPr>
            <w:tcW w:w="887" w:type="dxa"/>
            <w:hideMark/>
          </w:tcPr>
          <w:p w14:paraId="1427AFEE"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1.61</w:t>
            </w:r>
          </w:p>
        </w:tc>
        <w:tc>
          <w:tcPr>
            <w:tcW w:w="887" w:type="dxa"/>
            <w:hideMark/>
          </w:tcPr>
          <w:p w14:paraId="5194FD99"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1.38</w:t>
            </w:r>
          </w:p>
        </w:tc>
        <w:tc>
          <w:tcPr>
            <w:tcW w:w="887" w:type="dxa"/>
            <w:hideMark/>
          </w:tcPr>
          <w:p w14:paraId="5BD1C300"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1.15</w:t>
            </w:r>
          </w:p>
        </w:tc>
        <w:tc>
          <w:tcPr>
            <w:tcW w:w="467" w:type="dxa"/>
            <w:hideMark/>
          </w:tcPr>
          <w:p w14:paraId="1932D0D6" w14:textId="77777777" w:rsidR="00000000" w:rsidRDefault="00000000">
            <w:pPr>
              <w:spacing w:after="0" w:line="256" w:lineRule="auto"/>
              <w:ind w:left="75" w:firstLine="0"/>
              <w:rPr>
                <w:rFonts w:ascii="Times New Roman" w:eastAsia="Times New Roman" w:hAnsi="Times New Roman"/>
                <w:sz w:val="20"/>
              </w:rPr>
            </w:pPr>
            <w:r>
              <w:rPr>
                <w:rFonts w:ascii="Times New Roman" w:eastAsia="Times New Roman" w:hAnsi="Times New Roman"/>
                <w:sz w:val="18"/>
              </w:rPr>
              <w:t>1.47</w:t>
            </w:r>
          </w:p>
        </w:tc>
      </w:tr>
      <w:tr w:rsidR="00000000" w14:paraId="40F049E6" w14:textId="77777777">
        <w:trPr>
          <w:trHeight w:val="200"/>
        </w:trPr>
        <w:tc>
          <w:tcPr>
            <w:tcW w:w="979" w:type="dxa"/>
            <w:hideMark/>
          </w:tcPr>
          <w:p w14:paraId="1E0BBFF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1015</w:t>
            </w:r>
          </w:p>
        </w:tc>
        <w:tc>
          <w:tcPr>
            <w:tcW w:w="887" w:type="dxa"/>
            <w:hideMark/>
          </w:tcPr>
          <w:p w14:paraId="43D16E61"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1.18</w:t>
            </w:r>
          </w:p>
        </w:tc>
        <w:tc>
          <w:tcPr>
            <w:tcW w:w="887" w:type="dxa"/>
            <w:hideMark/>
          </w:tcPr>
          <w:p w14:paraId="548469C9"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1.17</w:t>
            </w:r>
          </w:p>
        </w:tc>
        <w:tc>
          <w:tcPr>
            <w:tcW w:w="886" w:type="dxa"/>
            <w:hideMark/>
          </w:tcPr>
          <w:p w14:paraId="76DB2918" w14:textId="77777777" w:rsidR="00000000" w:rsidRDefault="00000000">
            <w:pPr>
              <w:spacing w:after="0" w:line="256" w:lineRule="auto"/>
              <w:ind w:left="74" w:firstLine="0"/>
              <w:jc w:val="left"/>
              <w:rPr>
                <w:rFonts w:ascii="Times New Roman" w:eastAsia="Times New Roman" w:hAnsi="Times New Roman"/>
                <w:sz w:val="20"/>
              </w:rPr>
            </w:pPr>
            <w:r>
              <w:rPr>
                <w:rFonts w:ascii="Times New Roman" w:eastAsia="Times New Roman" w:hAnsi="Times New Roman"/>
                <w:sz w:val="18"/>
              </w:rPr>
              <w:t>1.32</w:t>
            </w:r>
          </w:p>
        </w:tc>
        <w:tc>
          <w:tcPr>
            <w:tcW w:w="887" w:type="dxa"/>
            <w:hideMark/>
          </w:tcPr>
          <w:p w14:paraId="50C47F32"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0.93</w:t>
            </w:r>
          </w:p>
        </w:tc>
        <w:tc>
          <w:tcPr>
            <w:tcW w:w="887" w:type="dxa"/>
            <w:hideMark/>
          </w:tcPr>
          <w:p w14:paraId="1D507636"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0.87</w:t>
            </w:r>
          </w:p>
        </w:tc>
        <w:tc>
          <w:tcPr>
            <w:tcW w:w="887" w:type="dxa"/>
            <w:hideMark/>
          </w:tcPr>
          <w:p w14:paraId="32D3AF50"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1.36</w:t>
            </w:r>
          </w:p>
        </w:tc>
        <w:tc>
          <w:tcPr>
            <w:tcW w:w="887" w:type="dxa"/>
            <w:hideMark/>
          </w:tcPr>
          <w:p w14:paraId="7DF964A7"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1.17</w:t>
            </w:r>
          </w:p>
        </w:tc>
        <w:tc>
          <w:tcPr>
            <w:tcW w:w="467" w:type="dxa"/>
            <w:hideMark/>
          </w:tcPr>
          <w:p w14:paraId="63975DA4" w14:textId="77777777" w:rsidR="00000000" w:rsidRDefault="00000000">
            <w:pPr>
              <w:spacing w:after="0" w:line="256" w:lineRule="auto"/>
              <w:ind w:left="75" w:firstLine="0"/>
              <w:rPr>
                <w:rFonts w:ascii="Times New Roman" w:eastAsia="Times New Roman" w:hAnsi="Times New Roman"/>
                <w:sz w:val="20"/>
              </w:rPr>
            </w:pPr>
            <w:r>
              <w:rPr>
                <w:rFonts w:ascii="Times New Roman" w:eastAsia="Times New Roman" w:hAnsi="Times New Roman"/>
                <w:sz w:val="18"/>
              </w:rPr>
              <w:t>0.65</w:t>
            </w:r>
          </w:p>
        </w:tc>
      </w:tr>
      <w:tr w:rsidR="00000000" w14:paraId="67E5D639" w14:textId="77777777">
        <w:trPr>
          <w:trHeight w:val="200"/>
        </w:trPr>
        <w:tc>
          <w:tcPr>
            <w:tcW w:w="979" w:type="dxa"/>
            <w:hideMark/>
          </w:tcPr>
          <w:p w14:paraId="5D4FD6E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1020</w:t>
            </w:r>
          </w:p>
        </w:tc>
        <w:tc>
          <w:tcPr>
            <w:tcW w:w="887" w:type="dxa"/>
            <w:hideMark/>
          </w:tcPr>
          <w:p w14:paraId="5AF4D175"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1.01</w:t>
            </w:r>
          </w:p>
        </w:tc>
        <w:tc>
          <w:tcPr>
            <w:tcW w:w="887" w:type="dxa"/>
            <w:hideMark/>
          </w:tcPr>
          <w:p w14:paraId="7D145868"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0.62</w:t>
            </w:r>
          </w:p>
        </w:tc>
        <w:tc>
          <w:tcPr>
            <w:tcW w:w="886" w:type="dxa"/>
            <w:hideMark/>
          </w:tcPr>
          <w:p w14:paraId="109084FF" w14:textId="77777777" w:rsidR="00000000" w:rsidRDefault="00000000">
            <w:pPr>
              <w:spacing w:after="0" w:line="256" w:lineRule="auto"/>
              <w:ind w:left="74" w:firstLine="0"/>
              <w:jc w:val="left"/>
              <w:rPr>
                <w:rFonts w:ascii="Times New Roman" w:eastAsia="Times New Roman" w:hAnsi="Times New Roman"/>
                <w:sz w:val="20"/>
              </w:rPr>
            </w:pPr>
            <w:r>
              <w:rPr>
                <w:rFonts w:ascii="Times New Roman" w:eastAsia="Times New Roman" w:hAnsi="Times New Roman"/>
                <w:sz w:val="18"/>
              </w:rPr>
              <w:t>0.61</w:t>
            </w:r>
          </w:p>
        </w:tc>
        <w:tc>
          <w:tcPr>
            <w:tcW w:w="887" w:type="dxa"/>
            <w:hideMark/>
          </w:tcPr>
          <w:p w14:paraId="134ADDD1"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0.94</w:t>
            </w:r>
          </w:p>
        </w:tc>
        <w:tc>
          <w:tcPr>
            <w:tcW w:w="887" w:type="dxa"/>
            <w:hideMark/>
          </w:tcPr>
          <w:p w14:paraId="3A2C50BA"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1.05</w:t>
            </w:r>
          </w:p>
        </w:tc>
        <w:tc>
          <w:tcPr>
            <w:tcW w:w="887" w:type="dxa"/>
            <w:hideMark/>
          </w:tcPr>
          <w:p w14:paraId="5121B314"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0.40</w:t>
            </w:r>
          </w:p>
        </w:tc>
        <w:tc>
          <w:tcPr>
            <w:tcW w:w="887" w:type="dxa"/>
            <w:hideMark/>
          </w:tcPr>
          <w:p w14:paraId="14DFF95C"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1.22</w:t>
            </w:r>
          </w:p>
        </w:tc>
        <w:tc>
          <w:tcPr>
            <w:tcW w:w="467" w:type="dxa"/>
            <w:hideMark/>
          </w:tcPr>
          <w:p w14:paraId="6F6DF1E5" w14:textId="77777777" w:rsidR="00000000" w:rsidRDefault="00000000">
            <w:pPr>
              <w:spacing w:after="0" w:line="256" w:lineRule="auto"/>
              <w:ind w:left="75" w:firstLine="0"/>
              <w:rPr>
                <w:rFonts w:ascii="Times New Roman" w:eastAsia="Times New Roman" w:hAnsi="Times New Roman"/>
                <w:sz w:val="20"/>
              </w:rPr>
            </w:pPr>
            <w:r>
              <w:rPr>
                <w:rFonts w:ascii="Times New Roman" w:eastAsia="Times New Roman" w:hAnsi="Times New Roman"/>
                <w:sz w:val="18"/>
              </w:rPr>
              <w:t>0.98</w:t>
            </w:r>
          </w:p>
        </w:tc>
      </w:tr>
      <w:tr w:rsidR="00000000" w14:paraId="28C3F434" w14:textId="77777777">
        <w:trPr>
          <w:trHeight w:val="199"/>
        </w:trPr>
        <w:tc>
          <w:tcPr>
            <w:tcW w:w="979" w:type="dxa"/>
            <w:hideMark/>
          </w:tcPr>
          <w:p w14:paraId="7758489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1030</w:t>
            </w:r>
          </w:p>
        </w:tc>
        <w:tc>
          <w:tcPr>
            <w:tcW w:w="887" w:type="dxa"/>
            <w:hideMark/>
          </w:tcPr>
          <w:p w14:paraId="10E664D6"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0.72</w:t>
            </w:r>
          </w:p>
        </w:tc>
        <w:tc>
          <w:tcPr>
            <w:tcW w:w="887" w:type="dxa"/>
            <w:hideMark/>
          </w:tcPr>
          <w:p w14:paraId="71B72966"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0.80</w:t>
            </w:r>
          </w:p>
        </w:tc>
        <w:tc>
          <w:tcPr>
            <w:tcW w:w="886" w:type="dxa"/>
            <w:hideMark/>
          </w:tcPr>
          <w:p w14:paraId="1ABC2F15" w14:textId="77777777" w:rsidR="00000000" w:rsidRDefault="00000000">
            <w:pPr>
              <w:spacing w:after="0" w:line="256" w:lineRule="auto"/>
              <w:ind w:left="74" w:firstLine="0"/>
              <w:jc w:val="left"/>
              <w:rPr>
                <w:rFonts w:ascii="Times New Roman" w:eastAsia="Times New Roman" w:hAnsi="Times New Roman"/>
                <w:sz w:val="20"/>
              </w:rPr>
            </w:pPr>
            <w:r>
              <w:rPr>
                <w:rFonts w:ascii="Times New Roman" w:eastAsia="Times New Roman" w:hAnsi="Times New Roman"/>
                <w:sz w:val="18"/>
              </w:rPr>
              <w:t>0.99</w:t>
            </w:r>
          </w:p>
        </w:tc>
        <w:tc>
          <w:tcPr>
            <w:tcW w:w="887" w:type="dxa"/>
            <w:hideMark/>
          </w:tcPr>
          <w:p w14:paraId="40670A60"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0.84</w:t>
            </w:r>
          </w:p>
        </w:tc>
        <w:tc>
          <w:tcPr>
            <w:tcW w:w="887" w:type="dxa"/>
            <w:hideMark/>
          </w:tcPr>
          <w:p w14:paraId="4C05E53B"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0.40</w:t>
            </w:r>
          </w:p>
        </w:tc>
        <w:tc>
          <w:tcPr>
            <w:tcW w:w="887" w:type="dxa"/>
            <w:hideMark/>
          </w:tcPr>
          <w:p w14:paraId="1937F8E7"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0.65</w:t>
            </w:r>
          </w:p>
        </w:tc>
        <w:tc>
          <w:tcPr>
            <w:tcW w:w="887" w:type="dxa"/>
            <w:hideMark/>
          </w:tcPr>
          <w:p w14:paraId="1354820C"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0.60</w:t>
            </w:r>
          </w:p>
        </w:tc>
        <w:tc>
          <w:tcPr>
            <w:tcW w:w="467" w:type="dxa"/>
            <w:hideMark/>
          </w:tcPr>
          <w:p w14:paraId="2C0DCED1" w14:textId="77777777" w:rsidR="00000000" w:rsidRDefault="00000000">
            <w:pPr>
              <w:spacing w:after="0" w:line="256" w:lineRule="auto"/>
              <w:ind w:left="75" w:firstLine="0"/>
              <w:rPr>
                <w:rFonts w:ascii="Times New Roman" w:eastAsia="Times New Roman" w:hAnsi="Times New Roman"/>
                <w:sz w:val="20"/>
              </w:rPr>
            </w:pPr>
            <w:r>
              <w:rPr>
                <w:rFonts w:ascii="Times New Roman" w:eastAsia="Times New Roman" w:hAnsi="Times New Roman"/>
                <w:sz w:val="18"/>
              </w:rPr>
              <w:t>0.60</w:t>
            </w:r>
          </w:p>
        </w:tc>
      </w:tr>
      <w:tr w:rsidR="00000000" w14:paraId="232DF9C0" w14:textId="77777777">
        <w:trPr>
          <w:trHeight w:val="273"/>
        </w:trPr>
        <w:tc>
          <w:tcPr>
            <w:tcW w:w="979" w:type="dxa"/>
            <w:tcBorders>
              <w:top w:val="nil"/>
              <w:left w:val="nil"/>
              <w:bottom w:val="single" w:sz="8" w:space="0" w:color="181717"/>
              <w:right w:val="nil"/>
            </w:tcBorders>
            <w:hideMark/>
          </w:tcPr>
          <w:p w14:paraId="007C454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1515</w:t>
            </w:r>
          </w:p>
        </w:tc>
        <w:tc>
          <w:tcPr>
            <w:tcW w:w="887" w:type="dxa"/>
            <w:tcBorders>
              <w:top w:val="nil"/>
              <w:left w:val="nil"/>
              <w:bottom w:val="single" w:sz="8" w:space="0" w:color="181717"/>
              <w:right w:val="nil"/>
            </w:tcBorders>
            <w:hideMark/>
          </w:tcPr>
          <w:p w14:paraId="3A7AC58E"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1.16</w:t>
            </w:r>
          </w:p>
        </w:tc>
        <w:tc>
          <w:tcPr>
            <w:tcW w:w="887" w:type="dxa"/>
            <w:tcBorders>
              <w:top w:val="nil"/>
              <w:left w:val="nil"/>
              <w:bottom w:val="single" w:sz="8" w:space="0" w:color="181717"/>
              <w:right w:val="nil"/>
            </w:tcBorders>
            <w:hideMark/>
          </w:tcPr>
          <w:p w14:paraId="12F9AFBB"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0.93</w:t>
            </w:r>
          </w:p>
        </w:tc>
        <w:tc>
          <w:tcPr>
            <w:tcW w:w="886" w:type="dxa"/>
            <w:tcBorders>
              <w:top w:val="nil"/>
              <w:left w:val="nil"/>
              <w:bottom w:val="single" w:sz="8" w:space="0" w:color="181717"/>
              <w:right w:val="nil"/>
            </w:tcBorders>
            <w:hideMark/>
          </w:tcPr>
          <w:p w14:paraId="0FD76164" w14:textId="77777777" w:rsidR="00000000" w:rsidRDefault="00000000">
            <w:pPr>
              <w:spacing w:after="0" w:line="256" w:lineRule="auto"/>
              <w:ind w:left="74" w:firstLine="0"/>
              <w:jc w:val="left"/>
              <w:rPr>
                <w:rFonts w:ascii="Times New Roman" w:eastAsia="Times New Roman" w:hAnsi="Times New Roman"/>
                <w:sz w:val="20"/>
              </w:rPr>
            </w:pPr>
            <w:r>
              <w:rPr>
                <w:rFonts w:ascii="Times New Roman" w:eastAsia="Times New Roman" w:hAnsi="Times New Roman"/>
                <w:sz w:val="18"/>
              </w:rPr>
              <w:t>1.42</w:t>
            </w:r>
          </w:p>
        </w:tc>
        <w:tc>
          <w:tcPr>
            <w:tcW w:w="887" w:type="dxa"/>
            <w:tcBorders>
              <w:top w:val="nil"/>
              <w:left w:val="nil"/>
              <w:bottom w:val="single" w:sz="8" w:space="0" w:color="181717"/>
              <w:right w:val="nil"/>
            </w:tcBorders>
            <w:hideMark/>
          </w:tcPr>
          <w:p w14:paraId="54C0059B"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1.19</w:t>
            </w:r>
          </w:p>
        </w:tc>
        <w:tc>
          <w:tcPr>
            <w:tcW w:w="887" w:type="dxa"/>
            <w:tcBorders>
              <w:top w:val="nil"/>
              <w:left w:val="nil"/>
              <w:bottom w:val="single" w:sz="8" w:space="0" w:color="181717"/>
              <w:right w:val="nil"/>
            </w:tcBorders>
            <w:hideMark/>
          </w:tcPr>
          <w:p w14:paraId="65A3E1B3"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1.55</w:t>
            </w:r>
          </w:p>
        </w:tc>
        <w:tc>
          <w:tcPr>
            <w:tcW w:w="887" w:type="dxa"/>
            <w:tcBorders>
              <w:top w:val="nil"/>
              <w:left w:val="nil"/>
              <w:bottom w:val="single" w:sz="8" w:space="0" w:color="181717"/>
              <w:right w:val="nil"/>
            </w:tcBorders>
            <w:hideMark/>
          </w:tcPr>
          <w:p w14:paraId="5B167A6D"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1.41</w:t>
            </w:r>
          </w:p>
        </w:tc>
        <w:tc>
          <w:tcPr>
            <w:tcW w:w="887" w:type="dxa"/>
            <w:tcBorders>
              <w:top w:val="nil"/>
              <w:left w:val="nil"/>
              <w:bottom w:val="single" w:sz="8" w:space="0" w:color="181717"/>
              <w:right w:val="nil"/>
            </w:tcBorders>
            <w:hideMark/>
          </w:tcPr>
          <w:p w14:paraId="08637EBE" w14:textId="77777777" w:rsidR="00000000" w:rsidRDefault="00000000">
            <w:pPr>
              <w:spacing w:after="0" w:line="256" w:lineRule="auto"/>
              <w:ind w:left="75" w:firstLine="0"/>
              <w:jc w:val="left"/>
              <w:rPr>
                <w:rFonts w:ascii="Times New Roman" w:eastAsia="Times New Roman" w:hAnsi="Times New Roman"/>
                <w:sz w:val="20"/>
              </w:rPr>
            </w:pPr>
            <w:r>
              <w:rPr>
                <w:rFonts w:ascii="Times New Roman" w:eastAsia="Times New Roman" w:hAnsi="Times New Roman"/>
                <w:sz w:val="18"/>
              </w:rPr>
              <w:t>0.75</w:t>
            </w:r>
          </w:p>
        </w:tc>
        <w:tc>
          <w:tcPr>
            <w:tcW w:w="467" w:type="dxa"/>
            <w:tcBorders>
              <w:top w:val="nil"/>
              <w:left w:val="nil"/>
              <w:bottom w:val="single" w:sz="8" w:space="0" w:color="181717"/>
              <w:right w:val="nil"/>
            </w:tcBorders>
            <w:hideMark/>
          </w:tcPr>
          <w:p w14:paraId="6C01FC03" w14:textId="77777777" w:rsidR="00000000" w:rsidRDefault="00000000">
            <w:pPr>
              <w:spacing w:after="0" w:line="256" w:lineRule="auto"/>
              <w:ind w:left="75" w:firstLine="0"/>
              <w:rPr>
                <w:rFonts w:ascii="Times New Roman" w:eastAsia="Times New Roman" w:hAnsi="Times New Roman"/>
                <w:sz w:val="20"/>
              </w:rPr>
            </w:pPr>
            <w:r>
              <w:rPr>
                <w:rFonts w:ascii="Times New Roman" w:eastAsia="Times New Roman" w:hAnsi="Times New Roman"/>
                <w:sz w:val="18"/>
              </w:rPr>
              <w:t>0.60</w:t>
            </w:r>
          </w:p>
        </w:tc>
      </w:tr>
    </w:tbl>
    <w:p w14:paraId="35D2FB90" w14:textId="77777777" w:rsidR="00000000" w:rsidRDefault="00000000">
      <w:pPr>
        <w:spacing w:line="261" w:lineRule="auto"/>
        <w:ind w:left="-5"/>
        <w:rPr>
          <w:rFonts w:eastAsia="Times New Roman"/>
        </w:rPr>
      </w:pPr>
      <w:r>
        <w:rPr>
          <w:sz w:val="18"/>
        </w:rPr>
        <w:t>表</w:t>
      </w:r>
      <w:r>
        <w:rPr>
          <w:sz w:val="18"/>
        </w:rPr>
        <w:t xml:space="preserve"> 11. </w:t>
      </w:r>
      <w:r>
        <w:rPr>
          <w:sz w:val="18"/>
        </w:rPr>
        <w:t>三标准实验的线性组合的测试参数集。</w:t>
      </w:r>
    </w:p>
    <w:tbl>
      <w:tblPr>
        <w:tblStyle w:val="TableGrid"/>
        <w:tblW w:w="7651" w:type="dxa"/>
        <w:tblInd w:w="0" w:type="dxa"/>
        <w:tblCellMar>
          <w:top w:w="125" w:type="dxa"/>
          <w:bottom w:w="89" w:type="dxa"/>
        </w:tblCellMar>
        <w:tblLook w:val="04A0" w:firstRow="1" w:lastRow="0" w:firstColumn="1" w:lastColumn="0" w:noHBand="0" w:noVBand="1"/>
      </w:tblPr>
      <w:tblGrid>
        <w:gridCol w:w="1373"/>
        <w:gridCol w:w="559"/>
        <w:gridCol w:w="686"/>
        <w:gridCol w:w="687"/>
        <w:gridCol w:w="686"/>
        <w:gridCol w:w="686"/>
        <w:gridCol w:w="687"/>
        <w:gridCol w:w="686"/>
        <w:gridCol w:w="544"/>
        <w:gridCol w:w="829"/>
        <w:gridCol w:w="228"/>
      </w:tblGrid>
      <w:tr w:rsidR="00000000" w14:paraId="5A19CBF6" w14:textId="77777777">
        <w:trPr>
          <w:trHeight w:val="394"/>
        </w:trPr>
        <w:tc>
          <w:tcPr>
            <w:tcW w:w="1373" w:type="dxa"/>
            <w:tcBorders>
              <w:top w:val="single" w:sz="8" w:space="0" w:color="181717"/>
              <w:left w:val="nil"/>
              <w:bottom w:val="single" w:sz="4" w:space="0" w:color="181717"/>
              <w:right w:val="nil"/>
            </w:tcBorders>
            <w:hideMark/>
          </w:tcPr>
          <w:p w14:paraId="7A09A1B8" w14:textId="77777777" w:rsidR="00000000" w:rsidRDefault="00000000">
            <w:pPr>
              <w:tabs>
                <w:tab w:val="center" w:pos="800"/>
              </w:tabs>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ab/>
            </w:r>
          </w:p>
        </w:tc>
        <w:tc>
          <w:tcPr>
            <w:tcW w:w="559" w:type="dxa"/>
            <w:tcBorders>
              <w:top w:val="single" w:sz="8" w:space="0" w:color="181717"/>
              <w:left w:val="nil"/>
              <w:bottom w:val="single" w:sz="4" w:space="0" w:color="181717"/>
              <w:right w:val="nil"/>
            </w:tcBorders>
          </w:tcPr>
          <w:p w14:paraId="5E8E0AF3" w14:textId="77777777" w:rsidR="00000000" w:rsidRDefault="00000000">
            <w:pPr>
              <w:spacing w:after="0" w:line="256" w:lineRule="auto"/>
              <w:ind w:left="0" w:firstLine="0"/>
              <w:jc w:val="left"/>
              <w:rPr>
                <w:rFonts w:ascii="Times New Roman" w:eastAsia="Times New Roman" w:hAnsi="Times New Roman"/>
                <w:sz w:val="20"/>
              </w:rPr>
            </w:pPr>
          </w:p>
        </w:tc>
        <w:tc>
          <w:tcPr>
            <w:tcW w:w="686" w:type="dxa"/>
            <w:tcBorders>
              <w:top w:val="single" w:sz="8" w:space="0" w:color="181717"/>
              <w:left w:val="nil"/>
              <w:bottom w:val="single" w:sz="4" w:space="0" w:color="181717"/>
              <w:right w:val="nil"/>
            </w:tcBorders>
          </w:tcPr>
          <w:p w14:paraId="0A46F6E7" w14:textId="77777777" w:rsidR="00000000" w:rsidRDefault="00000000">
            <w:pPr>
              <w:spacing w:after="0" w:line="256" w:lineRule="auto"/>
              <w:ind w:left="63" w:firstLine="0"/>
              <w:jc w:val="left"/>
              <w:rPr>
                <w:rFonts w:ascii="Times New Roman" w:eastAsia="Times New Roman" w:hAnsi="Times New Roman"/>
                <w:sz w:val="20"/>
              </w:rPr>
            </w:pPr>
          </w:p>
        </w:tc>
        <w:tc>
          <w:tcPr>
            <w:tcW w:w="687" w:type="dxa"/>
            <w:tcBorders>
              <w:top w:val="single" w:sz="8" w:space="0" w:color="181717"/>
              <w:left w:val="nil"/>
              <w:bottom w:val="single" w:sz="4" w:space="0" w:color="181717"/>
              <w:right w:val="nil"/>
            </w:tcBorders>
          </w:tcPr>
          <w:p w14:paraId="5F7AC19A" w14:textId="77777777" w:rsidR="00000000" w:rsidRDefault="00000000">
            <w:pPr>
              <w:spacing w:after="0" w:line="256" w:lineRule="auto"/>
              <w:ind w:left="63" w:firstLine="0"/>
              <w:jc w:val="left"/>
              <w:rPr>
                <w:rFonts w:ascii="Times New Roman" w:eastAsia="Times New Roman" w:hAnsi="Times New Roman"/>
                <w:sz w:val="20"/>
              </w:rPr>
            </w:pPr>
          </w:p>
        </w:tc>
        <w:tc>
          <w:tcPr>
            <w:tcW w:w="686" w:type="dxa"/>
            <w:tcBorders>
              <w:top w:val="single" w:sz="8" w:space="0" w:color="181717"/>
              <w:left w:val="nil"/>
              <w:bottom w:val="single" w:sz="4" w:space="0" w:color="181717"/>
              <w:right w:val="nil"/>
            </w:tcBorders>
          </w:tcPr>
          <w:p w14:paraId="036207F1" w14:textId="77777777" w:rsidR="00000000" w:rsidRDefault="00000000">
            <w:pPr>
              <w:spacing w:after="0" w:line="256" w:lineRule="auto"/>
              <w:ind w:left="63" w:firstLine="0"/>
              <w:jc w:val="left"/>
              <w:rPr>
                <w:rFonts w:ascii="Times New Roman" w:eastAsia="Times New Roman" w:hAnsi="Times New Roman"/>
                <w:sz w:val="20"/>
              </w:rPr>
            </w:pPr>
          </w:p>
        </w:tc>
        <w:tc>
          <w:tcPr>
            <w:tcW w:w="686" w:type="dxa"/>
            <w:tcBorders>
              <w:top w:val="single" w:sz="8" w:space="0" w:color="181717"/>
              <w:left w:val="nil"/>
              <w:bottom w:val="single" w:sz="4" w:space="0" w:color="181717"/>
              <w:right w:val="nil"/>
            </w:tcBorders>
          </w:tcPr>
          <w:p w14:paraId="62D7579B" w14:textId="77777777" w:rsidR="00000000" w:rsidRDefault="00000000">
            <w:pPr>
              <w:spacing w:after="0" w:line="256" w:lineRule="auto"/>
              <w:ind w:left="63" w:firstLine="0"/>
              <w:jc w:val="left"/>
              <w:rPr>
                <w:rFonts w:ascii="Times New Roman" w:eastAsia="Times New Roman" w:hAnsi="Times New Roman"/>
                <w:sz w:val="20"/>
              </w:rPr>
            </w:pPr>
          </w:p>
        </w:tc>
        <w:tc>
          <w:tcPr>
            <w:tcW w:w="687" w:type="dxa"/>
            <w:tcBorders>
              <w:top w:val="single" w:sz="8" w:space="0" w:color="181717"/>
              <w:left w:val="nil"/>
              <w:bottom w:val="single" w:sz="4" w:space="0" w:color="181717"/>
              <w:right w:val="nil"/>
            </w:tcBorders>
          </w:tcPr>
          <w:p w14:paraId="7A48B1D8" w14:textId="77777777" w:rsidR="00000000" w:rsidRDefault="00000000">
            <w:pPr>
              <w:spacing w:after="0" w:line="256" w:lineRule="auto"/>
              <w:ind w:left="65" w:firstLine="0"/>
              <w:jc w:val="left"/>
              <w:rPr>
                <w:rFonts w:ascii="Times New Roman" w:eastAsia="Times New Roman" w:hAnsi="Times New Roman"/>
                <w:sz w:val="20"/>
              </w:rPr>
            </w:pPr>
          </w:p>
        </w:tc>
        <w:tc>
          <w:tcPr>
            <w:tcW w:w="686" w:type="dxa"/>
            <w:tcBorders>
              <w:top w:val="single" w:sz="8" w:space="0" w:color="181717"/>
              <w:left w:val="nil"/>
              <w:bottom w:val="single" w:sz="4" w:space="0" w:color="181717"/>
              <w:right w:val="nil"/>
            </w:tcBorders>
          </w:tcPr>
          <w:p w14:paraId="51DB91D2" w14:textId="77777777" w:rsidR="00000000" w:rsidRDefault="00000000">
            <w:pPr>
              <w:spacing w:after="0" w:line="256" w:lineRule="auto"/>
              <w:ind w:left="63" w:firstLine="0"/>
              <w:jc w:val="left"/>
              <w:rPr>
                <w:rFonts w:ascii="Times New Roman" w:eastAsia="Times New Roman" w:hAnsi="Times New Roman"/>
                <w:sz w:val="20"/>
              </w:rPr>
            </w:pPr>
          </w:p>
        </w:tc>
        <w:tc>
          <w:tcPr>
            <w:tcW w:w="544" w:type="dxa"/>
            <w:tcBorders>
              <w:top w:val="single" w:sz="8" w:space="0" w:color="181717"/>
              <w:left w:val="nil"/>
              <w:bottom w:val="single" w:sz="4" w:space="0" w:color="181717"/>
              <w:right w:val="nil"/>
            </w:tcBorders>
          </w:tcPr>
          <w:p w14:paraId="6F7603EC" w14:textId="77777777" w:rsidR="00000000" w:rsidRDefault="00000000">
            <w:pPr>
              <w:spacing w:after="0" w:line="256" w:lineRule="auto"/>
              <w:ind w:left="63" w:firstLine="0"/>
              <w:jc w:val="left"/>
              <w:rPr>
                <w:rFonts w:ascii="Times New Roman" w:eastAsia="Times New Roman" w:hAnsi="Times New Roman"/>
                <w:sz w:val="20"/>
              </w:rPr>
            </w:pPr>
          </w:p>
        </w:tc>
        <w:tc>
          <w:tcPr>
            <w:tcW w:w="829" w:type="dxa"/>
            <w:tcBorders>
              <w:top w:val="single" w:sz="8" w:space="0" w:color="181717"/>
              <w:left w:val="nil"/>
              <w:bottom w:val="single" w:sz="4" w:space="0" w:color="181717"/>
              <w:right w:val="nil"/>
            </w:tcBorders>
          </w:tcPr>
          <w:p w14:paraId="1D815E63" w14:textId="77777777" w:rsidR="00000000" w:rsidRDefault="00000000">
            <w:pPr>
              <w:spacing w:after="0" w:line="256" w:lineRule="auto"/>
              <w:ind w:left="206" w:firstLine="0"/>
              <w:jc w:val="left"/>
              <w:rPr>
                <w:rFonts w:ascii="Times New Roman" w:eastAsia="Times New Roman" w:hAnsi="Times New Roman"/>
                <w:sz w:val="20"/>
              </w:rPr>
            </w:pPr>
          </w:p>
        </w:tc>
        <w:tc>
          <w:tcPr>
            <w:tcW w:w="228" w:type="dxa"/>
            <w:tcBorders>
              <w:top w:val="single" w:sz="8" w:space="0" w:color="181717"/>
              <w:left w:val="nil"/>
              <w:bottom w:val="single" w:sz="4" w:space="0" w:color="181717"/>
              <w:right w:val="nil"/>
            </w:tcBorders>
          </w:tcPr>
          <w:p w14:paraId="070EB3F1" w14:textId="77777777" w:rsidR="00000000" w:rsidRDefault="00000000">
            <w:pPr>
              <w:spacing w:after="0" w:line="256" w:lineRule="auto"/>
              <w:ind w:left="63" w:firstLine="0"/>
              <w:rPr>
                <w:rFonts w:ascii="Times New Roman" w:eastAsia="Times New Roman" w:hAnsi="Times New Roman"/>
                <w:sz w:val="20"/>
              </w:rPr>
            </w:pPr>
          </w:p>
        </w:tc>
      </w:tr>
      <w:tr w:rsidR="00000000" w14:paraId="601AEC7F" w14:textId="77777777">
        <w:trPr>
          <w:trHeight w:val="1577"/>
        </w:trPr>
        <w:tc>
          <w:tcPr>
            <w:tcW w:w="1373" w:type="dxa"/>
            <w:tcBorders>
              <w:top w:val="single" w:sz="4" w:space="0" w:color="181717"/>
              <w:left w:val="nil"/>
              <w:bottom w:val="single" w:sz="8" w:space="0" w:color="181717"/>
              <w:right w:val="nil"/>
            </w:tcBorders>
            <w:hideMark/>
          </w:tcPr>
          <w:p w14:paraId="2AB28B0A" w14:textId="77777777" w:rsidR="00000000" w:rsidRDefault="00000000">
            <w:pPr>
              <w:tabs>
                <w:tab w:val="center" w:pos="731"/>
              </w:tabs>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 xml:space="preserve">1 </w:t>
            </w:r>
            <w:r>
              <w:rPr>
                <w:rFonts w:ascii="Times New Roman" w:eastAsia="Times New Roman" w:hAnsi="Times New Roman"/>
                <w:sz w:val="18"/>
              </w:rPr>
              <w:tab/>
            </w:r>
            <w:r>
              <w:rPr>
                <w:sz w:val="18"/>
              </w:rPr>
              <w:t>0</w:t>
            </w:r>
          </w:p>
          <w:p w14:paraId="1E8CBCFA" w14:textId="77777777" w:rsidR="00000000" w:rsidRDefault="00000000">
            <w:pPr>
              <w:numPr>
                <w:ilvl w:val="0"/>
                <w:numId w:val="2"/>
              </w:numPr>
              <w:spacing w:after="0" w:line="256" w:lineRule="auto"/>
              <w:ind w:hanging="686"/>
              <w:jc w:val="left"/>
              <w:rPr>
                <w:rFonts w:ascii="Times New Roman" w:eastAsia="Times New Roman" w:hAnsi="Times New Roman"/>
                <w:sz w:val="20"/>
              </w:rPr>
            </w:pPr>
            <w:r>
              <w:rPr>
                <w:rFonts w:ascii="Times New Roman" w:eastAsia="Times New Roman" w:hAnsi="Times New Roman"/>
                <w:sz w:val="18"/>
              </w:rPr>
              <w:t>1</w:t>
            </w:r>
          </w:p>
          <w:p w14:paraId="183A7B18" w14:textId="77777777" w:rsidR="00000000" w:rsidRDefault="00000000">
            <w:pPr>
              <w:numPr>
                <w:ilvl w:val="1"/>
                <w:numId w:val="2"/>
              </w:numPr>
              <w:spacing w:after="0" w:line="256" w:lineRule="auto"/>
              <w:ind w:right="116"/>
              <w:jc w:val="left"/>
              <w:rPr>
                <w:rFonts w:ascii="Times New Roman" w:eastAsia="Times New Roman" w:hAnsi="Times New Roman"/>
                <w:sz w:val="20"/>
              </w:rPr>
            </w:pPr>
            <w:r>
              <w:rPr>
                <w:rFonts w:ascii="Times New Roman" w:eastAsia="Times New Roman" w:hAnsi="Times New Roman"/>
                <w:sz w:val="18"/>
              </w:rPr>
              <w:t xml:space="preserve">0.5 0.9 </w:t>
            </w:r>
            <w:r>
              <w:rPr>
                <w:rFonts w:ascii="Times New Roman" w:eastAsia="Times New Roman" w:hAnsi="Times New Roman"/>
                <w:sz w:val="18"/>
              </w:rPr>
              <w:tab/>
            </w:r>
            <w:r>
              <w:rPr>
                <w:sz w:val="18"/>
              </w:rPr>
              <w:t xml:space="preserve">0.1 </w:t>
            </w:r>
            <w:r>
              <w:rPr>
                <w:sz w:val="18"/>
              </w:rPr>
              <w:tab/>
              <w:t xml:space="preserve">0.8 0.2 0.7 </w:t>
            </w:r>
            <w:r>
              <w:rPr>
                <w:sz w:val="18"/>
              </w:rPr>
              <w:tab/>
              <w:t>0.3</w:t>
            </w:r>
          </w:p>
          <w:p w14:paraId="16910B02" w14:textId="77777777" w:rsidR="00000000" w:rsidRDefault="00000000">
            <w:pPr>
              <w:numPr>
                <w:ilvl w:val="1"/>
                <w:numId w:val="2"/>
              </w:numPr>
              <w:spacing w:after="0" w:line="256" w:lineRule="auto"/>
              <w:ind w:right="116"/>
              <w:jc w:val="left"/>
              <w:rPr>
                <w:rFonts w:ascii="Times New Roman" w:eastAsia="Times New Roman" w:hAnsi="Times New Roman"/>
                <w:sz w:val="20"/>
              </w:rPr>
            </w:pPr>
            <w:r>
              <w:rPr>
                <w:rFonts w:ascii="Times New Roman" w:eastAsia="Times New Roman" w:hAnsi="Times New Roman"/>
                <w:sz w:val="18"/>
              </w:rPr>
              <w:t>0.4</w:t>
            </w:r>
          </w:p>
        </w:tc>
        <w:tc>
          <w:tcPr>
            <w:tcW w:w="559" w:type="dxa"/>
            <w:tcBorders>
              <w:top w:val="single" w:sz="4" w:space="0" w:color="181717"/>
              <w:left w:val="nil"/>
              <w:bottom w:val="single" w:sz="8" w:space="0" w:color="181717"/>
              <w:right w:val="nil"/>
            </w:tcBorders>
            <w:hideMark/>
          </w:tcPr>
          <w:p w14:paraId="5560038C" w14:textId="77777777" w:rsidR="00000000" w:rsidRDefault="00000000">
            <w:pPr>
              <w:spacing w:after="0" w:line="256" w:lineRule="auto"/>
              <w:ind w:left="6" w:firstLine="0"/>
              <w:jc w:val="left"/>
              <w:rPr>
                <w:rFonts w:ascii="Times New Roman" w:eastAsia="Times New Roman" w:hAnsi="Times New Roman"/>
                <w:sz w:val="20"/>
              </w:rPr>
            </w:pPr>
            <w:r>
              <w:rPr>
                <w:rFonts w:ascii="Times New Roman" w:eastAsia="Times New Roman" w:hAnsi="Times New Roman"/>
                <w:sz w:val="18"/>
              </w:rPr>
              <w:t>0</w:t>
            </w:r>
          </w:p>
          <w:p w14:paraId="5F74F80F" w14:textId="77777777" w:rsidR="00000000" w:rsidRDefault="00000000">
            <w:pPr>
              <w:spacing w:after="0" w:line="256" w:lineRule="auto"/>
              <w:ind w:left="6" w:firstLine="0"/>
              <w:jc w:val="left"/>
              <w:rPr>
                <w:rFonts w:ascii="Times New Roman" w:eastAsia="Times New Roman" w:hAnsi="Times New Roman"/>
                <w:sz w:val="20"/>
              </w:rPr>
            </w:pPr>
            <w:r>
              <w:rPr>
                <w:rFonts w:ascii="Times New Roman" w:eastAsia="Times New Roman" w:hAnsi="Times New Roman"/>
                <w:sz w:val="18"/>
              </w:rPr>
              <w:t>0</w:t>
            </w:r>
          </w:p>
          <w:p w14:paraId="255D4E5D" w14:textId="77777777" w:rsidR="00000000" w:rsidRDefault="00000000">
            <w:pPr>
              <w:spacing w:after="0" w:line="256" w:lineRule="auto"/>
              <w:ind w:left="6" w:firstLine="0"/>
              <w:jc w:val="left"/>
              <w:rPr>
                <w:rFonts w:ascii="Times New Roman" w:eastAsia="Times New Roman" w:hAnsi="Times New Roman"/>
                <w:sz w:val="20"/>
              </w:rPr>
            </w:pPr>
            <w:r>
              <w:rPr>
                <w:rFonts w:ascii="Times New Roman" w:eastAsia="Times New Roman" w:hAnsi="Times New Roman"/>
                <w:sz w:val="18"/>
              </w:rPr>
              <w:t>0</w:t>
            </w:r>
          </w:p>
          <w:p w14:paraId="07940361" w14:textId="77777777" w:rsidR="00000000" w:rsidRDefault="00000000">
            <w:pPr>
              <w:spacing w:after="0" w:line="256" w:lineRule="auto"/>
              <w:ind w:left="6" w:firstLine="0"/>
              <w:jc w:val="left"/>
              <w:rPr>
                <w:rFonts w:ascii="Times New Roman" w:eastAsia="Times New Roman" w:hAnsi="Times New Roman"/>
                <w:sz w:val="20"/>
              </w:rPr>
            </w:pPr>
            <w:r>
              <w:rPr>
                <w:rFonts w:ascii="Times New Roman" w:eastAsia="Times New Roman" w:hAnsi="Times New Roman"/>
                <w:sz w:val="18"/>
              </w:rPr>
              <w:t>0</w:t>
            </w:r>
          </w:p>
          <w:p w14:paraId="54525F8D" w14:textId="77777777" w:rsidR="00000000" w:rsidRDefault="00000000">
            <w:pPr>
              <w:spacing w:after="0" w:line="256" w:lineRule="auto"/>
              <w:ind w:left="6" w:firstLine="0"/>
              <w:jc w:val="left"/>
              <w:rPr>
                <w:rFonts w:ascii="Times New Roman" w:eastAsia="Times New Roman" w:hAnsi="Times New Roman"/>
                <w:sz w:val="20"/>
              </w:rPr>
            </w:pPr>
            <w:r>
              <w:rPr>
                <w:rFonts w:ascii="Times New Roman" w:eastAsia="Times New Roman" w:hAnsi="Times New Roman"/>
                <w:sz w:val="18"/>
              </w:rPr>
              <w:t>0</w:t>
            </w:r>
          </w:p>
          <w:p w14:paraId="772890B7" w14:textId="77777777" w:rsidR="00000000" w:rsidRDefault="00000000">
            <w:pPr>
              <w:spacing w:after="0" w:line="256" w:lineRule="auto"/>
              <w:ind w:left="6" w:firstLine="0"/>
              <w:jc w:val="left"/>
              <w:rPr>
                <w:rFonts w:ascii="Times New Roman" w:eastAsia="Times New Roman" w:hAnsi="Times New Roman"/>
                <w:sz w:val="20"/>
              </w:rPr>
            </w:pPr>
            <w:r>
              <w:rPr>
                <w:rFonts w:ascii="Times New Roman" w:eastAsia="Times New Roman" w:hAnsi="Times New Roman"/>
                <w:sz w:val="18"/>
              </w:rPr>
              <w:t>0</w:t>
            </w:r>
          </w:p>
          <w:p w14:paraId="6A44BD48" w14:textId="77777777" w:rsidR="00000000" w:rsidRDefault="00000000">
            <w:pPr>
              <w:spacing w:after="0" w:line="256" w:lineRule="auto"/>
              <w:ind w:left="6" w:firstLine="0"/>
              <w:jc w:val="left"/>
              <w:rPr>
                <w:rFonts w:ascii="Times New Roman" w:eastAsia="Times New Roman" w:hAnsi="Times New Roman"/>
                <w:sz w:val="20"/>
              </w:rPr>
            </w:pPr>
            <w:r>
              <w:rPr>
                <w:rFonts w:ascii="Times New Roman" w:eastAsia="Times New Roman" w:hAnsi="Times New Roman"/>
                <w:sz w:val="18"/>
              </w:rPr>
              <w:t>0</w:t>
            </w:r>
          </w:p>
        </w:tc>
        <w:tc>
          <w:tcPr>
            <w:tcW w:w="686" w:type="dxa"/>
            <w:tcBorders>
              <w:top w:val="single" w:sz="4" w:space="0" w:color="181717"/>
              <w:left w:val="nil"/>
              <w:bottom w:val="single" w:sz="8" w:space="0" w:color="181717"/>
              <w:right w:val="nil"/>
            </w:tcBorders>
            <w:hideMark/>
          </w:tcPr>
          <w:p w14:paraId="6A1E5649" w14:textId="77777777" w:rsidR="00000000" w:rsidRDefault="00000000">
            <w:pPr>
              <w:spacing w:after="0" w:line="228" w:lineRule="auto"/>
              <w:ind w:left="0" w:right="230" w:firstLine="0"/>
              <w:jc w:val="left"/>
              <w:rPr>
                <w:rFonts w:ascii="Times New Roman" w:eastAsia="Times New Roman" w:hAnsi="Times New Roman"/>
                <w:sz w:val="20"/>
              </w:rPr>
            </w:pPr>
            <w:r>
              <w:rPr>
                <w:rFonts w:ascii="Times New Roman" w:eastAsia="Times New Roman" w:hAnsi="Times New Roman"/>
                <w:sz w:val="18"/>
              </w:rPr>
              <w:t>0.5 0.4 0.3 0.2</w:t>
            </w:r>
          </w:p>
          <w:p w14:paraId="28E1144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0.1</w:t>
            </w:r>
          </w:p>
          <w:p w14:paraId="5DD38E8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p w14:paraId="180FCDB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w:t>
            </w:r>
          </w:p>
        </w:tc>
        <w:tc>
          <w:tcPr>
            <w:tcW w:w="687" w:type="dxa"/>
            <w:tcBorders>
              <w:top w:val="single" w:sz="4" w:space="0" w:color="181717"/>
              <w:left w:val="nil"/>
              <w:bottom w:val="single" w:sz="8" w:space="0" w:color="181717"/>
              <w:right w:val="nil"/>
            </w:tcBorders>
            <w:hideMark/>
          </w:tcPr>
          <w:p w14:paraId="315415A3" w14:textId="77777777" w:rsidR="00000000" w:rsidRDefault="00000000">
            <w:pPr>
              <w:spacing w:after="0" w:line="228" w:lineRule="auto"/>
              <w:ind w:left="0" w:right="232" w:firstLine="0"/>
              <w:jc w:val="left"/>
              <w:rPr>
                <w:rFonts w:ascii="Times New Roman" w:eastAsia="Times New Roman" w:hAnsi="Times New Roman"/>
                <w:sz w:val="20"/>
              </w:rPr>
            </w:pPr>
            <w:r>
              <w:rPr>
                <w:rFonts w:ascii="Times New Roman" w:eastAsia="Times New Roman" w:hAnsi="Times New Roman"/>
                <w:sz w:val="18"/>
              </w:rPr>
              <w:t>0.5 0.6 0.7 0.8</w:t>
            </w:r>
          </w:p>
          <w:p w14:paraId="01CEE97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0.9</w:t>
            </w:r>
          </w:p>
          <w:p w14:paraId="79DFD04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p w14:paraId="1A46F1C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w:t>
            </w:r>
          </w:p>
        </w:tc>
        <w:tc>
          <w:tcPr>
            <w:tcW w:w="686" w:type="dxa"/>
            <w:tcBorders>
              <w:top w:val="single" w:sz="4" w:space="0" w:color="181717"/>
              <w:left w:val="nil"/>
              <w:bottom w:val="single" w:sz="8" w:space="0" w:color="181717"/>
              <w:right w:val="nil"/>
            </w:tcBorders>
            <w:hideMark/>
          </w:tcPr>
          <w:p w14:paraId="2EB6BEC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p w14:paraId="33C2B84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p w14:paraId="50256F8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p w14:paraId="4733D30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p w14:paraId="2A327BB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p w14:paraId="6DC2129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w:t>
            </w:r>
          </w:p>
          <w:p w14:paraId="494F501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w:t>
            </w:r>
          </w:p>
        </w:tc>
        <w:tc>
          <w:tcPr>
            <w:tcW w:w="686" w:type="dxa"/>
            <w:tcBorders>
              <w:top w:val="single" w:sz="4" w:space="0" w:color="181717"/>
              <w:left w:val="nil"/>
              <w:bottom w:val="single" w:sz="8" w:space="0" w:color="181717"/>
              <w:right w:val="nil"/>
            </w:tcBorders>
            <w:hideMark/>
          </w:tcPr>
          <w:p w14:paraId="02C16A17" w14:textId="77777777" w:rsidR="00000000" w:rsidRDefault="00000000">
            <w:pPr>
              <w:spacing w:after="0" w:line="230" w:lineRule="auto"/>
              <w:ind w:left="0" w:right="230" w:firstLine="0"/>
              <w:jc w:val="left"/>
              <w:rPr>
                <w:rFonts w:ascii="Times New Roman" w:eastAsia="Times New Roman" w:hAnsi="Times New Roman"/>
                <w:sz w:val="20"/>
              </w:rPr>
            </w:pPr>
            <w:r>
              <w:rPr>
                <w:rFonts w:ascii="Times New Roman" w:eastAsia="Times New Roman" w:hAnsi="Times New Roman"/>
                <w:sz w:val="18"/>
              </w:rPr>
              <w:t>0.8 0.6 0.4</w:t>
            </w:r>
          </w:p>
          <w:p w14:paraId="510FAA01"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0.2</w:t>
            </w:r>
          </w:p>
          <w:p w14:paraId="60F9C44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w:t>
            </w:r>
          </w:p>
          <w:p w14:paraId="68ECA9F1"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0.1</w:t>
            </w:r>
          </w:p>
          <w:p w14:paraId="5A4078F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0.2</w:t>
            </w:r>
          </w:p>
        </w:tc>
        <w:tc>
          <w:tcPr>
            <w:tcW w:w="687" w:type="dxa"/>
            <w:tcBorders>
              <w:top w:val="single" w:sz="4" w:space="0" w:color="181717"/>
              <w:left w:val="nil"/>
              <w:bottom w:val="single" w:sz="8" w:space="0" w:color="181717"/>
              <w:right w:val="nil"/>
            </w:tcBorders>
            <w:hideMark/>
          </w:tcPr>
          <w:p w14:paraId="766C68B9" w14:textId="77777777" w:rsidR="00000000" w:rsidRDefault="00000000">
            <w:pPr>
              <w:spacing w:after="0" w:line="228" w:lineRule="auto"/>
              <w:ind w:left="0" w:right="232" w:firstLine="0"/>
              <w:jc w:val="left"/>
              <w:rPr>
                <w:rFonts w:ascii="Times New Roman" w:eastAsia="Times New Roman" w:hAnsi="Times New Roman"/>
                <w:sz w:val="20"/>
              </w:rPr>
            </w:pPr>
            <w:r>
              <w:rPr>
                <w:rFonts w:ascii="Times New Roman" w:eastAsia="Times New Roman" w:hAnsi="Times New Roman"/>
                <w:sz w:val="18"/>
              </w:rPr>
              <w:t>0.1 0.2 0.3 0.4 0.5 0.8</w:t>
            </w:r>
          </w:p>
          <w:p w14:paraId="37FA83B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0.6</w:t>
            </w:r>
          </w:p>
        </w:tc>
        <w:tc>
          <w:tcPr>
            <w:tcW w:w="686" w:type="dxa"/>
            <w:tcBorders>
              <w:top w:val="single" w:sz="4" w:space="0" w:color="181717"/>
              <w:left w:val="nil"/>
              <w:bottom w:val="single" w:sz="8" w:space="0" w:color="181717"/>
              <w:right w:val="nil"/>
            </w:tcBorders>
            <w:hideMark/>
          </w:tcPr>
          <w:p w14:paraId="209C86F6" w14:textId="77777777" w:rsidR="00000000" w:rsidRDefault="00000000">
            <w:pPr>
              <w:spacing w:after="0" w:line="228" w:lineRule="auto"/>
              <w:ind w:left="0" w:right="230" w:firstLine="0"/>
              <w:jc w:val="left"/>
              <w:rPr>
                <w:rFonts w:ascii="Times New Roman" w:eastAsia="Times New Roman" w:hAnsi="Times New Roman"/>
                <w:sz w:val="20"/>
              </w:rPr>
            </w:pPr>
            <w:r>
              <w:rPr>
                <w:rFonts w:ascii="Times New Roman" w:eastAsia="Times New Roman" w:hAnsi="Times New Roman"/>
                <w:sz w:val="18"/>
              </w:rPr>
              <w:t>0.1 0.2 0.3 0.4 0.5 0.1</w:t>
            </w:r>
          </w:p>
          <w:p w14:paraId="2FF23FA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0.2</w:t>
            </w:r>
          </w:p>
        </w:tc>
        <w:tc>
          <w:tcPr>
            <w:tcW w:w="544" w:type="dxa"/>
            <w:tcBorders>
              <w:top w:val="single" w:sz="4" w:space="0" w:color="181717"/>
              <w:left w:val="nil"/>
              <w:bottom w:val="single" w:sz="8" w:space="0" w:color="181717"/>
              <w:right w:val="nil"/>
            </w:tcBorders>
            <w:hideMark/>
          </w:tcPr>
          <w:p w14:paraId="7B8154B7" w14:textId="77777777" w:rsidR="00000000" w:rsidRDefault="00000000">
            <w:pPr>
              <w:spacing w:after="0" w:line="228" w:lineRule="auto"/>
              <w:ind w:left="0" w:right="89" w:firstLine="0"/>
              <w:jc w:val="left"/>
              <w:rPr>
                <w:rFonts w:ascii="Times New Roman" w:eastAsia="Times New Roman" w:hAnsi="Times New Roman"/>
                <w:sz w:val="20"/>
              </w:rPr>
            </w:pPr>
            <w:r>
              <w:rPr>
                <w:rFonts w:ascii="Times New Roman" w:eastAsia="Times New Roman" w:hAnsi="Times New Roman"/>
                <w:sz w:val="18"/>
              </w:rPr>
              <w:t>0.3 0.4 0.5 0.1 0.2 0.3</w:t>
            </w:r>
          </w:p>
          <w:p w14:paraId="2B9BE944"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0.4</w:t>
            </w:r>
          </w:p>
        </w:tc>
        <w:tc>
          <w:tcPr>
            <w:tcW w:w="829" w:type="dxa"/>
            <w:tcBorders>
              <w:top w:val="single" w:sz="4" w:space="0" w:color="181717"/>
              <w:left w:val="nil"/>
              <w:bottom w:val="single" w:sz="8" w:space="0" w:color="181717"/>
              <w:right w:val="nil"/>
            </w:tcBorders>
            <w:hideMark/>
          </w:tcPr>
          <w:p w14:paraId="1750A80D" w14:textId="77777777" w:rsidR="00000000" w:rsidRDefault="00000000">
            <w:pPr>
              <w:spacing w:after="0" w:line="256" w:lineRule="auto"/>
              <w:ind w:left="143" w:firstLine="0"/>
              <w:jc w:val="left"/>
              <w:rPr>
                <w:rFonts w:ascii="Times New Roman" w:eastAsia="Times New Roman" w:hAnsi="Times New Roman"/>
                <w:sz w:val="20"/>
              </w:rPr>
            </w:pPr>
            <w:r>
              <w:rPr>
                <w:rFonts w:ascii="Times New Roman" w:eastAsia="Times New Roman" w:hAnsi="Times New Roman"/>
                <w:sz w:val="18"/>
              </w:rPr>
              <w:t>0.4</w:t>
            </w:r>
          </w:p>
          <w:p w14:paraId="0C4BC61B" w14:textId="77777777" w:rsidR="00000000" w:rsidRDefault="00000000">
            <w:pPr>
              <w:spacing w:after="0" w:line="256" w:lineRule="auto"/>
              <w:ind w:left="143" w:firstLine="0"/>
              <w:jc w:val="left"/>
              <w:rPr>
                <w:rFonts w:ascii="Times New Roman" w:eastAsia="Times New Roman" w:hAnsi="Times New Roman"/>
                <w:sz w:val="20"/>
              </w:rPr>
            </w:pPr>
            <w:r>
              <w:rPr>
                <w:rFonts w:ascii="Times New Roman" w:eastAsia="Times New Roman" w:hAnsi="Times New Roman"/>
                <w:sz w:val="18"/>
              </w:rPr>
              <w:t>0.2</w:t>
            </w:r>
          </w:p>
          <w:p w14:paraId="51FBA2F2" w14:textId="77777777" w:rsidR="00000000" w:rsidRDefault="00000000">
            <w:pPr>
              <w:spacing w:after="0" w:line="256" w:lineRule="auto"/>
              <w:ind w:left="143" w:firstLine="0"/>
              <w:jc w:val="left"/>
              <w:rPr>
                <w:rFonts w:ascii="Times New Roman" w:eastAsia="Times New Roman" w:hAnsi="Times New Roman"/>
                <w:sz w:val="20"/>
              </w:rPr>
            </w:pPr>
            <w:r>
              <w:rPr>
                <w:rFonts w:ascii="Times New Roman" w:eastAsia="Times New Roman" w:hAnsi="Times New Roman"/>
                <w:sz w:val="18"/>
              </w:rPr>
              <w:t>0</w:t>
            </w:r>
          </w:p>
          <w:p w14:paraId="3DA6ED0A" w14:textId="77777777" w:rsidR="00000000" w:rsidRDefault="00000000">
            <w:pPr>
              <w:spacing w:after="0" w:line="230" w:lineRule="auto"/>
              <w:ind w:left="143" w:right="230" w:firstLine="0"/>
              <w:jc w:val="left"/>
              <w:rPr>
                <w:rFonts w:ascii="Times New Roman" w:eastAsia="Times New Roman" w:hAnsi="Times New Roman"/>
                <w:sz w:val="20"/>
              </w:rPr>
            </w:pPr>
            <w:r>
              <w:rPr>
                <w:rFonts w:ascii="Times New Roman" w:eastAsia="Times New Roman" w:hAnsi="Times New Roman"/>
                <w:sz w:val="18"/>
              </w:rPr>
              <w:t>0.1 0.2 0.3</w:t>
            </w:r>
          </w:p>
          <w:p w14:paraId="47E06B47" w14:textId="77777777" w:rsidR="00000000" w:rsidRDefault="00000000">
            <w:pPr>
              <w:spacing w:after="0" w:line="256" w:lineRule="auto"/>
              <w:ind w:left="143" w:firstLine="0"/>
              <w:jc w:val="left"/>
              <w:rPr>
                <w:rFonts w:ascii="Times New Roman" w:eastAsia="Times New Roman" w:hAnsi="Times New Roman"/>
                <w:sz w:val="20"/>
              </w:rPr>
            </w:pPr>
            <w:r>
              <w:rPr>
                <w:rFonts w:ascii="Times New Roman" w:eastAsia="Times New Roman" w:hAnsi="Times New Roman"/>
                <w:sz w:val="18"/>
              </w:rPr>
              <w:t>0.4</w:t>
            </w:r>
          </w:p>
        </w:tc>
        <w:tc>
          <w:tcPr>
            <w:tcW w:w="228" w:type="dxa"/>
            <w:tcBorders>
              <w:top w:val="single" w:sz="4" w:space="0" w:color="181717"/>
              <w:left w:val="nil"/>
              <w:bottom w:val="single" w:sz="8" w:space="0" w:color="181717"/>
              <w:right w:val="nil"/>
            </w:tcBorders>
            <w:hideMark/>
          </w:tcPr>
          <w:p w14:paraId="07806A0C" w14:textId="77777777" w:rsidR="00000000" w:rsidRDefault="00000000">
            <w:pPr>
              <w:spacing w:after="0" w:line="228" w:lineRule="auto"/>
              <w:ind w:left="0" w:firstLine="0"/>
              <w:rPr>
                <w:rFonts w:ascii="Times New Roman" w:eastAsia="Times New Roman" w:hAnsi="Times New Roman"/>
                <w:sz w:val="20"/>
              </w:rPr>
            </w:pPr>
            <w:r>
              <w:rPr>
                <w:rFonts w:ascii="Times New Roman" w:eastAsia="Times New Roman" w:hAnsi="Times New Roman"/>
                <w:sz w:val="18"/>
              </w:rPr>
              <w:t>0.3 0.4 0.5 0.8 0.6 0.4</w:t>
            </w:r>
          </w:p>
          <w:p w14:paraId="64710D5F"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0.2</w:t>
            </w:r>
          </w:p>
        </w:tc>
      </w:tr>
      <w:tr w:rsidR="00000000" w14:paraId="0437A2DA" w14:textId="77777777">
        <w:trPr>
          <w:trHeight w:val="899"/>
        </w:trPr>
        <w:tc>
          <w:tcPr>
            <w:tcW w:w="1373" w:type="dxa"/>
            <w:tcBorders>
              <w:top w:val="single" w:sz="8" w:space="0" w:color="181717"/>
              <w:left w:val="nil"/>
              <w:bottom w:val="single" w:sz="8" w:space="0" w:color="181717"/>
              <w:right w:val="nil"/>
            </w:tcBorders>
            <w:vAlign w:val="bottom"/>
            <w:hideMark/>
          </w:tcPr>
          <w:p w14:paraId="03EFAF10" w14:textId="77777777" w:rsidR="00000000" w:rsidRDefault="00000000">
            <w:pPr>
              <w:spacing w:after="0" w:line="256" w:lineRule="auto"/>
              <w:ind w:left="0" w:firstLine="0"/>
              <w:rPr>
                <w:rFonts w:ascii="Times New Roman" w:eastAsia="Times New Roman" w:hAnsi="Times New Roman"/>
                <w:sz w:val="20"/>
              </w:rPr>
            </w:pPr>
            <w:r>
              <w:rPr>
                <w:rFonts w:ascii="宋体" w:eastAsia="宋体" w:hAnsi="宋体" w:cs="宋体" w:hint="eastAsia"/>
                <w:sz w:val="18"/>
              </w:rPr>
              <w:t>表</w:t>
            </w:r>
            <w:r>
              <w:rPr>
                <w:rFonts w:ascii="Times New Roman" w:eastAsia="Times New Roman" w:hAnsi="Times New Roman"/>
                <w:sz w:val="18"/>
              </w:rPr>
              <w:t xml:space="preserve"> 12. </w:t>
            </w:r>
            <w:r>
              <w:rPr>
                <w:rFonts w:ascii="宋体" w:eastAsia="宋体" w:hAnsi="宋体" w:cs="宋体" w:hint="eastAsia"/>
                <w:sz w:val="18"/>
              </w:rPr>
              <w:t>结果</w:t>
            </w:r>
          </w:p>
        </w:tc>
        <w:tc>
          <w:tcPr>
            <w:tcW w:w="559" w:type="dxa"/>
            <w:tcBorders>
              <w:top w:val="single" w:sz="8" w:space="0" w:color="181717"/>
              <w:left w:val="nil"/>
              <w:bottom w:val="single" w:sz="8" w:space="0" w:color="181717"/>
              <w:right w:val="nil"/>
            </w:tcBorders>
            <w:vAlign w:val="bottom"/>
            <w:hideMark/>
          </w:tcPr>
          <w:p w14:paraId="1D1BB402" w14:textId="77777777" w:rsidR="00000000" w:rsidRDefault="00000000">
            <w:pPr>
              <w:spacing w:after="0" w:line="256" w:lineRule="auto"/>
              <w:ind w:left="-68" w:firstLine="0"/>
              <w:rPr>
                <w:rFonts w:ascii="Times New Roman" w:eastAsia="Times New Roman" w:hAnsi="Times New Roman"/>
                <w:sz w:val="20"/>
              </w:rPr>
            </w:pPr>
            <w:r>
              <w:rPr>
                <w:rFonts w:ascii="Times New Roman" w:eastAsia="Times New Roman" w:hAnsi="Times New Roman"/>
                <w:sz w:val="18"/>
              </w:rPr>
              <w:t xml:space="preserve">s </w:t>
            </w:r>
            <w:r>
              <w:rPr>
                <w:rFonts w:ascii="宋体" w:eastAsia="宋体" w:hAnsi="宋体" w:cs="宋体" w:hint="eastAsia"/>
                <w:sz w:val="18"/>
              </w:rPr>
              <w:t>代表</w:t>
            </w:r>
            <w:r>
              <w:rPr>
                <w:rFonts w:ascii="Times New Roman" w:eastAsia="Times New Roman" w:hAnsi="Times New Roman"/>
                <w:sz w:val="18"/>
              </w:rPr>
              <w:t xml:space="preserve"> th</w:t>
            </w:r>
          </w:p>
        </w:tc>
        <w:tc>
          <w:tcPr>
            <w:tcW w:w="686" w:type="dxa"/>
            <w:tcBorders>
              <w:top w:val="single" w:sz="8" w:space="0" w:color="181717"/>
              <w:left w:val="nil"/>
              <w:bottom w:val="single" w:sz="8" w:space="0" w:color="181717"/>
              <w:right w:val="nil"/>
            </w:tcBorders>
            <w:vAlign w:val="bottom"/>
            <w:hideMark/>
          </w:tcPr>
          <w:p w14:paraId="4AD5773C" w14:textId="77777777" w:rsidR="00000000" w:rsidRDefault="00000000">
            <w:pPr>
              <w:spacing w:after="0" w:line="256" w:lineRule="auto"/>
              <w:ind w:left="-51" w:firstLine="0"/>
              <w:rPr>
                <w:rFonts w:ascii="Times New Roman" w:eastAsia="Times New Roman" w:hAnsi="Times New Roman"/>
                <w:sz w:val="20"/>
              </w:rPr>
            </w:pPr>
            <w:r>
              <w:rPr>
                <w:rFonts w:ascii="Times New Roman" w:eastAsia="Times New Roman" w:hAnsi="Times New Roman"/>
                <w:sz w:val="18"/>
              </w:rPr>
              <w:t xml:space="preserve">e </w:t>
            </w:r>
            <w:r>
              <w:rPr>
                <w:rFonts w:ascii="宋体" w:eastAsia="宋体" w:hAnsi="宋体" w:cs="宋体" w:hint="eastAsia"/>
                <w:sz w:val="18"/>
              </w:rPr>
              <w:t>线性</w:t>
            </w:r>
            <w:r>
              <w:rPr>
                <w:rFonts w:ascii="Times New Roman" w:eastAsia="Times New Roman" w:hAnsi="Times New Roman"/>
                <w:sz w:val="18"/>
              </w:rPr>
              <w:t xml:space="preserve"> c</w:t>
            </w:r>
          </w:p>
        </w:tc>
        <w:tc>
          <w:tcPr>
            <w:tcW w:w="687" w:type="dxa"/>
            <w:tcBorders>
              <w:top w:val="single" w:sz="8" w:space="0" w:color="181717"/>
              <w:left w:val="nil"/>
              <w:bottom w:val="single" w:sz="8" w:space="0" w:color="181717"/>
              <w:right w:val="nil"/>
            </w:tcBorders>
            <w:vAlign w:val="bottom"/>
            <w:hideMark/>
          </w:tcPr>
          <w:p w14:paraId="7A4C0FB6" w14:textId="77777777" w:rsidR="00000000" w:rsidRDefault="00000000">
            <w:pPr>
              <w:spacing w:after="0" w:line="256" w:lineRule="auto"/>
              <w:ind w:left="-27" w:firstLine="0"/>
              <w:rPr>
                <w:rFonts w:ascii="Times New Roman" w:eastAsia="Times New Roman" w:hAnsi="Times New Roman"/>
                <w:sz w:val="20"/>
              </w:rPr>
            </w:pPr>
            <w:r>
              <w:rPr>
                <w:rFonts w:ascii="宋体" w:eastAsia="宋体" w:hAnsi="宋体" w:cs="宋体" w:hint="eastAsia"/>
                <w:sz w:val="18"/>
              </w:rPr>
              <w:t>翁比纳蒂</w:t>
            </w:r>
          </w:p>
        </w:tc>
        <w:tc>
          <w:tcPr>
            <w:tcW w:w="686" w:type="dxa"/>
            <w:tcBorders>
              <w:top w:val="single" w:sz="8" w:space="0" w:color="181717"/>
              <w:left w:val="nil"/>
              <w:bottom w:val="single" w:sz="8" w:space="0" w:color="181717"/>
              <w:right w:val="nil"/>
            </w:tcBorders>
            <w:vAlign w:val="bottom"/>
            <w:hideMark/>
          </w:tcPr>
          <w:p w14:paraId="5303ADEE" w14:textId="77777777" w:rsidR="00000000" w:rsidRDefault="00000000">
            <w:pPr>
              <w:spacing w:after="0" w:line="256" w:lineRule="auto"/>
              <w:ind w:left="-24" w:firstLine="0"/>
              <w:jc w:val="left"/>
              <w:rPr>
                <w:rFonts w:ascii="Times New Roman" w:eastAsia="Times New Roman" w:hAnsi="Times New Roman"/>
                <w:sz w:val="20"/>
              </w:rPr>
            </w:pPr>
            <w:r>
              <w:rPr>
                <w:rFonts w:ascii="宋体" w:eastAsia="宋体" w:hAnsi="宋体" w:cs="宋体" w:hint="eastAsia"/>
                <w:sz w:val="18"/>
              </w:rPr>
              <w:t>与</w:t>
            </w:r>
          </w:p>
        </w:tc>
        <w:tc>
          <w:tcPr>
            <w:tcW w:w="686" w:type="dxa"/>
            <w:tcBorders>
              <w:top w:val="single" w:sz="8" w:space="0" w:color="181717"/>
              <w:left w:val="nil"/>
              <w:bottom w:val="single" w:sz="8" w:space="0" w:color="181717"/>
              <w:right w:val="nil"/>
            </w:tcBorders>
            <w:vAlign w:val="bottom"/>
            <w:hideMark/>
          </w:tcPr>
          <w:p w14:paraId="4F346431" w14:textId="77777777" w:rsidR="00000000" w:rsidRDefault="00000000">
            <w:pPr>
              <w:spacing w:after="0" w:line="256" w:lineRule="auto"/>
              <w:ind w:left="-56" w:firstLine="0"/>
              <w:rPr>
                <w:rFonts w:ascii="Times New Roman" w:eastAsia="Times New Roman" w:hAnsi="Times New Roman"/>
                <w:sz w:val="20"/>
              </w:rPr>
            </w:pPr>
            <w:r>
              <w:rPr>
                <w:rFonts w:ascii="宋体" w:eastAsia="宋体" w:hAnsi="宋体" w:cs="宋体" w:hint="eastAsia"/>
                <w:sz w:val="18"/>
              </w:rPr>
              <w:t>三暴击</w:t>
            </w:r>
          </w:p>
        </w:tc>
        <w:tc>
          <w:tcPr>
            <w:tcW w:w="687" w:type="dxa"/>
            <w:tcBorders>
              <w:top w:val="single" w:sz="8" w:space="0" w:color="181717"/>
              <w:left w:val="nil"/>
              <w:bottom w:val="single" w:sz="8" w:space="0" w:color="181717"/>
              <w:right w:val="nil"/>
            </w:tcBorders>
            <w:vAlign w:val="bottom"/>
            <w:hideMark/>
          </w:tcPr>
          <w:p w14:paraId="27F498C0" w14:textId="77777777" w:rsidR="00000000" w:rsidRDefault="00000000">
            <w:pPr>
              <w:spacing w:after="0" w:line="256" w:lineRule="auto"/>
              <w:ind w:left="-42" w:firstLine="0"/>
              <w:jc w:val="left"/>
              <w:rPr>
                <w:rFonts w:ascii="Times New Roman" w:eastAsia="Times New Roman" w:hAnsi="Times New Roman"/>
                <w:sz w:val="20"/>
              </w:rPr>
            </w:pPr>
            <w:r>
              <w:rPr>
                <w:rFonts w:ascii="宋体" w:eastAsia="宋体" w:hAnsi="宋体" w:cs="宋体" w:hint="eastAsia"/>
                <w:sz w:val="18"/>
              </w:rPr>
              <w:t>埃里亚。</w:t>
            </w:r>
          </w:p>
        </w:tc>
        <w:tc>
          <w:tcPr>
            <w:tcW w:w="686" w:type="dxa"/>
            <w:tcBorders>
              <w:top w:val="single" w:sz="8" w:space="0" w:color="181717"/>
              <w:left w:val="nil"/>
              <w:bottom w:val="single" w:sz="8" w:space="0" w:color="181717"/>
              <w:right w:val="nil"/>
            </w:tcBorders>
          </w:tcPr>
          <w:p w14:paraId="6D94B545" w14:textId="77777777" w:rsidR="00000000" w:rsidRDefault="00000000">
            <w:pPr>
              <w:spacing w:after="160" w:line="256" w:lineRule="auto"/>
              <w:ind w:left="0" w:firstLine="0"/>
              <w:jc w:val="left"/>
              <w:rPr>
                <w:rFonts w:ascii="Times New Roman" w:eastAsia="Times New Roman" w:hAnsi="Times New Roman"/>
                <w:sz w:val="20"/>
              </w:rPr>
            </w:pPr>
          </w:p>
        </w:tc>
        <w:tc>
          <w:tcPr>
            <w:tcW w:w="544" w:type="dxa"/>
            <w:tcBorders>
              <w:top w:val="single" w:sz="8" w:space="0" w:color="181717"/>
              <w:left w:val="nil"/>
              <w:bottom w:val="single" w:sz="8" w:space="0" w:color="181717"/>
              <w:right w:val="nil"/>
            </w:tcBorders>
          </w:tcPr>
          <w:p w14:paraId="7CFB08C1" w14:textId="77777777" w:rsidR="00000000" w:rsidRDefault="00000000">
            <w:pPr>
              <w:spacing w:after="160" w:line="256" w:lineRule="auto"/>
              <w:ind w:left="0" w:firstLine="0"/>
              <w:jc w:val="left"/>
              <w:rPr>
                <w:rFonts w:ascii="Times New Roman" w:eastAsia="Times New Roman" w:hAnsi="Times New Roman"/>
                <w:sz w:val="20"/>
              </w:rPr>
            </w:pPr>
          </w:p>
        </w:tc>
        <w:tc>
          <w:tcPr>
            <w:tcW w:w="829" w:type="dxa"/>
            <w:tcBorders>
              <w:top w:val="single" w:sz="8" w:space="0" w:color="181717"/>
              <w:left w:val="nil"/>
              <w:bottom w:val="single" w:sz="8" w:space="0" w:color="181717"/>
              <w:right w:val="nil"/>
            </w:tcBorders>
          </w:tcPr>
          <w:p w14:paraId="458BDB82" w14:textId="77777777" w:rsidR="00000000" w:rsidRDefault="00000000">
            <w:pPr>
              <w:spacing w:after="160" w:line="256" w:lineRule="auto"/>
              <w:ind w:left="0" w:firstLine="0"/>
              <w:jc w:val="left"/>
              <w:rPr>
                <w:rFonts w:ascii="Times New Roman" w:eastAsia="Times New Roman" w:hAnsi="Times New Roman"/>
                <w:sz w:val="20"/>
              </w:rPr>
            </w:pPr>
          </w:p>
        </w:tc>
        <w:tc>
          <w:tcPr>
            <w:tcW w:w="228" w:type="dxa"/>
            <w:tcBorders>
              <w:top w:val="single" w:sz="8" w:space="0" w:color="181717"/>
              <w:left w:val="nil"/>
              <w:bottom w:val="single" w:sz="8" w:space="0" w:color="181717"/>
              <w:right w:val="nil"/>
            </w:tcBorders>
          </w:tcPr>
          <w:p w14:paraId="2170ECC2" w14:textId="77777777" w:rsidR="00000000" w:rsidRDefault="00000000">
            <w:pPr>
              <w:spacing w:after="160" w:line="256" w:lineRule="auto"/>
              <w:ind w:left="0" w:firstLine="0"/>
              <w:jc w:val="left"/>
              <w:rPr>
                <w:rFonts w:ascii="Times New Roman" w:eastAsia="Times New Roman" w:hAnsi="Times New Roman"/>
                <w:sz w:val="20"/>
              </w:rPr>
            </w:pPr>
          </w:p>
        </w:tc>
      </w:tr>
      <w:tr w:rsidR="00000000" w14:paraId="77660FC4" w14:textId="77777777">
        <w:trPr>
          <w:trHeight w:val="414"/>
        </w:trPr>
        <w:tc>
          <w:tcPr>
            <w:tcW w:w="6050" w:type="dxa"/>
            <w:gridSpan w:val="8"/>
            <w:tcBorders>
              <w:top w:val="single" w:sz="8" w:space="0" w:color="181717"/>
              <w:left w:val="nil"/>
              <w:bottom w:val="nil"/>
              <w:right w:val="nil"/>
            </w:tcBorders>
            <w:vAlign w:val="center"/>
            <w:hideMark/>
          </w:tcPr>
          <w:p w14:paraId="656F2689" w14:textId="77777777" w:rsidR="00000000" w:rsidRDefault="00000000">
            <w:pPr>
              <w:tabs>
                <w:tab w:val="center" w:pos="1508"/>
                <w:tab w:val="center" w:pos="3281"/>
                <w:tab w:val="center" w:pos="5054"/>
              </w:tabs>
              <w:spacing w:after="0" w:line="256" w:lineRule="auto"/>
              <w:ind w:left="0" w:firstLine="0"/>
              <w:jc w:val="left"/>
              <w:rPr>
                <w:rFonts w:ascii="Times New Roman" w:eastAsia="Times New Roman" w:hAnsi="Times New Roman"/>
                <w:sz w:val="20"/>
              </w:rPr>
            </w:pPr>
            <w:r>
              <w:rPr>
                <w:rFonts w:ascii="Calibri" w:eastAsia="Calibri" w:hAnsi="Calibri" w:cs="Calibri"/>
                <w:color w:val="000000"/>
                <w:sz w:val="22"/>
              </w:rPr>
              <w:tab/>
            </w:r>
            <w:r>
              <w:rPr>
                <w:rFonts w:ascii="Calibri" w:eastAsia="Calibri" w:hAnsi="Calibri" w:cs="Calibri"/>
                <w:sz w:val="18"/>
              </w:rPr>
              <w:t>sdata</w:t>
            </w:r>
            <w:r>
              <w:rPr>
                <w:rFonts w:ascii="Calibri" w:eastAsia="Calibri" w:hAnsi="Calibri" w:cs="Calibri"/>
                <w:sz w:val="18"/>
              </w:rPr>
              <w:tab/>
            </w:r>
            <w:r>
              <w:rPr>
                <w:rFonts w:ascii="宋体" w:eastAsia="宋体" w:hAnsi="宋体" w:cs="宋体" w:hint="eastAsia"/>
                <w:sz w:val="18"/>
              </w:rPr>
              <w:t>电子数据</w:t>
            </w:r>
            <w:r>
              <w:rPr>
                <w:rFonts w:ascii="Calibri" w:eastAsia="Calibri" w:hAnsi="Calibri" w:cs="Calibri"/>
                <w:sz w:val="18"/>
              </w:rPr>
              <w:tab/>
              <w:t>rdata</w:t>
            </w:r>
          </w:p>
        </w:tc>
        <w:tc>
          <w:tcPr>
            <w:tcW w:w="544" w:type="dxa"/>
            <w:tcBorders>
              <w:top w:val="single" w:sz="8" w:space="0" w:color="181717"/>
              <w:left w:val="nil"/>
              <w:bottom w:val="single" w:sz="4" w:space="0" w:color="181717"/>
              <w:right w:val="nil"/>
            </w:tcBorders>
          </w:tcPr>
          <w:p w14:paraId="74264F73" w14:textId="77777777" w:rsidR="00000000" w:rsidRDefault="00000000">
            <w:pPr>
              <w:spacing w:after="160" w:line="256" w:lineRule="auto"/>
              <w:ind w:left="0" w:firstLine="0"/>
              <w:jc w:val="left"/>
              <w:rPr>
                <w:rFonts w:ascii="Times New Roman" w:eastAsia="Times New Roman" w:hAnsi="Times New Roman"/>
                <w:sz w:val="20"/>
              </w:rPr>
            </w:pPr>
          </w:p>
        </w:tc>
        <w:tc>
          <w:tcPr>
            <w:tcW w:w="829" w:type="dxa"/>
            <w:tcBorders>
              <w:top w:val="single" w:sz="8" w:space="0" w:color="181717"/>
              <w:left w:val="nil"/>
              <w:bottom w:val="single" w:sz="4" w:space="0" w:color="181717"/>
              <w:right w:val="nil"/>
            </w:tcBorders>
            <w:vAlign w:val="center"/>
            <w:hideMark/>
          </w:tcPr>
          <w:p w14:paraId="7CC2EE60"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虚拟数据</w:t>
            </w:r>
          </w:p>
        </w:tc>
        <w:tc>
          <w:tcPr>
            <w:tcW w:w="228" w:type="dxa"/>
            <w:tcBorders>
              <w:top w:val="single" w:sz="8" w:space="0" w:color="181717"/>
              <w:left w:val="nil"/>
              <w:bottom w:val="single" w:sz="4" w:space="0" w:color="181717"/>
              <w:right w:val="nil"/>
            </w:tcBorders>
          </w:tcPr>
          <w:p w14:paraId="5D3FE5F7" w14:textId="77777777" w:rsidR="00000000" w:rsidRDefault="00000000">
            <w:pPr>
              <w:spacing w:after="160" w:line="256" w:lineRule="auto"/>
              <w:ind w:left="0" w:firstLine="0"/>
              <w:jc w:val="left"/>
              <w:rPr>
                <w:rFonts w:ascii="Times New Roman" w:eastAsia="Times New Roman" w:hAnsi="Times New Roman"/>
                <w:sz w:val="20"/>
              </w:rPr>
            </w:pPr>
          </w:p>
        </w:tc>
      </w:tr>
    </w:tbl>
    <w:p w14:paraId="2177C6A5" w14:textId="77777777" w:rsidR="00000000" w:rsidRDefault="00000000">
      <w:pPr>
        <w:spacing w:after="15" w:line="256" w:lineRule="auto"/>
        <w:ind w:left="685" w:firstLine="0"/>
        <w:jc w:val="left"/>
        <w:rPr>
          <w:rFonts w:eastAsia="Times New Roman"/>
        </w:rPr>
      </w:pPr>
      <w:r>
        <w:rPr>
          <w:noProof/>
        </w:rPr>
        <mc:AlternateContent>
          <mc:Choice Requires="wpg">
            <w:drawing>
              <wp:inline distT="0" distB="0" distL="0" distR="0" wp14:anchorId="59F68DF1" wp14:editId="62B04944">
                <wp:extent cx="4378960" cy="6350"/>
                <wp:effectExtent l="0" t="0" r="2540" b="3175"/>
                <wp:docPr id="686393545" name="Group 43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960" cy="6350"/>
                          <a:chOff x="0" y="0"/>
                          <a:chExt cx="43790" cy="64"/>
                        </a:xfrm>
                      </wpg:grpSpPr>
                      <wps:wsp>
                        <wps:cNvPr id="1069379328" name="Shape 46372"/>
                        <wps:cNvSpPr>
                          <a:spLocks/>
                        </wps:cNvSpPr>
                        <wps:spPr bwMode="auto">
                          <a:xfrm>
                            <a:off x="0" y="0"/>
                            <a:ext cx="2232" cy="91"/>
                          </a:xfrm>
                          <a:custGeom>
                            <a:avLst/>
                            <a:gdLst>
                              <a:gd name="T0" fmla="*/ 0 w 223202"/>
                              <a:gd name="T1" fmla="*/ 0 h 9144"/>
                              <a:gd name="T2" fmla="*/ 223202 w 223202"/>
                              <a:gd name="T3" fmla="*/ 0 h 9144"/>
                              <a:gd name="T4" fmla="*/ 223202 w 223202"/>
                              <a:gd name="T5" fmla="*/ 9144 h 9144"/>
                              <a:gd name="T6" fmla="*/ 0 w 223202"/>
                              <a:gd name="T7" fmla="*/ 9144 h 9144"/>
                              <a:gd name="T8" fmla="*/ 0 w 223202"/>
                              <a:gd name="T9" fmla="*/ 0 h 9144"/>
                              <a:gd name="T10" fmla="*/ 0 w 223202"/>
                              <a:gd name="T11" fmla="*/ 0 h 9144"/>
                              <a:gd name="T12" fmla="*/ 223202 w 223202"/>
                              <a:gd name="T13" fmla="*/ 9144 h 9144"/>
                            </a:gdLst>
                            <a:ahLst/>
                            <a:cxnLst>
                              <a:cxn ang="0">
                                <a:pos x="T0" y="T1"/>
                              </a:cxn>
                              <a:cxn ang="0">
                                <a:pos x="T2" y="T3"/>
                              </a:cxn>
                              <a:cxn ang="0">
                                <a:pos x="T4" y="T5"/>
                              </a:cxn>
                              <a:cxn ang="0">
                                <a:pos x="T6" y="T7"/>
                              </a:cxn>
                              <a:cxn ang="0">
                                <a:pos x="T8" y="T9"/>
                              </a:cxn>
                            </a:cxnLst>
                            <a:rect l="T10" t="T11" r="T12" b="T13"/>
                            <a:pathLst>
                              <a:path w="223202" h="9144">
                                <a:moveTo>
                                  <a:pt x="0" y="0"/>
                                </a:moveTo>
                                <a:lnTo>
                                  <a:pt x="223202" y="0"/>
                                </a:lnTo>
                                <a:lnTo>
                                  <a:pt x="223202"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0966872" name="Shape 46373"/>
                        <wps:cNvSpPr>
                          <a:spLocks/>
                        </wps:cNvSpPr>
                        <wps:spPr bwMode="auto">
                          <a:xfrm>
                            <a:off x="3038" y="21"/>
                            <a:ext cx="2455" cy="92"/>
                          </a:xfrm>
                          <a:custGeom>
                            <a:avLst/>
                            <a:gdLst>
                              <a:gd name="T0" fmla="*/ 0 w 245516"/>
                              <a:gd name="T1" fmla="*/ 0 h 9144"/>
                              <a:gd name="T2" fmla="*/ 245516 w 245516"/>
                              <a:gd name="T3" fmla="*/ 0 h 9144"/>
                              <a:gd name="T4" fmla="*/ 245516 w 245516"/>
                              <a:gd name="T5" fmla="*/ 9144 h 9144"/>
                              <a:gd name="T6" fmla="*/ 0 w 245516"/>
                              <a:gd name="T7" fmla="*/ 9144 h 9144"/>
                              <a:gd name="T8" fmla="*/ 0 w 245516"/>
                              <a:gd name="T9" fmla="*/ 0 h 9144"/>
                              <a:gd name="T10" fmla="*/ 0 w 245516"/>
                              <a:gd name="T11" fmla="*/ 0 h 9144"/>
                              <a:gd name="T12" fmla="*/ 245516 w 245516"/>
                              <a:gd name="T13" fmla="*/ 9144 h 9144"/>
                            </a:gdLst>
                            <a:ahLst/>
                            <a:cxnLst>
                              <a:cxn ang="0">
                                <a:pos x="T0" y="T1"/>
                              </a:cxn>
                              <a:cxn ang="0">
                                <a:pos x="T2" y="T3"/>
                              </a:cxn>
                              <a:cxn ang="0">
                                <a:pos x="T4" y="T5"/>
                              </a:cxn>
                              <a:cxn ang="0">
                                <a:pos x="T6" y="T7"/>
                              </a:cxn>
                              <a:cxn ang="0">
                                <a:pos x="T8" y="T9"/>
                              </a:cxn>
                            </a:cxnLst>
                            <a:rect l="T10" t="T11" r="T12" b="T13"/>
                            <a:pathLst>
                              <a:path w="245516" h="9144">
                                <a:moveTo>
                                  <a:pt x="0" y="0"/>
                                </a:moveTo>
                                <a:lnTo>
                                  <a:pt x="245516" y="0"/>
                                </a:lnTo>
                                <a:lnTo>
                                  <a:pt x="24551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3561665" name="Shape 46374"/>
                        <wps:cNvSpPr>
                          <a:spLocks/>
                        </wps:cNvSpPr>
                        <wps:spPr bwMode="auto">
                          <a:xfrm>
                            <a:off x="8315" y="21"/>
                            <a:ext cx="1700" cy="92"/>
                          </a:xfrm>
                          <a:custGeom>
                            <a:avLst/>
                            <a:gdLst>
                              <a:gd name="T0" fmla="*/ 0 w 169926"/>
                              <a:gd name="T1" fmla="*/ 0 h 9144"/>
                              <a:gd name="T2" fmla="*/ 169926 w 169926"/>
                              <a:gd name="T3" fmla="*/ 0 h 9144"/>
                              <a:gd name="T4" fmla="*/ 169926 w 169926"/>
                              <a:gd name="T5" fmla="*/ 9144 h 9144"/>
                              <a:gd name="T6" fmla="*/ 0 w 169926"/>
                              <a:gd name="T7" fmla="*/ 9144 h 9144"/>
                              <a:gd name="T8" fmla="*/ 0 w 169926"/>
                              <a:gd name="T9" fmla="*/ 0 h 9144"/>
                              <a:gd name="T10" fmla="*/ 0 w 169926"/>
                              <a:gd name="T11" fmla="*/ 0 h 9144"/>
                              <a:gd name="T12" fmla="*/ 169926 w 169926"/>
                              <a:gd name="T13" fmla="*/ 9144 h 9144"/>
                            </a:gdLst>
                            <a:ahLst/>
                            <a:cxnLst>
                              <a:cxn ang="0">
                                <a:pos x="T0" y="T1"/>
                              </a:cxn>
                              <a:cxn ang="0">
                                <a:pos x="T2" y="T3"/>
                              </a:cxn>
                              <a:cxn ang="0">
                                <a:pos x="T4" y="T5"/>
                              </a:cxn>
                              <a:cxn ang="0">
                                <a:pos x="T6" y="T7"/>
                              </a:cxn>
                              <a:cxn ang="0">
                                <a:pos x="T8" y="T9"/>
                              </a:cxn>
                            </a:cxnLst>
                            <a:rect l="T10" t="T11" r="T12" b="T13"/>
                            <a:pathLst>
                              <a:path w="169926" h="9144">
                                <a:moveTo>
                                  <a:pt x="0" y="0"/>
                                </a:moveTo>
                                <a:lnTo>
                                  <a:pt x="169926" y="0"/>
                                </a:lnTo>
                                <a:lnTo>
                                  <a:pt x="16992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6925295" name="Shape 46375"/>
                        <wps:cNvSpPr>
                          <a:spLocks/>
                        </wps:cNvSpPr>
                        <wps:spPr bwMode="auto">
                          <a:xfrm>
                            <a:off x="11260" y="0"/>
                            <a:ext cx="2232" cy="91"/>
                          </a:xfrm>
                          <a:custGeom>
                            <a:avLst/>
                            <a:gdLst>
                              <a:gd name="T0" fmla="*/ 0 w 223202"/>
                              <a:gd name="T1" fmla="*/ 0 h 9144"/>
                              <a:gd name="T2" fmla="*/ 223202 w 223202"/>
                              <a:gd name="T3" fmla="*/ 0 h 9144"/>
                              <a:gd name="T4" fmla="*/ 223202 w 223202"/>
                              <a:gd name="T5" fmla="*/ 9144 h 9144"/>
                              <a:gd name="T6" fmla="*/ 0 w 223202"/>
                              <a:gd name="T7" fmla="*/ 9144 h 9144"/>
                              <a:gd name="T8" fmla="*/ 0 w 223202"/>
                              <a:gd name="T9" fmla="*/ 0 h 9144"/>
                              <a:gd name="T10" fmla="*/ 0 w 223202"/>
                              <a:gd name="T11" fmla="*/ 0 h 9144"/>
                              <a:gd name="T12" fmla="*/ 223202 w 223202"/>
                              <a:gd name="T13" fmla="*/ 9144 h 9144"/>
                            </a:gdLst>
                            <a:ahLst/>
                            <a:cxnLst>
                              <a:cxn ang="0">
                                <a:pos x="T0" y="T1"/>
                              </a:cxn>
                              <a:cxn ang="0">
                                <a:pos x="T2" y="T3"/>
                              </a:cxn>
                              <a:cxn ang="0">
                                <a:pos x="T4" y="T5"/>
                              </a:cxn>
                              <a:cxn ang="0">
                                <a:pos x="T6" y="T7"/>
                              </a:cxn>
                              <a:cxn ang="0">
                                <a:pos x="T8" y="T9"/>
                              </a:cxn>
                            </a:cxnLst>
                            <a:rect l="T10" t="T11" r="T12" b="T13"/>
                            <a:pathLst>
                              <a:path w="223202" h="9144">
                                <a:moveTo>
                                  <a:pt x="0" y="0"/>
                                </a:moveTo>
                                <a:lnTo>
                                  <a:pt x="223202" y="0"/>
                                </a:lnTo>
                                <a:lnTo>
                                  <a:pt x="223202"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271821" name="Shape 46376"/>
                        <wps:cNvSpPr>
                          <a:spLocks/>
                        </wps:cNvSpPr>
                        <wps:spPr bwMode="auto">
                          <a:xfrm>
                            <a:off x="14291" y="21"/>
                            <a:ext cx="2456" cy="92"/>
                          </a:xfrm>
                          <a:custGeom>
                            <a:avLst/>
                            <a:gdLst>
                              <a:gd name="T0" fmla="*/ 0 w 245516"/>
                              <a:gd name="T1" fmla="*/ 0 h 9144"/>
                              <a:gd name="T2" fmla="*/ 245516 w 245516"/>
                              <a:gd name="T3" fmla="*/ 0 h 9144"/>
                              <a:gd name="T4" fmla="*/ 245516 w 245516"/>
                              <a:gd name="T5" fmla="*/ 9144 h 9144"/>
                              <a:gd name="T6" fmla="*/ 0 w 245516"/>
                              <a:gd name="T7" fmla="*/ 9144 h 9144"/>
                              <a:gd name="T8" fmla="*/ 0 w 245516"/>
                              <a:gd name="T9" fmla="*/ 0 h 9144"/>
                              <a:gd name="T10" fmla="*/ 0 w 245516"/>
                              <a:gd name="T11" fmla="*/ 0 h 9144"/>
                              <a:gd name="T12" fmla="*/ 245516 w 245516"/>
                              <a:gd name="T13" fmla="*/ 9144 h 9144"/>
                            </a:gdLst>
                            <a:ahLst/>
                            <a:cxnLst>
                              <a:cxn ang="0">
                                <a:pos x="T0" y="T1"/>
                              </a:cxn>
                              <a:cxn ang="0">
                                <a:pos x="T2" y="T3"/>
                              </a:cxn>
                              <a:cxn ang="0">
                                <a:pos x="T4" y="T5"/>
                              </a:cxn>
                              <a:cxn ang="0">
                                <a:pos x="T6" y="T7"/>
                              </a:cxn>
                              <a:cxn ang="0">
                                <a:pos x="T8" y="T9"/>
                              </a:cxn>
                            </a:cxnLst>
                            <a:rect l="T10" t="T11" r="T12" b="T13"/>
                            <a:pathLst>
                              <a:path w="245516" h="9144">
                                <a:moveTo>
                                  <a:pt x="0" y="0"/>
                                </a:moveTo>
                                <a:lnTo>
                                  <a:pt x="245516" y="0"/>
                                </a:lnTo>
                                <a:lnTo>
                                  <a:pt x="24551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4652210" name="Shape 46377"/>
                        <wps:cNvSpPr>
                          <a:spLocks/>
                        </wps:cNvSpPr>
                        <wps:spPr bwMode="auto">
                          <a:xfrm>
                            <a:off x="19576" y="21"/>
                            <a:ext cx="1700" cy="92"/>
                          </a:xfrm>
                          <a:custGeom>
                            <a:avLst/>
                            <a:gdLst>
                              <a:gd name="T0" fmla="*/ 0 w 169926"/>
                              <a:gd name="T1" fmla="*/ 0 h 9144"/>
                              <a:gd name="T2" fmla="*/ 169926 w 169926"/>
                              <a:gd name="T3" fmla="*/ 0 h 9144"/>
                              <a:gd name="T4" fmla="*/ 169926 w 169926"/>
                              <a:gd name="T5" fmla="*/ 9144 h 9144"/>
                              <a:gd name="T6" fmla="*/ 0 w 169926"/>
                              <a:gd name="T7" fmla="*/ 9144 h 9144"/>
                              <a:gd name="T8" fmla="*/ 0 w 169926"/>
                              <a:gd name="T9" fmla="*/ 0 h 9144"/>
                              <a:gd name="T10" fmla="*/ 0 w 169926"/>
                              <a:gd name="T11" fmla="*/ 0 h 9144"/>
                              <a:gd name="T12" fmla="*/ 169926 w 169926"/>
                              <a:gd name="T13" fmla="*/ 9144 h 9144"/>
                            </a:gdLst>
                            <a:ahLst/>
                            <a:cxnLst>
                              <a:cxn ang="0">
                                <a:pos x="T0" y="T1"/>
                              </a:cxn>
                              <a:cxn ang="0">
                                <a:pos x="T2" y="T3"/>
                              </a:cxn>
                              <a:cxn ang="0">
                                <a:pos x="T4" y="T5"/>
                              </a:cxn>
                              <a:cxn ang="0">
                                <a:pos x="T6" y="T7"/>
                              </a:cxn>
                              <a:cxn ang="0">
                                <a:pos x="T8" y="T9"/>
                              </a:cxn>
                            </a:cxnLst>
                            <a:rect l="T10" t="T11" r="T12" b="T13"/>
                            <a:pathLst>
                              <a:path w="169926" h="9144">
                                <a:moveTo>
                                  <a:pt x="0" y="0"/>
                                </a:moveTo>
                                <a:lnTo>
                                  <a:pt x="169926" y="0"/>
                                </a:lnTo>
                                <a:lnTo>
                                  <a:pt x="16992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6384097" name="Shape 46378"/>
                        <wps:cNvSpPr>
                          <a:spLocks/>
                        </wps:cNvSpPr>
                        <wps:spPr bwMode="auto">
                          <a:xfrm>
                            <a:off x="22521" y="0"/>
                            <a:ext cx="2232" cy="91"/>
                          </a:xfrm>
                          <a:custGeom>
                            <a:avLst/>
                            <a:gdLst>
                              <a:gd name="T0" fmla="*/ 0 w 223203"/>
                              <a:gd name="T1" fmla="*/ 0 h 9144"/>
                              <a:gd name="T2" fmla="*/ 223203 w 223203"/>
                              <a:gd name="T3" fmla="*/ 0 h 9144"/>
                              <a:gd name="T4" fmla="*/ 223203 w 223203"/>
                              <a:gd name="T5" fmla="*/ 9144 h 9144"/>
                              <a:gd name="T6" fmla="*/ 0 w 223203"/>
                              <a:gd name="T7" fmla="*/ 9144 h 9144"/>
                              <a:gd name="T8" fmla="*/ 0 w 223203"/>
                              <a:gd name="T9" fmla="*/ 0 h 9144"/>
                              <a:gd name="T10" fmla="*/ 0 w 223203"/>
                              <a:gd name="T11" fmla="*/ 0 h 9144"/>
                              <a:gd name="T12" fmla="*/ 223203 w 223203"/>
                              <a:gd name="T13" fmla="*/ 9144 h 9144"/>
                            </a:gdLst>
                            <a:ahLst/>
                            <a:cxnLst>
                              <a:cxn ang="0">
                                <a:pos x="T0" y="T1"/>
                              </a:cxn>
                              <a:cxn ang="0">
                                <a:pos x="T2" y="T3"/>
                              </a:cxn>
                              <a:cxn ang="0">
                                <a:pos x="T4" y="T5"/>
                              </a:cxn>
                              <a:cxn ang="0">
                                <a:pos x="T6" y="T7"/>
                              </a:cxn>
                              <a:cxn ang="0">
                                <a:pos x="T8" y="T9"/>
                              </a:cxn>
                            </a:cxnLst>
                            <a:rect l="T10" t="T11" r="T12" b="T13"/>
                            <a:pathLst>
                              <a:path w="223203" h="9144">
                                <a:moveTo>
                                  <a:pt x="0" y="0"/>
                                </a:moveTo>
                                <a:lnTo>
                                  <a:pt x="223203" y="0"/>
                                </a:lnTo>
                                <a:lnTo>
                                  <a:pt x="223203"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584046" name="Shape 46379"/>
                        <wps:cNvSpPr>
                          <a:spLocks/>
                        </wps:cNvSpPr>
                        <wps:spPr bwMode="auto">
                          <a:xfrm>
                            <a:off x="25552" y="21"/>
                            <a:ext cx="2455" cy="92"/>
                          </a:xfrm>
                          <a:custGeom>
                            <a:avLst/>
                            <a:gdLst>
                              <a:gd name="T0" fmla="*/ 0 w 245516"/>
                              <a:gd name="T1" fmla="*/ 0 h 9144"/>
                              <a:gd name="T2" fmla="*/ 245516 w 245516"/>
                              <a:gd name="T3" fmla="*/ 0 h 9144"/>
                              <a:gd name="T4" fmla="*/ 245516 w 245516"/>
                              <a:gd name="T5" fmla="*/ 9144 h 9144"/>
                              <a:gd name="T6" fmla="*/ 0 w 245516"/>
                              <a:gd name="T7" fmla="*/ 9144 h 9144"/>
                              <a:gd name="T8" fmla="*/ 0 w 245516"/>
                              <a:gd name="T9" fmla="*/ 0 h 9144"/>
                              <a:gd name="T10" fmla="*/ 0 w 245516"/>
                              <a:gd name="T11" fmla="*/ 0 h 9144"/>
                              <a:gd name="T12" fmla="*/ 245516 w 245516"/>
                              <a:gd name="T13" fmla="*/ 9144 h 9144"/>
                            </a:gdLst>
                            <a:ahLst/>
                            <a:cxnLst>
                              <a:cxn ang="0">
                                <a:pos x="T0" y="T1"/>
                              </a:cxn>
                              <a:cxn ang="0">
                                <a:pos x="T2" y="T3"/>
                              </a:cxn>
                              <a:cxn ang="0">
                                <a:pos x="T4" y="T5"/>
                              </a:cxn>
                              <a:cxn ang="0">
                                <a:pos x="T6" y="T7"/>
                              </a:cxn>
                              <a:cxn ang="0">
                                <a:pos x="T8" y="T9"/>
                              </a:cxn>
                            </a:cxnLst>
                            <a:rect l="T10" t="T11" r="T12" b="T13"/>
                            <a:pathLst>
                              <a:path w="245516" h="9144">
                                <a:moveTo>
                                  <a:pt x="0" y="0"/>
                                </a:moveTo>
                                <a:lnTo>
                                  <a:pt x="245516" y="0"/>
                                </a:lnTo>
                                <a:lnTo>
                                  <a:pt x="24551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801616" name="Shape 46380"/>
                        <wps:cNvSpPr>
                          <a:spLocks/>
                        </wps:cNvSpPr>
                        <wps:spPr bwMode="auto">
                          <a:xfrm>
                            <a:off x="30837" y="21"/>
                            <a:ext cx="1692" cy="92"/>
                          </a:xfrm>
                          <a:custGeom>
                            <a:avLst/>
                            <a:gdLst>
                              <a:gd name="T0" fmla="*/ 0 w 169202"/>
                              <a:gd name="T1" fmla="*/ 0 h 9144"/>
                              <a:gd name="T2" fmla="*/ 169202 w 169202"/>
                              <a:gd name="T3" fmla="*/ 0 h 9144"/>
                              <a:gd name="T4" fmla="*/ 169202 w 169202"/>
                              <a:gd name="T5" fmla="*/ 9144 h 9144"/>
                              <a:gd name="T6" fmla="*/ 0 w 169202"/>
                              <a:gd name="T7" fmla="*/ 9144 h 9144"/>
                              <a:gd name="T8" fmla="*/ 0 w 169202"/>
                              <a:gd name="T9" fmla="*/ 0 h 9144"/>
                              <a:gd name="T10" fmla="*/ 0 w 169202"/>
                              <a:gd name="T11" fmla="*/ 0 h 9144"/>
                              <a:gd name="T12" fmla="*/ 169202 w 169202"/>
                              <a:gd name="T13" fmla="*/ 9144 h 9144"/>
                            </a:gdLst>
                            <a:ahLst/>
                            <a:cxnLst>
                              <a:cxn ang="0">
                                <a:pos x="T0" y="T1"/>
                              </a:cxn>
                              <a:cxn ang="0">
                                <a:pos x="T2" y="T3"/>
                              </a:cxn>
                              <a:cxn ang="0">
                                <a:pos x="T4" y="T5"/>
                              </a:cxn>
                              <a:cxn ang="0">
                                <a:pos x="T6" y="T7"/>
                              </a:cxn>
                              <a:cxn ang="0">
                                <a:pos x="T8" y="T9"/>
                              </a:cxn>
                            </a:cxnLst>
                            <a:rect l="T10" t="T11" r="T12" b="T13"/>
                            <a:pathLst>
                              <a:path w="169202" h="9144">
                                <a:moveTo>
                                  <a:pt x="0" y="0"/>
                                </a:moveTo>
                                <a:lnTo>
                                  <a:pt x="169202" y="0"/>
                                </a:lnTo>
                                <a:lnTo>
                                  <a:pt x="169202"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9523875" name="Shape 46381"/>
                        <wps:cNvSpPr>
                          <a:spLocks/>
                        </wps:cNvSpPr>
                        <wps:spPr bwMode="auto">
                          <a:xfrm>
                            <a:off x="33782" y="0"/>
                            <a:ext cx="2225" cy="91"/>
                          </a:xfrm>
                          <a:custGeom>
                            <a:avLst/>
                            <a:gdLst>
                              <a:gd name="T0" fmla="*/ 0 w 222479"/>
                              <a:gd name="T1" fmla="*/ 0 h 9144"/>
                              <a:gd name="T2" fmla="*/ 222479 w 222479"/>
                              <a:gd name="T3" fmla="*/ 0 h 9144"/>
                              <a:gd name="T4" fmla="*/ 222479 w 222479"/>
                              <a:gd name="T5" fmla="*/ 9144 h 9144"/>
                              <a:gd name="T6" fmla="*/ 0 w 222479"/>
                              <a:gd name="T7" fmla="*/ 9144 h 9144"/>
                              <a:gd name="T8" fmla="*/ 0 w 222479"/>
                              <a:gd name="T9" fmla="*/ 0 h 9144"/>
                              <a:gd name="T10" fmla="*/ 0 w 222479"/>
                              <a:gd name="T11" fmla="*/ 0 h 9144"/>
                              <a:gd name="T12" fmla="*/ 222479 w 222479"/>
                              <a:gd name="T13" fmla="*/ 9144 h 9144"/>
                            </a:gdLst>
                            <a:ahLst/>
                            <a:cxnLst>
                              <a:cxn ang="0">
                                <a:pos x="T0" y="T1"/>
                              </a:cxn>
                              <a:cxn ang="0">
                                <a:pos x="T2" y="T3"/>
                              </a:cxn>
                              <a:cxn ang="0">
                                <a:pos x="T4" y="T5"/>
                              </a:cxn>
                              <a:cxn ang="0">
                                <a:pos x="T6" y="T7"/>
                              </a:cxn>
                              <a:cxn ang="0">
                                <a:pos x="T8" y="T9"/>
                              </a:cxn>
                            </a:cxnLst>
                            <a:rect l="T10" t="T11" r="T12" b="T13"/>
                            <a:pathLst>
                              <a:path w="222479" h="9144">
                                <a:moveTo>
                                  <a:pt x="0" y="0"/>
                                </a:moveTo>
                                <a:lnTo>
                                  <a:pt x="222479" y="0"/>
                                </a:lnTo>
                                <a:lnTo>
                                  <a:pt x="222479"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545369" name="Shape 46382"/>
                        <wps:cNvSpPr>
                          <a:spLocks/>
                        </wps:cNvSpPr>
                        <wps:spPr bwMode="auto">
                          <a:xfrm>
                            <a:off x="36813" y="21"/>
                            <a:ext cx="2455" cy="92"/>
                          </a:xfrm>
                          <a:custGeom>
                            <a:avLst/>
                            <a:gdLst>
                              <a:gd name="T0" fmla="*/ 0 w 245516"/>
                              <a:gd name="T1" fmla="*/ 0 h 9144"/>
                              <a:gd name="T2" fmla="*/ 245516 w 245516"/>
                              <a:gd name="T3" fmla="*/ 0 h 9144"/>
                              <a:gd name="T4" fmla="*/ 245516 w 245516"/>
                              <a:gd name="T5" fmla="*/ 9144 h 9144"/>
                              <a:gd name="T6" fmla="*/ 0 w 245516"/>
                              <a:gd name="T7" fmla="*/ 9144 h 9144"/>
                              <a:gd name="T8" fmla="*/ 0 w 245516"/>
                              <a:gd name="T9" fmla="*/ 0 h 9144"/>
                              <a:gd name="T10" fmla="*/ 0 w 245516"/>
                              <a:gd name="T11" fmla="*/ 0 h 9144"/>
                              <a:gd name="T12" fmla="*/ 245516 w 245516"/>
                              <a:gd name="T13" fmla="*/ 9144 h 9144"/>
                            </a:gdLst>
                            <a:ahLst/>
                            <a:cxnLst>
                              <a:cxn ang="0">
                                <a:pos x="T0" y="T1"/>
                              </a:cxn>
                              <a:cxn ang="0">
                                <a:pos x="T2" y="T3"/>
                              </a:cxn>
                              <a:cxn ang="0">
                                <a:pos x="T4" y="T5"/>
                              </a:cxn>
                              <a:cxn ang="0">
                                <a:pos x="T6" y="T7"/>
                              </a:cxn>
                              <a:cxn ang="0">
                                <a:pos x="T8" y="T9"/>
                              </a:cxn>
                            </a:cxnLst>
                            <a:rect l="T10" t="T11" r="T12" b="T13"/>
                            <a:pathLst>
                              <a:path w="245516" h="9144">
                                <a:moveTo>
                                  <a:pt x="0" y="0"/>
                                </a:moveTo>
                                <a:lnTo>
                                  <a:pt x="245516" y="0"/>
                                </a:lnTo>
                                <a:lnTo>
                                  <a:pt x="24551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2315650" name="Shape 46383"/>
                        <wps:cNvSpPr>
                          <a:spLocks/>
                        </wps:cNvSpPr>
                        <wps:spPr bwMode="auto">
                          <a:xfrm>
                            <a:off x="42098" y="21"/>
                            <a:ext cx="1692" cy="92"/>
                          </a:xfrm>
                          <a:custGeom>
                            <a:avLst/>
                            <a:gdLst>
                              <a:gd name="T0" fmla="*/ 0 w 169202"/>
                              <a:gd name="T1" fmla="*/ 0 h 9144"/>
                              <a:gd name="T2" fmla="*/ 169202 w 169202"/>
                              <a:gd name="T3" fmla="*/ 0 h 9144"/>
                              <a:gd name="T4" fmla="*/ 169202 w 169202"/>
                              <a:gd name="T5" fmla="*/ 9144 h 9144"/>
                              <a:gd name="T6" fmla="*/ 0 w 169202"/>
                              <a:gd name="T7" fmla="*/ 9144 h 9144"/>
                              <a:gd name="T8" fmla="*/ 0 w 169202"/>
                              <a:gd name="T9" fmla="*/ 0 h 9144"/>
                              <a:gd name="T10" fmla="*/ 0 w 169202"/>
                              <a:gd name="T11" fmla="*/ 0 h 9144"/>
                              <a:gd name="T12" fmla="*/ 169202 w 169202"/>
                              <a:gd name="T13" fmla="*/ 9144 h 9144"/>
                            </a:gdLst>
                            <a:ahLst/>
                            <a:cxnLst>
                              <a:cxn ang="0">
                                <a:pos x="T0" y="T1"/>
                              </a:cxn>
                              <a:cxn ang="0">
                                <a:pos x="T2" y="T3"/>
                              </a:cxn>
                              <a:cxn ang="0">
                                <a:pos x="T4" y="T5"/>
                              </a:cxn>
                              <a:cxn ang="0">
                                <a:pos x="T6" y="T7"/>
                              </a:cxn>
                              <a:cxn ang="0">
                                <a:pos x="T8" y="T9"/>
                              </a:cxn>
                            </a:cxnLst>
                            <a:rect l="T10" t="T11" r="T12" b="T13"/>
                            <a:pathLst>
                              <a:path w="169202" h="9144">
                                <a:moveTo>
                                  <a:pt x="0" y="0"/>
                                </a:moveTo>
                                <a:lnTo>
                                  <a:pt x="169202" y="0"/>
                                </a:lnTo>
                                <a:lnTo>
                                  <a:pt x="169202"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0CE80B" id="Group 43581" o:spid="_x0000_s1026" style="width:344.8pt;height:.5pt;mso-position-horizontal-relative:char;mso-position-vertical-relative:line" coordsize="4379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">
                <v:shape id="Shape 46372" o:spid="_x0000_s1027" style="position:absolute;width:2232;height:91;visibility:visible;mso-wrap-style:square;v-text-anchor:top" coordsize="2232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" path="m,l223202,r,9144l,9144,,e" fillcolor="#181717" stroked="f" strokeweight="0">
                  <v:stroke miterlimit="83231f" joinstyle="miter"/>
                  <v:path arrowok="t" o:connecttype="custom" o:connectlocs="0,0;2232,0;2232,91;0,91;0,0" o:connectangles="0,0,0,0,0" textboxrect="0,0,223202,9144"/>
                </v:shape>
                <v:shape id="Shape 46373" o:spid="_x0000_s1028" style="position:absolute;left:3038;top:21;width:2455;height:92;visibility:visible;mso-wrap-style:square;v-text-anchor:top" coordsize="245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" path="m,l245516,r,9144l,9144,,e" fillcolor="#181717" stroked="f" strokeweight="0">
                  <v:stroke miterlimit="83231f" joinstyle="miter"/>
                  <v:path arrowok="t" o:connecttype="custom" o:connectlocs="0,0;2455,0;2455,92;0,92;0,0" o:connectangles="0,0,0,0,0" textboxrect="0,0,245516,9144"/>
                </v:shape>
                <v:shape id="Shape 46374" o:spid="_x0000_s1029" style="position:absolute;left:8315;top:21;width:1700;height:92;visibility:visible;mso-wrap-style:square;v-text-anchor:top" coordsize="1699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" path="m,l169926,r,9144l,9144,,e" fillcolor="#181717" stroked="f" strokeweight="0">
                  <v:stroke miterlimit="83231f" joinstyle="miter"/>
                  <v:path arrowok="t" o:connecttype="custom" o:connectlocs="0,0;1700,0;1700,92;0,92;0,0" o:connectangles="0,0,0,0,0" textboxrect="0,0,169926,9144"/>
                </v:shape>
                <v:shape id="Shape 46375" o:spid="_x0000_s1030" style="position:absolute;left:11260;width:2232;height:91;visibility:visible;mso-wrap-style:square;v-text-anchor:top" coordsize="2232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" path="m,l223202,r,9144l,9144,,e" fillcolor="#181717" stroked="f" strokeweight="0">
                  <v:stroke miterlimit="83231f" joinstyle="miter"/>
                  <v:path arrowok="t" o:connecttype="custom" o:connectlocs="0,0;2232,0;2232,91;0,91;0,0" o:connectangles="0,0,0,0,0" textboxrect="0,0,223202,9144"/>
                </v:shape>
                <v:shape id="Shape 46376" o:spid="_x0000_s1031" style="position:absolute;left:14291;top:21;width:2456;height:92;visibility:visible;mso-wrap-style:square;v-text-anchor:top" coordsize="245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" path="m,l245516,r,9144l,9144,,e" fillcolor="#181717" stroked="f" strokeweight="0">
                  <v:stroke miterlimit="83231f" joinstyle="miter"/>
                  <v:path arrowok="t" o:connecttype="custom" o:connectlocs="0,0;2456,0;2456,92;0,92;0,0" o:connectangles="0,0,0,0,0" textboxrect="0,0,245516,9144"/>
                </v:shape>
                <v:shape id="Shape 46377" o:spid="_x0000_s1032" style="position:absolute;left:19576;top:21;width:1700;height:92;visibility:visible;mso-wrap-style:square;v-text-anchor:top" coordsize="1699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" path="m,l169926,r,9144l,9144,,e" fillcolor="#181717" stroked="f" strokeweight="0">
                  <v:stroke miterlimit="83231f" joinstyle="miter"/>
                  <v:path arrowok="t" o:connecttype="custom" o:connectlocs="0,0;1700,0;1700,92;0,92;0,0" o:connectangles="0,0,0,0,0" textboxrect="0,0,169926,9144"/>
                </v:shape>
                <v:shape id="Shape 46378" o:spid="_x0000_s1033" style="position:absolute;left:22521;width:2232;height:91;visibility:visible;mso-wrap-style:square;v-text-anchor:top" coordsize="2232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" path="m,l223203,r,9144l,9144,,e" fillcolor="#181717" stroked="f" strokeweight="0">
                  <v:stroke miterlimit="83231f" joinstyle="miter"/>
                  <v:path arrowok="t" o:connecttype="custom" o:connectlocs="0,0;2232,0;2232,91;0,91;0,0" o:connectangles="0,0,0,0,0" textboxrect="0,0,223203,9144"/>
                </v:shape>
                <v:shape id="Shape 46379" o:spid="_x0000_s1034" style="position:absolute;left:25552;top:21;width:2455;height:92;visibility:visible;mso-wrap-style:square;v-text-anchor:top" coordsize="245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" path="m,l245516,r,9144l,9144,,e" fillcolor="#181717" stroked="f" strokeweight="0">
                  <v:stroke miterlimit="83231f" joinstyle="miter"/>
                  <v:path arrowok="t" o:connecttype="custom" o:connectlocs="0,0;2455,0;2455,92;0,92;0,0" o:connectangles="0,0,0,0,0" textboxrect="0,0,245516,9144"/>
                </v:shape>
                <v:shape id="Shape 46380" o:spid="_x0000_s1035" style="position:absolute;left:30837;top:21;width:1692;height:92;visibility:visible;mso-wrap-style:square;v-text-anchor:top" coordsize="1692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" path="m,l169202,r,9144l,9144,,e" fillcolor="#181717" stroked="f" strokeweight="0">
                  <v:stroke miterlimit="83231f" joinstyle="miter"/>
                  <v:path arrowok="t" o:connecttype="custom" o:connectlocs="0,0;1692,0;1692,92;0,92;0,0" o:connectangles="0,0,0,0,0" textboxrect="0,0,169202,9144"/>
                </v:shape>
                <v:shape id="Shape 46381" o:spid="_x0000_s1036" style="position:absolute;left:33782;width:2225;height:91;visibility:visible;mso-wrap-style:square;v-text-anchor:top" coordsize="2224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" path="m,l222479,r,9144l,9144,,e" fillcolor="#181717" stroked="f" strokeweight="0">
                  <v:stroke miterlimit="83231f" joinstyle="miter"/>
                  <v:path arrowok="t" o:connecttype="custom" o:connectlocs="0,0;2225,0;2225,91;0,91;0,0" o:connectangles="0,0,0,0,0" textboxrect="0,0,222479,9144"/>
                </v:shape>
                <v:shape id="Shape 46382" o:spid="_x0000_s1037" style="position:absolute;left:36813;top:21;width:2455;height:92;visibility:visible;mso-wrap-style:square;v-text-anchor:top" coordsize="2455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" path="m,l245516,r,9144l,9144,,e" fillcolor="#181717" stroked="f" strokeweight="0">
                  <v:stroke miterlimit="83231f" joinstyle="miter"/>
                  <v:path arrowok="t" o:connecttype="custom" o:connectlocs="0,0;2455,0;2455,92;0,92;0,0" o:connectangles="0,0,0,0,0" textboxrect="0,0,245516,9144"/>
                </v:shape>
                <v:shape id="Shape 46383" o:spid="_x0000_s1038" style="position:absolute;left:42098;top:21;width:1692;height:92;visibility:visible;mso-wrap-style:square;v-text-anchor:top" coordsize="1692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" path="m,l169202,r,9144l,9144,,e" fillcolor="#181717" stroked="f" strokeweight="0">
                  <v:stroke miterlimit="83231f" joinstyle="miter"/>
                  <v:path arrowok="t" o:connecttype="custom" o:connectlocs="0,0;1692,0;1692,92;0,92;0,0" o:connectangles="0,0,0,0,0" textboxrect="0,0,169202,9144"/>
                </v:shape>
                <w10:anchorlock/>
              </v:group>
            </w:pict>
          </mc:Fallback>
        </mc:AlternateContent>
      </w:r>
    </w:p>
    <w:tbl>
      <w:tblPr>
        <w:tblStyle w:val="TableGrid"/>
        <w:tblW w:w="7651" w:type="dxa"/>
        <w:tblInd w:w="0" w:type="dxa"/>
        <w:tblCellMar>
          <w:top w:w="1" w:type="dxa"/>
          <w:bottom w:w="17" w:type="dxa"/>
        </w:tblCellMar>
        <w:tblLook w:val="04A0" w:firstRow="1" w:lastRow="0" w:firstColumn="1" w:lastColumn="0" w:noHBand="0" w:noVBand="1"/>
      </w:tblPr>
      <w:tblGrid>
        <w:gridCol w:w="684"/>
        <w:gridCol w:w="478"/>
        <w:gridCol w:w="761"/>
        <w:gridCol w:w="534"/>
        <w:gridCol w:w="477"/>
        <w:gridCol w:w="762"/>
        <w:gridCol w:w="641"/>
        <w:gridCol w:w="371"/>
        <w:gridCol w:w="762"/>
        <w:gridCol w:w="1012"/>
        <w:gridCol w:w="762"/>
        <w:gridCol w:w="407"/>
      </w:tblGrid>
      <w:tr w:rsidR="00000000" w14:paraId="3B132B8D" w14:textId="77777777">
        <w:trPr>
          <w:trHeight w:val="254"/>
        </w:trPr>
        <w:tc>
          <w:tcPr>
            <w:tcW w:w="685" w:type="dxa"/>
            <w:tcBorders>
              <w:top w:val="nil"/>
              <w:left w:val="nil"/>
              <w:bottom w:val="single" w:sz="4" w:space="0" w:color="181717"/>
              <w:right w:val="nil"/>
            </w:tcBorders>
            <w:hideMark/>
          </w:tcPr>
          <w:p w14:paraId="0B0C65E9" w14:textId="77777777" w:rsidR="00000000" w:rsidRDefault="00000000">
            <w:pPr>
              <w:spacing w:after="0" w:line="256" w:lineRule="auto"/>
              <w:ind w:left="0" w:firstLine="0"/>
              <w:jc w:val="left"/>
              <w:rPr>
                <w:rFonts w:ascii="Times New Roman" w:eastAsia="Times New Roman" w:hAnsi="Times New Roman"/>
                <w:sz w:val="20"/>
              </w:rPr>
            </w:pPr>
            <w:r>
              <w:rPr>
                <w:rFonts w:ascii="宋体" w:eastAsia="宋体" w:hAnsi="宋体" w:cs="宋体" w:hint="eastAsia"/>
                <w:sz w:val="18"/>
              </w:rPr>
              <w:t>锰</w:t>
            </w:r>
          </w:p>
        </w:tc>
        <w:tc>
          <w:tcPr>
            <w:tcW w:w="478" w:type="dxa"/>
            <w:tcBorders>
              <w:top w:val="nil"/>
              <w:left w:val="nil"/>
              <w:bottom w:val="single" w:sz="4" w:space="0" w:color="181717"/>
              <w:right w:val="nil"/>
            </w:tcBorders>
            <w:hideMark/>
          </w:tcPr>
          <w:p w14:paraId="75AE576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w:t>
            </w:r>
            <w:r>
              <w:rPr>
                <w:rFonts w:ascii="宋体" w:eastAsia="宋体" w:hAnsi="宋体" w:cs="宋体" w:hint="eastAsia"/>
                <w:sz w:val="18"/>
              </w:rPr>
              <w:t>索尔</w:t>
            </w:r>
          </w:p>
        </w:tc>
        <w:tc>
          <w:tcPr>
            <w:tcW w:w="761" w:type="dxa"/>
            <w:tcBorders>
              <w:top w:val="nil"/>
              <w:left w:val="nil"/>
              <w:bottom w:val="single" w:sz="4" w:space="0" w:color="181717"/>
              <w:right w:val="nil"/>
            </w:tcBorders>
            <w:hideMark/>
          </w:tcPr>
          <w:p w14:paraId="3C5D3B94"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CPU</w:t>
            </w:r>
          </w:p>
        </w:tc>
        <w:tc>
          <w:tcPr>
            <w:tcW w:w="534" w:type="dxa"/>
            <w:tcBorders>
              <w:top w:val="nil"/>
              <w:left w:val="nil"/>
              <w:bottom w:val="single" w:sz="4" w:space="0" w:color="181717"/>
              <w:right w:val="nil"/>
            </w:tcBorders>
            <w:hideMark/>
          </w:tcPr>
          <w:p w14:paraId="5FC37927" w14:textId="77777777" w:rsidR="00000000" w:rsidRDefault="00000000">
            <w:pPr>
              <w:spacing w:after="0" w:line="256" w:lineRule="auto"/>
              <w:ind w:left="70" w:firstLine="0"/>
              <w:jc w:val="left"/>
              <w:rPr>
                <w:rFonts w:ascii="Times New Roman" w:eastAsia="Times New Roman" w:hAnsi="Times New Roman"/>
                <w:sz w:val="20"/>
              </w:rPr>
            </w:pPr>
            <w:r>
              <w:rPr>
                <w:rFonts w:ascii="宋体" w:eastAsia="宋体" w:hAnsi="宋体" w:cs="宋体" w:hint="eastAsia"/>
                <w:sz w:val="18"/>
              </w:rPr>
              <w:t>光盘</w:t>
            </w:r>
          </w:p>
        </w:tc>
        <w:tc>
          <w:tcPr>
            <w:tcW w:w="477" w:type="dxa"/>
            <w:tcBorders>
              <w:top w:val="nil"/>
              <w:left w:val="nil"/>
              <w:bottom w:val="single" w:sz="4" w:space="0" w:color="181717"/>
              <w:right w:val="nil"/>
            </w:tcBorders>
            <w:hideMark/>
          </w:tcPr>
          <w:p w14:paraId="690BA59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w:t>
            </w:r>
            <w:r>
              <w:rPr>
                <w:rFonts w:ascii="宋体" w:eastAsia="宋体" w:hAnsi="宋体" w:cs="宋体" w:hint="eastAsia"/>
                <w:sz w:val="18"/>
              </w:rPr>
              <w:t>索尔</w:t>
            </w:r>
          </w:p>
        </w:tc>
        <w:tc>
          <w:tcPr>
            <w:tcW w:w="762" w:type="dxa"/>
            <w:tcBorders>
              <w:top w:val="nil"/>
              <w:left w:val="nil"/>
              <w:bottom w:val="single" w:sz="4" w:space="0" w:color="181717"/>
              <w:right w:val="nil"/>
            </w:tcBorders>
            <w:hideMark/>
          </w:tcPr>
          <w:p w14:paraId="7EDC2BD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CPU</w:t>
            </w:r>
          </w:p>
        </w:tc>
        <w:tc>
          <w:tcPr>
            <w:tcW w:w="1012" w:type="dxa"/>
            <w:gridSpan w:val="2"/>
            <w:tcBorders>
              <w:top w:val="nil"/>
              <w:left w:val="nil"/>
              <w:bottom w:val="single" w:sz="4" w:space="0" w:color="181717"/>
              <w:right w:val="nil"/>
            </w:tcBorders>
            <w:hideMark/>
          </w:tcPr>
          <w:p w14:paraId="5F8B4B85" w14:textId="77777777" w:rsidR="00000000" w:rsidRDefault="00000000">
            <w:pPr>
              <w:spacing w:after="0" w:line="256" w:lineRule="auto"/>
              <w:ind w:left="70" w:firstLine="0"/>
              <w:jc w:val="left"/>
              <w:rPr>
                <w:rFonts w:ascii="Times New Roman" w:eastAsia="Times New Roman" w:hAnsi="Times New Roman"/>
                <w:sz w:val="20"/>
              </w:rPr>
            </w:pPr>
            <w:r>
              <w:rPr>
                <w:rFonts w:ascii="Times New Roman" w:eastAsia="Times New Roman" w:hAnsi="Times New Roman"/>
                <w:sz w:val="18"/>
              </w:rPr>
              <w:t>CD #</w:t>
            </w:r>
            <w:r>
              <w:rPr>
                <w:rFonts w:ascii="宋体" w:eastAsia="宋体" w:hAnsi="宋体" w:cs="宋体" w:hint="eastAsia"/>
                <w:sz w:val="18"/>
              </w:rPr>
              <w:t>索尔</w:t>
            </w:r>
          </w:p>
        </w:tc>
        <w:tc>
          <w:tcPr>
            <w:tcW w:w="762" w:type="dxa"/>
            <w:tcBorders>
              <w:top w:val="nil"/>
              <w:left w:val="nil"/>
              <w:bottom w:val="single" w:sz="4" w:space="0" w:color="181717"/>
              <w:right w:val="nil"/>
            </w:tcBorders>
            <w:hideMark/>
          </w:tcPr>
          <w:p w14:paraId="7DDD1AE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CPU</w:t>
            </w:r>
          </w:p>
        </w:tc>
        <w:tc>
          <w:tcPr>
            <w:tcW w:w="1012" w:type="dxa"/>
            <w:tcBorders>
              <w:top w:val="nil"/>
              <w:left w:val="nil"/>
              <w:bottom w:val="single" w:sz="4" w:space="0" w:color="181717"/>
              <w:right w:val="nil"/>
            </w:tcBorders>
            <w:hideMark/>
          </w:tcPr>
          <w:p w14:paraId="265F3910" w14:textId="77777777" w:rsidR="00000000" w:rsidRDefault="00000000">
            <w:pPr>
              <w:spacing w:after="0" w:line="256" w:lineRule="auto"/>
              <w:ind w:left="70" w:firstLine="0"/>
              <w:jc w:val="left"/>
              <w:rPr>
                <w:rFonts w:ascii="Times New Roman" w:eastAsia="Times New Roman" w:hAnsi="Times New Roman"/>
                <w:sz w:val="20"/>
              </w:rPr>
            </w:pPr>
            <w:r>
              <w:rPr>
                <w:rFonts w:ascii="Times New Roman" w:eastAsia="Times New Roman" w:hAnsi="Times New Roman"/>
                <w:sz w:val="18"/>
              </w:rPr>
              <w:t>CD #</w:t>
            </w:r>
            <w:r>
              <w:rPr>
                <w:rFonts w:ascii="宋体" w:eastAsia="宋体" w:hAnsi="宋体" w:cs="宋体" w:hint="eastAsia"/>
                <w:sz w:val="18"/>
              </w:rPr>
              <w:t>索尔</w:t>
            </w:r>
          </w:p>
        </w:tc>
        <w:tc>
          <w:tcPr>
            <w:tcW w:w="762" w:type="dxa"/>
            <w:tcBorders>
              <w:top w:val="nil"/>
              <w:left w:val="nil"/>
              <w:bottom w:val="single" w:sz="4" w:space="0" w:color="181717"/>
              <w:right w:val="nil"/>
            </w:tcBorders>
            <w:hideMark/>
          </w:tcPr>
          <w:p w14:paraId="2E1CE691"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CPU</w:t>
            </w:r>
          </w:p>
        </w:tc>
        <w:tc>
          <w:tcPr>
            <w:tcW w:w="407" w:type="dxa"/>
            <w:tcBorders>
              <w:top w:val="nil"/>
              <w:left w:val="nil"/>
              <w:bottom w:val="single" w:sz="4" w:space="0" w:color="181717"/>
              <w:right w:val="nil"/>
            </w:tcBorders>
            <w:hideMark/>
          </w:tcPr>
          <w:p w14:paraId="25C614A8" w14:textId="77777777" w:rsidR="00000000" w:rsidRDefault="00000000">
            <w:pPr>
              <w:spacing w:after="0" w:line="256" w:lineRule="auto"/>
              <w:ind w:left="70" w:firstLine="0"/>
              <w:rPr>
                <w:rFonts w:ascii="Times New Roman" w:eastAsia="Times New Roman" w:hAnsi="Times New Roman"/>
                <w:sz w:val="20"/>
              </w:rPr>
            </w:pPr>
            <w:r>
              <w:rPr>
                <w:rFonts w:ascii="宋体" w:eastAsia="宋体" w:hAnsi="宋体" w:cs="宋体" w:hint="eastAsia"/>
                <w:sz w:val="18"/>
              </w:rPr>
              <w:t>光盘</w:t>
            </w:r>
          </w:p>
        </w:tc>
      </w:tr>
      <w:tr w:rsidR="00000000" w14:paraId="6BB0DA01" w14:textId="77777777">
        <w:trPr>
          <w:trHeight w:val="308"/>
        </w:trPr>
        <w:tc>
          <w:tcPr>
            <w:tcW w:w="685" w:type="dxa"/>
            <w:tcBorders>
              <w:top w:val="single" w:sz="4" w:space="0" w:color="181717"/>
              <w:left w:val="nil"/>
              <w:bottom w:val="nil"/>
              <w:right w:val="nil"/>
            </w:tcBorders>
            <w:vAlign w:val="bottom"/>
            <w:hideMark/>
          </w:tcPr>
          <w:p w14:paraId="697A94BD"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510</w:t>
            </w:r>
          </w:p>
        </w:tc>
        <w:tc>
          <w:tcPr>
            <w:tcW w:w="478" w:type="dxa"/>
            <w:tcBorders>
              <w:top w:val="single" w:sz="4" w:space="0" w:color="181717"/>
              <w:left w:val="nil"/>
              <w:bottom w:val="nil"/>
              <w:right w:val="nil"/>
            </w:tcBorders>
            <w:vAlign w:val="bottom"/>
            <w:hideMark/>
          </w:tcPr>
          <w:p w14:paraId="1EA912AB" w14:textId="77777777" w:rsidR="00000000" w:rsidRDefault="00000000">
            <w:pPr>
              <w:spacing w:after="0" w:line="256" w:lineRule="auto"/>
              <w:ind w:left="62" w:firstLine="0"/>
              <w:jc w:val="left"/>
              <w:rPr>
                <w:rFonts w:ascii="Times New Roman" w:eastAsia="Times New Roman" w:hAnsi="Times New Roman"/>
                <w:sz w:val="20"/>
              </w:rPr>
            </w:pPr>
            <w:r>
              <w:rPr>
                <w:rFonts w:ascii="Times New Roman" w:eastAsia="Times New Roman" w:hAnsi="Times New Roman"/>
                <w:sz w:val="18"/>
              </w:rPr>
              <w:t>6</w:t>
            </w:r>
          </w:p>
        </w:tc>
        <w:tc>
          <w:tcPr>
            <w:tcW w:w="761" w:type="dxa"/>
            <w:tcBorders>
              <w:top w:val="single" w:sz="4" w:space="0" w:color="181717"/>
              <w:left w:val="nil"/>
              <w:bottom w:val="nil"/>
              <w:right w:val="nil"/>
            </w:tcBorders>
            <w:vAlign w:val="bottom"/>
            <w:hideMark/>
          </w:tcPr>
          <w:p w14:paraId="573DF533" w14:textId="77777777" w:rsidR="00000000" w:rsidRDefault="00000000">
            <w:pPr>
              <w:spacing w:after="0" w:line="256" w:lineRule="auto"/>
              <w:ind w:left="52" w:firstLine="0"/>
              <w:jc w:val="center"/>
              <w:rPr>
                <w:rFonts w:ascii="Times New Roman" w:eastAsia="Times New Roman" w:hAnsi="Times New Roman"/>
                <w:sz w:val="20"/>
              </w:rPr>
            </w:pPr>
            <w:r>
              <w:rPr>
                <w:rFonts w:ascii="Times New Roman" w:eastAsia="Times New Roman" w:hAnsi="Times New Roman"/>
                <w:sz w:val="18"/>
              </w:rPr>
              <w:t>8.9</w:t>
            </w:r>
          </w:p>
        </w:tc>
        <w:tc>
          <w:tcPr>
            <w:tcW w:w="534" w:type="dxa"/>
            <w:tcBorders>
              <w:top w:val="single" w:sz="4" w:space="0" w:color="181717"/>
              <w:left w:val="nil"/>
              <w:bottom w:val="nil"/>
              <w:right w:val="nil"/>
            </w:tcBorders>
            <w:vAlign w:val="bottom"/>
            <w:hideMark/>
          </w:tcPr>
          <w:p w14:paraId="7EF47F8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0.600</w:t>
            </w:r>
          </w:p>
        </w:tc>
        <w:tc>
          <w:tcPr>
            <w:tcW w:w="477" w:type="dxa"/>
            <w:tcBorders>
              <w:top w:val="single" w:sz="4" w:space="0" w:color="181717"/>
              <w:left w:val="nil"/>
              <w:bottom w:val="nil"/>
              <w:right w:val="nil"/>
            </w:tcBorders>
            <w:vAlign w:val="bottom"/>
            <w:hideMark/>
          </w:tcPr>
          <w:p w14:paraId="04CCCA91" w14:textId="77777777" w:rsidR="00000000" w:rsidRDefault="00000000">
            <w:pPr>
              <w:spacing w:after="0" w:line="256" w:lineRule="auto"/>
              <w:ind w:left="61" w:firstLine="0"/>
              <w:jc w:val="left"/>
              <w:rPr>
                <w:rFonts w:ascii="Times New Roman" w:eastAsia="Times New Roman" w:hAnsi="Times New Roman"/>
                <w:sz w:val="20"/>
              </w:rPr>
            </w:pPr>
            <w:r>
              <w:rPr>
                <w:rFonts w:ascii="Times New Roman" w:eastAsia="Times New Roman" w:hAnsi="Times New Roman"/>
                <w:sz w:val="18"/>
              </w:rPr>
              <w:t>6</w:t>
            </w:r>
          </w:p>
        </w:tc>
        <w:tc>
          <w:tcPr>
            <w:tcW w:w="762" w:type="dxa"/>
            <w:tcBorders>
              <w:top w:val="single" w:sz="4" w:space="0" w:color="181717"/>
              <w:left w:val="nil"/>
              <w:bottom w:val="nil"/>
              <w:right w:val="nil"/>
            </w:tcBorders>
            <w:vAlign w:val="bottom"/>
            <w:hideMark/>
          </w:tcPr>
          <w:p w14:paraId="3F83C776" w14:textId="77777777" w:rsidR="00000000" w:rsidRDefault="00000000">
            <w:pPr>
              <w:spacing w:after="0" w:line="256" w:lineRule="auto"/>
              <w:ind w:left="0" w:right="36" w:firstLine="0"/>
              <w:jc w:val="center"/>
              <w:rPr>
                <w:rFonts w:ascii="Times New Roman" w:eastAsia="Times New Roman" w:hAnsi="Times New Roman"/>
                <w:sz w:val="20"/>
              </w:rPr>
            </w:pPr>
            <w:r>
              <w:rPr>
                <w:rFonts w:ascii="Times New Roman" w:eastAsia="Times New Roman" w:hAnsi="Times New Roman"/>
                <w:sz w:val="18"/>
              </w:rPr>
              <w:t>12.9</w:t>
            </w:r>
          </w:p>
        </w:tc>
        <w:tc>
          <w:tcPr>
            <w:tcW w:w="1012" w:type="dxa"/>
            <w:gridSpan w:val="2"/>
            <w:tcBorders>
              <w:top w:val="single" w:sz="4" w:space="0" w:color="181717"/>
              <w:left w:val="nil"/>
              <w:bottom w:val="nil"/>
              <w:right w:val="nil"/>
            </w:tcBorders>
            <w:vAlign w:val="bottom"/>
            <w:hideMark/>
          </w:tcPr>
          <w:p w14:paraId="3D87C8D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0.451 12</w:t>
            </w:r>
          </w:p>
        </w:tc>
        <w:tc>
          <w:tcPr>
            <w:tcW w:w="762" w:type="dxa"/>
            <w:tcBorders>
              <w:top w:val="single" w:sz="4" w:space="0" w:color="181717"/>
              <w:left w:val="nil"/>
              <w:bottom w:val="nil"/>
              <w:right w:val="nil"/>
            </w:tcBorders>
            <w:vAlign w:val="bottom"/>
            <w:hideMark/>
          </w:tcPr>
          <w:p w14:paraId="1D30CB2E" w14:textId="77777777" w:rsidR="00000000" w:rsidRDefault="00000000">
            <w:pPr>
              <w:spacing w:after="0" w:line="256" w:lineRule="auto"/>
              <w:ind w:left="52" w:firstLine="0"/>
              <w:jc w:val="center"/>
              <w:rPr>
                <w:rFonts w:ascii="Times New Roman" w:eastAsia="Times New Roman" w:hAnsi="Times New Roman"/>
                <w:sz w:val="20"/>
              </w:rPr>
            </w:pPr>
            <w:r>
              <w:rPr>
                <w:rFonts w:ascii="Times New Roman" w:eastAsia="Times New Roman" w:hAnsi="Times New Roman"/>
                <w:sz w:val="18"/>
              </w:rPr>
              <w:t>27.7</w:t>
            </w:r>
          </w:p>
        </w:tc>
        <w:tc>
          <w:tcPr>
            <w:tcW w:w="1012" w:type="dxa"/>
            <w:tcBorders>
              <w:top w:val="single" w:sz="4" w:space="0" w:color="181717"/>
              <w:left w:val="nil"/>
              <w:bottom w:val="nil"/>
              <w:right w:val="nil"/>
            </w:tcBorders>
            <w:vAlign w:val="bottom"/>
            <w:hideMark/>
          </w:tcPr>
          <w:p w14:paraId="73EF6CD7"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0.361 12.2</w:t>
            </w:r>
          </w:p>
        </w:tc>
        <w:tc>
          <w:tcPr>
            <w:tcW w:w="762" w:type="dxa"/>
            <w:tcBorders>
              <w:top w:val="single" w:sz="4" w:space="0" w:color="181717"/>
              <w:left w:val="nil"/>
              <w:bottom w:val="nil"/>
              <w:right w:val="nil"/>
            </w:tcBorders>
            <w:vAlign w:val="bottom"/>
            <w:hideMark/>
          </w:tcPr>
          <w:p w14:paraId="432F58BC" w14:textId="77777777" w:rsidR="00000000" w:rsidRDefault="00000000">
            <w:pPr>
              <w:spacing w:after="0" w:line="256" w:lineRule="auto"/>
              <w:ind w:left="52" w:firstLine="0"/>
              <w:jc w:val="center"/>
              <w:rPr>
                <w:rFonts w:ascii="Times New Roman" w:eastAsia="Times New Roman" w:hAnsi="Times New Roman"/>
                <w:sz w:val="20"/>
              </w:rPr>
            </w:pPr>
            <w:r>
              <w:rPr>
                <w:rFonts w:ascii="Times New Roman" w:eastAsia="Times New Roman" w:hAnsi="Times New Roman"/>
                <w:sz w:val="18"/>
              </w:rPr>
              <w:t>43.1</w:t>
            </w:r>
          </w:p>
        </w:tc>
        <w:tc>
          <w:tcPr>
            <w:tcW w:w="407" w:type="dxa"/>
            <w:tcBorders>
              <w:top w:val="single" w:sz="4" w:space="0" w:color="181717"/>
              <w:left w:val="nil"/>
              <w:bottom w:val="nil"/>
              <w:right w:val="nil"/>
            </w:tcBorders>
            <w:vAlign w:val="bottom"/>
            <w:hideMark/>
          </w:tcPr>
          <w:p w14:paraId="0A6BFC0B"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0.337</w:t>
            </w:r>
          </w:p>
        </w:tc>
      </w:tr>
      <w:tr w:rsidR="00000000" w14:paraId="1A141650" w14:textId="77777777">
        <w:trPr>
          <w:trHeight w:val="200"/>
        </w:trPr>
        <w:tc>
          <w:tcPr>
            <w:tcW w:w="685" w:type="dxa"/>
            <w:hideMark/>
          </w:tcPr>
          <w:p w14:paraId="7AA8586A"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515</w:t>
            </w:r>
          </w:p>
        </w:tc>
        <w:tc>
          <w:tcPr>
            <w:tcW w:w="478" w:type="dxa"/>
            <w:hideMark/>
          </w:tcPr>
          <w:p w14:paraId="2754C4AF" w14:textId="77777777" w:rsidR="00000000" w:rsidRDefault="00000000">
            <w:pPr>
              <w:spacing w:after="0" w:line="256" w:lineRule="auto"/>
              <w:ind w:left="62" w:firstLine="0"/>
              <w:jc w:val="left"/>
              <w:rPr>
                <w:rFonts w:ascii="Times New Roman" w:eastAsia="Times New Roman" w:hAnsi="Times New Roman"/>
                <w:sz w:val="20"/>
              </w:rPr>
            </w:pPr>
            <w:r>
              <w:rPr>
                <w:rFonts w:ascii="Times New Roman" w:eastAsia="Times New Roman" w:hAnsi="Times New Roman"/>
                <w:sz w:val="18"/>
              </w:rPr>
              <w:t>5.8</w:t>
            </w:r>
          </w:p>
        </w:tc>
        <w:tc>
          <w:tcPr>
            <w:tcW w:w="761" w:type="dxa"/>
            <w:hideMark/>
          </w:tcPr>
          <w:p w14:paraId="7A0A2FE2" w14:textId="77777777" w:rsidR="00000000" w:rsidRDefault="00000000">
            <w:pPr>
              <w:spacing w:after="0" w:line="256" w:lineRule="auto"/>
              <w:ind w:left="0" w:right="37" w:firstLine="0"/>
              <w:jc w:val="center"/>
              <w:rPr>
                <w:rFonts w:ascii="Times New Roman" w:eastAsia="Times New Roman" w:hAnsi="Times New Roman"/>
                <w:sz w:val="20"/>
              </w:rPr>
            </w:pPr>
            <w:r>
              <w:rPr>
                <w:rFonts w:ascii="Times New Roman" w:eastAsia="Times New Roman" w:hAnsi="Times New Roman"/>
                <w:sz w:val="18"/>
              </w:rPr>
              <w:t>29.8</w:t>
            </w:r>
          </w:p>
        </w:tc>
        <w:tc>
          <w:tcPr>
            <w:tcW w:w="534" w:type="dxa"/>
            <w:hideMark/>
          </w:tcPr>
          <w:p w14:paraId="73DBE7C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0.440</w:t>
            </w:r>
          </w:p>
        </w:tc>
        <w:tc>
          <w:tcPr>
            <w:tcW w:w="477" w:type="dxa"/>
            <w:hideMark/>
          </w:tcPr>
          <w:p w14:paraId="5657FF6E" w14:textId="77777777" w:rsidR="00000000" w:rsidRDefault="00000000">
            <w:pPr>
              <w:spacing w:after="0" w:line="256" w:lineRule="auto"/>
              <w:ind w:left="61" w:firstLine="0"/>
              <w:jc w:val="left"/>
              <w:rPr>
                <w:rFonts w:ascii="Times New Roman" w:eastAsia="Times New Roman" w:hAnsi="Times New Roman"/>
                <w:sz w:val="20"/>
              </w:rPr>
            </w:pPr>
            <w:r>
              <w:rPr>
                <w:rFonts w:ascii="Times New Roman" w:eastAsia="Times New Roman" w:hAnsi="Times New Roman"/>
                <w:sz w:val="18"/>
              </w:rPr>
              <w:t>7</w:t>
            </w:r>
          </w:p>
        </w:tc>
        <w:tc>
          <w:tcPr>
            <w:tcW w:w="762" w:type="dxa"/>
            <w:hideMark/>
          </w:tcPr>
          <w:p w14:paraId="08EF1115" w14:textId="77777777" w:rsidR="00000000" w:rsidRDefault="00000000">
            <w:pPr>
              <w:spacing w:after="0" w:line="256" w:lineRule="auto"/>
              <w:ind w:left="0" w:right="36" w:firstLine="0"/>
              <w:jc w:val="center"/>
              <w:rPr>
                <w:rFonts w:ascii="Times New Roman" w:eastAsia="Times New Roman" w:hAnsi="Times New Roman"/>
                <w:sz w:val="20"/>
              </w:rPr>
            </w:pPr>
            <w:r>
              <w:rPr>
                <w:rFonts w:ascii="Times New Roman" w:eastAsia="Times New Roman" w:hAnsi="Times New Roman"/>
                <w:sz w:val="18"/>
              </w:rPr>
              <w:t>36.1</w:t>
            </w:r>
          </w:p>
        </w:tc>
        <w:tc>
          <w:tcPr>
            <w:tcW w:w="1012" w:type="dxa"/>
            <w:gridSpan w:val="2"/>
            <w:hideMark/>
          </w:tcPr>
          <w:p w14:paraId="566EF83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0.402 13.4</w:t>
            </w:r>
          </w:p>
        </w:tc>
        <w:tc>
          <w:tcPr>
            <w:tcW w:w="762" w:type="dxa"/>
            <w:hideMark/>
          </w:tcPr>
          <w:p w14:paraId="7A364367" w14:textId="77777777" w:rsidR="00000000" w:rsidRDefault="00000000">
            <w:pPr>
              <w:spacing w:after="0" w:line="256" w:lineRule="auto"/>
              <w:ind w:left="52" w:firstLine="0"/>
              <w:jc w:val="center"/>
              <w:rPr>
                <w:rFonts w:ascii="Times New Roman" w:eastAsia="Times New Roman" w:hAnsi="Times New Roman"/>
                <w:sz w:val="20"/>
              </w:rPr>
            </w:pPr>
            <w:r>
              <w:rPr>
                <w:rFonts w:ascii="Times New Roman" w:eastAsia="Times New Roman" w:hAnsi="Times New Roman"/>
                <w:sz w:val="18"/>
              </w:rPr>
              <w:t>71.2</w:t>
            </w:r>
          </w:p>
        </w:tc>
        <w:tc>
          <w:tcPr>
            <w:tcW w:w="1012" w:type="dxa"/>
            <w:hideMark/>
          </w:tcPr>
          <w:p w14:paraId="0EC4C14E"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0.316 15</w:t>
            </w:r>
          </w:p>
        </w:tc>
        <w:tc>
          <w:tcPr>
            <w:tcW w:w="762" w:type="dxa"/>
            <w:hideMark/>
          </w:tcPr>
          <w:p w14:paraId="2D387C9E" w14:textId="77777777" w:rsidR="00000000" w:rsidRDefault="00000000">
            <w:pPr>
              <w:spacing w:after="0" w:line="256" w:lineRule="auto"/>
              <w:ind w:left="52" w:firstLine="0"/>
              <w:jc w:val="center"/>
              <w:rPr>
                <w:rFonts w:ascii="Times New Roman" w:eastAsia="Times New Roman" w:hAnsi="Times New Roman"/>
                <w:sz w:val="20"/>
              </w:rPr>
            </w:pPr>
            <w:r>
              <w:rPr>
                <w:rFonts w:ascii="Times New Roman" w:eastAsia="Times New Roman" w:hAnsi="Times New Roman"/>
                <w:sz w:val="18"/>
              </w:rPr>
              <w:t>96.4</w:t>
            </w:r>
          </w:p>
        </w:tc>
        <w:tc>
          <w:tcPr>
            <w:tcW w:w="407" w:type="dxa"/>
            <w:hideMark/>
          </w:tcPr>
          <w:p w14:paraId="6B118479"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0.262</w:t>
            </w:r>
          </w:p>
        </w:tc>
      </w:tr>
      <w:tr w:rsidR="00000000" w14:paraId="438B9D58" w14:textId="77777777">
        <w:trPr>
          <w:trHeight w:val="199"/>
        </w:trPr>
        <w:tc>
          <w:tcPr>
            <w:tcW w:w="685" w:type="dxa"/>
            <w:hideMark/>
          </w:tcPr>
          <w:p w14:paraId="0FA8B463" w14:textId="77777777" w:rsidR="00000000" w:rsidRDefault="00000000">
            <w:pPr>
              <w:spacing w:after="0" w:line="256" w:lineRule="auto"/>
              <w:ind w:left="90" w:firstLine="0"/>
              <w:jc w:val="left"/>
              <w:rPr>
                <w:rFonts w:ascii="Times New Roman" w:eastAsia="Times New Roman" w:hAnsi="Times New Roman"/>
                <w:sz w:val="20"/>
              </w:rPr>
            </w:pPr>
            <w:r>
              <w:rPr>
                <w:rFonts w:ascii="Times New Roman" w:eastAsia="Times New Roman" w:hAnsi="Times New Roman"/>
                <w:sz w:val="18"/>
              </w:rPr>
              <w:t>520</w:t>
            </w:r>
          </w:p>
        </w:tc>
        <w:tc>
          <w:tcPr>
            <w:tcW w:w="478" w:type="dxa"/>
            <w:hideMark/>
          </w:tcPr>
          <w:p w14:paraId="561CEBB7" w14:textId="77777777" w:rsidR="00000000" w:rsidRDefault="00000000">
            <w:pPr>
              <w:spacing w:after="0" w:line="256" w:lineRule="auto"/>
              <w:ind w:left="62" w:firstLine="0"/>
              <w:jc w:val="left"/>
              <w:rPr>
                <w:rFonts w:ascii="Times New Roman" w:eastAsia="Times New Roman" w:hAnsi="Times New Roman"/>
                <w:sz w:val="20"/>
              </w:rPr>
            </w:pPr>
            <w:r>
              <w:rPr>
                <w:rFonts w:ascii="Times New Roman" w:eastAsia="Times New Roman" w:hAnsi="Times New Roman"/>
                <w:sz w:val="18"/>
              </w:rPr>
              <w:t>3.6</w:t>
            </w:r>
          </w:p>
        </w:tc>
        <w:tc>
          <w:tcPr>
            <w:tcW w:w="761" w:type="dxa"/>
            <w:hideMark/>
          </w:tcPr>
          <w:p w14:paraId="2E8BBCB3" w14:textId="77777777" w:rsidR="00000000" w:rsidRDefault="00000000">
            <w:pPr>
              <w:spacing w:after="0" w:line="256" w:lineRule="auto"/>
              <w:ind w:left="0" w:right="37" w:firstLine="0"/>
              <w:jc w:val="center"/>
              <w:rPr>
                <w:rFonts w:ascii="Times New Roman" w:eastAsia="Times New Roman" w:hAnsi="Times New Roman"/>
                <w:sz w:val="20"/>
              </w:rPr>
            </w:pPr>
            <w:r>
              <w:rPr>
                <w:rFonts w:ascii="Times New Roman" w:eastAsia="Times New Roman" w:hAnsi="Times New Roman"/>
                <w:sz w:val="18"/>
              </w:rPr>
              <w:t>63.6</w:t>
            </w:r>
          </w:p>
        </w:tc>
        <w:tc>
          <w:tcPr>
            <w:tcW w:w="534" w:type="dxa"/>
            <w:hideMark/>
          </w:tcPr>
          <w:p w14:paraId="41D2E41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0.137</w:t>
            </w:r>
          </w:p>
        </w:tc>
        <w:tc>
          <w:tcPr>
            <w:tcW w:w="477" w:type="dxa"/>
            <w:hideMark/>
          </w:tcPr>
          <w:p w14:paraId="5285F225" w14:textId="77777777" w:rsidR="00000000" w:rsidRDefault="00000000">
            <w:pPr>
              <w:spacing w:after="0" w:line="256" w:lineRule="auto"/>
              <w:ind w:left="61" w:firstLine="0"/>
              <w:jc w:val="left"/>
              <w:rPr>
                <w:rFonts w:ascii="Times New Roman" w:eastAsia="Times New Roman" w:hAnsi="Times New Roman"/>
                <w:sz w:val="20"/>
              </w:rPr>
            </w:pPr>
            <w:r>
              <w:rPr>
                <w:rFonts w:ascii="Times New Roman" w:eastAsia="Times New Roman" w:hAnsi="Times New Roman"/>
                <w:sz w:val="18"/>
              </w:rPr>
              <w:t>7.8</w:t>
            </w:r>
          </w:p>
        </w:tc>
        <w:tc>
          <w:tcPr>
            <w:tcW w:w="762" w:type="dxa"/>
            <w:hideMark/>
          </w:tcPr>
          <w:p w14:paraId="77A74576" w14:textId="77777777" w:rsidR="00000000" w:rsidRDefault="00000000">
            <w:pPr>
              <w:spacing w:after="0" w:line="256" w:lineRule="auto"/>
              <w:ind w:left="0" w:right="36" w:firstLine="0"/>
              <w:jc w:val="center"/>
              <w:rPr>
                <w:rFonts w:ascii="Times New Roman" w:eastAsia="Times New Roman" w:hAnsi="Times New Roman"/>
                <w:sz w:val="20"/>
              </w:rPr>
            </w:pPr>
            <w:r>
              <w:rPr>
                <w:rFonts w:ascii="Times New Roman" w:eastAsia="Times New Roman" w:hAnsi="Times New Roman"/>
                <w:sz w:val="18"/>
              </w:rPr>
              <w:t>75.4</w:t>
            </w:r>
          </w:p>
        </w:tc>
        <w:tc>
          <w:tcPr>
            <w:tcW w:w="1012" w:type="dxa"/>
            <w:gridSpan w:val="2"/>
            <w:hideMark/>
          </w:tcPr>
          <w:p w14:paraId="6720BFC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0.295 11.8</w:t>
            </w:r>
          </w:p>
        </w:tc>
        <w:tc>
          <w:tcPr>
            <w:tcW w:w="762" w:type="dxa"/>
            <w:hideMark/>
          </w:tcPr>
          <w:p w14:paraId="6E69C4CD" w14:textId="77777777" w:rsidR="00000000" w:rsidRDefault="00000000">
            <w:pPr>
              <w:spacing w:after="0" w:line="256" w:lineRule="auto"/>
              <w:ind w:left="159" w:firstLine="0"/>
              <w:jc w:val="left"/>
              <w:rPr>
                <w:rFonts w:ascii="Times New Roman" w:eastAsia="Times New Roman" w:hAnsi="Times New Roman"/>
                <w:sz w:val="20"/>
              </w:rPr>
            </w:pPr>
            <w:r>
              <w:rPr>
                <w:rFonts w:ascii="Times New Roman" w:eastAsia="Times New Roman" w:hAnsi="Times New Roman"/>
                <w:sz w:val="18"/>
              </w:rPr>
              <w:t>142.6</w:t>
            </w:r>
          </w:p>
        </w:tc>
        <w:tc>
          <w:tcPr>
            <w:tcW w:w="1012" w:type="dxa"/>
            <w:hideMark/>
          </w:tcPr>
          <w:p w14:paraId="6AAFDD5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0.332 11.2</w:t>
            </w:r>
          </w:p>
        </w:tc>
        <w:tc>
          <w:tcPr>
            <w:tcW w:w="762" w:type="dxa"/>
            <w:hideMark/>
          </w:tcPr>
          <w:p w14:paraId="77CA352E" w14:textId="77777777" w:rsidR="00000000" w:rsidRDefault="00000000">
            <w:pPr>
              <w:spacing w:after="0" w:line="256" w:lineRule="auto"/>
              <w:ind w:left="159" w:firstLine="0"/>
              <w:jc w:val="left"/>
              <w:rPr>
                <w:rFonts w:ascii="Times New Roman" w:eastAsia="Times New Roman" w:hAnsi="Times New Roman"/>
                <w:sz w:val="20"/>
              </w:rPr>
            </w:pPr>
            <w:r>
              <w:rPr>
                <w:rFonts w:ascii="Times New Roman" w:eastAsia="Times New Roman" w:hAnsi="Times New Roman"/>
                <w:sz w:val="18"/>
              </w:rPr>
              <w:t>191.8</w:t>
            </w:r>
          </w:p>
        </w:tc>
        <w:tc>
          <w:tcPr>
            <w:tcW w:w="407" w:type="dxa"/>
            <w:hideMark/>
          </w:tcPr>
          <w:p w14:paraId="23670DDD"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0.362</w:t>
            </w:r>
          </w:p>
        </w:tc>
      </w:tr>
      <w:tr w:rsidR="00000000" w14:paraId="0D553C57" w14:textId="77777777">
        <w:trPr>
          <w:trHeight w:val="199"/>
        </w:trPr>
        <w:tc>
          <w:tcPr>
            <w:tcW w:w="685" w:type="dxa"/>
            <w:hideMark/>
          </w:tcPr>
          <w:p w14:paraId="5E200C7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1010</w:t>
            </w:r>
          </w:p>
        </w:tc>
        <w:tc>
          <w:tcPr>
            <w:tcW w:w="478" w:type="dxa"/>
            <w:hideMark/>
          </w:tcPr>
          <w:p w14:paraId="0E8A0BDE" w14:textId="77777777" w:rsidR="00000000" w:rsidRDefault="00000000">
            <w:pPr>
              <w:spacing w:after="0" w:line="256" w:lineRule="auto"/>
              <w:ind w:left="62" w:firstLine="0"/>
              <w:jc w:val="left"/>
              <w:rPr>
                <w:rFonts w:ascii="Times New Roman" w:eastAsia="Times New Roman" w:hAnsi="Times New Roman"/>
                <w:sz w:val="20"/>
              </w:rPr>
            </w:pPr>
            <w:r>
              <w:rPr>
                <w:rFonts w:ascii="Times New Roman" w:eastAsia="Times New Roman" w:hAnsi="Times New Roman"/>
                <w:sz w:val="18"/>
              </w:rPr>
              <w:t>8.6</w:t>
            </w:r>
          </w:p>
        </w:tc>
        <w:tc>
          <w:tcPr>
            <w:tcW w:w="761" w:type="dxa"/>
            <w:hideMark/>
          </w:tcPr>
          <w:p w14:paraId="60F5FBB1" w14:textId="77777777" w:rsidR="00000000" w:rsidRDefault="00000000">
            <w:pPr>
              <w:spacing w:after="0" w:line="256" w:lineRule="auto"/>
              <w:ind w:left="0" w:right="37" w:firstLine="0"/>
              <w:jc w:val="center"/>
              <w:rPr>
                <w:rFonts w:ascii="Times New Roman" w:eastAsia="Times New Roman" w:hAnsi="Times New Roman"/>
                <w:sz w:val="20"/>
              </w:rPr>
            </w:pPr>
            <w:r>
              <w:rPr>
                <w:rFonts w:ascii="Times New Roman" w:eastAsia="Times New Roman" w:hAnsi="Times New Roman"/>
                <w:sz w:val="18"/>
              </w:rPr>
              <w:t>59.7</w:t>
            </w:r>
          </w:p>
        </w:tc>
        <w:tc>
          <w:tcPr>
            <w:tcW w:w="534" w:type="dxa"/>
            <w:hideMark/>
          </w:tcPr>
          <w:p w14:paraId="57C5B068"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0.364</w:t>
            </w:r>
          </w:p>
        </w:tc>
        <w:tc>
          <w:tcPr>
            <w:tcW w:w="477" w:type="dxa"/>
            <w:hideMark/>
          </w:tcPr>
          <w:p w14:paraId="560D7054" w14:textId="77777777" w:rsidR="00000000" w:rsidRDefault="00000000">
            <w:pPr>
              <w:spacing w:after="0" w:line="256" w:lineRule="auto"/>
              <w:ind w:left="61" w:firstLine="0"/>
              <w:jc w:val="left"/>
              <w:rPr>
                <w:rFonts w:ascii="Times New Roman" w:eastAsia="Times New Roman" w:hAnsi="Times New Roman"/>
                <w:sz w:val="20"/>
              </w:rPr>
            </w:pPr>
            <w:r>
              <w:rPr>
                <w:rFonts w:ascii="Times New Roman" w:eastAsia="Times New Roman" w:hAnsi="Times New Roman"/>
                <w:sz w:val="18"/>
              </w:rPr>
              <w:t>5.8</w:t>
            </w:r>
          </w:p>
        </w:tc>
        <w:tc>
          <w:tcPr>
            <w:tcW w:w="762" w:type="dxa"/>
            <w:hideMark/>
          </w:tcPr>
          <w:p w14:paraId="5C9B2B98" w14:textId="77777777" w:rsidR="00000000" w:rsidRDefault="00000000">
            <w:pPr>
              <w:spacing w:after="0" w:line="256" w:lineRule="auto"/>
              <w:ind w:left="0" w:right="36" w:firstLine="0"/>
              <w:jc w:val="center"/>
              <w:rPr>
                <w:rFonts w:ascii="Times New Roman" w:eastAsia="Times New Roman" w:hAnsi="Times New Roman"/>
                <w:sz w:val="20"/>
              </w:rPr>
            </w:pPr>
            <w:r>
              <w:rPr>
                <w:rFonts w:ascii="Times New Roman" w:eastAsia="Times New Roman" w:hAnsi="Times New Roman"/>
                <w:sz w:val="18"/>
              </w:rPr>
              <w:t>66.5</w:t>
            </w:r>
          </w:p>
        </w:tc>
        <w:tc>
          <w:tcPr>
            <w:tcW w:w="641" w:type="dxa"/>
            <w:hideMark/>
          </w:tcPr>
          <w:p w14:paraId="47E4415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0.329</w:t>
            </w:r>
          </w:p>
        </w:tc>
        <w:tc>
          <w:tcPr>
            <w:tcW w:w="371" w:type="dxa"/>
            <w:hideMark/>
          </w:tcPr>
          <w:p w14:paraId="1AAB2EE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4.4</w:t>
            </w:r>
          </w:p>
        </w:tc>
        <w:tc>
          <w:tcPr>
            <w:tcW w:w="762" w:type="dxa"/>
            <w:hideMark/>
          </w:tcPr>
          <w:p w14:paraId="3433F3CB" w14:textId="77777777" w:rsidR="00000000" w:rsidRDefault="00000000">
            <w:pPr>
              <w:spacing w:after="0" w:line="256" w:lineRule="auto"/>
              <w:ind w:left="159" w:firstLine="0"/>
              <w:jc w:val="left"/>
              <w:rPr>
                <w:rFonts w:ascii="Times New Roman" w:eastAsia="Times New Roman" w:hAnsi="Times New Roman"/>
                <w:sz w:val="20"/>
              </w:rPr>
            </w:pPr>
            <w:r>
              <w:rPr>
                <w:rFonts w:ascii="Times New Roman" w:eastAsia="Times New Roman" w:hAnsi="Times New Roman"/>
                <w:sz w:val="18"/>
              </w:rPr>
              <w:t>141.1</w:t>
            </w:r>
          </w:p>
        </w:tc>
        <w:tc>
          <w:tcPr>
            <w:tcW w:w="1012" w:type="dxa"/>
            <w:hideMark/>
          </w:tcPr>
          <w:p w14:paraId="481C8757" w14:textId="77777777" w:rsidR="00000000" w:rsidRDefault="00000000">
            <w:pPr>
              <w:tabs>
                <w:tab w:val="right" w:pos="1012"/>
              </w:tabs>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 xml:space="preserve">0.450 </w:t>
            </w:r>
            <w:r>
              <w:rPr>
                <w:rFonts w:ascii="Times New Roman" w:eastAsia="Times New Roman" w:hAnsi="Times New Roman"/>
                <w:sz w:val="18"/>
              </w:rPr>
              <w:tab/>
            </w:r>
            <w:r>
              <w:rPr>
                <w:sz w:val="18"/>
              </w:rPr>
              <w:t>4.2</w:t>
            </w:r>
          </w:p>
        </w:tc>
        <w:tc>
          <w:tcPr>
            <w:tcW w:w="762" w:type="dxa"/>
            <w:hideMark/>
          </w:tcPr>
          <w:p w14:paraId="0980F138" w14:textId="77777777" w:rsidR="00000000" w:rsidRDefault="00000000">
            <w:pPr>
              <w:spacing w:after="0" w:line="256" w:lineRule="auto"/>
              <w:ind w:left="159" w:firstLine="0"/>
              <w:jc w:val="left"/>
              <w:rPr>
                <w:rFonts w:ascii="Times New Roman" w:eastAsia="Times New Roman" w:hAnsi="Times New Roman"/>
                <w:sz w:val="20"/>
              </w:rPr>
            </w:pPr>
            <w:r>
              <w:rPr>
                <w:rFonts w:ascii="Times New Roman" w:eastAsia="Times New Roman" w:hAnsi="Times New Roman"/>
                <w:sz w:val="18"/>
              </w:rPr>
              <w:t>327.9</w:t>
            </w:r>
          </w:p>
        </w:tc>
        <w:tc>
          <w:tcPr>
            <w:tcW w:w="407" w:type="dxa"/>
            <w:hideMark/>
          </w:tcPr>
          <w:p w14:paraId="32B2B84D"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0.602</w:t>
            </w:r>
          </w:p>
        </w:tc>
      </w:tr>
      <w:tr w:rsidR="00000000" w14:paraId="54FFF85E" w14:textId="77777777">
        <w:trPr>
          <w:trHeight w:val="200"/>
        </w:trPr>
        <w:tc>
          <w:tcPr>
            <w:tcW w:w="685" w:type="dxa"/>
            <w:hideMark/>
          </w:tcPr>
          <w:p w14:paraId="19F88B5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1015</w:t>
            </w:r>
          </w:p>
        </w:tc>
        <w:tc>
          <w:tcPr>
            <w:tcW w:w="478" w:type="dxa"/>
            <w:hideMark/>
          </w:tcPr>
          <w:p w14:paraId="6F05F86B" w14:textId="77777777" w:rsidR="00000000" w:rsidRDefault="00000000">
            <w:pPr>
              <w:spacing w:after="0" w:line="256" w:lineRule="auto"/>
              <w:ind w:left="62" w:firstLine="0"/>
              <w:jc w:val="left"/>
              <w:rPr>
                <w:rFonts w:ascii="Times New Roman" w:eastAsia="Times New Roman" w:hAnsi="Times New Roman"/>
                <w:sz w:val="20"/>
              </w:rPr>
            </w:pPr>
            <w:r>
              <w:rPr>
                <w:rFonts w:ascii="Times New Roman" w:eastAsia="Times New Roman" w:hAnsi="Times New Roman"/>
                <w:sz w:val="18"/>
              </w:rPr>
              <w:t>3.8</w:t>
            </w:r>
          </w:p>
        </w:tc>
        <w:tc>
          <w:tcPr>
            <w:tcW w:w="761" w:type="dxa"/>
            <w:hideMark/>
          </w:tcPr>
          <w:p w14:paraId="53181815" w14:textId="77777777" w:rsidR="00000000" w:rsidRDefault="00000000">
            <w:pPr>
              <w:spacing w:after="0" w:line="256" w:lineRule="auto"/>
              <w:ind w:left="113" w:firstLine="0"/>
              <w:jc w:val="left"/>
              <w:rPr>
                <w:rFonts w:ascii="Times New Roman" w:eastAsia="Times New Roman" w:hAnsi="Times New Roman"/>
                <w:sz w:val="20"/>
              </w:rPr>
            </w:pPr>
            <w:r>
              <w:rPr>
                <w:rFonts w:ascii="Times New Roman" w:eastAsia="Times New Roman" w:hAnsi="Times New Roman"/>
                <w:sz w:val="18"/>
              </w:rPr>
              <w:t>174.8</w:t>
            </w:r>
          </w:p>
        </w:tc>
        <w:tc>
          <w:tcPr>
            <w:tcW w:w="534" w:type="dxa"/>
            <w:hideMark/>
          </w:tcPr>
          <w:p w14:paraId="5E60B72B"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0.063</w:t>
            </w:r>
          </w:p>
        </w:tc>
        <w:tc>
          <w:tcPr>
            <w:tcW w:w="477" w:type="dxa"/>
            <w:hideMark/>
          </w:tcPr>
          <w:p w14:paraId="3F5FC8C9" w14:textId="77777777" w:rsidR="00000000" w:rsidRDefault="00000000">
            <w:pPr>
              <w:spacing w:after="0" w:line="256" w:lineRule="auto"/>
              <w:ind w:left="61" w:firstLine="0"/>
              <w:jc w:val="left"/>
              <w:rPr>
                <w:rFonts w:ascii="Times New Roman" w:eastAsia="Times New Roman" w:hAnsi="Times New Roman"/>
                <w:sz w:val="20"/>
              </w:rPr>
            </w:pPr>
            <w:r>
              <w:rPr>
                <w:rFonts w:ascii="Times New Roman" w:eastAsia="Times New Roman" w:hAnsi="Times New Roman"/>
                <w:sz w:val="18"/>
              </w:rPr>
              <w:t>7.6</w:t>
            </w:r>
          </w:p>
        </w:tc>
        <w:tc>
          <w:tcPr>
            <w:tcW w:w="762" w:type="dxa"/>
            <w:hideMark/>
          </w:tcPr>
          <w:p w14:paraId="58A68A87" w14:textId="77777777" w:rsidR="00000000" w:rsidRDefault="00000000">
            <w:pPr>
              <w:spacing w:after="0" w:line="256" w:lineRule="auto"/>
              <w:ind w:left="114" w:firstLine="0"/>
              <w:jc w:val="left"/>
              <w:rPr>
                <w:rFonts w:ascii="Times New Roman" w:eastAsia="Times New Roman" w:hAnsi="Times New Roman"/>
                <w:sz w:val="20"/>
              </w:rPr>
            </w:pPr>
            <w:r>
              <w:rPr>
                <w:rFonts w:ascii="Times New Roman" w:eastAsia="Times New Roman" w:hAnsi="Times New Roman"/>
                <w:sz w:val="18"/>
              </w:rPr>
              <w:t>228.6</w:t>
            </w:r>
          </w:p>
        </w:tc>
        <w:tc>
          <w:tcPr>
            <w:tcW w:w="641" w:type="dxa"/>
            <w:hideMark/>
          </w:tcPr>
          <w:p w14:paraId="081D502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0.352</w:t>
            </w:r>
          </w:p>
        </w:tc>
        <w:tc>
          <w:tcPr>
            <w:tcW w:w="371" w:type="dxa"/>
            <w:hideMark/>
          </w:tcPr>
          <w:p w14:paraId="67980230"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7.4</w:t>
            </w:r>
          </w:p>
        </w:tc>
        <w:tc>
          <w:tcPr>
            <w:tcW w:w="762" w:type="dxa"/>
            <w:hideMark/>
          </w:tcPr>
          <w:p w14:paraId="4D98E379" w14:textId="77777777" w:rsidR="00000000" w:rsidRDefault="00000000">
            <w:pPr>
              <w:spacing w:after="0" w:line="256" w:lineRule="auto"/>
              <w:ind w:left="159" w:firstLine="0"/>
              <w:jc w:val="left"/>
              <w:rPr>
                <w:rFonts w:ascii="Times New Roman" w:eastAsia="Times New Roman" w:hAnsi="Times New Roman"/>
                <w:sz w:val="20"/>
              </w:rPr>
            </w:pPr>
            <w:r>
              <w:rPr>
                <w:rFonts w:ascii="Times New Roman" w:eastAsia="Times New Roman" w:hAnsi="Times New Roman"/>
                <w:sz w:val="18"/>
              </w:rPr>
              <w:t>490.7</w:t>
            </w:r>
          </w:p>
        </w:tc>
        <w:tc>
          <w:tcPr>
            <w:tcW w:w="1012" w:type="dxa"/>
            <w:hideMark/>
          </w:tcPr>
          <w:p w14:paraId="7D5B7258" w14:textId="77777777" w:rsidR="00000000" w:rsidRDefault="00000000">
            <w:pPr>
              <w:tabs>
                <w:tab w:val="right" w:pos="1012"/>
              </w:tabs>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 xml:space="preserve">0.440 </w:t>
            </w:r>
            <w:r>
              <w:rPr>
                <w:rFonts w:ascii="Times New Roman" w:eastAsia="Times New Roman" w:hAnsi="Times New Roman"/>
                <w:sz w:val="18"/>
              </w:rPr>
              <w:tab/>
            </w:r>
            <w:r>
              <w:rPr>
                <w:sz w:val="18"/>
              </w:rPr>
              <w:t>6.6</w:t>
            </w:r>
          </w:p>
        </w:tc>
        <w:tc>
          <w:tcPr>
            <w:tcW w:w="762" w:type="dxa"/>
            <w:hideMark/>
          </w:tcPr>
          <w:p w14:paraId="383E8E8F" w14:textId="77777777" w:rsidR="00000000" w:rsidRDefault="00000000">
            <w:pPr>
              <w:spacing w:after="0" w:line="256" w:lineRule="auto"/>
              <w:ind w:left="69" w:firstLine="0"/>
              <w:jc w:val="left"/>
              <w:rPr>
                <w:rFonts w:ascii="Times New Roman" w:eastAsia="Times New Roman" w:hAnsi="Times New Roman"/>
                <w:sz w:val="20"/>
              </w:rPr>
            </w:pPr>
            <w:r>
              <w:rPr>
                <w:rFonts w:ascii="Times New Roman" w:eastAsia="Times New Roman" w:hAnsi="Times New Roman"/>
                <w:sz w:val="18"/>
              </w:rPr>
              <w:t>1204.8</w:t>
            </w:r>
          </w:p>
        </w:tc>
        <w:tc>
          <w:tcPr>
            <w:tcW w:w="407" w:type="dxa"/>
            <w:hideMark/>
          </w:tcPr>
          <w:p w14:paraId="52EFCFB3"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0.502</w:t>
            </w:r>
          </w:p>
        </w:tc>
      </w:tr>
      <w:tr w:rsidR="00000000" w14:paraId="5FF0396E" w14:textId="77777777">
        <w:trPr>
          <w:trHeight w:val="200"/>
        </w:trPr>
        <w:tc>
          <w:tcPr>
            <w:tcW w:w="685" w:type="dxa"/>
            <w:hideMark/>
          </w:tcPr>
          <w:p w14:paraId="7AE80F07"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1020</w:t>
            </w:r>
          </w:p>
        </w:tc>
        <w:tc>
          <w:tcPr>
            <w:tcW w:w="478" w:type="dxa"/>
            <w:hideMark/>
          </w:tcPr>
          <w:p w14:paraId="33957A6D" w14:textId="77777777" w:rsidR="00000000" w:rsidRDefault="00000000">
            <w:pPr>
              <w:spacing w:after="0" w:line="256" w:lineRule="auto"/>
              <w:ind w:left="62" w:firstLine="0"/>
              <w:jc w:val="left"/>
              <w:rPr>
                <w:rFonts w:ascii="Times New Roman" w:eastAsia="Times New Roman" w:hAnsi="Times New Roman"/>
                <w:sz w:val="20"/>
              </w:rPr>
            </w:pPr>
            <w:r>
              <w:rPr>
                <w:rFonts w:ascii="Times New Roman" w:eastAsia="Times New Roman" w:hAnsi="Times New Roman"/>
                <w:sz w:val="18"/>
              </w:rPr>
              <w:t>5.2</w:t>
            </w:r>
          </w:p>
        </w:tc>
        <w:tc>
          <w:tcPr>
            <w:tcW w:w="761" w:type="dxa"/>
            <w:hideMark/>
          </w:tcPr>
          <w:p w14:paraId="08867D3F" w14:textId="77777777" w:rsidR="00000000" w:rsidRDefault="00000000">
            <w:pPr>
              <w:spacing w:after="0" w:line="256" w:lineRule="auto"/>
              <w:ind w:left="113" w:firstLine="0"/>
              <w:jc w:val="left"/>
              <w:rPr>
                <w:rFonts w:ascii="Times New Roman" w:eastAsia="Times New Roman" w:hAnsi="Times New Roman"/>
                <w:sz w:val="20"/>
              </w:rPr>
            </w:pPr>
            <w:r>
              <w:rPr>
                <w:rFonts w:ascii="Times New Roman" w:eastAsia="Times New Roman" w:hAnsi="Times New Roman"/>
                <w:sz w:val="18"/>
              </w:rPr>
              <w:t>334.1</w:t>
            </w:r>
          </w:p>
        </w:tc>
        <w:tc>
          <w:tcPr>
            <w:tcW w:w="534" w:type="dxa"/>
            <w:hideMark/>
          </w:tcPr>
          <w:p w14:paraId="2A7F7E9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0.402</w:t>
            </w:r>
          </w:p>
        </w:tc>
        <w:tc>
          <w:tcPr>
            <w:tcW w:w="477" w:type="dxa"/>
            <w:hideMark/>
          </w:tcPr>
          <w:p w14:paraId="7828B3EE" w14:textId="77777777" w:rsidR="00000000" w:rsidRDefault="00000000">
            <w:pPr>
              <w:spacing w:after="0" w:line="256" w:lineRule="auto"/>
              <w:ind w:left="61" w:firstLine="0"/>
              <w:jc w:val="left"/>
              <w:rPr>
                <w:rFonts w:ascii="Times New Roman" w:eastAsia="Times New Roman" w:hAnsi="Times New Roman"/>
                <w:sz w:val="20"/>
              </w:rPr>
            </w:pPr>
            <w:r>
              <w:rPr>
                <w:rFonts w:ascii="Times New Roman" w:eastAsia="Times New Roman" w:hAnsi="Times New Roman"/>
                <w:sz w:val="18"/>
              </w:rPr>
              <w:t>4</w:t>
            </w:r>
          </w:p>
        </w:tc>
        <w:tc>
          <w:tcPr>
            <w:tcW w:w="762" w:type="dxa"/>
            <w:hideMark/>
          </w:tcPr>
          <w:p w14:paraId="4C8BB76F" w14:textId="77777777" w:rsidR="00000000" w:rsidRDefault="00000000">
            <w:pPr>
              <w:spacing w:after="0" w:line="256" w:lineRule="auto"/>
              <w:ind w:left="114" w:firstLine="0"/>
              <w:jc w:val="left"/>
              <w:rPr>
                <w:rFonts w:ascii="Times New Roman" w:eastAsia="Times New Roman" w:hAnsi="Times New Roman"/>
                <w:sz w:val="20"/>
              </w:rPr>
            </w:pPr>
            <w:r>
              <w:rPr>
                <w:rFonts w:ascii="Times New Roman" w:eastAsia="Times New Roman" w:hAnsi="Times New Roman"/>
                <w:sz w:val="18"/>
              </w:rPr>
              <w:t>444.1</w:t>
            </w:r>
          </w:p>
        </w:tc>
        <w:tc>
          <w:tcPr>
            <w:tcW w:w="641" w:type="dxa"/>
            <w:hideMark/>
          </w:tcPr>
          <w:p w14:paraId="2708EE7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0.387</w:t>
            </w:r>
          </w:p>
        </w:tc>
        <w:tc>
          <w:tcPr>
            <w:tcW w:w="371" w:type="dxa"/>
            <w:hideMark/>
          </w:tcPr>
          <w:p w14:paraId="1CB166EF"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7</w:t>
            </w:r>
          </w:p>
        </w:tc>
        <w:tc>
          <w:tcPr>
            <w:tcW w:w="762" w:type="dxa"/>
            <w:hideMark/>
          </w:tcPr>
          <w:p w14:paraId="5CC6A388" w14:textId="77777777" w:rsidR="00000000" w:rsidRDefault="00000000">
            <w:pPr>
              <w:spacing w:after="0" w:line="256" w:lineRule="auto"/>
              <w:ind w:left="69" w:firstLine="0"/>
              <w:jc w:val="left"/>
              <w:rPr>
                <w:rFonts w:ascii="Times New Roman" w:eastAsia="Times New Roman" w:hAnsi="Times New Roman"/>
                <w:sz w:val="20"/>
              </w:rPr>
            </w:pPr>
            <w:r>
              <w:rPr>
                <w:rFonts w:ascii="Times New Roman" w:eastAsia="Times New Roman" w:hAnsi="Times New Roman"/>
                <w:sz w:val="18"/>
              </w:rPr>
              <w:t>1014.5</w:t>
            </w:r>
          </w:p>
        </w:tc>
        <w:tc>
          <w:tcPr>
            <w:tcW w:w="1012" w:type="dxa"/>
            <w:hideMark/>
          </w:tcPr>
          <w:p w14:paraId="4B7C87E6"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0.460 10.4</w:t>
            </w:r>
          </w:p>
        </w:tc>
        <w:tc>
          <w:tcPr>
            <w:tcW w:w="762" w:type="dxa"/>
            <w:hideMark/>
          </w:tcPr>
          <w:p w14:paraId="03766730" w14:textId="77777777" w:rsidR="00000000" w:rsidRDefault="00000000">
            <w:pPr>
              <w:spacing w:after="0" w:line="256" w:lineRule="auto"/>
              <w:ind w:left="69" w:firstLine="0"/>
              <w:jc w:val="left"/>
              <w:rPr>
                <w:rFonts w:ascii="Times New Roman" w:eastAsia="Times New Roman" w:hAnsi="Times New Roman"/>
                <w:sz w:val="20"/>
              </w:rPr>
            </w:pPr>
            <w:r>
              <w:rPr>
                <w:rFonts w:ascii="Times New Roman" w:eastAsia="Times New Roman" w:hAnsi="Times New Roman"/>
                <w:sz w:val="18"/>
              </w:rPr>
              <w:t>2337.1</w:t>
            </w:r>
          </w:p>
        </w:tc>
        <w:tc>
          <w:tcPr>
            <w:tcW w:w="407" w:type="dxa"/>
            <w:hideMark/>
          </w:tcPr>
          <w:p w14:paraId="70614DBD"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0.313</w:t>
            </w:r>
          </w:p>
        </w:tc>
      </w:tr>
      <w:tr w:rsidR="00000000" w14:paraId="7ACF3388" w14:textId="77777777">
        <w:trPr>
          <w:trHeight w:val="199"/>
        </w:trPr>
        <w:tc>
          <w:tcPr>
            <w:tcW w:w="685" w:type="dxa"/>
            <w:hideMark/>
          </w:tcPr>
          <w:p w14:paraId="1DD80ED9"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1030</w:t>
            </w:r>
          </w:p>
        </w:tc>
        <w:tc>
          <w:tcPr>
            <w:tcW w:w="478" w:type="dxa"/>
            <w:hideMark/>
          </w:tcPr>
          <w:p w14:paraId="04BE652A" w14:textId="77777777" w:rsidR="00000000" w:rsidRDefault="00000000">
            <w:pPr>
              <w:spacing w:after="0" w:line="256" w:lineRule="auto"/>
              <w:ind w:left="62" w:firstLine="0"/>
              <w:jc w:val="left"/>
              <w:rPr>
                <w:rFonts w:ascii="Times New Roman" w:eastAsia="Times New Roman" w:hAnsi="Times New Roman"/>
                <w:sz w:val="20"/>
              </w:rPr>
            </w:pPr>
            <w:r>
              <w:rPr>
                <w:rFonts w:ascii="Times New Roman" w:eastAsia="Times New Roman" w:hAnsi="Times New Roman"/>
                <w:sz w:val="18"/>
              </w:rPr>
              <w:t>3.4</w:t>
            </w:r>
          </w:p>
        </w:tc>
        <w:tc>
          <w:tcPr>
            <w:tcW w:w="761" w:type="dxa"/>
            <w:hideMark/>
          </w:tcPr>
          <w:p w14:paraId="173BB6EE" w14:textId="77777777" w:rsidR="00000000" w:rsidRDefault="00000000">
            <w:pPr>
              <w:spacing w:after="0" w:line="256" w:lineRule="auto"/>
              <w:ind w:left="113" w:firstLine="0"/>
              <w:jc w:val="left"/>
              <w:rPr>
                <w:rFonts w:ascii="Times New Roman" w:eastAsia="Times New Roman" w:hAnsi="Times New Roman"/>
                <w:sz w:val="20"/>
              </w:rPr>
            </w:pPr>
            <w:r>
              <w:rPr>
                <w:rFonts w:ascii="Times New Roman" w:eastAsia="Times New Roman" w:hAnsi="Times New Roman"/>
                <w:sz w:val="18"/>
              </w:rPr>
              <w:t>733.9</w:t>
            </w:r>
          </w:p>
        </w:tc>
        <w:tc>
          <w:tcPr>
            <w:tcW w:w="534" w:type="dxa"/>
            <w:hideMark/>
          </w:tcPr>
          <w:p w14:paraId="68E5848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0.049</w:t>
            </w:r>
          </w:p>
        </w:tc>
        <w:tc>
          <w:tcPr>
            <w:tcW w:w="477" w:type="dxa"/>
            <w:hideMark/>
          </w:tcPr>
          <w:p w14:paraId="481B08FD" w14:textId="77777777" w:rsidR="00000000" w:rsidRDefault="00000000">
            <w:pPr>
              <w:spacing w:after="0" w:line="256" w:lineRule="auto"/>
              <w:ind w:left="61" w:firstLine="0"/>
              <w:jc w:val="left"/>
              <w:rPr>
                <w:rFonts w:ascii="Times New Roman" w:eastAsia="Times New Roman" w:hAnsi="Times New Roman"/>
                <w:sz w:val="20"/>
              </w:rPr>
            </w:pPr>
            <w:r>
              <w:rPr>
                <w:rFonts w:ascii="Times New Roman" w:eastAsia="Times New Roman" w:hAnsi="Times New Roman"/>
                <w:sz w:val="18"/>
              </w:rPr>
              <w:t>4.8</w:t>
            </w:r>
          </w:p>
        </w:tc>
        <w:tc>
          <w:tcPr>
            <w:tcW w:w="762" w:type="dxa"/>
            <w:hideMark/>
          </w:tcPr>
          <w:p w14:paraId="50349DBD" w14:textId="77777777" w:rsidR="00000000" w:rsidRDefault="00000000">
            <w:pPr>
              <w:spacing w:after="0" w:line="256" w:lineRule="auto"/>
              <w:ind w:left="114" w:firstLine="0"/>
              <w:jc w:val="left"/>
              <w:rPr>
                <w:rFonts w:ascii="Times New Roman" w:eastAsia="Times New Roman" w:hAnsi="Times New Roman"/>
                <w:sz w:val="20"/>
              </w:rPr>
            </w:pPr>
            <w:r>
              <w:rPr>
                <w:rFonts w:ascii="Times New Roman" w:eastAsia="Times New Roman" w:hAnsi="Times New Roman"/>
                <w:sz w:val="18"/>
              </w:rPr>
              <w:t>966.2</w:t>
            </w:r>
          </w:p>
        </w:tc>
        <w:tc>
          <w:tcPr>
            <w:tcW w:w="641" w:type="dxa"/>
            <w:hideMark/>
          </w:tcPr>
          <w:p w14:paraId="0D942E9C"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0.556</w:t>
            </w:r>
          </w:p>
        </w:tc>
        <w:tc>
          <w:tcPr>
            <w:tcW w:w="371" w:type="dxa"/>
            <w:hideMark/>
          </w:tcPr>
          <w:p w14:paraId="08CCCD13"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7.6</w:t>
            </w:r>
          </w:p>
        </w:tc>
        <w:tc>
          <w:tcPr>
            <w:tcW w:w="762" w:type="dxa"/>
            <w:hideMark/>
          </w:tcPr>
          <w:p w14:paraId="33E4006F" w14:textId="77777777" w:rsidR="00000000" w:rsidRDefault="00000000">
            <w:pPr>
              <w:spacing w:after="0" w:line="256" w:lineRule="auto"/>
              <w:ind w:left="69" w:firstLine="0"/>
              <w:jc w:val="left"/>
              <w:rPr>
                <w:rFonts w:ascii="Times New Roman" w:eastAsia="Times New Roman" w:hAnsi="Times New Roman"/>
                <w:sz w:val="20"/>
              </w:rPr>
            </w:pPr>
            <w:r>
              <w:rPr>
                <w:rFonts w:ascii="Times New Roman" w:eastAsia="Times New Roman" w:hAnsi="Times New Roman"/>
                <w:sz w:val="18"/>
              </w:rPr>
              <w:t>2578.8</w:t>
            </w:r>
          </w:p>
        </w:tc>
        <w:tc>
          <w:tcPr>
            <w:tcW w:w="1012" w:type="dxa"/>
            <w:hideMark/>
          </w:tcPr>
          <w:p w14:paraId="4CF17472"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0.207 11</w:t>
            </w:r>
          </w:p>
        </w:tc>
        <w:tc>
          <w:tcPr>
            <w:tcW w:w="762" w:type="dxa"/>
            <w:hideMark/>
          </w:tcPr>
          <w:p w14:paraId="660D1640" w14:textId="77777777" w:rsidR="00000000" w:rsidRDefault="00000000">
            <w:pPr>
              <w:spacing w:after="0" w:line="256" w:lineRule="auto"/>
              <w:ind w:left="69" w:firstLine="0"/>
              <w:jc w:val="left"/>
              <w:rPr>
                <w:rFonts w:ascii="Times New Roman" w:eastAsia="Times New Roman" w:hAnsi="Times New Roman"/>
                <w:sz w:val="20"/>
              </w:rPr>
            </w:pPr>
            <w:r>
              <w:rPr>
                <w:rFonts w:ascii="Times New Roman" w:eastAsia="Times New Roman" w:hAnsi="Times New Roman"/>
                <w:sz w:val="18"/>
              </w:rPr>
              <w:t>5805.3</w:t>
            </w:r>
          </w:p>
        </w:tc>
        <w:tc>
          <w:tcPr>
            <w:tcW w:w="407" w:type="dxa"/>
            <w:hideMark/>
          </w:tcPr>
          <w:p w14:paraId="1F1B711D"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0.337</w:t>
            </w:r>
          </w:p>
        </w:tc>
      </w:tr>
      <w:tr w:rsidR="00000000" w14:paraId="261D2315" w14:textId="77777777">
        <w:trPr>
          <w:trHeight w:val="273"/>
        </w:trPr>
        <w:tc>
          <w:tcPr>
            <w:tcW w:w="685" w:type="dxa"/>
            <w:tcBorders>
              <w:top w:val="nil"/>
              <w:left w:val="nil"/>
              <w:bottom w:val="single" w:sz="8" w:space="0" w:color="181717"/>
              <w:right w:val="nil"/>
            </w:tcBorders>
            <w:hideMark/>
          </w:tcPr>
          <w:p w14:paraId="79F8EBFA"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1515</w:t>
            </w:r>
          </w:p>
        </w:tc>
        <w:tc>
          <w:tcPr>
            <w:tcW w:w="478" w:type="dxa"/>
            <w:tcBorders>
              <w:top w:val="nil"/>
              <w:left w:val="nil"/>
              <w:bottom w:val="single" w:sz="8" w:space="0" w:color="181717"/>
              <w:right w:val="nil"/>
            </w:tcBorders>
            <w:hideMark/>
          </w:tcPr>
          <w:p w14:paraId="5D81D486" w14:textId="77777777" w:rsidR="00000000" w:rsidRDefault="00000000">
            <w:pPr>
              <w:spacing w:after="0" w:line="256" w:lineRule="auto"/>
              <w:ind w:left="62" w:firstLine="0"/>
              <w:jc w:val="left"/>
              <w:rPr>
                <w:rFonts w:ascii="Times New Roman" w:eastAsia="Times New Roman" w:hAnsi="Times New Roman"/>
                <w:sz w:val="20"/>
              </w:rPr>
            </w:pPr>
            <w:r>
              <w:rPr>
                <w:rFonts w:ascii="Times New Roman" w:eastAsia="Times New Roman" w:hAnsi="Times New Roman"/>
                <w:sz w:val="18"/>
              </w:rPr>
              <w:t>5.2</w:t>
            </w:r>
          </w:p>
        </w:tc>
        <w:tc>
          <w:tcPr>
            <w:tcW w:w="761" w:type="dxa"/>
            <w:tcBorders>
              <w:top w:val="nil"/>
              <w:left w:val="nil"/>
              <w:bottom w:val="single" w:sz="8" w:space="0" w:color="181717"/>
              <w:right w:val="nil"/>
            </w:tcBorders>
            <w:hideMark/>
          </w:tcPr>
          <w:p w14:paraId="58C2F883" w14:textId="77777777" w:rsidR="00000000" w:rsidRDefault="00000000">
            <w:pPr>
              <w:spacing w:after="0" w:line="256" w:lineRule="auto"/>
              <w:ind w:left="113" w:firstLine="0"/>
              <w:jc w:val="left"/>
              <w:rPr>
                <w:rFonts w:ascii="Times New Roman" w:eastAsia="Times New Roman" w:hAnsi="Times New Roman"/>
                <w:sz w:val="20"/>
              </w:rPr>
            </w:pPr>
            <w:r>
              <w:rPr>
                <w:rFonts w:ascii="Times New Roman" w:eastAsia="Times New Roman" w:hAnsi="Times New Roman"/>
                <w:sz w:val="18"/>
              </w:rPr>
              <w:t>425.8</w:t>
            </w:r>
          </w:p>
        </w:tc>
        <w:tc>
          <w:tcPr>
            <w:tcW w:w="534" w:type="dxa"/>
            <w:tcBorders>
              <w:top w:val="nil"/>
              <w:left w:val="nil"/>
              <w:bottom w:val="single" w:sz="8" w:space="0" w:color="181717"/>
              <w:right w:val="nil"/>
            </w:tcBorders>
            <w:hideMark/>
          </w:tcPr>
          <w:p w14:paraId="4AC49FA4"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0.411</w:t>
            </w:r>
          </w:p>
        </w:tc>
        <w:tc>
          <w:tcPr>
            <w:tcW w:w="477" w:type="dxa"/>
            <w:tcBorders>
              <w:top w:val="nil"/>
              <w:left w:val="nil"/>
              <w:bottom w:val="single" w:sz="8" w:space="0" w:color="181717"/>
              <w:right w:val="nil"/>
            </w:tcBorders>
            <w:hideMark/>
          </w:tcPr>
          <w:p w14:paraId="742D3F8D" w14:textId="77777777" w:rsidR="00000000" w:rsidRDefault="00000000">
            <w:pPr>
              <w:spacing w:after="0" w:line="256" w:lineRule="auto"/>
              <w:ind w:left="61" w:firstLine="0"/>
              <w:jc w:val="left"/>
              <w:rPr>
                <w:rFonts w:ascii="Times New Roman" w:eastAsia="Times New Roman" w:hAnsi="Times New Roman"/>
                <w:sz w:val="20"/>
              </w:rPr>
            </w:pPr>
            <w:r>
              <w:rPr>
                <w:rFonts w:ascii="Times New Roman" w:eastAsia="Times New Roman" w:hAnsi="Times New Roman"/>
                <w:sz w:val="18"/>
              </w:rPr>
              <w:t>4.8</w:t>
            </w:r>
          </w:p>
        </w:tc>
        <w:tc>
          <w:tcPr>
            <w:tcW w:w="762" w:type="dxa"/>
            <w:tcBorders>
              <w:top w:val="nil"/>
              <w:left w:val="nil"/>
              <w:bottom w:val="single" w:sz="8" w:space="0" w:color="181717"/>
              <w:right w:val="nil"/>
            </w:tcBorders>
            <w:hideMark/>
          </w:tcPr>
          <w:p w14:paraId="06EBF06C" w14:textId="77777777" w:rsidR="00000000" w:rsidRDefault="00000000">
            <w:pPr>
              <w:spacing w:after="0" w:line="256" w:lineRule="auto"/>
              <w:ind w:left="114" w:firstLine="0"/>
              <w:jc w:val="left"/>
              <w:rPr>
                <w:rFonts w:ascii="Times New Roman" w:eastAsia="Times New Roman" w:hAnsi="Times New Roman"/>
                <w:sz w:val="20"/>
              </w:rPr>
            </w:pPr>
            <w:r>
              <w:rPr>
                <w:rFonts w:ascii="Times New Roman" w:eastAsia="Times New Roman" w:hAnsi="Times New Roman"/>
                <w:sz w:val="18"/>
              </w:rPr>
              <w:t>479.9</w:t>
            </w:r>
          </w:p>
        </w:tc>
        <w:tc>
          <w:tcPr>
            <w:tcW w:w="641" w:type="dxa"/>
            <w:tcBorders>
              <w:top w:val="nil"/>
              <w:left w:val="nil"/>
              <w:bottom w:val="single" w:sz="8" w:space="0" w:color="181717"/>
              <w:right w:val="nil"/>
            </w:tcBorders>
            <w:hideMark/>
          </w:tcPr>
          <w:p w14:paraId="24731DCD"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0.280</w:t>
            </w:r>
          </w:p>
        </w:tc>
        <w:tc>
          <w:tcPr>
            <w:tcW w:w="371" w:type="dxa"/>
            <w:tcBorders>
              <w:top w:val="nil"/>
              <w:left w:val="nil"/>
              <w:bottom w:val="single" w:sz="8" w:space="0" w:color="181717"/>
              <w:right w:val="nil"/>
            </w:tcBorders>
            <w:hideMark/>
          </w:tcPr>
          <w:p w14:paraId="6F4B0EA5" w14:textId="77777777" w:rsidR="00000000" w:rsidRDefault="00000000">
            <w:pPr>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5.2</w:t>
            </w:r>
          </w:p>
        </w:tc>
        <w:tc>
          <w:tcPr>
            <w:tcW w:w="762" w:type="dxa"/>
            <w:tcBorders>
              <w:top w:val="nil"/>
              <w:left w:val="nil"/>
              <w:bottom w:val="single" w:sz="8" w:space="0" w:color="181717"/>
              <w:right w:val="nil"/>
            </w:tcBorders>
            <w:hideMark/>
          </w:tcPr>
          <w:p w14:paraId="2D7DD398" w14:textId="77777777" w:rsidR="00000000" w:rsidRDefault="00000000">
            <w:pPr>
              <w:spacing w:after="0" w:line="256" w:lineRule="auto"/>
              <w:ind w:left="69" w:firstLine="0"/>
              <w:jc w:val="left"/>
              <w:rPr>
                <w:rFonts w:ascii="Times New Roman" w:eastAsia="Times New Roman" w:hAnsi="Times New Roman"/>
                <w:sz w:val="20"/>
              </w:rPr>
            </w:pPr>
            <w:r>
              <w:rPr>
                <w:rFonts w:ascii="Times New Roman" w:eastAsia="Times New Roman" w:hAnsi="Times New Roman"/>
                <w:sz w:val="18"/>
              </w:rPr>
              <w:t>1182.9</w:t>
            </w:r>
          </w:p>
        </w:tc>
        <w:tc>
          <w:tcPr>
            <w:tcW w:w="1012" w:type="dxa"/>
            <w:tcBorders>
              <w:top w:val="nil"/>
              <w:left w:val="nil"/>
              <w:bottom w:val="single" w:sz="8" w:space="0" w:color="181717"/>
              <w:right w:val="nil"/>
            </w:tcBorders>
            <w:hideMark/>
          </w:tcPr>
          <w:p w14:paraId="4F2B273D" w14:textId="77777777" w:rsidR="00000000" w:rsidRDefault="00000000">
            <w:pPr>
              <w:tabs>
                <w:tab w:val="right" w:pos="1012"/>
              </w:tabs>
              <w:spacing w:after="0" w:line="256" w:lineRule="auto"/>
              <w:ind w:left="0" w:firstLine="0"/>
              <w:jc w:val="left"/>
              <w:rPr>
                <w:rFonts w:ascii="Times New Roman" w:eastAsia="Times New Roman" w:hAnsi="Times New Roman"/>
                <w:sz w:val="20"/>
              </w:rPr>
            </w:pPr>
            <w:r>
              <w:rPr>
                <w:rFonts w:ascii="Times New Roman" w:eastAsia="Times New Roman" w:hAnsi="Times New Roman"/>
                <w:sz w:val="18"/>
              </w:rPr>
              <w:t xml:space="preserve">0.700 </w:t>
            </w:r>
            <w:r>
              <w:rPr>
                <w:rFonts w:ascii="Times New Roman" w:eastAsia="Times New Roman" w:hAnsi="Times New Roman"/>
                <w:sz w:val="18"/>
              </w:rPr>
              <w:tab/>
            </w:r>
            <w:r>
              <w:rPr>
                <w:sz w:val="18"/>
              </w:rPr>
              <w:t>6.2</w:t>
            </w:r>
          </w:p>
        </w:tc>
        <w:tc>
          <w:tcPr>
            <w:tcW w:w="762" w:type="dxa"/>
            <w:tcBorders>
              <w:top w:val="nil"/>
              <w:left w:val="nil"/>
              <w:bottom w:val="single" w:sz="8" w:space="0" w:color="181717"/>
              <w:right w:val="nil"/>
            </w:tcBorders>
            <w:hideMark/>
          </w:tcPr>
          <w:p w14:paraId="458D31C4" w14:textId="77777777" w:rsidR="00000000" w:rsidRDefault="00000000">
            <w:pPr>
              <w:spacing w:after="0" w:line="256" w:lineRule="auto"/>
              <w:ind w:left="69" w:firstLine="0"/>
              <w:jc w:val="left"/>
              <w:rPr>
                <w:rFonts w:ascii="Times New Roman" w:eastAsia="Times New Roman" w:hAnsi="Times New Roman"/>
                <w:sz w:val="20"/>
              </w:rPr>
            </w:pPr>
            <w:r>
              <w:rPr>
                <w:rFonts w:ascii="Times New Roman" w:eastAsia="Times New Roman" w:hAnsi="Times New Roman"/>
                <w:sz w:val="18"/>
              </w:rPr>
              <w:t>4129.3</w:t>
            </w:r>
          </w:p>
        </w:tc>
        <w:tc>
          <w:tcPr>
            <w:tcW w:w="407" w:type="dxa"/>
            <w:tcBorders>
              <w:top w:val="nil"/>
              <w:left w:val="nil"/>
              <w:bottom w:val="single" w:sz="8" w:space="0" w:color="181717"/>
              <w:right w:val="nil"/>
            </w:tcBorders>
            <w:hideMark/>
          </w:tcPr>
          <w:p w14:paraId="54BB078A" w14:textId="77777777" w:rsidR="00000000" w:rsidRDefault="00000000">
            <w:pPr>
              <w:spacing w:after="0" w:line="256" w:lineRule="auto"/>
              <w:ind w:left="0" w:firstLine="0"/>
              <w:rPr>
                <w:rFonts w:ascii="Times New Roman" w:eastAsia="Times New Roman" w:hAnsi="Times New Roman"/>
                <w:sz w:val="20"/>
              </w:rPr>
            </w:pPr>
            <w:r>
              <w:rPr>
                <w:rFonts w:ascii="Times New Roman" w:eastAsia="Times New Roman" w:hAnsi="Times New Roman"/>
                <w:sz w:val="18"/>
              </w:rPr>
              <w:t>0.336</w:t>
            </w:r>
          </w:p>
        </w:tc>
      </w:tr>
    </w:tbl>
    <w:p w14:paraId="46D7B053" w14:textId="77777777" w:rsidR="00000000" w:rsidRDefault="00000000">
      <w:pPr>
        <w:pStyle w:val="1"/>
        <w:ind w:left="-5"/>
        <w:rPr>
          <w:rFonts w:eastAsia="Times New Roman"/>
        </w:rPr>
      </w:pPr>
      <w:r>
        <w:t xml:space="preserve">4.3.3 </w:t>
      </w:r>
      <w:r>
        <w:t>考虑三个标准</w:t>
      </w:r>
    </w:p>
    <w:p w14:paraId="5B9435DE" w14:textId="77777777" w:rsidR="00000000" w:rsidRDefault="00000000">
      <w:pPr>
        <w:spacing w:after="330"/>
        <w:ind w:left="-5"/>
      </w:pPr>
      <w:r>
        <w:t>仅在三个标准上使用线性组合禁忌搜索算法进行了实验：完工时间、最大迟到时间和迟到时间总和。</w:t>
      </w:r>
    </w:p>
    <w:p w14:paraId="5FE37E0E" w14:textId="77777777" w:rsidR="00000000" w:rsidRDefault="00000000">
      <w:pPr>
        <w:tabs>
          <w:tab w:val="center" w:pos="1863"/>
          <w:tab w:val="center" w:pos="4109"/>
          <w:tab w:val="center" w:pos="6402"/>
        </w:tabs>
        <w:spacing w:after="45" w:line="256" w:lineRule="auto"/>
        <w:ind w:left="0" w:firstLine="0"/>
        <w:jc w:val="left"/>
      </w:pPr>
      <w:r>
        <w:rPr>
          <w:rFonts w:ascii="Calibri" w:eastAsia="Calibri" w:hAnsi="Calibri" w:cs="Calibri"/>
          <w:color w:val="000000"/>
          <w:sz w:val="22"/>
        </w:rPr>
        <w:tab/>
      </w:r>
      <w:r>
        <w:t xml:space="preserve">  C </w:t>
      </w:r>
      <w:r>
        <w:rPr>
          <w:vertAlign w:val="subscript"/>
        </w:rPr>
        <w:t>max</w:t>
      </w:r>
      <w:r>
        <w:t xml:space="preserve"> ðSÞ L </w:t>
      </w:r>
      <w:r>
        <w:rPr>
          <w:vertAlign w:val="subscript"/>
        </w:rPr>
        <w:t>max</w:t>
      </w:r>
      <w:r>
        <w:t xml:space="preserve"> ðSÞ PT </w:t>
      </w:r>
      <w:r>
        <w:rPr>
          <w:vertAlign w:val="subscript"/>
        </w:rPr>
        <w:t>j</w:t>
      </w:r>
      <w:r>
        <w:t xml:space="preserve"> ðSÞ</w:t>
      </w:r>
      <w:r>
        <w:tab/>
        <w:t xml:space="preserve">  </w:t>
      </w:r>
      <w:r>
        <w:tab/>
      </w:r>
    </w:p>
    <w:p w14:paraId="3567DB51" w14:textId="77777777" w:rsidR="00000000" w:rsidRDefault="00000000">
      <w:pPr>
        <w:spacing w:before="26" w:after="75"/>
        <w:ind w:left="206"/>
      </w:pPr>
      <w:r>
        <w:rPr>
          <w:noProof/>
        </w:rPr>
        <mc:AlternateContent>
          <mc:Choice Requires="wpg">
            <w:drawing>
              <wp:anchor distT="0" distB="0" distL="114300" distR="114300" simplePos="0" relativeHeight="251639296" behindDoc="0" locked="0" layoutInCell="1" allowOverlap="1" wp14:anchorId="1FF79311" wp14:editId="77D1B316">
                <wp:simplePos x="0" y="0"/>
                <wp:positionH relativeFrom="column">
                  <wp:posOffset>543560</wp:posOffset>
                </wp:positionH>
                <wp:positionV relativeFrom="paragraph">
                  <wp:posOffset>-21590</wp:posOffset>
                </wp:positionV>
                <wp:extent cx="4190365" cy="5080"/>
                <wp:effectExtent l="635" t="0" r="0" b="6985"/>
                <wp:wrapSquare wrapText="bothSides"/>
                <wp:docPr id="931961571" name="Group 42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0365" cy="5080"/>
                          <a:chOff x="0" y="0"/>
                          <a:chExt cx="41904" cy="50"/>
                        </a:xfrm>
                      </wpg:grpSpPr>
                      <wps:wsp>
                        <wps:cNvPr id="2018142033" name="Shape 46396"/>
                        <wps:cNvSpPr>
                          <a:spLocks/>
                        </wps:cNvSpPr>
                        <wps:spPr bwMode="auto">
                          <a:xfrm>
                            <a:off x="0" y="0"/>
                            <a:ext cx="12787" cy="91"/>
                          </a:xfrm>
                          <a:custGeom>
                            <a:avLst/>
                            <a:gdLst>
                              <a:gd name="T0" fmla="*/ 0 w 1278725"/>
                              <a:gd name="T1" fmla="*/ 0 h 9144"/>
                              <a:gd name="T2" fmla="*/ 1278725 w 1278725"/>
                              <a:gd name="T3" fmla="*/ 0 h 9144"/>
                              <a:gd name="T4" fmla="*/ 1278725 w 1278725"/>
                              <a:gd name="T5" fmla="*/ 9144 h 9144"/>
                              <a:gd name="T6" fmla="*/ 0 w 1278725"/>
                              <a:gd name="T7" fmla="*/ 9144 h 9144"/>
                              <a:gd name="T8" fmla="*/ 0 w 1278725"/>
                              <a:gd name="T9" fmla="*/ 0 h 9144"/>
                              <a:gd name="T10" fmla="*/ 0 w 1278725"/>
                              <a:gd name="T11" fmla="*/ 0 h 9144"/>
                              <a:gd name="T12" fmla="*/ 1278725 w 1278725"/>
                              <a:gd name="T13" fmla="*/ 9144 h 9144"/>
                            </a:gdLst>
                            <a:ahLst/>
                            <a:cxnLst>
                              <a:cxn ang="0">
                                <a:pos x="T0" y="T1"/>
                              </a:cxn>
                              <a:cxn ang="0">
                                <a:pos x="T2" y="T3"/>
                              </a:cxn>
                              <a:cxn ang="0">
                                <a:pos x="T4" y="T5"/>
                              </a:cxn>
                              <a:cxn ang="0">
                                <a:pos x="T6" y="T7"/>
                              </a:cxn>
                              <a:cxn ang="0">
                                <a:pos x="T8" y="T9"/>
                              </a:cxn>
                            </a:cxnLst>
                            <a:rect l="T10" t="T11" r="T12" b="T13"/>
                            <a:pathLst>
                              <a:path w="1278725" h="9144">
                                <a:moveTo>
                                  <a:pt x="0" y="0"/>
                                </a:moveTo>
                                <a:lnTo>
                                  <a:pt x="1278725" y="0"/>
                                </a:lnTo>
                                <a:lnTo>
                                  <a:pt x="1278725"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7547573" name="Shape 46397"/>
                        <wps:cNvSpPr>
                          <a:spLocks/>
                        </wps:cNvSpPr>
                        <wps:spPr bwMode="auto">
                          <a:xfrm>
                            <a:off x="14328" y="0"/>
                            <a:ext cx="12657" cy="91"/>
                          </a:xfrm>
                          <a:custGeom>
                            <a:avLst/>
                            <a:gdLst>
                              <a:gd name="T0" fmla="*/ 0 w 1265758"/>
                              <a:gd name="T1" fmla="*/ 0 h 9144"/>
                              <a:gd name="T2" fmla="*/ 1265758 w 1265758"/>
                              <a:gd name="T3" fmla="*/ 0 h 9144"/>
                              <a:gd name="T4" fmla="*/ 1265758 w 1265758"/>
                              <a:gd name="T5" fmla="*/ 9144 h 9144"/>
                              <a:gd name="T6" fmla="*/ 0 w 1265758"/>
                              <a:gd name="T7" fmla="*/ 9144 h 9144"/>
                              <a:gd name="T8" fmla="*/ 0 w 1265758"/>
                              <a:gd name="T9" fmla="*/ 0 h 9144"/>
                              <a:gd name="T10" fmla="*/ 0 w 1265758"/>
                              <a:gd name="T11" fmla="*/ 0 h 9144"/>
                              <a:gd name="T12" fmla="*/ 1265758 w 1265758"/>
                              <a:gd name="T13" fmla="*/ 9144 h 9144"/>
                            </a:gdLst>
                            <a:ahLst/>
                            <a:cxnLst>
                              <a:cxn ang="0">
                                <a:pos x="T0" y="T1"/>
                              </a:cxn>
                              <a:cxn ang="0">
                                <a:pos x="T2" y="T3"/>
                              </a:cxn>
                              <a:cxn ang="0">
                                <a:pos x="T4" y="T5"/>
                              </a:cxn>
                              <a:cxn ang="0">
                                <a:pos x="T6" y="T7"/>
                              </a:cxn>
                              <a:cxn ang="0">
                                <a:pos x="T8" y="T9"/>
                              </a:cxn>
                            </a:cxnLst>
                            <a:rect l="T10" t="T11" r="T12" b="T13"/>
                            <a:pathLst>
                              <a:path w="1265758" h="9144">
                                <a:moveTo>
                                  <a:pt x="0" y="0"/>
                                </a:moveTo>
                                <a:lnTo>
                                  <a:pt x="1265758" y="0"/>
                                </a:lnTo>
                                <a:lnTo>
                                  <a:pt x="1265758"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4381975" name="Shape 46398"/>
                        <wps:cNvSpPr>
                          <a:spLocks/>
                        </wps:cNvSpPr>
                        <wps:spPr bwMode="auto">
                          <a:xfrm>
                            <a:off x="28519" y="0"/>
                            <a:ext cx="13385" cy="91"/>
                          </a:xfrm>
                          <a:custGeom>
                            <a:avLst/>
                            <a:gdLst>
                              <a:gd name="T0" fmla="*/ 0 w 1338478"/>
                              <a:gd name="T1" fmla="*/ 0 h 9144"/>
                              <a:gd name="T2" fmla="*/ 1338478 w 1338478"/>
                              <a:gd name="T3" fmla="*/ 0 h 9144"/>
                              <a:gd name="T4" fmla="*/ 1338478 w 1338478"/>
                              <a:gd name="T5" fmla="*/ 9144 h 9144"/>
                              <a:gd name="T6" fmla="*/ 0 w 1338478"/>
                              <a:gd name="T7" fmla="*/ 9144 h 9144"/>
                              <a:gd name="T8" fmla="*/ 0 w 1338478"/>
                              <a:gd name="T9" fmla="*/ 0 h 9144"/>
                              <a:gd name="T10" fmla="*/ 0 w 1338478"/>
                              <a:gd name="T11" fmla="*/ 0 h 9144"/>
                              <a:gd name="T12" fmla="*/ 1338478 w 1338478"/>
                              <a:gd name="T13" fmla="*/ 9144 h 9144"/>
                            </a:gdLst>
                            <a:ahLst/>
                            <a:cxnLst>
                              <a:cxn ang="0">
                                <a:pos x="T0" y="T1"/>
                              </a:cxn>
                              <a:cxn ang="0">
                                <a:pos x="T2" y="T3"/>
                              </a:cxn>
                              <a:cxn ang="0">
                                <a:pos x="T4" y="T5"/>
                              </a:cxn>
                              <a:cxn ang="0">
                                <a:pos x="T6" y="T7"/>
                              </a:cxn>
                              <a:cxn ang="0">
                                <a:pos x="T8" y="T9"/>
                              </a:cxn>
                            </a:cxnLst>
                            <a:rect l="T10" t="T11" r="T12" b="T13"/>
                            <a:pathLst>
                              <a:path w="1338478" h="9144">
                                <a:moveTo>
                                  <a:pt x="0" y="0"/>
                                </a:moveTo>
                                <a:lnTo>
                                  <a:pt x="1338478" y="0"/>
                                </a:lnTo>
                                <a:lnTo>
                                  <a:pt x="1338478"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6EC94" id="Group 42691" o:spid="_x0000_s1026" style="position:absolute;left:0;text-align:left;margin-left:42.8pt;margin-top:-1.7pt;width:329.95pt;height:.4pt;z-index:251639296" coordsize="419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">
                <v:shape id="Shape 46396" o:spid="_x0000_s1027" style="position:absolute;width:12787;height:91;visibility:visible;mso-wrap-style:square;v-text-anchor:top" coordsize="12787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" path="m,l1278725,r,9144l,9144,,e" fillcolor="#181717" stroked="f" strokeweight="0">
                  <v:stroke miterlimit="83231f" joinstyle="miter"/>
                  <v:path arrowok="t" o:connecttype="custom" o:connectlocs="0,0;12787,0;12787,91;0,91;0,0" o:connectangles="0,0,0,0,0" textboxrect="0,0,1278725,9144"/>
                </v:shape>
                <v:shape id="Shape 46397" o:spid="_x0000_s1028" style="position:absolute;left:14328;width:12657;height:91;visibility:visible;mso-wrap-style:square;v-text-anchor:top" coordsize="1265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" path="m,l1265758,r,9144l,9144,,e" fillcolor="#181717" stroked="f" strokeweight="0">
                  <v:stroke miterlimit="83231f" joinstyle="miter"/>
                  <v:path arrowok="t" o:connecttype="custom" o:connectlocs="0,0;12657,0;12657,91;0,91;0,0" o:connectangles="0,0,0,0,0" textboxrect="0,0,1265758,9144"/>
                </v:shape>
                <v:shape id="Shape 46398" o:spid="_x0000_s1029" style="position:absolute;left:28519;width:13385;height:91;visibility:visible;mso-wrap-style:square;v-text-anchor:top" coordsize="13384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" path="m,l1338478,r,9144l,9144,,e" fillcolor="#181717" stroked="f" strokeweight="0">
                  <v:stroke miterlimit="83231f" joinstyle="miter"/>
                  <v:path arrowok="t" o:connecttype="custom" o:connectlocs="0,0;13385,0;13385,91;0,91;0,0" o:connectangles="0,0,0,0,0" textboxrect="0,0,1338478,9144"/>
                </v:shape>
                <w10:wrap type="square"/>
              </v:group>
            </w:pict>
          </mc:Fallback>
        </mc:AlternateContent>
      </w:r>
      <w:r>
        <w:t xml:space="preserve">ZðSÞ⁄ maxðC </w:t>
      </w:r>
      <w:r>
        <w:rPr>
          <w:vertAlign w:val="subscript"/>
        </w:rPr>
        <w:t>max</w:t>
      </w:r>
      <w:r>
        <w:t xml:space="preserve"> Þ minðC </w:t>
      </w:r>
      <w:r>
        <w:rPr>
          <w:vertAlign w:val="subscript"/>
        </w:rPr>
        <w:t>max</w:t>
      </w:r>
      <w:r>
        <w:t xml:space="preserve"> Þþ maxðL </w:t>
      </w:r>
      <w:r>
        <w:rPr>
          <w:vertAlign w:val="subscript"/>
        </w:rPr>
        <w:t>max</w:t>
      </w:r>
      <w:r>
        <w:t xml:space="preserve"> Þ minðL </w:t>
      </w:r>
      <w:r>
        <w:rPr>
          <w:vertAlign w:val="subscript"/>
        </w:rPr>
        <w:t>max</w:t>
      </w:r>
      <w:r>
        <w:t xml:space="preserve"> Þþ maxðPT </w:t>
      </w:r>
      <w:r>
        <w:rPr>
          <w:vertAlign w:val="subscript"/>
        </w:rPr>
        <w:t xml:space="preserve">j </w:t>
      </w:r>
      <w:r>
        <w:rPr>
          <w:sz w:val="31"/>
          <w:vertAlign w:val="subscript"/>
        </w:rPr>
        <w:t>Þ</w:t>
      </w:r>
      <w:r>
        <w:t xml:space="preserve"> min </w:t>
      </w:r>
      <w:r>
        <w:rPr>
          <w:sz w:val="31"/>
          <w:vertAlign w:val="subscript"/>
        </w:rPr>
        <w:t>ð</w:t>
      </w:r>
      <w:r>
        <w:t xml:space="preserve"> PT </w:t>
      </w:r>
      <w:r>
        <w:rPr>
          <w:vertAlign w:val="subscript"/>
        </w:rPr>
        <w:t xml:space="preserve">j </w:t>
      </w:r>
      <w:r>
        <w:rPr>
          <w:sz w:val="31"/>
          <w:vertAlign w:val="subscript"/>
        </w:rPr>
        <w:t>Þ</w:t>
      </w:r>
    </w:p>
    <w:p w14:paraId="6C559268" w14:textId="77777777" w:rsidR="00000000" w:rsidRDefault="00000000">
      <w:pPr>
        <w:spacing w:after="128"/>
        <w:ind w:left="309"/>
      </w:pPr>
      <w:r>
        <w:t>和：</w:t>
      </w:r>
    </w:p>
    <w:p w14:paraId="29DE93C6" w14:textId="77777777" w:rsidR="00000000" w:rsidRDefault="00000000">
      <w:pPr>
        <w:spacing w:after="160"/>
        <w:ind w:left="499"/>
      </w:pPr>
      <w:r>
        <w:t>。</w:t>
      </w:r>
      <w:r>
        <w:t xml:space="preserve">{,,} </w:t>
      </w:r>
      <w:r>
        <w:t>系数，</w:t>
      </w:r>
    </w:p>
    <w:p w14:paraId="5AD7CD4C" w14:textId="77777777" w:rsidR="00000000" w:rsidRDefault="00000000">
      <w:pPr>
        <w:ind w:left="727" w:hanging="238"/>
      </w:pPr>
      <w:r>
        <w:t>。</w:t>
      </w:r>
      <w:r>
        <w:t xml:space="preserve">C </w:t>
      </w:r>
      <w:r>
        <w:rPr>
          <w:vertAlign w:val="subscript"/>
        </w:rPr>
        <w:t>max</w:t>
      </w:r>
      <w:r>
        <w:t xml:space="preserve"> (S)</w:t>
      </w:r>
      <w:r>
        <w:t>、</w:t>
      </w:r>
      <w:r>
        <w:t xml:space="preserve">L </w:t>
      </w:r>
      <w:r>
        <w:rPr>
          <w:vertAlign w:val="subscript"/>
        </w:rPr>
        <w:t>max</w:t>
      </w:r>
      <w:r>
        <w:t xml:space="preserve"> (S) </w:t>
      </w:r>
      <w:r>
        <w:t>和</w:t>
      </w:r>
      <w:r>
        <w:t xml:space="preserve"> PT </w:t>
      </w:r>
      <w:r>
        <w:rPr>
          <w:vertAlign w:val="subscript"/>
        </w:rPr>
        <w:t>j</w:t>
      </w:r>
      <w:r>
        <w:t xml:space="preserve"> (S) </w:t>
      </w:r>
      <w:r>
        <w:t>分别是解决方案的完工时间、最大迟到时间和总迟到时间，</w:t>
      </w:r>
    </w:p>
    <w:p w14:paraId="23EBC98F" w14:textId="77777777" w:rsidR="00000000" w:rsidRDefault="00000000">
      <w:pPr>
        <w:spacing w:line="422" w:lineRule="auto"/>
        <w:ind w:left="727" w:hanging="238"/>
      </w:pPr>
      <w:r>
        <w:t>。</w:t>
      </w:r>
      <w:r>
        <w:t xml:space="preserve">max(C </w:t>
      </w:r>
      <w:r>
        <w:rPr>
          <w:vertAlign w:val="subscript"/>
        </w:rPr>
        <w:t>max</w:t>
      </w:r>
      <w:r>
        <w:t xml:space="preserve"> ) </w:t>
      </w:r>
      <w:r>
        <w:t>和</w:t>
      </w:r>
      <w:r>
        <w:t xml:space="preserve"> min(C </w:t>
      </w:r>
      <w:r>
        <w:rPr>
          <w:vertAlign w:val="subscript"/>
        </w:rPr>
        <w:t xml:space="preserve">max ) </w:t>
      </w:r>
      <w:r>
        <w:rPr>
          <w:vertAlign w:val="subscript"/>
        </w:rPr>
        <w:t>是在此之前找到的较大和较低的完工时间值（</w:t>
      </w:r>
      <w:r>
        <w:rPr>
          <w:vertAlign w:val="subscript"/>
        </w:rPr>
        <w:t xml:space="preserve">L max </w:t>
      </w:r>
      <w:r>
        <w:t>和</w:t>
      </w:r>
      <w:r>
        <w:t xml:space="preserve"> PT </w:t>
      </w:r>
      <w:r>
        <w:rPr>
          <w:vertAlign w:val="subscript"/>
        </w:rPr>
        <w:t>j</w:t>
      </w:r>
      <w:r>
        <w:t>相同）。</w:t>
      </w:r>
    </w:p>
    <w:p w14:paraId="27A02A79" w14:textId="77777777" w:rsidR="00000000" w:rsidRDefault="00000000">
      <w:pPr>
        <w:ind w:left="-15" w:firstLine="299"/>
      </w:pPr>
      <w:r>
        <w:t>表</w:t>
      </w:r>
      <w:r>
        <w:t xml:space="preserve"> 11 </w:t>
      </w:r>
      <w:r>
        <w:t>显示了已测试的</w:t>
      </w:r>
      <w:r>
        <w:t xml:space="preserve"> 28 </w:t>
      </w:r>
      <w:r>
        <w:t>个参数值。因此，</w:t>
      </w:r>
      <w:r>
        <w:rPr>
          <w:rFonts w:ascii="Calibri" w:eastAsia="Calibri" w:hAnsi="Calibri" w:cs="Calibri"/>
        </w:rPr>
        <w:t xml:space="preserve">sdata </w:t>
      </w:r>
      <w:r>
        <w:t xml:space="preserve">[ </w:t>
      </w:r>
      <w:r>
        <w:rPr>
          <w:rFonts w:ascii="Calibri" w:eastAsia="Calibri" w:hAnsi="Calibri" w:cs="Calibri"/>
        </w:rPr>
        <w:t xml:space="preserve">edata </w:t>
      </w:r>
      <w:r>
        <w:t xml:space="preserve">[ </w:t>
      </w:r>
      <w:r>
        <w:rPr>
          <w:rFonts w:ascii="Calibri" w:eastAsia="Calibri" w:hAnsi="Calibri" w:cs="Calibri"/>
        </w:rPr>
        <w:t xml:space="preserve">rdata </w:t>
      </w:r>
      <w:r>
        <w:t xml:space="preserve">[ </w:t>
      </w:r>
      <w:r>
        <w:rPr>
          <w:rFonts w:ascii="Calibri" w:eastAsia="Calibri" w:hAnsi="Calibri" w:cs="Calibri"/>
        </w:rPr>
        <w:t xml:space="preserve">vdata </w:t>
      </w:r>
      <w:r>
        <w:t xml:space="preserve">(160 </w:t>
      </w:r>
      <w:r>
        <w:t>个实例</w:t>
      </w:r>
      <w:r>
        <w:t xml:space="preserve">) </w:t>
      </w:r>
      <w:r>
        <w:t>的每个实例运行</w:t>
      </w:r>
      <w:r>
        <w:t xml:space="preserve"> 28 </w:t>
      </w:r>
      <w:r>
        <w:t>次。</w:t>
      </w:r>
    </w:p>
    <w:p w14:paraId="468A2E49" w14:textId="77777777" w:rsidR="00000000" w:rsidRDefault="00000000">
      <w:pPr>
        <w:spacing w:after="21" w:line="256" w:lineRule="auto"/>
        <w:ind w:left="2067" w:firstLine="0"/>
        <w:jc w:val="left"/>
      </w:pPr>
      <w:r>
        <w:rPr>
          <w:noProof/>
        </w:rPr>
        <mc:AlternateContent>
          <mc:Choice Requires="wpg">
            <w:drawing>
              <wp:inline distT="0" distB="0" distL="0" distR="0" wp14:anchorId="42D050DF" wp14:editId="4CBB5AD8">
                <wp:extent cx="247650" cy="5080"/>
                <wp:effectExtent l="0" t="0" r="0" b="4445"/>
                <wp:docPr id="2045153486" name="Group 42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 cy="5080"/>
                          <a:chOff x="0" y="0"/>
                          <a:chExt cx="247675" cy="5040"/>
                        </a:xfrm>
                      </wpg:grpSpPr>
                      <wps:wsp>
                        <wps:cNvPr id="574945477" name="Shape 46402"/>
                        <wps:cNvSpPr>
                          <a:spLocks/>
                        </wps:cNvSpPr>
                        <wps:spPr bwMode="auto">
                          <a:xfrm>
                            <a:off x="0" y="0"/>
                            <a:ext cx="247675" cy="9144"/>
                          </a:xfrm>
                          <a:custGeom>
                            <a:avLst/>
                            <a:gdLst>
                              <a:gd name="T0" fmla="*/ 0 w 247675"/>
                              <a:gd name="T1" fmla="*/ 0 h 9144"/>
                              <a:gd name="T2" fmla="*/ 247675 w 247675"/>
                              <a:gd name="T3" fmla="*/ 0 h 9144"/>
                              <a:gd name="T4" fmla="*/ 247675 w 247675"/>
                              <a:gd name="T5" fmla="*/ 9144 h 9144"/>
                              <a:gd name="T6" fmla="*/ 0 w 247675"/>
                              <a:gd name="T7" fmla="*/ 9144 h 9144"/>
                              <a:gd name="T8" fmla="*/ 0 w 247675"/>
                              <a:gd name="T9" fmla="*/ 0 h 9144"/>
                              <a:gd name="T10" fmla="*/ 0 w 247675"/>
                              <a:gd name="T11" fmla="*/ 0 h 9144"/>
                              <a:gd name="T12" fmla="*/ 247675 w 247675"/>
                              <a:gd name="T13" fmla="*/ 9144 h 9144"/>
                            </a:gdLst>
                            <a:ahLst/>
                            <a:cxnLst>
                              <a:cxn ang="0">
                                <a:pos x="T0" y="T1"/>
                              </a:cxn>
                              <a:cxn ang="0">
                                <a:pos x="T2" y="T3"/>
                              </a:cxn>
                              <a:cxn ang="0">
                                <a:pos x="T4" y="T5"/>
                              </a:cxn>
                              <a:cxn ang="0">
                                <a:pos x="T6" y="T7"/>
                              </a:cxn>
                              <a:cxn ang="0">
                                <a:pos x="T8" y="T9"/>
                              </a:cxn>
                            </a:cxnLst>
                            <a:rect l="T10" t="T11" r="T12" b="T13"/>
                            <a:pathLst>
                              <a:path w="247675" h="9144">
                                <a:moveTo>
                                  <a:pt x="0" y="0"/>
                                </a:moveTo>
                                <a:lnTo>
                                  <a:pt x="247675" y="0"/>
                                </a:lnTo>
                                <a:lnTo>
                                  <a:pt x="247675"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00338D" id="Group 42692" o:spid="_x0000_s1026" style="width:19.5pt;height:.4pt;mso-position-horizontal-relative:char;mso-position-vertical-relative:line" coordsize="247675,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">
                <v:shape id="Shape 46402" o:spid="_x0000_s1027" style="position:absolute;width:247675;height:9144;visibility:visible;mso-wrap-style:square;v-text-anchor:top" coordsize="247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" path="m,l247675,r,9144l,9144,,e" fillcolor="#181717" stroked="f" strokeweight="0">
                  <v:stroke miterlimit="83231f" joinstyle="miter"/>
                  <v:path arrowok="t" o:connecttype="custom" o:connectlocs="0,0;247675,0;247675,9144;0,9144;0,0" o:connectangles="0,0,0,0,0" textboxrect="0,0,247675,9144"/>
                </v:shape>
                <w10:anchorlock/>
              </v:group>
            </w:pict>
          </mc:Fallback>
        </mc:AlternateContent>
      </w:r>
    </w:p>
    <w:p w14:paraId="3E1E878D" w14:textId="77777777" w:rsidR="00000000" w:rsidRDefault="00000000">
      <w:pPr>
        <w:ind w:left="-15" w:firstLine="299"/>
      </w:pPr>
      <w:r>
        <w:rPr>
          <w:noProof/>
        </w:rPr>
        <mc:AlternateContent>
          <mc:Choice Requires="wpg">
            <w:drawing>
              <wp:anchor distT="0" distB="0" distL="114300" distR="114300" simplePos="0" relativeHeight="251636224" behindDoc="1" locked="0" layoutInCell="1" allowOverlap="1" wp14:anchorId="4A98F685" wp14:editId="6936354A">
                <wp:simplePos x="0" y="0"/>
                <wp:positionH relativeFrom="column">
                  <wp:posOffset>1889760</wp:posOffset>
                </wp:positionH>
                <wp:positionV relativeFrom="paragraph">
                  <wp:posOffset>139700</wp:posOffset>
                </wp:positionV>
                <wp:extent cx="295275" cy="160020"/>
                <wp:effectExtent l="3810" t="0" r="0" b="5080"/>
                <wp:wrapNone/>
                <wp:docPr id="1962776835" name="Group 42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0020"/>
                          <a:chOff x="0" y="0"/>
                          <a:chExt cx="295199" cy="159841"/>
                        </a:xfrm>
                      </wpg:grpSpPr>
                      <wps:wsp>
                        <wps:cNvPr id="856827764" name="Shape 46404"/>
                        <wps:cNvSpPr>
                          <a:spLocks/>
                        </wps:cNvSpPr>
                        <wps:spPr bwMode="auto">
                          <a:xfrm>
                            <a:off x="23038" y="0"/>
                            <a:ext cx="272161" cy="9144"/>
                          </a:xfrm>
                          <a:custGeom>
                            <a:avLst/>
                            <a:gdLst>
                              <a:gd name="T0" fmla="*/ 0 w 272161"/>
                              <a:gd name="T1" fmla="*/ 0 h 9144"/>
                              <a:gd name="T2" fmla="*/ 272161 w 272161"/>
                              <a:gd name="T3" fmla="*/ 0 h 9144"/>
                              <a:gd name="T4" fmla="*/ 272161 w 272161"/>
                              <a:gd name="T5" fmla="*/ 9144 h 9144"/>
                              <a:gd name="T6" fmla="*/ 0 w 272161"/>
                              <a:gd name="T7" fmla="*/ 9144 h 9144"/>
                              <a:gd name="T8" fmla="*/ 0 w 272161"/>
                              <a:gd name="T9" fmla="*/ 0 h 9144"/>
                              <a:gd name="T10" fmla="*/ 0 w 272161"/>
                              <a:gd name="T11" fmla="*/ 0 h 9144"/>
                              <a:gd name="T12" fmla="*/ 272161 w 272161"/>
                              <a:gd name="T13" fmla="*/ 9144 h 9144"/>
                            </a:gdLst>
                            <a:ahLst/>
                            <a:cxnLst>
                              <a:cxn ang="0">
                                <a:pos x="T0" y="T1"/>
                              </a:cxn>
                              <a:cxn ang="0">
                                <a:pos x="T2" y="T3"/>
                              </a:cxn>
                              <a:cxn ang="0">
                                <a:pos x="T4" y="T5"/>
                              </a:cxn>
                              <a:cxn ang="0">
                                <a:pos x="T6" y="T7"/>
                              </a:cxn>
                              <a:cxn ang="0">
                                <a:pos x="T8" y="T9"/>
                              </a:cxn>
                            </a:cxnLst>
                            <a:rect l="T10" t="T11" r="T12" b="T13"/>
                            <a:pathLst>
                              <a:path w="272161" h="9144">
                                <a:moveTo>
                                  <a:pt x="0" y="0"/>
                                </a:moveTo>
                                <a:lnTo>
                                  <a:pt x="272161" y="0"/>
                                </a:lnTo>
                                <a:lnTo>
                                  <a:pt x="272161"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2329779" name="Shape 46405"/>
                        <wps:cNvSpPr>
                          <a:spLocks/>
                        </wps:cNvSpPr>
                        <wps:spPr bwMode="auto">
                          <a:xfrm>
                            <a:off x="0" y="154801"/>
                            <a:ext cx="188646" cy="9144"/>
                          </a:xfrm>
                          <a:custGeom>
                            <a:avLst/>
                            <a:gdLst>
                              <a:gd name="T0" fmla="*/ 0 w 188646"/>
                              <a:gd name="T1" fmla="*/ 0 h 9144"/>
                              <a:gd name="T2" fmla="*/ 188646 w 188646"/>
                              <a:gd name="T3" fmla="*/ 0 h 9144"/>
                              <a:gd name="T4" fmla="*/ 188646 w 188646"/>
                              <a:gd name="T5" fmla="*/ 9144 h 9144"/>
                              <a:gd name="T6" fmla="*/ 0 w 188646"/>
                              <a:gd name="T7" fmla="*/ 9144 h 9144"/>
                              <a:gd name="T8" fmla="*/ 0 w 188646"/>
                              <a:gd name="T9" fmla="*/ 0 h 9144"/>
                              <a:gd name="T10" fmla="*/ 0 w 188646"/>
                              <a:gd name="T11" fmla="*/ 0 h 9144"/>
                              <a:gd name="T12" fmla="*/ 188646 w 188646"/>
                              <a:gd name="T13" fmla="*/ 9144 h 9144"/>
                            </a:gdLst>
                            <a:ahLst/>
                            <a:cxnLst>
                              <a:cxn ang="0">
                                <a:pos x="T0" y="T1"/>
                              </a:cxn>
                              <a:cxn ang="0">
                                <a:pos x="T2" y="T3"/>
                              </a:cxn>
                              <a:cxn ang="0">
                                <a:pos x="T4" y="T5"/>
                              </a:cxn>
                              <a:cxn ang="0">
                                <a:pos x="T6" y="T7"/>
                              </a:cxn>
                              <a:cxn ang="0">
                                <a:pos x="T8" y="T9"/>
                              </a:cxn>
                            </a:cxnLst>
                            <a:rect l="T10" t="T11" r="T12" b="T13"/>
                            <a:pathLst>
                              <a:path w="188646" h="9144">
                                <a:moveTo>
                                  <a:pt x="0" y="0"/>
                                </a:moveTo>
                                <a:lnTo>
                                  <a:pt x="188646" y="0"/>
                                </a:lnTo>
                                <a:lnTo>
                                  <a:pt x="18864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6573E" id="Group 42693" o:spid="_x0000_s1026" style="position:absolute;left:0;text-align:left;margin-left:148.8pt;margin-top:11pt;width:23.25pt;height:12.6pt;z-index:-251680256" coordsize="295199,159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">
                <v:shape id="Shape 46404" o:spid="_x0000_s1027" style="position:absolute;left:23038;width:272161;height:9144;visibility:visible;mso-wrap-style:square;v-text-anchor:top" coordsize="2721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" path="m,l272161,r,9144l,9144,,e" fillcolor="#181717" stroked="f" strokeweight="0">
                  <v:stroke miterlimit="83231f" joinstyle="miter"/>
                  <v:path arrowok="t" o:connecttype="custom" o:connectlocs="0,0;272161,0;272161,9144;0,9144;0,0" o:connectangles="0,0,0,0,0" textboxrect="0,0,272161,9144"/>
                </v:shape>
                <v:shape id="Shape 46405" o:spid="_x0000_s1028" style="position:absolute;top:154801;width:188646;height:9144;visibility:visible;mso-wrap-style:square;v-text-anchor:top" coordsize="1886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" path="m,l188646,r,9144l,9144,,e" fillcolor="#181717" stroked="f" strokeweight="0">
                  <v:stroke miterlimit="83231f" joinstyle="miter"/>
                  <v:path arrowok="t" o:connecttype="custom" o:connectlocs="0,0;188646,0;188646,9144;0,9144;0,0" o:connectangles="0,0,0,0,0" textboxrect="0,0,188646,9144"/>
                </v:shape>
              </v:group>
            </w:pict>
          </mc:Fallback>
        </mc:AlternateContent>
      </w:r>
      <w:r>
        <w:t>在表</w:t>
      </w:r>
      <w:r>
        <w:t xml:space="preserve"> 12 </w:t>
      </w:r>
      <w:r>
        <w:t>中，</w:t>
      </w:r>
      <w:r>
        <w:t xml:space="preserve">#Sol </w:t>
      </w:r>
      <w:r>
        <w:t>列表示已找到的不同解决方案的平均数量（最多</w:t>
      </w:r>
      <w:r>
        <w:t xml:space="preserve"> 28 </w:t>
      </w:r>
      <w:r>
        <w:t>个），</w:t>
      </w:r>
      <w:r>
        <w:t xml:space="preserve">CPU </w:t>
      </w:r>
      <w:r>
        <w:t>列表示</w:t>
      </w:r>
      <w:r>
        <w:t xml:space="preserve"> 28 </w:t>
      </w:r>
      <w:r>
        <w:t>次启动的平均计算时间（以秒为单位），</w:t>
      </w:r>
      <w:r>
        <w:t xml:space="preserve">CD </w:t>
      </w:r>
      <w:r>
        <w:t>列表示平均多样性。</w:t>
      </w:r>
    </w:p>
    <w:p w14:paraId="34430EAE" w14:textId="77777777" w:rsidR="00000000" w:rsidRDefault="00000000">
      <w:pPr>
        <w:ind w:left="-15" w:firstLine="299"/>
      </w:pPr>
      <w:r>
        <w:t>我们可以注意到，不同主导解决方案的数量明显低于最大值（</w:t>
      </w:r>
      <w:r>
        <w:t>28</w:t>
      </w:r>
      <w:r>
        <w:t>），并且这个数量随着灵活性的增加而增加（</w:t>
      </w:r>
      <w:r>
        <w:t xml:space="preserve">1010 </w:t>
      </w:r>
      <w:r>
        <w:t>个问题除外）。</w:t>
      </w:r>
      <w:r>
        <w:rPr>
          <w:rFonts w:ascii="宋体" w:eastAsia="宋体" w:hAnsi="宋体" w:cs="宋体" w:hint="eastAsia"/>
        </w:rPr>
        <w:t>对于小型实例来说，计算时间非常短：在</w:t>
      </w:r>
      <w:r>
        <w:rPr>
          <w:rFonts w:ascii="Calibri" w:eastAsia="Calibri" w:hAnsi="Calibri" w:cs="Calibri"/>
        </w:rPr>
        <w:t>sdata 510</w:t>
      </w:r>
      <w:r>
        <w:t>上完成</w:t>
      </w:r>
      <w:r>
        <w:t xml:space="preserve"> 28 </w:t>
      </w:r>
      <w:r>
        <w:t>次启动平均需要</w:t>
      </w:r>
      <w:r>
        <w:t xml:space="preserve"> 8.9 </w:t>
      </w:r>
      <w:r>
        <w:t>秒，这意味着每次启动平均需要</w:t>
      </w:r>
      <w:r>
        <w:t xml:space="preserve"> 317 </w:t>
      </w:r>
      <w:r>
        <w:t>毫秒。在最大的实例</w:t>
      </w:r>
      <w:r>
        <w:rPr>
          <w:rFonts w:ascii="Calibri" w:eastAsia="Calibri" w:hAnsi="Calibri" w:cs="Calibri"/>
        </w:rPr>
        <w:t xml:space="preserve">vdata </w:t>
      </w:r>
      <w:r>
        <w:t xml:space="preserve">1030 </w:t>
      </w:r>
      <w:r>
        <w:t>上，完成</w:t>
      </w:r>
      <w:r>
        <w:t xml:space="preserve"> 28 </w:t>
      </w:r>
      <w:r>
        <w:t>次启动需要大约</w:t>
      </w:r>
      <w:r>
        <w:t xml:space="preserve"> 5805 </w:t>
      </w:r>
      <w:r>
        <w:t>秒（平均），这意味着每次启动需要</w:t>
      </w:r>
      <w:r>
        <w:t xml:space="preserve"> 207 </w:t>
      </w:r>
      <w:r>
        <w:t>秒。</w:t>
      </w:r>
    </w:p>
    <w:p w14:paraId="0B96F69E" w14:textId="77777777" w:rsidR="00000000" w:rsidRDefault="00000000">
      <w:pPr>
        <w:spacing w:after="16" w:line="256" w:lineRule="auto"/>
        <w:ind w:left="1666" w:firstLine="0"/>
        <w:jc w:val="left"/>
      </w:pPr>
      <w:r>
        <w:rPr>
          <w:noProof/>
        </w:rPr>
        <mc:AlternateContent>
          <mc:Choice Requires="wpg">
            <w:drawing>
              <wp:inline distT="0" distB="0" distL="0" distR="0" wp14:anchorId="5FA74414" wp14:editId="2EEB9832">
                <wp:extent cx="188595" cy="5080"/>
                <wp:effectExtent l="0" t="0" r="1905" b="4445"/>
                <wp:docPr id="812614333" name="Group 35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 cy="5080"/>
                          <a:chOff x="0" y="0"/>
                          <a:chExt cx="188646" cy="5040"/>
                        </a:xfrm>
                      </wpg:grpSpPr>
                      <wps:wsp>
                        <wps:cNvPr id="1129661150" name="Shape 46408"/>
                        <wps:cNvSpPr>
                          <a:spLocks/>
                        </wps:cNvSpPr>
                        <wps:spPr bwMode="auto">
                          <a:xfrm>
                            <a:off x="0" y="0"/>
                            <a:ext cx="188646" cy="9144"/>
                          </a:xfrm>
                          <a:custGeom>
                            <a:avLst/>
                            <a:gdLst>
                              <a:gd name="T0" fmla="*/ 0 w 188646"/>
                              <a:gd name="T1" fmla="*/ 0 h 9144"/>
                              <a:gd name="T2" fmla="*/ 188646 w 188646"/>
                              <a:gd name="T3" fmla="*/ 0 h 9144"/>
                              <a:gd name="T4" fmla="*/ 188646 w 188646"/>
                              <a:gd name="T5" fmla="*/ 9144 h 9144"/>
                              <a:gd name="T6" fmla="*/ 0 w 188646"/>
                              <a:gd name="T7" fmla="*/ 9144 h 9144"/>
                              <a:gd name="T8" fmla="*/ 0 w 188646"/>
                              <a:gd name="T9" fmla="*/ 0 h 9144"/>
                              <a:gd name="T10" fmla="*/ 0 w 188646"/>
                              <a:gd name="T11" fmla="*/ 0 h 9144"/>
                              <a:gd name="T12" fmla="*/ 188646 w 188646"/>
                              <a:gd name="T13" fmla="*/ 9144 h 9144"/>
                            </a:gdLst>
                            <a:ahLst/>
                            <a:cxnLst>
                              <a:cxn ang="0">
                                <a:pos x="T0" y="T1"/>
                              </a:cxn>
                              <a:cxn ang="0">
                                <a:pos x="T2" y="T3"/>
                              </a:cxn>
                              <a:cxn ang="0">
                                <a:pos x="T4" y="T5"/>
                              </a:cxn>
                              <a:cxn ang="0">
                                <a:pos x="T6" y="T7"/>
                              </a:cxn>
                              <a:cxn ang="0">
                                <a:pos x="T8" y="T9"/>
                              </a:cxn>
                            </a:cxnLst>
                            <a:rect l="T10" t="T11" r="T12" b="T13"/>
                            <a:pathLst>
                              <a:path w="188646" h="9144">
                                <a:moveTo>
                                  <a:pt x="0" y="0"/>
                                </a:moveTo>
                                <a:lnTo>
                                  <a:pt x="188646" y="0"/>
                                </a:lnTo>
                                <a:lnTo>
                                  <a:pt x="188646" y="9144"/>
                                </a:lnTo>
                                <a:lnTo>
                                  <a:pt x="0" y="9144"/>
                                </a:lnTo>
                                <a:lnTo>
                                  <a:pt x="0" y="0"/>
                                </a:lnTo>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426854" id="Group 35893" o:spid="_x0000_s1026" style="width:14.85pt;height:.4pt;mso-position-horizontal-relative:char;mso-position-vertical-relative:line" coordsize="188646,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">
                <v:shape id="Shape 46408" o:spid="_x0000_s1027" style="position:absolute;width:188646;height:9144;visibility:visible;mso-wrap-style:square;v-text-anchor:top" coordsize="1886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" path="m,l188646,r,9144l,9144,,e" fillcolor="#181717" stroked="f" strokeweight="0">
                  <v:stroke miterlimit="83231f" joinstyle="miter"/>
                  <v:path arrowok="t" o:connecttype="custom" o:connectlocs="0,0;188646,0;188646,9144;0,9144;0,0" o:connectangles="0,0,0,0,0" textboxrect="0,0,188646,9144"/>
                </v:shape>
                <w10:anchorlock/>
              </v:group>
            </w:pict>
          </mc:Fallback>
        </mc:AlternateContent>
      </w:r>
    </w:p>
    <w:p w14:paraId="397FB0DD" w14:textId="77777777" w:rsidR="00000000" w:rsidRDefault="00000000">
      <w:pPr>
        <w:ind w:left="-15" w:firstLine="299"/>
      </w:pPr>
      <w:r>
        <w:t>多样性（</w:t>
      </w:r>
      <w:r>
        <w:t xml:space="preserve">CD </w:t>
      </w:r>
      <w:r>
        <w:t>指标）似乎并不依赖于实例的大小或其灵活性。</w:t>
      </w:r>
    </w:p>
    <w:p w14:paraId="72B0E13A" w14:textId="77777777" w:rsidR="00000000" w:rsidRDefault="00000000">
      <w:pPr>
        <w:spacing w:after="512"/>
        <w:ind w:left="-15" w:firstLine="299"/>
      </w:pPr>
      <w:r>
        <w:t>为了看出</w:t>
      </w:r>
      <w:r>
        <w:t xml:space="preserve"> TS'c </w:t>
      </w:r>
      <w:r>
        <w:t>算法引入的多样化的有趣之处，我们计算了搜索过程中的重新启动次数。对于</w:t>
      </w:r>
      <w:r>
        <w:t xml:space="preserve"> 48% </w:t>
      </w:r>
      <w:r>
        <w:t>的测试问题，至少实现了一次重启。这意味着在一半的情况下，该方法有助于提高最终解决方案的质量。对于这</w:t>
      </w:r>
      <w:r>
        <w:t xml:space="preserve"> 48% </w:t>
      </w:r>
      <w:r>
        <w:t>的实例，最大重启次数为</w:t>
      </w:r>
      <w:r>
        <w:t xml:space="preserve"> 13 </w:t>
      </w:r>
      <w:r>
        <w:t>次，平均重启次数为</w:t>
      </w:r>
      <w:r>
        <w:t xml:space="preserve"> 2.01 </w:t>
      </w:r>
      <w:r>
        <w:t>次，</w:t>
      </w:r>
      <w:r>
        <w:t xml:space="preserve">53% </w:t>
      </w:r>
      <w:r>
        <w:t>的实例仅重启</w:t>
      </w:r>
      <w:r>
        <w:t xml:space="preserve"> 1 </w:t>
      </w:r>
      <w:r>
        <w:t>次。</w:t>
      </w:r>
    </w:p>
    <w:p w14:paraId="06BD7133" w14:textId="77777777" w:rsidR="00000000" w:rsidRDefault="00000000">
      <w:pPr>
        <w:spacing w:after="44" w:line="268" w:lineRule="auto"/>
        <w:ind w:left="-5"/>
        <w:jc w:val="left"/>
      </w:pPr>
      <w:r>
        <w:t xml:space="preserve">5. </w:t>
      </w:r>
      <w:r>
        <w:t>结论</w:t>
      </w:r>
    </w:p>
    <w:p w14:paraId="2CAC6036" w14:textId="77777777" w:rsidR="00000000" w:rsidRDefault="00000000">
      <w:pPr>
        <w:ind w:left="-5"/>
      </w:pPr>
      <w:r>
        <w:t>在本文中，我们解决了多标准</w:t>
      </w:r>
      <w:r>
        <w:t xml:space="preserve"> FJSSP</w:t>
      </w:r>
      <w:r>
        <w:t>。已经提出了两个版本的禁忌搜索算法来提供一组非支配解决方案。一种算法基于</w:t>
      </w:r>
      <w:r>
        <w:t xml:space="preserve"> -constraint </w:t>
      </w:r>
      <w:r>
        <w:t>方法，另一种算法基于标准的线性组合。分别对单准则问题、二准则问题和三准则问题进行了实验。</w:t>
      </w:r>
      <w:r>
        <w:rPr>
          <w:vertAlign w:val="subscript"/>
        </w:rPr>
        <w:t>在单一标准（</w:t>
      </w:r>
      <w:r>
        <w:rPr>
          <w:vertAlign w:val="subscript"/>
        </w:rPr>
        <w:t>C max</w:t>
      </w:r>
      <w:r>
        <w:t xml:space="preserve"> </w:t>
      </w:r>
      <w:r>
        <w:t>）的情况下，这些方法不是很有竞争力。对于两个标准，解决方案质量的最佳方法是基于标准线性组合的方法。</w:t>
      </w:r>
    </w:p>
    <w:p w14:paraId="6BF3B14F" w14:textId="77777777" w:rsidR="00000000" w:rsidRDefault="00000000">
      <w:pPr>
        <w:spacing w:after="511"/>
        <w:ind w:left="-15" w:firstLine="299"/>
      </w:pPr>
      <w:r>
        <w:t>在印刷和纸板行业中，在解决问题时通常必须考虑一些额外的资源。未来的研究方向包括考虑某些操作需要不止一种资源才能执行。问题变成了具有多处理器操作的</w:t>
      </w:r>
      <w:r>
        <w:t xml:space="preserve"> FJSSP</w:t>
      </w:r>
      <w:r>
        <w:t>。我们将尝试扩展所提出的算法来考虑这种附加约束。</w:t>
      </w:r>
    </w:p>
    <w:p w14:paraId="7EE61EA7" w14:textId="77777777" w:rsidR="00000000" w:rsidRDefault="00000000">
      <w:pPr>
        <w:spacing w:after="187" w:line="268" w:lineRule="auto"/>
        <w:ind w:left="-5"/>
        <w:jc w:val="left"/>
      </w:pPr>
      <w:r>
        <w:t>参考</w:t>
      </w:r>
    </w:p>
    <w:p w14:paraId="5D32EFB7" w14:textId="77777777" w:rsidR="00000000" w:rsidRDefault="00000000">
      <w:pPr>
        <w:spacing w:line="261" w:lineRule="auto"/>
        <w:ind w:left="463" w:hanging="478"/>
      </w:pPr>
      <w:r>
        <w:rPr>
          <w:sz w:val="18"/>
        </w:rPr>
        <w:t>Alvarez-Valdes, R., et al., 2005</w:t>
      </w:r>
      <w:r>
        <w:rPr>
          <w:sz w:val="18"/>
        </w:rPr>
        <w:t>。玻璃工厂灵活车间调度的启发式方法。欧洲运筹学杂志，</w:t>
      </w:r>
      <w:r>
        <w:rPr>
          <w:sz w:val="18"/>
        </w:rPr>
        <w:t>165</w:t>
      </w:r>
      <w:r>
        <w:rPr>
          <w:sz w:val="18"/>
        </w:rPr>
        <w:t>，</w:t>
      </w:r>
      <w:r>
        <w:rPr>
          <w:sz w:val="18"/>
        </w:rPr>
        <w:t>525–534</w:t>
      </w:r>
      <w:r>
        <w:rPr>
          <w:sz w:val="18"/>
        </w:rPr>
        <w:t>。</w:t>
      </w:r>
    </w:p>
    <w:p w14:paraId="062333D9" w14:textId="77777777" w:rsidR="00000000" w:rsidRDefault="00000000">
      <w:pPr>
        <w:spacing w:line="261" w:lineRule="auto"/>
        <w:ind w:left="463" w:hanging="478"/>
      </w:pPr>
      <w:r>
        <w:rPr>
          <w:sz w:val="18"/>
        </w:rPr>
        <w:t>Brandimarte, P., 1993</w:t>
      </w:r>
      <w:r>
        <w:rPr>
          <w:sz w:val="18"/>
        </w:rPr>
        <w:t>。通过禁忌搜索在灵活作业车间中进行路由和调度。运筹学年鉴，</w:t>
      </w:r>
      <w:r>
        <w:rPr>
          <w:sz w:val="18"/>
        </w:rPr>
        <w:t>22</w:t>
      </w:r>
      <w:r>
        <w:rPr>
          <w:sz w:val="18"/>
        </w:rPr>
        <w:t>，</w:t>
      </w:r>
      <w:r>
        <w:rPr>
          <w:sz w:val="18"/>
        </w:rPr>
        <w:t>158-183</w:t>
      </w:r>
      <w:r>
        <w:rPr>
          <w:sz w:val="18"/>
        </w:rPr>
        <w:t>。</w:t>
      </w:r>
    </w:p>
    <w:p w14:paraId="0F88C2AF" w14:textId="77777777" w:rsidR="00000000" w:rsidRDefault="00000000">
      <w:pPr>
        <w:spacing w:line="261" w:lineRule="auto"/>
        <w:ind w:left="463" w:hanging="478"/>
      </w:pPr>
      <w:r>
        <w:rPr>
          <w:sz w:val="18"/>
        </w:rPr>
        <w:t>Choobineh, F.</w:t>
      </w:r>
      <w:r>
        <w:rPr>
          <w:sz w:val="18"/>
        </w:rPr>
        <w:t>、</w:t>
      </w:r>
      <w:r>
        <w:rPr>
          <w:sz w:val="18"/>
        </w:rPr>
        <w:t xml:space="preserve">Mohebbi, E. </w:t>
      </w:r>
      <w:r>
        <w:rPr>
          <w:sz w:val="18"/>
        </w:rPr>
        <w:t>和</w:t>
      </w:r>
      <w:r>
        <w:rPr>
          <w:sz w:val="18"/>
        </w:rPr>
        <w:t xml:space="preserve"> Khoo, H.</w:t>
      </w:r>
      <w:r>
        <w:rPr>
          <w:sz w:val="18"/>
        </w:rPr>
        <w:t>，</w:t>
      </w:r>
      <w:r>
        <w:rPr>
          <w:sz w:val="18"/>
        </w:rPr>
        <w:t>2006</w:t>
      </w:r>
      <w:r>
        <w:rPr>
          <w:sz w:val="18"/>
        </w:rPr>
        <w:t>。针对具有序列相关设置时间的单机调度问题的多目标禁忌搜索。欧洲运筹学杂志，</w:t>
      </w:r>
      <w:r>
        <w:rPr>
          <w:sz w:val="18"/>
        </w:rPr>
        <w:t>175, 318–337</w:t>
      </w:r>
      <w:r>
        <w:rPr>
          <w:sz w:val="18"/>
        </w:rPr>
        <w:t>。</w:t>
      </w:r>
    </w:p>
    <w:p w14:paraId="0CA1658E" w14:textId="77777777" w:rsidR="00000000" w:rsidRDefault="00000000">
      <w:pPr>
        <w:spacing w:line="261" w:lineRule="auto"/>
        <w:ind w:left="463" w:hanging="478"/>
      </w:pPr>
      <w:r>
        <w:rPr>
          <w:sz w:val="18"/>
        </w:rPr>
        <w:t xml:space="preserve">Dauze` re-Pe´ re` s, S. </w:t>
      </w:r>
      <w:r>
        <w:rPr>
          <w:sz w:val="18"/>
        </w:rPr>
        <w:t>和</w:t>
      </w:r>
      <w:r>
        <w:rPr>
          <w:sz w:val="18"/>
        </w:rPr>
        <w:t xml:space="preserve"> Paulli, J.</w:t>
      </w:r>
      <w:r>
        <w:rPr>
          <w:sz w:val="18"/>
        </w:rPr>
        <w:t>，</w:t>
      </w:r>
      <w:r>
        <w:rPr>
          <w:sz w:val="18"/>
        </w:rPr>
        <w:t>1997</w:t>
      </w:r>
      <w:r>
        <w:rPr>
          <w:sz w:val="18"/>
        </w:rPr>
        <w:t>。使用禁忌搜索建模和解决一般多处理器作业车间调度问题的集成方法。运筹学年鉴，</w:t>
      </w:r>
      <w:r>
        <w:rPr>
          <w:sz w:val="18"/>
        </w:rPr>
        <w:t>70</w:t>
      </w:r>
      <w:r>
        <w:rPr>
          <w:sz w:val="18"/>
        </w:rPr>
        <w:t>，</w:t>
      </w:r>
      <w:r>
        <w:rPr>
          <w:sz w:val="18"/>
        </w:rPr>
        <w:t>3-20</w:t>
      </w:r>
      <w:r>
        <w:rPr>
          <w:sz w:val="18"/>
        </w:rPr>
        <w:t>。</w:t>
      </w:r>
    </w:p>
    <w:p w14:paraId="26C1B1FC" w14:textId="77777777" w:rsidR="00000000" w:rsidRDefault="00000000">
      <w:pPr>
        <w:spacing w:line="261" w:lineRule="auto"/>
        <w:ind w:left="463" w:hanging="478"/>
      </w:pPr>
      <w:r>
        <w:rPr>
          <w:sz w:val="18"/>
        </w:rPr>
        <w:t>Deb, K., et al., 2002</w:t>
      </w:r>
      <w:r>
        <w:rPr>
          <w:sz w:val="18"/>
        </w:rPr>
        <w:t>。快速且精英的多目标遗传算法：</w:t>
      </w:r>
      <w:r>
        <w:rPr>
          <w:sz w:val="18"/>
        </w:rPr>
        <w:t>NSGA-II</w:t>
      </w:r>
      <w:r>
        <w:rPr>
          <w:sz w:val="18"/>
        </w:rPr>
        <w:t>。</w:t>
      </w:r>
      <w:r>
        <w:rPr>
          <w:sz w:val="18"/>
        </w:rPr>
        <w:t xml:space="preserve">IEEE </w:t>
      </w:r>
      <w:r>
        <w:rPr>
          <w:sz w:val="18"/>
        </w:rPr>
        <w:t>进化计算汇刊，</w:t>
      </w:r>
      <w:r>
        <w:rPr>
          <w:sz w:val="18"/>
        </w:rPr>
        <w:t>6 (2), 182–197</w:t>
      </w:r>
      <w:r>
        <w:rPr>
          <w:sz w:val="18"/>
        </w:rPr>
        <w:t>。</w:t>
      </w:r>
    </w:p>
    <w:p w14:paraId="6FD5C944" w14:textId="77777777" w:rsidR="00000000" w:rsidRDefault="00000000">
      <w:pPr>
        <w:spacing w:line="261" w:lineRule="auto"/>
        <w:ind w:left="463" w:hanging="478"/>
      </w:pPr>
      <w:r>
        <w:rPr>
          <w:sz w:val="18"/>
        </w:rPr>
        <w:t>Demirkol, E.</w:t>
      </w:r>
      <w:r>
        <w:rPr>
          <w:sz w:val="18"/>
        </w:rPr>
        <w:t>、</w:t>
      </w:r>
      <w:r>
        <w:rPr>
          <w:sz w:val="18"/>
        </w:rPr>
        <w:t xml:space="preserve">Mehta, S. </w:t>
      </w:r>
      <w:r>
        <w:rPr>
          <w:sz w:val="18"/>
        </w:rPr>
        <w:t>和</w:t>
      </w:r>
      <w:r>
        <w:rPr>
          <w:sz w:val="18"/>
        </w:rPr>
        <w:t xml:space="preserve"> Uzsoy, R.</w:t>
      </w:r>
      <w:r>
        <w:rPr>
          <w:sz w:val="18"/>
        </w:rPr>
        <w:t>，</w:t>
      </w:r>
      <w:r>
        <w:rPr>
          <w:sz w:val="18"/>
        </w:rPr>
        <w:t>1998</w:t>
      </w:r>
      <w:r>
        <w:rPr>
          <w:sz w:val="18"/>
        </w:rPr>
        <w:t>。车间调度问题的基准。欧洲运筹学杂志，</w:t>
      </w:r>
      <w:r>
        <w:rPr>
          <w:sz w:val="18"/>
        </w:rPr>
        <w:t>109, 137–141</w:t>
      </w:r>
      <w:r>
        <w:rPr>
          <w:sz w:val="18"/>
        </w:rPr>
        <w:t>。</w:t>
      </w:r>
    </w:p>
    <w:p w14:paraId="779722CC" w14:textId="77777777" w:rsidR="00000000" w:rsidRDefault="00000000">
      <w:pPr>
        <w:spacing w:line="261" w:lineRule="auto"/>
        <w:ind w:left="463" w:hanging="478"/>
      </w:pPr>
      <w:r>
        <w:rPr>
          <w:sz w:val="18"/>
        </w:rPr>
        <w:t>Downsland, K.</w:t>
      </w:r>
      <w:r>
        <w:rPr>
          <w:sz w:val="18"/>
        </w:rPr>
        <w:t>，</w:t>
      </w:r>
      <w:r>
        <w:rPr>
          <w:sz w:val="18"/>
        </w:rPr>
        <w:t>1998</w:t>
      </w:r>
      <w:r>
        <w:rPr>
          <w:sz w:val="18"/>
        </w:rPr>
        <w:t>。具有禁忌搜索和策略振荡的护士调度。欧洲运筹学杂志，</w:t>
      </w:r>
      <w:r>
        <w:rPr>
          <w:sz w:val="18"/>
        </w:rPr>
        <w:t>106</w:t>
      </w:r>
      <w:r>
        <w:rPr>
          <w:sz w:val="18"/>
        </w:rPr>
        <w:t>，</w:t>
      </w:r>
      <w:r>
        <w:rPr>
          <w:sz w:val="18"/>
        </w:rPr>
        <w:t>393–407</w:t>
      </w:r>
      <w:r>
        <w:rPr>
          <w:sz w:val="18"/>
        </w:rPr>
        <w:t>。</w:t>
      </w:r>
    </w:p>
    <w:p w14:paraId="7C1ED7EE" w14:textId="77777777" w:rsidR="00000000" w:rsidRDefault="00000000">
      <w:pPr>
        <w:spacing w:line="261" w:lineRule="auto"/>
        <w:ind w:left="-5"/>
      </w:pPr>
      <w:r>
        <w:rPr>
          <w:sz w:val="18"/>
        </w:rPr>
        <w:t>Glover, F., 1989</w:t>
      </w:r>
      <w:r>
        <w:rPr>
          <w:sz w:val="18"/>
        </w:rPr>
        <w:t>。禁忌搜索</w:t>
      </w:r>
      <w:r>
        <w:rPr>
          <w:sz w:val="18"/>
        </w:rPr>
        <w:t xml:space="preserve"> - </w:t>
      </w:r>
      <w:r>
        <w:rPr>
          <w:sz w:val="18"/>
        </w:rPr>
        <w:t>第</w:t>
      </w:r>
      <w:r>
        <w:rPr>
          <w:sz w:val="18"/>
        </w:rPr>
        <w:t xml:space="preserve"> I </w:t>
      </w:r>
      <w:r>
        <w:rPr>
          <w:sz w:val="18"/>
        </w:rPr>
        <w:t>部分。</w:t>
      </w:r>
      <w:r>
        <w:rPr>
          <w:sz w:val="18"/>
        </w:rPr>
        <w:t xml:space="preserve">ORSA </w:t>
      </w:r>
      <w:r>
        <w:rPr>
          <w:sz w:val="18"/>
        </w:rPr>
        <w:t>计算杂志，</w:t>
      </w:r>
      <w:r>
        <w:rPr>
          <w:sz w:val="18"/>
        </w:rPr>
        <w:t>1, 190–206</w:t>
      </w:r>
      <w:r>
        <w:rPr>
          <w:sz w:val="18"/>
        </w:rPr>
        <w:t>。</w:t>
      </w:r>
    </w:p>
    <w:p w14:paraId="464EADFC" w14:textId="77777777" w:rsidR="00000000" w:rsidRDefault="00000000">
      <w:pPr>
        <w:spacing w:line="261" w:lineRule="auto"/>
        <w:ind w:left="463" w:hanging="478"/>
      </w:pPr>
      <w:r>
        <w:rPr>
          <w:sz w:val="18"/>
        </w:rPr>
        <w:t>Ho, NB</w:t>
      </w:r>
      <w:r>
        <w:rPr>
          <w:sz w:val="18"/>
        </w:rPr>
        <w:t>、</w:t>
      </w:r>
      <w:r>
        <w:rPr>
          <w:sz w:val="18"/>
        </w:rPr>
        <w:t xml:space="preserve">Tay, JC </w:t>
      </w:r>
      <w:r>
        <w:rPr>
          <w:sz w:val="18"/>
        </w:rPr>
        <w:t>和</w:t>
      </w:r>
      <w:r>
        <w:rPr>
          <w:sz w:val="18"/>
        </w:rPr>
        <w:t xml:space="preserve"> Lai, EM-K.</w:t>
      </w:r>
      <w:r>
        <w:rPr>
          <w:sz w:val="18"/>
        </w:rPr>
        <w:t>，</w:t>
      </w:r>
      <w:r>
        <w:rPr>
          <w:sz w:val="18"/>
        </w:rPr>
        <w:t xml:space="preserve">2007 </w:t>
      </w:r>
      <w:r>
        <w:rPr>
          <w:sz w:val="18"/>
        </w:rPr>
        <w:t>年。用于学习和发展灵活作业车间计划的有效架构。欧洲运筹学杂志，</w:t>
      </w:r>
      <w:r>
        <w:rPr>
          <w:sz w:val="18"/>
        </w:rPr>
        <w:t>179</w:t>
      </w:r>
      <w:r>
        <w:rPr>
          <w:sz w:val="18"/>
        </w:rPr>
        <w:t>，</w:t>
      </w:r>
      <w:r>
        <w:rPr>
          <w:sz w:val="18"/>
        </w:rPr>
        <w:t>316-333</w:t>
      </w:r>
      <w:r>
        <w:rPr>
          <w:sz w:val="18"/>
        </w:rPr>
        <w:t>。</w:t>
      </w:r>
    </w:p>
    <w:p w14:paraId="5375855F" w14:textId="77777777" w:rsidR="00000000" w:rsidRDefault="00000000">
      <w:pPr>
        <w:spacing w:line="261" w:lineRule="auto"/>
        <w:ind w:left="463" w:hanging="478"/>
      </w:pPr>
      <w:r>
        <w:rPr>
          <w:sz w:val="18"/>
        </w:rPr>
        <w:t>Hurink, J.</w:t>
      </w:r>
      <w:r>
        <w:rPr>
          <w:sz w:val="18"/>
        </w:rPr>
        <w:t>、</w:t>
      </w:r>
      <w:r>
        <w:rPr>
          <w:sz w:val="18"/>
        </w:rPr>
        <w:t xml:space="preserve">Jurisch, B. </w:t>
      </w:r>
      <w:r>
        <w:rPr>
          <w:sz w:val="18"/>
        </w:rPr>
        <w:t>和</w:t>
      </w:r>
      <w:r>
        <w:rPr>
          <w:sz w:val="18"/>
        </w:rPr>
        <w:t xml:space="preserve"> Thole, M.</w:t>
      </w:r>
      <w:r>
        <w:rPr>
          <w:sz w:val="18"/>
        </w:rPr>
        <w:t>，</w:t>
      </w:r>
      <w:r>
        <w:rPr>
          <w:sz w:val="18"/>
        </w:rPr>
        <w:t>1994</w:t>
      </w:r>
      <w:r>
        <w:rPr>
          <w:sz w:val="18"/>
        </w:rPr>
        <w:t>。</w:t>
      </w:r>
      <w:r>
        <w:rPr>
          <w:sz w:val="18"/>
        </w:rPr>
        <w:t xml:space="preserve"> Tabu </w:t>
      </w:r>
      <w:r>
        <w:rPr>
          <w:sz w:val="18"/>
        </w:rPr>
        <w:t>搜索多用途机器的作业车间调度问题。或</w:t>
      </w:r>
      <w:r>
        <w:rPr>
          <w:sz w:val="18"/>
        </w:rPr>
        <w:t xml:space="preserve"> Spektrum</w:t>
      </w:r>
      <w:r>
        <w:rPr>
          <w:sz w:val="18"/>
        </w:rPr>
        <w:t>，</w:t>
      </w:r>
      <w:r>
        <w:rPr>
          <w:sz w:val="18"/>
        </w:rPr>
        <w:t>15, 205–215</w:t>
      </w:r>
      <w:r>
        <w:rPr>
          <w:sz w:val="18"/>
        </w:rPr>
        <w:t>。</w:t>
      </w:r>
    </w:p>
    <w:p w14:paraId="5E8A6BC5" w14:textId="77777777" w:rsidR="00000000" w:rsidRDefault="00000000">
      <w:pPr>
        <w:spacing w:line="261" w:lineRule="auto"/>
        <w:ind w:left="463" w:hanging="478"/>
      </w:pPr>
      <w:r>
        <w:rPr>
          <w:sz w:val="18"/>
        </w:rPr>
        <w:t>Jurisch, B., 1992</w:t>
      </w:r>
      <w:r>
        <w:rPr>
          <w:sz w:val="18"/>
        </w:rPr>
        <w:t>。在具有多功能机器的商店中安排工作。论文博士学位。德国：奥斯纳布吕克大学。</w:t>
      </w:r>
    </w:p>
    <w:p w14:paraId="7F5551BC" w14:textId="77777777" w:rsidR="00000000" w:rsidRDefault="00000000">
      <w:pPr>
        <w:spacing w:line="261" w:lineRule="auto"/>
        <w:ind w:left="463" w:hanging="478"/>
      </w:pPr>
      <w:r>
        <w:rPr>
          <w:sz w:val="18"/>
        </w:rPr>
        <w:t>Kacem, I.</w:t>
      </w:r>
      <w:r>
        <w:rPr>
          <w:sz w:val="18"/>
        </w:rPr>
        <w:t>、</w:t>
      </w:r>
      <w:r>
        <w:rPr>
          <w:sz w:val="18"/>
        </w:rPr>
        <w:t xml:space="preserve">Hammadi, S. </w:t>
      </w:r>
      <w:r>
        <w:rPr>
          <w:sz w:val="18"/>
        </w:rPr>
        <w:t>和</w:t>
      </w:r>
      <w:r>
        <w:rPr>
          <w:sz w:val="18"/>
        </w:rPr>
        <w:t xml:space="preserve"> Borne, P.</w:t>
      </w:r>
      <w:r>
        <w:rPr>
          <w:sz w:val="18"/>
        </w:rPr>
        <w:t>，</w:t>
      </w:r>
      <w:r>
        <w:rPr>
          <w:sz w:val="18"/>
        </w:rPr>
        <w:t>2002</w:t>
      </w:r>
      <w:r>
        <w:rPr>
          <w:sz w:val="18"/>
        </w:rPr>
        <w:t>。灵活作业车间调度问题的帕累托最优方法：进化算法和模糊逻辑的混合。模拟中的数学和计算机，</w:t>
      </w:r>
      <w:r>
        <w:rPr>
          <w:sz w:val="18"/>
        </w:rPr>
        <w:t>60</w:t>
      </w:r>
      <w:r>
        <w:rPr>
          <w:sz w:val="18"/>
        </w:rPr>
        <w:t>，</w:t>
      </w:r>
      <w:r>
        <w:rPr>
          <w:sz w:val="18"/>
        </w:rPr>
        <w:t>245–276</w:t>
      </w:r>
      <w:r>
        <w:rPr>
          <w:sz w:val="18"/>
        </w:rPr>
        <w:t>。</w:t>
      </w:r>
    </w:p>
    <w:p w14:paraId="072D8C17" w14:textId="77777777" w:rsidR="00000000" w:rsidRDefault="00000000">
      <w:pPr>
        <w:spacing w:line="261" w:lineRule="auto"/>
        <w:ind w:left="463" w:hanging="478"/>
      </w:pPr>
      <w:r>
        <w:rPr>
          <w:sz w:val="18"/>
        </w:rPr>
        <w:t xml:space="preserve">Mastrolilli, M. </w:t>
      </w:r>
      <w:r>
        <w:rPr>
          <w:sz w:val="18"/>
        </w:rPr>
        <w:t>和</w:t>
      </w:r>
      <w:r>
        <w:rPr>
          <w:sz w:val="18"/>
        </w:rPr>
        <w:t xml:space="preserve"> Gambardella, L.-M., 2000</w:t>
      </w:r>
      <w:r>
        <w:rPr>
          <w:sz w:val="18"/>
        </w:rPr>
        <w:t>。灵活作</w:t>
      </w:r>
      <w:r>
        <w:rPr>
          <w:sz w:val="18"/>
        </w:rPr>
        <w:t>​​</w:t>
      </w:r>
      <w:r>
        <w:rPr>
          <w:sz w:val="18"/>
        </w:rPr>
        <w:t>业车间问题的有效邻域函数。调度杂志，</w:t>
      </w:r>
      <w:r>
        <w:rPr>
          <w:sz w:val="18"/>
        </w:rPr>
        <w:t>3 (1), 3–20</w:t>
      </w:r>
      <w:r>
        <w:rPr>
          <w:sz w:val="18"/>
        </w:rPr>
        <w:t>。</w:t>
      </w:r>
    </w:p>
    <w:p w14:paraId="79640C51" w14:textId="77777777" w:rsidR="00000000" w:rsidRDefault="00000000">
      <w:pPr>
        <w:spacing w:line="261" w:lineRule="auto"/>
        <w:ind w:left="463" w:hanging="478"/>
      </w:pPr>
      <w:r>
        <w:rPr>
          <w:sz w:val="18"/>
        </w:rPr>
        <w:t>Paulli, J., 1995</w:t>
      </w:r>
      <w:r>
        <w:rPr>
          <w:sz w:val="18"/>
        </w:rPr>
        <w:t>。</w:t>
      </w:r>
      <w:r>
        <w:rPr>
          <w:sz w:val="18"/>
        </w:rPr>
        <w:t xml:space="preserve">FMS </w:t>
      </w:r>
      <w:r>
        <w:rPr>
          <w:sz w:val="18"/>
        </w:rPr>
        <w:t>调度问题的分层方法。欧洲运筹学杂志，</w:t>
      </w:r>
      <w:r>
        <w:rPr>
          <w:sz w:val="18"/>
        </w:rPr>
        <w:t>86</w:t>
      </w:r>
      <w:r>
        <w:rPr>
          <w:sz w:val="18"/>
        </w:rPr>
        <w:t>，</w:t>
      </w:r>
      <w:r>
        <w:rPr>
          <w:sz w:val="18"/>
        </w:rPr>
        <w:t>32-42</w:t>
      </w:r>
      <w:r>
        <w:rPr>
          <w:sz w:val="18"/>
        </w:rPr>
        <w:t>。</w:t>
      </w:r>
    </w:p>
    <w:p w14:paraId="0E3987F3" w14:textId="77777777" w:rsidR="00000000" w:rsidRDefault="00000000">
      <w:pPr>
        <w:spacing w:line="261" w:lineRule="auto"/>
        <w:ind w:left="463" w:hanging="478"/>
      </w:pPr>
      <w:r>
        <w:rPr>
          <w:sz w:val="18"/>
        </w:rPr>
        <w:t xml:space="preserve">T'kindt, V. </w:t>
      </w:r>
      <w:r>
        <w:rPr>
          <w:sz w:val="18"/>
        </w:rPr>
        <w:t>和</w:t>
      </w:r>
      <w:r>
        <w:rPr>
          <w:sz w:val="18"/>
        </w:rPr>
        <w:t xml:space="preserve"> Billaut, J.-C.</w:t>
      </w:r>
      <w:r>
        <w:rPr>
          <w:sz w:val="18"/>
        </w:rPr>
        <w:t>，</w:t>
      </w:r>
      <w:r>
        <w:rPr>
          <w:sz w:val="18"/>
        </w:rPr>
        <w:t xml:space="preserve">2006 </w:t>
      </w:r>
      <w:r>
        <w:rPr>
          <w:sz w:val="18"/>
        </w:rPr>
        <w:t>年。多标准调度。理论、模型和算法。第二版。柏林：施普林格。</w:t>
      </w:r>
    </w:p>
    <w:p w14:paraId="502126F4" w14:textId="77777777" w:rsidR="00000000" w:rsidRDefault="00000000">
      <w:pPr>
        <w:shd w:val="clear" w:color="auto" w:fill="FFFFFF"/>
        <w:spacing w:after="0" w:line="240" w:lineRule="auto"/>
        <w:ind w:left="0" w:firstLine="0"/>
        <w:jc w:val="left"/>
        <w:divId w:val="551040129"/>
        <w:rPr>
          <w:rFonts w:ascii="Arial" w:eastAsia="宋体" w:hAnsi="Arial" w:cs="Arial"/>
          <w:vanish/>
          <w:color w:val="222222"/>
          <w:kern w:val="0"/>
          <w:szCs w:val="20"/>
          <w14:ligatures w14:val="none"/>
        </w:rPr>
      </w:pPr>
      <w:r>
        <w:rPr>
          <w:rFonts w:ascii="Arial" w:eastAsia="宋体" w:hAnsi="Arial" w:cs="Arial"/>
          <w:noProof/>
          <w:vanish/>
          <w:color w:val="222222"/>
          <w:kern w:val="0"/>
          <w:szCs w:val="20"/>
          <w14:ligatures w14:val="none"/>
        </w:rPr>
        <w:drawing>
          <wp:inline distT="0" distB="0" distL="0" distR="0" wp14:anchorId="1F3A8358" wp14:editId="22CD7DE5">
            <wp:extent cx="228600" cy="2286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link="rId26"/>
                        </a:ext>
                      </a:extLst>
                    </a:blip>
                    <a:srcRect/>
                    <a:stretch>
                      <a:fillRect/>
                    </a:stretch>
                  </pic:blipFill>
                  <pic:spPr bwMode="auto">
                    <a:xfrm>
                      <a:off x="0" y="0"/>
                      <a:ext cx="228600" cy="228600"/>
                    </a:xfrm>
                    <a:prstGeom prst="rect">
                      <a:avLst/>
                    </a:prstGeom>
                    <a:noFill/>
                    <a:ln>
                      <a:noFill/>
                    </a:ln>
                  </pic:spPr>
                </pic:pic>
              </a:graphicData>
            </a:graphic>
          </wp:inline>
        </w:drawing>
      </w:r>
    </w:p>
    <w:p w14:paraId="22E048E4" w14:textId="77777777" w:rsidR="00000000" w:rsidRDefault="00000000">
      <w:pPr>
        <w:shd w:val="clear" w:color="auto" w:fill="FFFFFF"/>
        <w:spacing w:after="0" w:line="240" w:lineRule="auto"/>
        <w:ind w:left="0" w:firstLine="0"/>
        <w:jc w:val="left"/>
        <w:divId w:val="1513757689"/>
        <w:rPr>
          <w:rFonts w:ascii="Arial" w:eastAsia="宋体" w:hAnsi="Arial" w:cs="Arial"/>
          <w:vanish/>
          <w:color w:val="747775"/>
          <w:kern w:val="0"/>
          <w:sz w:val="21"/>
          <w:szCs w:val="21"/>
          <w14:ligatures w14:val="none"/>
        </w:rPr>
      </w:pPr>
      <w:r>
        <w:rPr>
          <w:rFonts w:ascii="Arial" w:eastAsia="宋体" w:hAnsi="Arial" w:cs="Arial"/>
          <w:vanish/>
          <w:color w:val="747775"/>
          <w:kern w:val="0"/>
          <w:sz w:val="21"/>
          <w:szCs w:val="21"/>
          <w14:ligatures w14:val="none"/>
        </w:rPr>
        <w:t>原文</w:t>
      </w:r>
    </w:p>
    <w:p w14:paraId="11591C09" w14:textId="77777777" w:rsidR="00000000" w:rsidRDefault="00000000">
      <w:pPr>
        <w:shd w:val="clear" w:color="auto" w:fill="F1F4F9"/>
        <w:spacing w:after="0" w:line="240" w:lineRule="auto"/>
        <w:ind w:left="0" w:firstLine="0"/>
        <w:jc w:val="left"/>
        <w:divId w:val="942304669"/>
        <w:rPr>
          <w:rFonts w:ascii="Arial" w:eastAsia="宋体" w:hAnsi="Arial" w:cs="Arial"/>
          <w:vanish/>
          <w:color w:val="1F1F1F"/>
          <w:kern w:val="0"/>
          <w:sz w:val="18"/>
          <w:szCs w:val="18"/>
          <w14:ligatures w14:val="none"/>
        </w:rPr>
      </w:pPr>
      <w:r>
        <w:rPr>
          <w:rFonts w:ascii="Arial" w:eastAsia="宋体" w:hAnsi="Arial" w:cs="Arial"/>
          <w:vanish/>
          <w:color w:val="1F1F1F"/>
          <w:kern w:val="0"/>
          <w:sz w:val="18"/>
          <w:szCs w:val="18"/>
          <w14:ligatures w14:val="none"/>
        </w:rPr>
        <w:t>请对此翻译评分</w:t>
      </w:r>
    </w:p>
    <w:p w14:paraId="22954A81" w14:textId="77777777" w:rsidR="00000000" w:rsidRDefault="00000000">
      <w:pPr>
        <w:shd w:val="clear" w:color="auto" w:fill="F1F4F9"/>
        <w:spacing w:after="0" w:line="240" w:lineRule="auto"/>
        <w:ind w:left="0" w:firstLine="0"/>
        <w:jc w:val="left"/>
        <w:divId w:val="1013411445"/>
        <w:rPr>
          <w:rFonts w:ascii="Arial" w:eastAsia="宋体" w:hAnsi="Arial" w:cs="Arial"/>
          <w:vanish/>
          <w:color w:val="444746"/>
          <w:kern w:val="0"/>
          <w:sz w:val="18"/>
          <w:szCs w:val="18"/>
          <w14:ligatures w14:val="none"/>
        </w:rPr>
      </w:pPr>
      <w:r>
        <w:rPr>
          <w:rFonts w:ascii="Arial" w:eastAsia="宋体" w:hAnsi="Arial" w:cs="Arial"/>
          <w:vanish/>
          <w:color w:val="444746"/>
          <w:kern w:val="0"/>
          <w:sz w:val="18"/>
          <w:szCs w:val="18"/>
          <w14:ligatures w14:val="none"/>
        </w:rPr>
        <w:t>您的反馈将用于改进谷歌翻译</w:t>
      </w:r>
    </w:p>
    <w:p w14:paraId="54580A68" w14:textId="77777777" w:rsidR="00000000" w:rsidRDefault="00000000">
      <w:pPr>
        <w:pStyle w:val="z-"/>
        <w:divId w:val="280495199"/>
      </w:pPr>
      <w:r>
        <w:rPr>
          <w:rFonts w:hint="eastAsia"/>
        </w:rPr>
        <w:t>窗体顶端</w:t>
      </w:r>
    </w:p>
    <w:p w14:paraId="509425ED" w14:textId="77777777" w:rsidR="00F74880" w:rsidRDefault="00000000">
      <w:pPr>
        <w:pStyle w:val="z-1"/>
        <w:divId w:val="280495199"/>
      </w:pPr>
      <w:r>
        <w:rPr>
          <w:rFonts w:hint="eastAsia"/>
        </w:rPr>
        <w:t>窗体底端</w:t>
      </w:r>
    </w:p>
    <w:sectPr w:rsidR="00F74880">
      <w:headerReference w:type="even" r:id="rId27"/>
      <w:headerReference w:type="default" r:id="rId28"/>
      <w:headerReference w:type="first" r:id="rId29"/>
      <w:pgSz w:w="9865" w:h="14060"/>
      <w:pgMar w:top="830" w:right="1106" w:bottom="437" w:left="1107" w:header="720" w:footer="720" w:gutter="0"/>
      <w:pgNumType w:start="6963"/>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E69C0" w14:textId="77777777" w:rsidR="00F74880" w:rsidRDefault="00F74880">
      <w:pPr>
        <w:spacing w:after="0" w:line="240" w:lineRule="auto"/>
      </w:pPr>
      <w:r>
        <w:separator/>
      </w:r>
    </w:p>
  </w:endnote>
  <w:endnote w:type="continuationSeparator" w:id="0">
    <w:p w14:paraId="534C5EEA" w14:textId="77777777" w:rsidR="00F74880" w:rsidRDefault="00F74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62A30" w14:textId="77777777" w:rsidR="00F74880" w:rsidRDefault="00F74880">
      <w:pPr>
        <w:spacing w:after="0" w:line="240" w:lineRule="auto"/>
      </w:pPr>
      <w:r>
        <w:separator/>
      </w:r>
    </w:p>
  </w:footnote>
  <w:footnote w:type="continuationSeparator" w:id="0">
    <w:p w14:paraId="69F19F17" w14:textId="77777777" w:rsidR="00F74880" w:rsidRDefault="00F748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B7E0" w14:textId="77777777" w:rsidR="00000000" w:rsidRDefault="00000000">
    <w:pPr>
      <w:tabs>
        <w:tab w:val="center" w:pos="3826"/>
      </w:tabs>
      <w:spacing w:after="0" w:line="256" w:lineRule="auto"/>
      <w:ind w:left="0" w:firstLine="0"/>
      <w:jc w:val="left"/>
    </w:pPr>
    <w:r>
      <w:fldChar w:fldCharType="begin"/>
    </w:r>
    <w:r>
      <w:instrText xml:space="preserve"> PAGE   \* MERGEFORMAT </w:instrText>
    </w:r>
    <w:r>
      <w:fldChar w:fldCharType="separate"/>
    </w:r>
    <w:r>
      <w:rPr>
        <w:sz w:val="18"/>
      </w:rPr>
      <w:t>6964</w:t>
    </w:r>
    <w:r>
      <w:rPr>
        <w:sz w:val="18"/>
      </w:rPr>
      <w:fldChar w:fldCharType="end"/>
    </w:r>
    <w:r>
      <w:rPr>
        <w:sz w:val="18"/>
      </w:rPr>
      <w:tab/>
      <w:t>G. Vilcot and J.-C. Billaut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71E60" w14:textId="77777777" w:rsidR="00000000" w:rsidRDefault="00000000">
    <w:pPr>
      <w:tabs>
        <w:tab w:val="center" w:pos="3826"/>
        <w:tab w:val="right" w:pos="7652"/>
      </w:tabs>
      <w:spacing w:after="0" w:line="256" w:lineRule="auto"/>
      <w:ind w:left="0" w:firstLine="0"/>
      <w:jc w:val="left"/>
    </w:pPr>
    <w:r>
      <w:rPr>
        <w:rFonts w:ascii="Calibri" w:eastAsia="Calibri" w:hAnsi="Calibri" w:cs="Calibri"/>
        <w:color w:val="000000"/>
        <w:sz w:val="22"/>
      </w:rPr>
      <w:tab/>
    </w:r>
    <w:r>
      <w:rPr>
        <w:sz w:val="18"/>
      </w:rPr>
      <w:t>International Journal of Production Research</w:t>
    </w:r>
    <w:r>
      <w:rPr>
        <w:sz w:val="18"/>
      </w:rPr>
      <w:tab/>
    </w:r>
    <w:r>
      <w:fldChar w:fldCharType="begin"/>
    </w:r>
    <w:r>
      <w:instrText xml:space="preserve"> PAGE   \* MERGEFORMAT </w:instrText>
    </w:r>
    <w:r>
      <w:fldChar w:fldCharType="separate"/>
    </w:r>
    <w:r>
      <w:rPr>
        <w:sz w:val="18"/>
      </w:rPr>
      <w:t>6965</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EA7BA" w14:textId="77777777" w:rsidR="00000000" w:rsidRDefault="00000000">
    <w:pPr>
      <w:spacing w:after="160" w:line="25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5F6443"/>
    <w:multiLevelType w:val="multilevel"/>
    <w:tmpl w:val="44140A4C"/>
    <w:lvl w:ilvl="0">
      <w:numFmt w:val="decimal"/>
      <w:lvlText w:val="%1"/>
      <w:lvlJc w:val="left"/>
      <w:pPr>
        <w:ind w:left="686"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lvl w:ilvl="1">
      <w:start w:val="5"/>
      <w:numFmt w:val="decimal"/>
      <w:lvlText w:val="%1.%2"/>
      <w:lvlJc w:val="left"/>
      <w:pPr>
        <w:ind w:left="0"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181717"/>
        <w:sz w:val="18"/>
        <w:szCs w:val="18"/>
        <w:u w:val="none" w:color="000000"/>
        <w:effect w:val="none"/>
        <w:bdr w:val="none" w:sz="0" w:space="0" w:color="auto" w:frame="1"/>
        <w:vertAlign w:val="baseline"/>
      </w:rPr>
    </w:lvl>
  </w:abstractNum>
  <w:num w:numId="1" w16cid:durableId="901529099">
    <w:abstractNumId w:val="0"/>
  </w:num>
  <w:num w:numId="2" w16cid:durableId="1895193360">
    <w:abstractNumId w:val="0"/>
    <w:lvlOverride w:ilvl="0"/>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attachedTemplate r:id="rId1"/>
  <w:defaultTabStop w:val="4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A64"/>
    <w:rsid w:val="00D00A64"/>
    <w:rsid w:val="00F74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649F22"/>
  <w15:chartTrackingRefBased/>
  <w15:docId w15:val="{F01CEDFC-2F7E-4944-B0FD-20159DB6A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9" w:lineRule="auto"/>
      <w:ind w:left="10" w:hanging="10"/>
      <w:jc w:val="both"/>
    </w:pPr>
    <w:rPr>
      <w:rFonts w:cs="Times New Roman"/>
      <w:color w:val="181717"/>
      <w:kern w:val="2"/>
      <w:szCs w:val="22"/>
      <w14:ligatures w14:val="standardContextual"/>
    </w:rPr>
  </w:style>
  <w:style w:type="paragraph" w:styleId="1">
    <w:name w:val="heading 1"/>
    <w:next w:val="a"/>
    <w:link w:val="10"/>
    <w:uiPriority w:val="9"/>
    <w:qFormat/>
    <w:pPr>
      <w:keepNext/>
      <w:keepLines/>
      <w:spacing w:after="59" w:line="256" w:lineRule="auto"/>
      <w:ind w:left="10" w:hanging="10"/>
      <w:outlineLvl w:val="0"/>
    </w:pPr>
    <w:rPr>
      <w:rFonts w:cs="Times New Roman"/>
      <w:color w:val="181717"/>
      <w:kern w:val="2"/>
      <w:szCs w:val="22"/>
      <w14:ligatures w14:val="standardContextual"/>
    </w:rPr>
  </w:style>
  <w:style w:type="paragraph" w:styleId="2">
    <w:name w:val="heading 2"/>
    <w:basedOn w:val="a"/>
    <w:link w:val="20"/>
    <w:uiPriority w:val="9"/>
    <w:semiHidden/>
    <w:unhideWhenUsed/>
    <w:qFormat/>
    <w:pPr>
      <w:spacing w:before="100" w:beforeAutospacing="1" w:after="100" w:afterAutospacing="1" w:line="240" w:lineRule="auto"/>
      <w:ind w:left="0" w:firstLine="0"/>
      <w:jc w:val="left"/>
      <w:outlineLvl w:val="1"/>
    </w:pPr>
    <w:rPr>
      <w:rFonts w:ascii="宋体" w:eastAsia="宋体" w:hAnsi="宋体" w:cs="宋体"/>
      <w:b/>
      <w:bCs/>
      <w:color w:val="auto"/>
      <w:kern w:val="0"/>
      <w:sz w:val="36"/>
      <w:szCs w:val="36"/>
      <w14:ligatures w14:val="none"/>
    </w:rPr>
  </w:style>
  <w:style w:type="paragraph" w:styleId="3">
    <w:name w:val="heading 3"/>
    <w:basedOn w:val="a"/>
    <w:link w:val="30"/>
    <w:uiPriority w:val="9"/>
    <w:semiHidden/>
    <w:unhideWhenUsed/>
    <w:qFormat/>
    <w:pPr>
      <w:spacing w:before="100" w:beforeAutospacing="1" w:after="100" w:afterAutospacing="1" w:line="240" w:lineRule="auto"/>
      <w:ind w:left="0" w:firstLine="0"/>
      <w:jc w:val="left"/>
      <w:outlineLvl w:val="2"/>
    </w:pPr>
    <w:rPr>
      <w:rFonts w:ascii="宋体" w:eastAsia="宋体" w:hAnsi="宋体" w:cs="宋体"/>
      <w:b/>
      <w:bCs/>
      <w:color w:val="auto"/>
      <w:kern w:val="0"/>
      <w:sz w:val="27"/>
      <w:szCs w:val="27"/>
      <w14:ligatures w14:val="none"/>
    </w:rPr>
  </w:style>
  <w:style w:type="paragraph" w:styleId="4">
    <w:name w:val="heading 4"/>
    <w:basedOn w:val="a"/>
    <w:link w:val="40"/>
    <w:uiPriority w:val="9"/>
    <w:semiHidden/>
    <w:unhideWhenUsed/>
    <w:qFormat/>
    <w:pPr>
      <w:spacing w:before="100" w:beforeAutospacing="1" w:after="100" w:afterAutospacing="1" w:line="240" w:lineRule="auto"/>
      <w:ind w:left="0" w:firstLine="0"/>
      <w:jc w:val="left"/>
      <w:outlineLvl w:val="3"/>
    </w:pPr>
    <w:rPr>
      <w:rFonts w:ascii="宋体" w:eastAsia="宋体" w:hAnsi="宋体" w:cs="宋体"/>
      <w:b/>
      <w:bCs/>
      <w:color w:val="auto"/>
      <w:kern w:val="0"/>
      <w:sz w:val="24"/>
      <w:szCs w:val="24"/>
      <w14:ligatures w14:val="none"/>
    </w:rPr>
  </w:style>
  <w:style w:type="paragraph" w:styleId="5">
    <w:name w:val="heading 5"/>
    <w:basedOn w:val="a"/>
    <w:link w:val="50"/>
    <w:uiPriority w:val="9"/>
    <w:semiHidden/>
    <w:unhideWhenUsed/>
    <w:qFormat/>
    <w:pPr>
      <w:spacing w:before="100" w:beforeAutospacing="1" w:after="100" w:afterAutospacing="1" w:line="240" w:lineRule="auto"/>
      <w:ind w:left="0" w:firstLine="0"/>
      <w:jc w:val="left"/>
      <w:outlineLvl w:val="4"/>
    </w:pPr>
    <w:rPr>
      <w:rFonts w:ascii="宋体" w:eastAsia="宋体" w:hAnsi="宋体" w:cs="宋体"/>
      <w:b/>
      <w:bCs/>
      <w:color w:val="auto"/>
      <w:kern w:val="0"/>
      <w:szCs w:val="20"/>
      <w14:ligatures w14:val="none"/>
    </w:rPr>
  </w:style>
  <w:style w:type="paragraph" w:styleId="6">
    <w:name w:val="heading 6"/>
    <w:basedOn w:val="a"/>
    <w:link w:val="60"/>
    <w:uiPriority w:val="9"/>
    <w:semiHidden/>
    <w:unhideWhenUsed/>
    <w:qFormat/>
    <w:pPr>
      <w:spacing w:before="100" w:beforeAutospacing="1" w:after="100" w:afterAutospacing="1" w:line="240" w:lineRule="auto"/>
      <w:ind w:left="0" w:firstLine="0"/>
      <w:jc w:val="left"/>
      <w:outlineLvl w:val="5"/>
    </w:pPr>
    <w:rPr>
      <w:rFonts w:ascii="宋体" w:eastAsia="宋体" w:hAnsi="宋体" w:cs="宋体"/>
      <w:b/>
      <w:bCs/>
      <w:color w:val="auto"/>
      <w:kern w:val="0"/>
      <w:sz w:val="15"/>
      <w:szCs w:val="15"/>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customStyle="1" w:styleId="10">
    <w:name w:val="标题 1 字符"/>
    <w:link w:val="1"/>
    <w:uiPriority w:val="9"/>
    <w:locked/>
    <w:rPr>
      <w:rFonts w:ascii="Times New Roman" w:eastAsia="Times New Roman" w:hAnsi="Times New Roman" w:cs="Times New Roman" w:hint="default"/>
      <w:color w:val="181717"/>
      <w:sz w:val="20"/>
    </w:rPr>
  </w:style>
  <w:style w:type="character" w:customStyle="1" w:styleId="20">
    <w:name w:val="标题 2 字符"/>
    <w:basedOn w:val="a0"/>
    <w:link w:val="2"/>
    <w:uiPriority w:val="9"/>
    <w:semiHidden/>
    <w:rPr>
      <w:rFonts w:asciiTheme="majorHAnsi" w:eastAsiaTheme="majorEastAsia" w:hAnsiTheme="majorHAnsi" w:cstheme="majorBidi"/>
      <w:b/>
      <w:bCs/>
      <w:color w:val="181717"/>
      <w:kern w:val="2"/>
      <w:sz w:val="32"/>
      <w:szCs w:val="32"/>
      <w14:ligatures w14:val="standardContextual"/>
    </w:rPr>
  </w:style>
  <w:style w:type="character" w:customStyle="1" w:styleId="30">
    <w:name w:val="标题 3 字符"/>
    <w:basedOn w:val="a0"/>
    <w:link w:val="3"/>
    <w:uiPriority w:val="9"/>
    <w:semiHidden/>
    <w:rPr>
      <w:rFonts w:cs="Times New Roman"/>
      <w:b/>
      <w:bCs/>
      <w:color w:val="181717"/>
      <w:kern w:val="2"/>
      <w:sz w:val="32"/>
      <w:szCs w:val="32"/>
      <w14:ligatures w14:val="standardContextual"/>
    </w:rPr>
  </w:style>
  <w:style w:type="character" w:customStyle="1" w:styleId="40">
    <w:name w:val="标题 4 字符"/>
    <w:basedOn w:val="a0"/>
    <w:link w:val="4"/>
    <w:uiPriority w:val="9"/>
    <w:semiHidden/>
    <w:rPr>
      <w:rFonts w:asciiTheme="majorHAnsi" w:eastAsiaTheme="majorEastAsia" w:hAnsiTheme="majorHAnsi" w:cstheme="majorBidi"/>
      <w:b/>
      <w:bCs/>
      <w:color w:val="181717"/>
      <w:kern w:val="2"/>
      <w:sz w:val="28"/>
      <w:szCs w:val="28"/>
      <w14:ligatures w14:val="standardContextual"/>
    </w:rPr>
  </w:style>
  <w:style w:type="character" w:customStyle="1" w:styleId="50">
    <w:name w:val="标题 5 字符"/>
    <w:basedOn w:val="a0"/>
    <w:link w:val="5"/>
    <w:uiPriority w:val="9"/>
    <w:semiHidden/>
    <w:rPr>
      <w:rFonts w:cs="Times New Roman"/>
      <w:b/>
      <w:bCs/>
      <w:color w:val="181717"/>
      <w:kern w:val="2"/>
      <w:sz w:val="28"/>
      <w:szCs w:val="28"/>
      <w14:ligatures w14:val="standardContextual"/>
    </w:rPr>
  </w:style>
  <w:style w:type="character" w:customStyle="1" w:styleId="60">
    <w:name w:val="标题 6 字符"/>
    <w:basedOn w:val="a0"/>
    <w:link w:val="6"/>
    <w:uiPriority w:val="9"/>
    <w:semiHidden/>
    <w:rPr>
      <w:rFonts w:asciiTheme="majorHAnsi" w:eastAsiaTheme="majorEastAsia" w:hAnsiTheme="majorHAnsi" w:cstheme="majorBidi"/>
      <w:b/>
      <w:bCs/>
      <w:color w:val="181717"/>
      <w:kern w:val="2"/>
      <w:sz w:val="24"/>
      <w:szCs w:val="24"/>
      <w14:ligatures w14:val="standardContextual"/>
    </w:rPr>
  </w:style>
  <w:style w:type="character" w:styleId="a5">
    <w:name w:val="Strong"/>
    <w:basedOn w:val="a0"/>
    <w:uiPriority w:val="22"/>
    <w:qFormat/>
    <w:rPr>
      <w:b/>
      <w:bCs/>
    </w:rPr>
  </w:style>
  <w:style w:type="paragraph" w:customStyle="1" w:styleId="msonormal0">
    <w:name w:val="msonormal"/>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styleId="a6">
    <w:name w:val="Normal (Web)"/>
    <w:basedOn w:val="a"/>
    <w:uiPriority w:val="99"/>
    <w:semiHidden/>
    <w:unhideWhenUsed/>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orhb-oevmcd">
    <w:name w:val="vipgjd-zvi9od-orhb-oevmcd"/>
    <w:basedOn w:val="a"/>
    <w:pPr>
      <w:pBdr>
        <w:bottom w:val="single" w:sz="6" w:space="0" w:color="6B90DA"/>
      </w:pBdr>
      <w:spacing w:after="0" w:line="240" w:lineRule="auto"/>
      <w:ind w:left="0" w:firstLine="0"/>
      <w:jc w:val="left"/>
    </w:pPr>
    <w:rPr>
      <w:rFonts w:ascii="宋体" w:eastAsia="宋体" w:hAnsi="宋体" w:cs="宋体"/>
      <w:color w:val="auto"/>
      <w:kern w:val="0"/>
      <w:sz w:val="24"/>
      <w:szCs w:val="24"/>
      <w14:ligatures w14:val="none"/>
    </w:rPr>
  </w:style>
  <w:style w:type="paragraph" w:customStyle="1" w:styleId="vipgjd-zvi9od-xl07ob-oevmcd">
    <w:name w:val="vipgjd-zvi9od-xl07ob-oevmcd"/>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smfz-oevmcd">
    <w:name w:val="vipgjd-zvi9od-smfz-oevmcd"/>
    <w:basedOn w:val="a"/>
    <w:pPr>
      <w:spacing w:after="0" w:line="240" w:lineRule="auto"/>
      <w:ind w:left="0" w:firstLine="0"/>
      <w:jc w:val="left"/>
    </w:pPr>
    <w:rPr>
      <w:rFonts w:ascii="宋体" w:eastAsia="宋体" w:hAnsi="宋体" w:cs="宋体"/>
      <w:color w:val="auto"/>
      <w:kern w:val="0"/>
      <w:sz w:val="24"/>
      <w:szCs w:val="24"/>
      <w14:ligatures w14:val="none"/>
    </w:rPr>
  </w:style>
  <w:style w:type="paragraph" w:customStyle="1" w:styleId="goog-te-gadget">
    <w:name w:val="goog-te-gadget"/>
    <w:basedOn w:val="a"/>
    <w:pPr>
      <w:spacing w:before="100" w:beforeAutospacing="1" w:after="100" w:afterAutospacing="1" w:line="240" w:lineRule="auto"/>
      <w:ind w:left="0" w:firstLine="0"/>
      <w:jc w:val="left"/>
    </w:pPr>
    <w:rPr>
      <w:rFonts w:ascii="Arial" w:eastAsia="宋体" w:hAnsi="Arial" w:cs="Arial"/>
      <w:color w:val="666666"/>
      <w:kern w:val="0"/>
      <w:sz w:val="17"/>
      <w:szCs w:val="17"/>
      <w14:ligatures w14:val="none"/>
    </w:rPr>
  </w:style>
  <w:style w:type="paragraph" w:customStyle="1" w:styleId="goog-te-gadget-simple">
    <w:name w:val="goog-te-gadget-simple"/>
    <w:basedOn w:val="a"/>
    <w:pPr>
      <w:pBdr>
        <w:top w:val="single" w:sz="6" w:space="1" w:color="9B9B9B"/>
        <w:left w:val="single" w:sz="6" w:space="0" w:color="D5D5D5"/>
        <w:bottom w:val="single" w:sz="6" w:space="2" w:color="E8E8E8"/>
        <w:right w:val="single" w:sz="6" w:space="0" w:color="D5D5D5"/>
      </w:pBdr>
      <w:shd w:val="clear" w:color="auto" w:fill="FFFFFF"/>
      <w:spacing w:before="100" w:beforeAutospacing="1" w:after="100" w:afterAutospacing="1" w:line="240" w:lineRule="auto"/>
      <w:ind w:left="0" w:firstLine="0"/>
      <w:jc w:val="left"/>
    </w:pPr>
    <w:rPr>
      <w:rFonts w:ascii="宋体" w:eastAsia="宋体" w:hAnsi="宋体" w:cs="宋体"/>
      <w:color w:val="auto"/>
      <w:kern w:val="0"/>
      <w:szCs w:val="20"/>
      <w14:ligatures w14:val="none"/>
    </w:rPr>
  </w:style>
  <w:style w:type="paragraph" w:customStyle="1" w:styleId="goog-te-gadget-icon">
    <w:name w:val="goog-te-gadget-icon"/>
    <w:basedOn w:val="a"/>
    <w:pPr>
      <w:spacing w:before="100" w:beforeAutospacing="1" w:after="100" w:afterAutospacing="1" w:line="240" w:lineRule="auto"/>
      <w:ind w:left="30" w:right="30" w:firstLine="0"/>
      <w:jc w:val="left"/>
      <w:textAlignment w:val="center"/>
    </w:pPr>
    <w:rPr>
      <w:rFonts w:ascii="宋体" w:eastAsia="宋体" w:hAnsi="宋体" w:cs="宋体"/>
      <w:color w:val="auto"/>
      <w:kern w:val="0"/>
      <w:sz w:val="24"/>
      <w:szCs w:val="24"/>
      <w14:ligatures w14:val="none"/>
    </w:rPr>
  </w:style>
  <w:style w:type="paragraph" w:customStyle="1" w:styleId="goog-te-combo">
    <w:name w:val="goog-te-combo"/>
    <w:basedOn w:val="a"/>
    <w:pPr>
      <w:spacing w:before="100" w:beforeAutospacing="1" w:after="100" w:afterAutospacing="1" w:line="240" w:lineRule="auto"/>
      <w:ind w:left="60" w:right="60" w:firstLine="0"/>
      <w:jc w:val="left"/>
      <w:textAlignment w:val="baseline"/>
    </w:pPr>
    <w:rPr>
      <w:rFonts w:ascii="宋体" w:eastAsia="宋体" w:hAnsi="宋体" w:cs="宋体"/>
      <w:color w:val="auto"/>
      <w:kern w:val="0"/>
      <w:sz w:val="24"/>
      <w:szCs w:val="24"/>
      <w14:ligatures w14:val="none"/>
    </w:rPr>
  </w:style>
  <w:style w:type="paragraph" w:customStyle="1" w:styleId="vipgjd-zvi9od-tvd9pc-hsrgpd">
    <w:name w:val="vipgjd-zvi9od-tvd9pc-hsrgpd"/>
    <w:basedOn w:val="a"/>
    <w:pPr>
      <w:spacing w:after="0" w:line="240" w:lineRule="auto"/>
      <w:ind w:left="150" w:right="150" w:firstLine="0"/>
      <w:jc w:val="left"/>
    </w:pPr>
    <w:rPr>
      <w:rFonts w:ascii="宋体" w:eastAsia="宋体" w:hAnsi="宋体" w:cs="宋体"/>
      <w:color w:val="auto"/>
      <w:kern w:val="0"/>
      <w:sz w:val="24"/>
      <w:szCs w:val="24"/>
      <w14:ligatures w14:val="none"/>
    </w:rPr>
  </w:style>
  <w:style w:type="paragraph" w:customStyle="1" w:styleId="vipgjd-zvi9od-orhb">
    <w:name w:val="vipgjd-zvi9od-orhb"/>
    <w:basedOn w:val="a"/>
    <w:pPr>
      <w:shd w:val="clear" w:color="auto" w:fill="E4EFFB"/>
      <w:spacing w:after="0" w:line="240" w:lineRule="auto"/>
      <w:ind w:left="0" w:firstLine="0"/>
      <w:jc w:val="left"/>
    </w:pPr>
    <w:rPr>
      <w:rFonts w:ascii="宋体" w:eastAsia="宋体" w:hAnsi="宋体" w:cs="宋体"/>
      <w:color w:val="auto"/>
      <w:kern w:val="0"/>
      <w:sz w:val="24"/>
      <w:szCs w:val="24"/>
      <w14:ligatures w14:val="none"/>
    </w:rPr>
  </w:style>
  <w:style w:type="paragraph" w:customStyle="1" w:styleId="vipgjd-zvi9od-orhb-bn97pc">
    <w:name w:val="vipgjd-zvi9od-orhb-bn97pc"/>
    <w:basedOn w:val="a"/>
    <w:pPr>
      <w:spacing w:before="100" w:beforeAutospacing="1" w:after="100" w:afterAutospacing="1" w:line="240" w:lineRule="auto"/>
      <w:ind w:left="0" w:firstLine="0"/>
      <w:jc w:val="left"/>
    </w:pPr>
    <w:rPr>
      <w:rFonts w:ascii="宋体" w:eastAsia="宋体" w:hAnsi="宋体" w:cs="宋体"/>
      <w:color w:val="000000"/>
      <w:kern w:val="0"/>
      <w:sz w:val="24"/>
      <w:szCs w:val="24"/>
      <w14:ligatures w14:val="none"/>
    </w:rPr>
  </w:style>
  <w:style w:type="paragraph" w:customStyle="1" w:styleId="vipgjd-zvi9od-orhb-tswv1b">
    <w:name w:val="vipgjd-zvi9od-orhb-tswv1b"/>
    <w:basedOn w:val="a"/>
    <w:pPr>
      <w:spacing w:after="100" w:afterAutospacing="1" w:line="240" w:lineRule="auto"/>
      <w:ind w:left="0" w:firstLine="0"/>
      <w:jc w:val="left"/>
      <w:textAlignment w:val="top"/>
    </w:pPr>
    <w:rPr>
      <w:rFonts w:ascii="宋体" w:eastAsia="宋体" w:hAnsi="宋体" w:cs="宋体"/>
      <w:color w:val="666666"/>
      <w:kern w:val="0"/>
      <w:sz w:val="14"/>
      <w:szCs w:val="14"/>
      <w14:ligatures w14:val="none"/>
    </w:rPr>
  </w:style>
  <w:style w:type="paragraph" w:customStyle="1" w:styleId="vipgjd-zvi9od-orhb-ke6vqe">
    <w:name w:val="vipgjd-zvi9od-orhb-ke6vq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lgbsse">
    <w:name w:val="vipgjd-zvi9od-lgbsse"/>
    <w:basedOn w:val="a"/>
    <w:pPr>
      <w:pBdr>
        <w:bottom w:val="single" w:sz="6" w:space="0" w:color="E7E7E7"/>
        <w:right w:val="single" w:sz="6" w:space="0" w:color="E7E7E7"/>
      </w:pBd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smfz">
    <w:name w:val="vipgjd-zvi9od-smfz"/>
    <w:basedOn w:val="a"/>
    <w:pPr>
      <w:shd w:val="clear" w:color="auto" w:fill="FFFFFF"/>
      <w:spacing w:after="0" w:line="240" w:lineRule="auto"/>
      <w:ind w:left="0" w:firstLine="0"/>
      <w:jc w:val="left"/>
    </w:pPr>
    <w:rPr>
      <w:rFonts w:ascii="宋体" w:eastAsia="宋体" w:hAnsi="宋体" w:cs="宋体"/>
      <w:color w:val="auto"/>
      <w:kern w:val="0"/>
      <w:sz w:val="24"/>
      <w:szCs w:val="24"/>
      <w14:ligatures w14:val="none"/>
    </w:rPr>
  </w:style>
  <w:style w:type="paragraph" w:customStyle="1" w:styleId="vipgjd-zvi9od-smfz-hsrgpd">
    <w:name w:val="vipgjd-zvi9od-smfz-hsrgpd"/>
    <w:basedOn w:val="a"/>
    <w:pPr>
      <w:pBdr>
        <w:top w:val="outset" w:sz="6" w:space="5" w:color="888888"/>
        <w:left w:val="outset" w:sz="6" w:space="8" w:color="888888"/>
        <w:bottom w:val="outset" w:sz="6" w:space="5"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14:ligatures w14:val="none"/>
    </w:rPr>
  </w:style>
  <w:style w:type="paragraph" w:customStyle="1" w:styleId="vipgjd-zvi9od-xl07ob-ltbxed">
    <w:name w:val="vipgjd-zvi9od-xl07ob-ltbxed"/>
    <w:basedOn w:val="a"/>
    <w:pPr>
      <w:spacing w:before="100" w:beforeAutospacing="1" w:after="100" w:afterAutospacing="1" w:line="240" w:lineRule="auto"/>
      <w:ind w:left="60" w:right="60" w:firstLine="0"/>
      <w:jc w:val="left"/>
    </w:pPr>
    <w:rPr>
      <w:rFonts w:ascii="宋体" w:eastAsia="宋体" w:hAnsi="宋体" w:cs="宋体"/>
      <w:color w:val="0000CC"/>
      <w:kern w:val="0"/>
      <w:sz w:val="24"/>
      <w:szCs w:val="24"/>
      <w14:ligatures w14:val="none"/>
    </w:rPr>
  </w:style>
  <w:style w:type="paragraph" w:customStyle="1" w:styleId="vipgjd-zvi9od-xl07ob">
    <w:name w:val="vipgjd-zvi9od-xl07ob"/>
    <w:basedOn w:val="a"/>
    <w:pPr>
      <w:pBdr>
        <w:top w:val="single" w:sz="12" w:space="0" w:color="C3D9FF"/>
        <w:left w:val="single" w:sz="12" w:space="0" w:color="C3D9FF"/>
        <w:bottom w:val="single" w:sz="12" w:space="0" w:color="C3D9FF"/>
        <w:right w:val="single" w:sz="12" w:space="0" w:color="C3D9FF"/>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xl07ob-ibnc6b">
    <w:name w:val="vipgjd-zvi9od-xl07ob-ibnc6b"/>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vh1gmf">
    <w:name w:val="vipgjd-zvi9od-vh1gmf"/>
    <w:basedOn w:val="a"/>
    <w:pPr>
      <w:pBdr>
        <w:top w:val="single" w:sz="6" w:space="3" w:color="6B90DA"/>
        <w:left w:val="single" w:sz="6" w:space="3" w:color="6B90DA"/>
        <w:bottom w:val="single" w:sz="6" w:space="3" w:color="6B90DA"/>
        <w:right w:val="single" w:sz="6" w:space="3" w:color="6B90DA"/>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vh1gmf-krhpnb">
    <w:name w:val="vipgjd-zvi9od-vh1gmf-krhpnb"/>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vh1gmf-hgduwe">
    <w:name w:val="vipgjd-zvi9od-vh1gmf-hgduwe"/>
    <w:basedOn w:val="a"/>
    <w:pPr>
      <w:shd w:val="clear" w:color="auto" w:fill="AAAAAA"/>
      <w:spacing w:before="90" w:after="90" w:line="240" w:lineRule="auto"/>
      <w:ind w:left="0" w:firstLine="0"/>
      <w:jc w:val="left"/>
    </w:pPr>
    <w:rPr>
      <w:rFonts w:ascii="宋体" w:eastAsia="宋体" w:hAnsi="宋体" w:cs="宋体"/>
      <w:color w:val="auto"/>
      <w:kern w:val="0"/>
      <w:sz w:val="24"/>
      <w:szCs w:val="24"/>
      <w14:ligatures w14:val="none"/>
    </w:rPr>
  </w:style>
  <w:style w:type="paragraph" w:customStyle="1" w:styleId="vipgjd-zvi9od-vh1gmf-ibnc6b">
    <w:name w:val="vipgjd-zvi9od-vh1gmf-ibnc6b"/>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vh1gmf-ibnc6b-gk6smd">
    <w:name w:val="vipgjd-zvi9od-vh1gmf-ibnc6b-gk6smd"/>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l9xktf">
    <w:name w:val="vipgjd-zvi9od-l9xktf"/>
    <w:basedOn w:val="a"/>
    <w:pP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l9xktf-oevmcd">
    <w:name w:val="vipgjd-zvi9od-l9xktf-oevmcd"/>
    <w:basedOn w:val="a"/>
    <w:pPr>
      <w:pBdr>
        <w:top w:val="single" w:sz="6" w:space="0" w:color="6B90DA"/>
        <w:left w:val="single" w:sz="6" w:space="0" w:color="6B90DA"/>
        <w:bottom w:val="single" w:sz="6" w:space="0" w:color="6B90DA"/>
        <w:right w:val="single" w:sz="6" w:space="0" w:color="6B90DA"/>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l9xktf-fmcms">
    <w:name w:val="vipgjd-zvi9od-l9xktf-fmcms"/>
    <w:basedOn w:val="a"/>
    <w:pPr>
      <w:spacing w:before="90"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l9xktf-vgwjlc">
    <w:name w:val="vipgjd-zvi9od-l9xktf-vgwjlc"/>
    <w:basedOn w:val="a"/>
    <w:pPr>
      <w:spacing w:before="90"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l9xktf-i9glp">
    <w:name w:val="vipgjd-zvi9od-l9xktf-i9glp"/>
    <w:basedOn w:val="a"/>
    <w:pPr>
      <w:spacing w:before="90" w:after="0" w:line="240" w:lineRule="auto"/>
      <w:ind w:left="0" w:firstLine="0"/>
      <w:jc w:val="left"/>
    </w:pPr>
    <w:rPr>
      <w:rFonts w:ascii="宋体" w:eastAsia="宋体" w:hAnsi="宋体" w:cs="宋体"/>
      <w:color w:val="auto"/>
      <w:kern w:val="0"/>
      <w:sz w:val="24"/>
      <w:szCs w:val="24"/>
      <w14:ligatures w14:val="none"/>
    </w:rPr>
  </w:style>
  <w:style w:type="paragraph" w:customStyle="1" w:styleId="vipgjd-zvi9od-l9xktf-yepe5c">
    <w:name w:val="vipgjd-zvi9od-l9xktf-yepe5c"/>
    <w:basedOn w:val="a"/>
    <w:pPr>
      <w:spacing w:before="90" w:after="60" w:line="240" w:lineRule="auto"/>
      <w:ind w:left="0" w:firstLine="0"/>
      <w:jc w:val="left"/>
    </w:pPr>
    <w:rPr>
      <w:rFonts w:ascii="宋体" w:eastAsia="宋体" w:hAnsi="宋体" w:cs="宋体"/>
      <w:color w:val="auto"/>
      <w:kern w:val="0"/>
      <w:sz w:val="24"/>
      <w:szCs w:val="24"/>
      <w14:ligatures w14:val="none"/>
    </w:rPr>
  </w:style>
  <w:style w:type="paragraph" w:customStyle="1" w:styleId="vipgjd-zvi9od-az2wee-oiico">
    <w:name w:val="vipgjd-zvi9od-az2wee-oiico"/>
    <w:basedOn w:val="a"/>
    <w:pP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zvi9od-az2wee">
    <w:name w:val="vipgjd-zvi9od-az2wee"/>
    <w:basedOn w:val="a"/>
    <w:pPr>
      <w:spacing w:before="30" w:after="0" w:line="240" w:lineRule="auto"/>
      <w:ind w:left="30" w:firstLine="0"/>
      <w:jc w:val="left"/>
    </w:pPr>
    <w:rPr>
      <w:rFonts w:ascii="宋体" w:eastAsia="宋体" w:hAnsi="宋体" w:cs="宋体"/>
      <w:color w:val="auto"/>
      <w:kern w:val="0"/>
      <w:sz w:val="24"/>
      <w:szCs w:val="24"/>
      <w14:ligatures w14:val="none"/>
    </w:rPr>
  </w:style>
  <w:style w:type="paragraph" w:customStyle="1" w:styleId="vipgjd-yawneb-l7lbkb">
    <w:name w:val="vipgjd-yawneb-l7lbkb"/>
    <w:basedOn w:val="a"/>
    <w:pPr>
      <w:pBdr>
        <w:top w:val="single" w:sz="6" w:space="9" w:color="EEEEEE"/>
        <w:left w:val="single" w:sz="6" w:space="9" w:color="EEEEEE"/>
        <w:bottom w:val="single" w:sz="6" w:space="9" w:color="EEEEEE"/>
        <w:right w:val="single" w:sz="6" w:space="9" w:color="EEEEEE"/>
      </w:pBdr>
      <w:shd w:val="clear" w:color="auto" w:fill="FFFFFF"/>
      <w:spacing w:before="100" w:beforeAutospacing="1" w:after="100" w:afterAutospacing="1" w:line="240" w:lineRule="auto"/>
      <w:ind w:left="0" w:firstLine="0"/>
      <w:jc w:val="left"/>
    </w:pPr>
    <w:rPr>
      <w:rFonts w:ascii="Arial" w:eastAsia="宋体" w:hAnsi="Arial" w:cs="Arial"/>
      <w:vanish/>
      <w:color w:val="222222"/>
      <w:kern w:val="0"/>
      <w:szCs w:val="20"/>
      <w14:ligatures w14:val="none"/>
    </w:rPr>
  </w:style>
  <w:style w:type="paragraph" w:customStyle="1" w:styleId="vipgjd-yawneb-yawneb-vy2aqc-pbttye">
    <w:name w:val="vipgjd-yawneb-yawneb-vy2aqc-pbttye"/>
    <w:basedOn w:val="a"/>
    <w:pPr>
      <w:spacing w:before="100" w:beforeAutospacing="1" w:after="100" w:afterAutospacing="1" w:line="240" w:lineRule="auto"/>
      <w:ind w:left="0" w:firstLine="0"/>
    </w:pPr>
    <w:rPr>
      <w:rFonts w:ascii="宋体" w:eastAsia="宋体" w:hAnsi="宋体" w:cs="宋体"/>
      <w:color w:val="auto"/>
      <w:kern w:val="0"/>
      <w:szCs w:val="20"/>
      <w14:ligatures w14:val="none"/>
    </w:rPr>
  </w:style>
  <w:style w:type="paragraph" w:customStyle="1" w:styleId="vipgjd-yawneb-l7lbkbtextarea">
    <w:name w:val="vipgjd-yawneb-l7lbkb&gt;textarea"/>
    <w:basedOn w:val="a"/>
    <w:pPr>
      <w:pBdr>
        <w:top w:val="single" w:sz="6" w:space="1" w:color="C0C0C0"/>
        <w:left w:val="single" w:sz="6" w:space="1" w:color="D9D9D9"/>
        <w:bottom w:val="single" w:sz="6" w:space="1" w:color="D9D9D9"/>
        <w:right w:val="single" w:sz="6" w:space="1" w:color="D9D9D9"/>
      </w:pBdr>
      <w:spacing w:before="100" w:beforeAutospacing="1" w:after="150" w:line="240" w:lineRule="auto"/>
      <w:ind w:left="0" w:firstLine="0"/>
      <w:jc w:val="left"/>
    </w:pPr>
    <w:rPr>
      <w:rFonts w:ascii="Arial" w:eastAsia="宋体" w:hAnsi="Arial" w:cs="Arial"/>
      <w:color w:val="auto"/>
      <w:kern w:val="0"/>
      <w:szCs w:val="20"/>
      <w14:ligatures w14:val="none"/>
    </w:rPr>
  </w:style>
  <w:style w:type="paragraph" w:customStyle="1" w:styleId="vipgjd-yawneb-vipgjd-fmcms-sn54q">
    <w:name w:val="vipgjd-yawneb-vipgjd-fmcms-sn54q"/>
    <w:basedOn w:val="a"/>
    <w:pPr>
      <w:shd w:val="clear" w:color="auto" w:fill="C9D7F1"/>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
    <w:name w:val="vipgjd-yawneb-hvhgnd"/>
    <w:basedOn w:val="a"/>
    <w:pPr>
      <w:spacing w:before="100" w:beforeAutospacing="1" w:after="100" w:afterAutospacing="1" w:line="240" w:lineRule="auto"/>
      <w:ind w:left="0" w:firstLine="0"/>
      <w:jc w:val="left"/>
    </w:pPr>
    <w:rPr>
      <w:rFonts w:ascii="Arial" w:eastAsia="宋体" w:hAnsi="Arial" w:cs="Arial"/>
      <w:color w:val="auto"/>
      <w:kern w:val="0"/>
      <w:sz w:val="24"/>
      <w:szCs w:val="24"/>
      <w14:ligatures w14:val="none"/>
    </w:rPr>
  </w:style>
  <w:style w:type="paragraph" w:customStyle="1" w:styleId="vipgjd-zvi9od-l4ehx-hsrgpd">
    <w:name w:val="vipgjd-zvi9od-l4ehx-hsrgpd"/>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udefge">
    <w:name w:val="udefg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fmcms">
    <w:name w:val="fmcms"/>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dugjie">
    <w:name w:val="dugji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tdytde">
    <w:name w:val="tdytd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nvmfcd-fmcms">
    <w:name w:val="vipgjd-yawneb-nvmfcd-fmcms"/>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r4nke">
    <w:name w:val="vipgjd-yawneb-r4nk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tvd9pc-lgbsse">
    <w:name w:val="vipgjd-yawneb-tvd9pc-lgbss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l4ehx">
    <w:name w:val="vipgjd-yawneb-l4ehx"/>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fw42ze-z0arqf-haaclf">
    <w:name w:val="vipgjd-yawneb-fw42ze-z0arqf-haaclf"/>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z0arqf-h9tdt">
    <w:name w:val="vipgjd-yawneb-z0arqf-h9tdt"/>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jofkmb-ne3sff">
    <w:name w:val="vipgjd-yawneb-jofkmb-ne3sff"/>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z0arqf-hsrgpd">
    <w:name w:val="vipgjd-yawneb-z0arqf-hsrgpd"/>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z0arqf-ibe0s">
    <w:name w:val="vipgjd-yawneb-z0arqf-ibe0s"/>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l4nn5e-i9glp">
    <w:name w:val="vipgjd-yawneb-l4nn5e-i9glp"/>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mrxpge">
    <w:name w:val="vipgjd-yawneb-mrxpg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ifdkyd-w0vjo-fmcms">
    <w:name w:val="vipgjd-yawneb-ifdkyd-w0vjo-fmcms"/>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ifdkyd-u0pjoe-fmcms">
    <w:name w:val="vipgjd-yawneb-ifdkyd-u0pjoe-fmcms"/>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vipgjd-ekm5fc-hfsbo">
    <w:name w:val="vipgjd-yawneb-vipgjd-ekm5fc-hfsbo"/>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yawneb-vy2aqc-fmcms">
    <w:name w:val="vipgjd-yawneb-yawneb-vy2aqc-fmcms"/>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tvlw9c-pphlrf-sn54q">
    <w:name w:val="vipgjd-yawneb-tvlw9c-pphlrf-sn54q"/>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tvlw9c-pphlrf">
    <w:name w:val="vipgjd-yawneb-tvlw9c-pphlrf"/>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tvlw9c-dyvda">
    <w:name w:val="vipgjd-yawneb-tvlw9c-dyvda"/>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yawneb-tvlw9c-sn54q-lzx3ef">
    <w:name w:val="vipgjd-yawneb-yawneb-tvlw9c-sn54q-lzx3ef"/>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yawneb-tvlw9c-sn54q-yiaiib">
    <w:name w:val="vipgjd-yawneb-yawneb-tvlw9c-sn54q-yiaiib"/>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ifdkyd-ypqjbf">
    <w:name w:val="vipgjd-yawneb-ifdkyd-ypqjbf"/>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ifdkyd-ypqjbf-fmcms">
    <w:name w:val="vipgjd-yawneb-ifdkyd-ypqjbf-fmcms"/>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ifdkyd-ypqjbf-sfebqf">
    <w:name w:val="vipgjd-yawneb-ifdkyd-ypqjbf-sfebqf"/>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k77iif-i3jm8c">
    <w:name w:val="vipgjd-yawneb-hvhgnd-k77iif-i3jm8c"/>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k77iif-sisrtd">
    <w:name w:val="vipgjd-yawneb-hvhgnd-k77iif-sisrtd"/>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iuizwc">
    <w:name w:val="vipgjd-yawneb-hvhgnd-iuizwc"/>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axav1">
    <w:name w:val="vipgjd-yawneb-hvhgnd-axav1"/>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n7eqid">
    <w:name w:val="vipgjd-yawneb-hvhgnd-n7eqid"/>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n7eqid-b7i4od">
    <w:name w:val="vipgjd-yawneb-hvhgnd-n7eqid-b7i4od"/>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utujcb">
    <w:name w:val="vipgjd-yawneb-hvhgnd-utujcb"/>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eo9mke">
    <w:name w:val="vipgjd-yawneb-hvhgnd-eo9mk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bgm6sf">
    <w:name w:val="vipgjd-yawneb-hvhgnd-bgm6sf"/>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hvhgnd-axytce">
    <w:name w:val="vipgjd-yawneb-hvhgnd-axytce"/>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z0arqf-i9glp">
    <w:name w:val="vipgjd-yawneb-z0arqf-i9glp"/>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vipgjd-xl07ob">
    <w:name w:val="vipgjd-yawneb-vipgjd-xl07ob"/>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vipgjd-j7lflb">
    <w:name w:val="vipgjd-yawneb-vipgjd-j7lflb"/>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sisrtd">
    <w:name w:val="vipgjd-yawneb-sisrtd"/>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z0arqf-sfebqf">
    <w:name w:val="vipgjd-yawneb-z0arqf-sfebqf"/>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table" w:customStyle="1" w:styleId="TableGrid">
    <w:name w:val="TableGrid"/>
    <w:rPr>
      <w:rFonts w:asciiTheme="minorHAnsi" w:hAnsiTheme="minorHAnsi"/>
      <w:kern w:val="2"/>
      <w:sz w:val="21"/>
      <w:szCs w:val="22"/>
      <w14:ligatures w14:val="standardContextual"/>
    </w:rPr>
    <w:tblPr>
      <w:tblCellMar>
        <w:top w:w="0" w:type="dxa"/>
        <w:left w:w="0" w:type="dxa"/>
        <w:bottom w:w="0" w:type="dxa"/>
        <w:right w:w="0" w:type="dxa"/>
      </w:tblCellMar>
    </w:tblPr>
  </w:style>
  <w:style w:type="paragraph" w:customStyle="1" w:styleId="goog-te-combo1">
    <w:name w:val="goog-te-combo1"/>
    <w:basedOn w:val="a"/>
    <w:pPr>
      <w:spacing w:before="60" w:after="6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zvi9od-l4ehx-hsrgpd1">
    <w:name w:val="vipgjd-zvi9od-l4ehx-hsrgpd1"/>
    <w:basedOn w:val="a"/>
    <w:pPr>
      <w:spacing w:after="0" w:line="240" w:lineRule="auto"/>
      <w:ind w:left="150" w:right="150" w:firstLine="0"/>
      <w:jc w:val="left"/>
    </w:pPr>
    <w:rPr>
      <w:rFonts w:ascii="宋体" w:eastAsia="宋体" w:hAnsi="宋体" w:cs="宋体"/>
      <w:color w:val="auto"/>
      <w:kern w:val="0"/>
      <w:sz w:val="24"/>
      <w:szCs w:val="24"/>
      <w14:ligatures w14:val="none"/>
    </w:rPr>
  </w:style>
  <w:style w:type="paragraph" w:customStyle="1" w:styleId="vipgjd-zvi9od-smfz-hsrgpd1">
    <w:name w:val="vipgjd-zvi9od-smfz-hsrgpd1"/>
    <w:basedOn w:val="a"/>
    <w:pPr>
      <w:pBdr>
        <w:top w:val="outset" w:sz="2" w:space="2" w:color="888888"/>
        <w:left w:val="outset" w:sz="6" w:space="8" w:color="888888"/>
        <w:bottom w:val="outset" w:sz="6" w:space="5"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14:ligatures w14:val="none"/>
    </w:rPr>
  </w:style>
  <w:style w:type="paragraph" w:customStyle="1" w:styleId="vipgjd-zvi9od-smfz-hsrgpd2">
    <w:name w:val="vipgjd-zvi9od-smfz-hsrgpd2"/>
    <w:basedOn w:val="a"/>
    <w:pPr>
      <w:pBdr>
        <w:top w:val="outset" w:sz="6" w:space="5" w:color="888888"/>
        <w:left w:val="outset" w:sz="6" w:space="8" w:color="888888"/>
        <w:bottom w:val="outset" w:sz="2" w:space="2"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14:ligatures w14:val="none"/>
    </w:rPr>
  </w:style>
  <w:style w:type="paragraph" w:customStyle="1" w:styleId="vipgjd-zvi9od-xl07ob-ltbxed1">
    <w:name w:val="vipgjd-zvi9od-xl07ob-ltbxed1"/>
    <w:basedOn w:val="a"/>
    <w:pPr>
      <w:spacing w:before="100" w:beforeAutospacing="1" w:after="100" w:afterAutospacing="1" w:line="240" w:lineRule="auto"/>
      <w:ind w:left="60" w:right="60" w:firstLine="0"/>
      <w:jc w:val="left"/>
    </w:pPr>
    <w:rPr>
      <w:rFonts w:ascii="宋体" w:eastAsia="宋体" w:hAnsi="宋体" w:cs="宋体"/>
      <w:color w:val="000000"/>
      <w:kern w:val="0"/>
      <w:sz w:val="24"/>
      <w:szCs w:val="24"/>
      <w14:ligatures w14:val="none"/>
    </w:rPr>
  </w:style>
  <w:style w:type="paragraph" w:customStyle="1" w:styleId="udefge1">
    <w:name w:val="udefge1"/>
    <w:basedOn w:val="a"/>
    <w:pPr>
      <w:spacing w:before="100" w:beforeAutospacing="1" w:after="100" w:afterAutospacing="1" w:line="240" w:lineRule="auto"/>
      <w:ind w:left="0" w:firstLine="0"/>
      <w:jc w:val="left"/>
    </w:pPr>
    <w:rPr>
      <w:rFonts w:ascii="宋体" w:eastAsia="宋体" w:hAnsi="宋体" w:cs="宋体"/>
      <w:vanish/>
      <w:color w:val="auto"/>
      <w:kern w:val="0"/>
      <w:sz w:val="24"/>
      <w:szCs w:val="24"/>
      <w14:ligatures w14:val="none"/>
    </w:rPr>
  </w:style>
  <w:style w:type="paragraph" w:customStyle="1" w:styleId="fmcms1">
    <w:name w:val="fmcms1"/>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dugjie1">
    <w:name w:val="dugjie1"/>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tdytde1">
    <w:name w:val="tdytde1"/>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nvmfcd-fmcms1">
    <w:name w:val="vipgjd-yawneb-nvmfcd-fmcms1"/>
    <w:basedOn w:val="a"/>
    <w:pPr>
      <w:spacing w:after="0" w:line="240" w:lineRule="auto"/>
      <w:ind w:left="0" w:firstLine="0"/>
      <w:textAlignment w:val="baseline"/>
    </w:pPr>
    <w:rPr>
      <w:rFonts w:ascii="宋体" w:eastAsia="宋体" w:hAnsi="宋体" w:cs="宋体"/>
      <w:color w:val="auto"/>
      <w:kern w:val="0"/>
      <w:szCs w:val="20"/>
      <w14:ligatures w14:val="none"/>
    </w:rPr>
  </w:style>
  <w:style w:type="paragraph" w:customStyle="1" w:styleId="vipgjd-yawneb-r4nke1">
    <w:name w:val="vipgjd-yawneb-r4nke1"/>
    <w:basedOn w:val="a"/>
    <w:pPr>
      <w:spacing w:before="60" w:after="60" w:line="240" w:lineRule="auto"/>
      <w:ind w:left="0" w:firstLine="0"/>
      <w:jc w:val="left"/>
      <w:textAlignment w:val="baseline"/>
    </w:pPr>
    <w:rPr>
      <w:rFonts w:ascii="Arial" w:eastAsia="宋体" w:hAnsi="Arial" w:cs="Arial"/>
      <w:color w:val="999999"/>
      <w:kern w:val="0"/>
      <w:sz w:val="24"/>
      <w:szCs w:val="24"/>
      <w14:ligatures w14:val="none"/>
    </w:rPr>
  </w:style>
  <w:style w:type="paragraph" w:customStyle="1" w:styleId="vipgjd-yawneb-tvd9pc-lgbsse1">
    <w:name w:val="vipgjd-yawneb-tvd9pc-lgbsse1"/>
    <w:basedOn w:val="a"/>
    <w:pPr>
      <w:spacing w:after="0" w:line="240" w:lineRule="auto"/>
      <w:ind w:left="0" w:firstLine="0"/>
      <w:jc w:val="left"/>
      <w:textAlignment w:val="baseline"/>
    </w:pPr>
    <w:rPr>
      <w:rFonts w:ascii="宋体" w:eastAsia="宋体" w:hAnsi="宋体" w:cs="宋体"/>
      <w:vanish/>
      <w:color w:val="auto"/>
      <w:kern w:val="0"/>
      <w:sz w:val="24"/>
      <w:szCs w:val="24"/>
      <w14:ligatures w14:val="none"/>
    </w:rPr>
  </w:style>
  <w:style w:type="paragraph" w:customStyle="1" w:styleId="vipgjd-yawneb-l4ehx1">
    <w:name w:val="vipgjd-yawneb-l4ehx1"/>
    <w:basedOn w:val="a"/>
    <w:pPr>
      <w:spacing w:after="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yawneb-fw42ze-z0arqf-haaclf1">
    <w:name w:val="vipgjd-yawneb-fw42ze-z0arqf-haaclf1"/>
    <w:basedOn w:val="a"/>
    <w:pPr>
      <w:spacing w:after="0" w:line="240" w:lineRule="auto"/>
      <w:ind w:left="0" w:firstLine="0"/>
      <w:jc w:val="left"/>
      <w:textAlignment w:val="baseline"/>
    </w:pPr>
    <w:rPr>
      <w:rFonts w:ascii="宋体" w:eastAsia="宋体" w:hAnsi="宋体" w:cs="宋体"/>
      <w:vanish/>
      <w:color w:val="auto"/>
      <w:kern w:val="0"/>
      <w:sz w:val="24"/>
      <w:szCs w:val="24"/>
      <w14:ligatures w14:val="none"/>
    </w:rPr>
  </w:style>
  <w:style w:type="paragraph" w:customStyle="1" w:styleId="vipgjd-yawneb-z0arqf-h9tdt1">
    <w:name w:val="vipgjd-yawneb-z0arqf-h9tdt1"/>
    <w:basedOn w:val="a"/>
    <w:pPr>
      <w:spacing w:before="300" w:after="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yawneb-jofkmb-ne3sff1">
    <w:name w:val="vipgjd-yawneb-jofkmb-ne3sff1"/>
    <w:basedOn w:val="a"/>
    <w:pPr>
      <w:shd w:val="clear" w:color="auto" w:fill="29910D"/>
      <w:spacing w:before="180" w:after="0" w:line="240" w:lineRule="auto"/>
      <w:ind w:left="0" w:firstLine="0"/>
      <w:jc w:val="left"/>
      <w:textAlignment w:val="baseline"/>
    </w:pPr>
    <w:rPr>
      <w:rFonts w:ascii="宋体" w:eastAsia="宋体" w:hAnsi="宋体" w:cs="宋体"/>
      <w:b/>
      <w:bCs/>
      <w:color w:val="FFFFFF"/>
      <w:kern w:val="0"/>
      <w:sz w:val="18"/>
      <w:szCs w:val="18"/>
      <w14:ligatures w14:val="none"/>
    </w:rPr>
  </w:style>
  <w:style w:type="paragraph" w:customStyle="1" w:styleId="vipgjd-yawneb-z0arqf-hsrgpd1">
    <w:name w:val="vipgjd-yawneb-z0arqf-hsrgpd1"/>
    <w:basedOn w:val="a"/>
    <w:pPr>
      <w:spacing w:after="0" w:line="240" w:lineRule="auto"/>
      <w:ind w:left="0" w:right="225" w:firstLine="0"/>
      <w:jc w:val="left"/>
      <w:textAlignment w:val="baseline"/>
    </w:pPr>
    <w:rPr>
      <w:rFonts w:ascii="Arial" w:eastAsia="宋体" w:hAnsi="Arial" w:cs="Arial"/>
      <w:color w:val="1155CC"/>
      <w:kern w:val="0"/>
      <w:sz w:val="17"/>
      <w:szCs w:val="17"/>
      <w14:ligatures w14:val="none"/>
    </w:rPr>
  </w:style>
  <w:style w:type="paragraph" w:customStyle="1" w:styleId="vipgjd-yawneb-z0arqf-ibe0s1">
    <w:name w:val="vipgjd-yawneb-z0arqf-ibe0s1"/>
    <w:basedOn w:val="a"/>
    <w:pPr>
      <w:spacing w:after="0" w:line="240" w:lineRule="auto"/>
      <w:ind w:left="0" w:right="150" w:firstLine="0"/>
      <w:jc w:val="left"/>
      <w:textAlignment w:val="baseline"/>
    </w:pPr>
    <w:rPr>
      <w:rFonts w:ascii="宋体" w:eastAsia="宋体" w:hAnsi="宋体" w:cs="宋体"/>
      <w:color w:val="auto"/>
      <w:kern w:val="0"/>
      <w:sz w:val="24"/>
      <w:szCs w:val="24"/>
      <w14:ligatures w14:val="none"/>
    </w:rPr>
  </w:style>
  <w:style w:type="paragraph" w:customStyle="1" w:styleId="vipgjd-yawneb-l4nn5e-i9glp1">
    <w:name w:val="vipgjd-yawneb-l4nn5e-i9glp1"/>
    <w:basedOn w:val="a"/>
    <w:pPr>
      <w:spacing w:after="0" w:line="240" w:lineRule="auto"/>
      <w:ind w:left="0" w:firstLine="0"/>
      <w:jc w:val="left"/>
      <w:textAlignment w:val="center"/>
    </w:pPr>
    <w:rPr>
      <w:rFonts w:ascii="宋体" w:eastAsia="宋体" w:hAnsi="宋体" w:cs="宋体"/>
      <w:color w:val="auto"/>
      <w:kern w:val="0"/>
      <w:sz w:val="24"/>
      <w:szCs w:val="24"/>
      <w14:ligatures w14:val="none"/>
    </w:rPr>
  </w:style>
  <w:style w:type="paragraph" w:customStyle="1" w:styleId="vipgjd-yawneb-z0arqf-i9glp1">
    <w:name w:val="vipgjd-yawneb-z0arqf-i9glp1"/>
    <w:basedOn w:val="a"/>
    <w:pPr>
      <w:spacing w:after="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yawneb-z0arqf-sfebqf1">
    <w:name w:val="vipgjd-yawneb-z0arqf-sfebqf1"/>
    <w:basedOn w:val="a"/>
    <w:pPr>
      <w:shd w:val="clear" w:color="auto" w:fill="4D90FE"/>
      <w:spacing w:after="0" w:line="240" w:lineRule="auto"/>
      <w:ind w:left="0" w:firstLine="0"/>
      <w:jc w:val="left"/>
      <w:textAlignment w:val="baseline"/>
    </w:pPr>
    <w:rPr>
      <w:rFonts w:ascii="宋体" w:eastAsia="宋体" w:hAnsi="宋体" w:cs="宋体"/>
      <w:color w:val="FFFFFF"/>
      <w:kern w:val="0"/>
      <w:sz w:val="24"/>
      <w:szCs w:val="24"/>
      <w14:ligatures w14:val="none"/>
    </w:rPr>
  </w:style>
  <w:style w:type="paragraph" w:customStyle="1" w:styleId="vipgjd-yawneb-mrxpge1">
    <w:name w:val="vipgjd-yawneb-mrxpge1"/>
    <w:basedOn w:val="a"/>
    <w:pPr>
      <w:spacing w:after="0" w:line="240" w:lineRule="auto"/>
      <w:ind w:left="0" w:firstLine="0"/>
      <w:jc w:val="left"/>
      <w:textAlignment w:val="baseline"/>
    </w:pPr>
    <w:rPr>
      <w:rFonts w:ascii="Arial" w:eastAsia="宋体" w:hAnsi="Arial" w:cs="Arial"/>
      <w:color w:val="999999"/>
      <w:kern w:val="0"/>
      <w:sz w:val="24"/>
      <w:szCs w:val="24"/>
      <w14:ligatures w14:val="none"/>
    </w:rPr>
  </w:style>
  <w:style w:type="paragraph" w:customStyle="1" w:styleId="vipgjd-yawneb-ifdkyd-w0vjo-fmcms1">
    <w:name w:val="vipgjd-yawneb-ifdkyd-w0vjo-fmcms1"/>
    <w:basedOn w:val="a"/>
    <w:pPr>
      <w:spacing w:before="225" w:after="75" w:line="240" w:lineRule="auto"/>
      <w:ind w:left="0" w:firstLine="0"/>
      <w:jc w:val="left"/>
      <w:textAlignment w:val="baseline"/>
    </w:pPr>
    <w:rPr>
      <w:rFonts w:ascii="Arial" w:eastAsia="宋体" w:hAnsi="Arial" w:cs="Arial"/>
      <w:color w:val="999999"/>
      <w:kern w:val="0"/>
      <w:sz w:val="17"/>
      <w:szCs w:val="17"/>
      <w14:ligatures w14:val="none"/>
    </w:rPr>
  </w:style>
  <w:style w:type="paragraph" w:customStyle="1" w:styleId="vipgjd-yawneb-ifdkyd-u0pjoe-fmcms1">
    <w:name w:val="vipgjd-yawneb-ifdkyd-u0pjoe-fmcms1"/>
    <w:basedOn w:val="a"/>
    <w:pPr>
      <w:spacing w:after="0" w:line="240" w:lineRule="auto"/>
      <w:ind w:left="0" w:firstLine="0"/>
      <w:jc w:val="left"/>
      <w:textAlignment w:val="baseline"/>
    </w:pPr>
    <w:rPr>
      <w:rFonts w:ascii="宋体" w:eastAsia="宋体" w:hAnsi="宋体" w:cs="宋体"/>
      <w:vanish/>
      <w:color w:val="880000"/>
      <w:kern w:val="0"/>
      <w:sz w:val="18"/>
      <w:szCs w:val="18"/>
      <w14:ligatures w14:val="none"/>
    </w:rPr>
  </w:style>
  <w:style w:type="paragraph" w:customStyle="1" w:styleId="vipgjd-yawneb-vipgjd-xl07ob1">
    <w:name w:val="vipgjd-yawneb-vipgjd-xl07ob1"/>
    <w:basedOn w:val="a"/>
    <w:p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yawneb-vipgjd-j7lflb1">
    <w:name w:val="vipgjd-yawneb-vipgjd-j7lflb1"/>
    <w:basedOn w:val="a"/>
    <w:pPr>
      <w:spacing w:after="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yawneb-vipgjd-j7lflb2">
    <w:name w:val="vipgjd-yawneb-vipgjd-j7lflb2"/>
    <w:basedOn w:val="a"/>
    <w:pPr>
      <w:shd w:val="clear" w:color="auto" w:fill="DDDDDD"/>
      <w:spacing w:after="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yawneb-vipgjd-ekm5fc-hfsbo1">
    <w:name w:val="vipgjd-yawneb-vipgjd-ekm5fc-hfsbo1"/>
    <w:basedOn w:val="a"/>
    <w:pPr>
      <w:spacing w:after="0" w:line="240" w:lineRule="auto"/>
      <w:ind w:left="0" w:firstLine="0"/>
      <w:jc w:val="right"/>
      <w:textAlignment w:val="baseline"/>
    </w:pPr>
    <w:rPr>
      <w:rFonts w:ascii="宋体" w:eastAsia="宋体" w:hAnsi="宋体" w:cs="宋体"/>
      <w:color w:val="auto"/>
      <w:kern w:val="0"/>
      <w:sz w:val="24"/>
      <w:szCs w:val="24"/>
      <w14:ligatures w14:val="none"/>
    </w:rPr>
  </w:style>
  <w:style w:type="paragraph" w:customStyle="1" w:styleId="vipgjd-yawneb-vipgjd-ekm5fc-hfsbo2">
    <w:name w:val="vipgjd-yawneb-vipgjd-ekm5fc-hfsbo2"/>
    <w:basedOn w:val="a"/>
    <w:pPr>
      <w:spacing w:after="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yawneb-yawneb-vy2aqc-fmcms1">
    <w:name w:val="vipgjd-yawneb-yawneb-vy2aqc-fmcms1"/>
    <w:basedOn w:val="a"/>
    <w:pPr>
      <w:shd w:val="clear" w:color="auto" w:fill="F1EA00"/>
      <w:spacing w:after="0" w:line="240" w:lineRule="auto"/>
      <w:ind w:left="-45" w:right="-30" w:firstLine="0"/>
      <w:jc w:val="left"/>
      <w:textAlignment w:val="baseline"/>
    </w:pPr>
    <w:rPr>
      <w:rFonts w:ascii="宋体" w:eastAsia="宋体" w:hAnsi="宋体" w:cs="宋体"/>
      <w:color w:val="F1EA00"/>
      <w:kern w:val="0"/>
      <w:sz w:val="24"/>
      <w:szCs w:val="24"/>
      <w14:ligatures w14:val="none"/>
    </w:rPr>
  </w:style>
  <w:style w:type="paragraph" w:customStyle="1" w:styleId="vipgjd-yawneb-tvlw9c-pphlrf-sn54q1">
    <w:name w:val="vipgjd-yawneb-tvlw9c-pphlrf-sn54q1"/>
    <w:basedOn w:val="a"/>
    <w:pPr>
      <w:shd w:val="clear" w:color="auto" w:fill="F1EA00"/>
      <w:spacing w:after="0" w:line="240" w:lineRule="auto"/>
      <w:ind w:left="-45" w:right="-30" w:firstLine="0"/>
      <w:jc w:val="left"/>
      <w:textAlignment w:val="baseline"/>
    </w:pPr>
    <w:rPr>
      <w:rFonts w:ascii="宋体" w:eastAsia="宋体" w:hAnsi="宋体" w:cs="宋体"/>
      <w:color w:val="222222"/>
      <w:kern w:val="0"/>
      <w:sz w:val="24"/>
      <w:szCs w:val="24"/>
      <w14:ligatures w14:val="none"/>
    </w:rPr>
  </w:style>
  <w:style w:type="paragraph" w:customStyle="1" w:styleId="vipgjd-yawneb-yawneb-vy2aqc-pbttye1">
    <w:name w:val="vipgjd-yawneb-yawneb-vy2aqc-pbttye1"/>
    <w:basedOn w:val="a"/>
    <w:pPr>
      <w:spacing w:after="0" w:line="240" w:lineRule="auto"/>
      <w:ind w:left="0" w:firstLine="0"/>
      <w:jc w:val="left"/>
      <w:textAlignment w:val="baseline"/>
    </w:pPr>
    <w:rPr>
      <w:rFonts w:ascii="宋体" w:eastAsia="宋体" w:hAnsi="宋体" w:cs="宋体"/>
      <w:color w:val="FFFFFF"/>
      <w:kern w:val="0"/>
      <w:sz w:val="24"/>
      <w:szCs w:val="24"/>
      <w14:ligatures w14:val="none"/>
    </w:rPr>
  </w:style>
  <w:style w:type="paragraph" w:customStyle="1" w:styleId="vipgjd-yawneb-tvlw9c-pphlrf1">
    <w:name w:val="vipgjd-yawneb-tvlw9c-pphlrf1"/>
    <w:basedOn w:val="a"/>
    <w:pPr>
      <w:shd w:val="clear" w:color="auto" w:fill="C9D7F1"/>
      <w:spacing w:after="0" w:line="240" w:lineRule="auto"/>
      <w:ind w:left="-45" w:right="-30" w:firstLine="0"/>
      <w:jc w:val="left"/>
      <w:textAlignment w:val="baseline"/>
    </w:pPr>
    <w:rPr>
      <w:rFonts w:ascii="宋体" w:eastAsia="宋体" w:hAnsi="宋体" w:cs="宋体"/>
      <w:color w:val="auto"/>
      <w:kern w:val="0"/>
      <w:sz w:val="24"/>
      <w:szCs w:val="24"/>
      <w14:ligatures w14:val="none"/>
    </w:rPr>
  </w:style>
  <w:style w:type="paragraph" w:customStyle="1" w:styleId="vipgjd-yawneb-tvlw9c-pphlrf-sn54q2">
    <w:name w:val="vipgjd-yawneb-tvlw9c-pphlrf-sn54q2"/>
    <w:basedOn w:val="a"/>
    <w:pPr>
      <w:shd w:val="clear" w:color="auto" w:fill="C9D7F1"/>
      <w:spacing w:after="0" w:line="240" w:lineRule="auto"/>
      <w:ind w:left="-45" w:right="-30" w:firstLine="0"/>
      <w:jc w:val="left"/>
      <w:textAlignment w:val="baseline"/>
    </w:pPr>
    <w:rPr>
      <w:rFonts w:ascii="宋体" w:eastAsia="宋体" w:hAnsi="宋体" w:cs="宋体"/>
      <w:color w:val="222222"/>
      <w:kern w:val="0"/>
      <w:sz w:val="24"/>
      <w:szCs w:val="24"/>
      <w14:ligatures w14:val="none"/>
    </w:rPr>
  </w:style>
  <w:style w:type="paragraph" w:customStyle="1" w:styleId="vipgjd-yawneb-tvlw9c-dyvda1">
    <w:name w:val="vipgjd-yawneb-tvlw9c-dyvda1"/>
    <w:basedOn w:val="a"/>
    <w:pPr>
      <w:pBdr>
        <w:top w:val="single" w:sz="6" w:space="1" w:color="4D90FE"/>
        <w:left w:val="single" w:sz="6" w:space="1" w:color="4D90FE"/>
        <w:bottom w:val="single" w:sz="6" w:space="1" w:color="4D90FE"/>
        <w:right w:val="single" w:sz="6" w:space="1" w:color="4D90FE"/>
      </w:pBdr>
      <w:spacing w:after="0" w:line="240" w:lineRule="auto"/>
      <w:ind w:left="-30" w:right="-30" w:firstLine="0"/>
      <w:jc w:val="left"/>
      <w:textAlignment w:val="baseline"/>
    </w:pPr>
    <w:rPr>
      <w:rFonts w:ascii="宋体" w:eastAsia="宋体" w:hAnsi="宋体" w:cs="宋体"/>
      <w:color w:val="auto"/>
      <w:kern w:val="0"/>
      <w:sz w:val="24"/>
      <w:szCs w:val="24"/>
      <w14:ligatures w14:val="none"/>
    </w:rPr>
  </w:style>
  <w:style w:type="paragraph" w:customStyle="1" w:styleId="vipgjd-yawneb-yawneb-tvlw9c-sn54q-lzx3ef1">
    <w:name w:val="vipgjd-yawneb-yawneb-tvlw9c-sn54q-lzx3ef1"/>
    <w:basedOn w:val="a"/>
    <w:pPr>
      <w:pBdr>
        <w:left w:val="single" w:sz="12" w:space="0" w:color="FF0000"/>
      </w:pBdr>
      <w:spacing w:after="0" w:line="240" w:lineRule="auto"/>
      <w:ind w:left="-30" w:firstLine="0"/>
      <w:jc w:val="left"/>
      <w:textAlignment w:val="baseline"/>
    </w:pPr>
    <w:rPr>
      <w:rFonts w:ascii="宋体" w:eastAsia="宋体" w:hAnsi="宋体" w:cs="宋体"/>
      <w:color w:val="auto"/>
      <w:kern w:val="0"/>
      <w:sz w:val="24"/>
      <w:szCs w:val="24"/>
      <w14:ligatures w14:val="none"/>
    </w:rPr>
  </w:style>
  <w:style w:type="paragraph" w:customStyle="1" w:styleId="vipgjd-yawneb-yawneb-tvlw9c-sn54q-yiaiib1">
    <w:name w:val="vipgjd-yawneb-yawneb-tvlw9c-sn54q-yiaiib1"/>
    <w:basedOn w:val="a"/>
    <w:pPr>
      <w:pBdr>
        <w:right w:val="single" w:sz="12" w:space="0" w:color="FF0000"/>
      </w:pBdr>
      <w:spacing w:after="0" w:line="240" w:lineRule="auto"/>
      <w:ind w:left="0" w:right="-30" w:firstLine="0"/>
      <w:jc w:val="left"/>
      <w:textAlignment w:val="baseline"/>
    </w:pPr>
    <w:rPr>
      <w:rFonts w:ascii="宋体" w:eastAsia="宋体" w:hAnsi="宋体" w:cs="宋体"/>
      <w:color w:val="auto"/>
      <w:kern w:val="0"/>
      <w:sz w:val="24"/>
      <w:szCs w:val="24"/>
      <w14:ligatures w14:val="none"/>
    </w:rPr>
  </w:style>
  <w:style w:type="paragraph" w:customStyle="1" w:styleId="vipgjd-yawneb-ifdkyd-ypqjbf1">
    <w:name w:val="vipgjd-yawneb-ifdkyd-ypqjbf1"/>
    <w:basedOn w:val="a"/>
    <w:pPr>
      <w:spacing w:after="0" w:line="240" w:lineRule="auto"/>
      <w:ind w:left="0" w:firstLine="0"/>
      <w:jc w:val="left"/>
      <w:textAlignment w:val="baseline"/>
    </w:pPr>
    <w:rPr>
      <w:rFonts w:ascii="宋体" w:eastAsia="宋体" w:hAnsi="宋体" w:cs="宋体"/>
      <w:color w:val="auto"/>
      <w:kern w:val="0"/>
      <w:sz w:val="24"/>
      <w:szCs w:val="24"/>
      <w14:ligatures w14:val="none"/>
    </w:rPr>
  </w:style>
  <w:style w:type="paragraph" w:customStyle="1" w:styleId="vipgjd-yawneb-ifdkyd-ypqjbf-fmcms1">
    <w:name w:val="vipgjd-yawneb-ifdkyd-ypqjbf-fmcms1"/>
    <w:basedOn w:val="a"/>
    <w:pPr>
      <w:pBdr>
        <w:top w:val="single" w:sz="6" w:space="2" w:color="C0C0C0"/>
        <w:left w:val="single" w:sz="6" w:space="2" w:color="D9D9D9"/>
        <w:bottom w:val="single" w:sz="6" w:space="2" w:color="D9D9D9"/>
        <w:right w:val="single" w:sz="6" w:space="2" w:color="D9D9D9"/>
      </w:pBdr>
      <w:shd w:val="clear" w:color="auto" w:fill="FFFFFF"/>
      <w:spacing w:after="0" w:line="240" w:lineRule="auto"/>
      <w:ind w:left="0" w:firstLine="0"/>
      <w:jc w:val="left"/>
      <w:textAlignment w:val="top"/>
    </w:pPr>
    <w:rPr>
      <w:rFonts w:ascii="宋体" w:eastAsia="宋体" w:hAnsi="宋体" w:cs="宋体"/>
      <w:color w:val="333333"/>
      <w:kern w:val="0"/>
      <w:sz w:val="17"/>
      <w:szCs w:val="17"/>
      <w14:ligatures w14:val="none"/>
    </w:rPr>
  </w:style>
  <w:style w:type="paragraph" w:customStyle="1" w:styleId="vipgjd-yawneb-ifdkyd-ypqjbf-fmcms2">
    <w:name w:val="vipgjd-yawneb-ifdkyd-ypqjbf-fmcms2"/>
    <w:basedOn w:val="a"/>
    <w:pPr>
      <w:pBdr>
        <w:top w:val="single" w:sz="6" w:space="2" w:color="A0A0A0"/>
        <w:left w:val="single" w:sz="6" w:space="2" w:color="B9B9B9"/>
        <w:bottom w:val="single" w:sz="6" w:space="2" w:color="B9B9B9"/>
        <w:right w:val="single" w:sz="6" w:space="2" w:color="B9B9B9"/>
      </w:pBdr>
      <w:shd w:val="clear" w:color="auto" w:fill="FFFFFF"/>
      <w:spacing w:after="0" w:line="240" w:lineRule="auto"/>
      <w:ind w:left="0" w:firstLine="0"/>
      <w:jc w:val="left"/>
      <w:textAlignment w:val="top"/>
    </w:pPr>
    <w:rPr>
      <w:rFonts w:ascii="宋体" w:eastAsia="宋体" w:hAnsi="宋体" w:cs="宋体"/>
      <w:color w:val="333333"/>
      <w:kern w:val="0"/>
      <w:sz w:val="17"/>
      <w:szCs w:val="17"/>
      <w14:ligatures w14:val="none"/>
    </w:rPr>
  </w:style>
  <w:style w:type="paragraph" w:customStyle="1" w:styleId="vipgjd-yawneb-ifdkyd-ypqjbf-sfebqf1">
    <w:name w:val="vipgjd-yawneb-ifdkyd-ypqjbf-sfebqf1"/>
    <w:basedOn w:val="a"/>
    <w:pPr>
      <w:spacing w:after="0" w:line="240" w:lineRule="auto"/>
      <w:ind w:left="30" w:firstLine="0"/>
      <w:jc w:val="left"/>
      <w:textAlignment w:val="baseline"/>
    </w:pPr>
    <w:rPr>
      <w:rFonts w:ascii="宋体" w:eastAsia="宋体" w:hAnsi="宋体" w:cs="宋体"/>
      <w:color w:val="auto"/>
      <w:kern w:val="0"/>
      <w:sz w:val="17"/>
      <w:szCs w:val="17"/>
      <w14:ligatures w14:val="none"/>
    </w:rPr>
  </w:style>
  <w:style w:type="paragraph" w:customStyle="1" w:styleId="vipgjd-yawneb-hvhgnd-k77iif-i3jm8c1">
    <w:name w:val="vipgjd-yawneb-hvhgnd-k77iif-i3jm8c1"/>
    <w:basedOn w:val="a"/>
    <w:pPr>
      <w:spacing w:before="240" w:after="240" w:line="240" w:lineRule="auto"/>
      <w:ind w:left="240" w:right="240" w:firstLine="0"/>
      <w:jc w:val="left"/>
    </w:pPr>
    <w:rPr>
      <w:rFonts w:ascii="宋体" w:eastAsia="宋体" w:hAnsi="宋体" w:cs="宋体"/>
      <w:color w:val="auto"/>
      <w:kern w:val="0"/>
      <w:sz w:val="24"/>
      <w:szCs w:val="24"/>
      <w14:ligatures w14:val="none"/>
    </w:rPr>
  </w:style>
  <w:style w:type="paragraph" w:customStyle="1" w:styleId="vipgjd-yawneb-hvhgnd-k77iif-sisrtd1">
    <w:name w:val="vipgjd-yawneb-hvhgnd-k77iif-sisrtd1"/>
    <w:basedOn w:val="a"/>
    <w:pPr>
      <w:spacing w:before="240" w:after="240" w:line="240" w:lineRule="auto"/>
      <w:ind w:left="240" w:right="240" w:firstLine="0"/>
      <w:jc w:val="left"/>
    </w:pPr>
    <w:rPr>
      <w:rFonts w:ascii="宋体" w:eastAsia="宋体" w:hAnsi="宋体" w:cs="宋体"/>
      <w:color w:val="auto"/>
      <w:kern w:val="0"/>
      <w:sz w:val="24"/>
      <w:szCs w:val="24"/>
      <w14:ligatures w14:val="none"/>
    </w:rPr>
  </w:style>
  <w:style w:type="paragraph" w:customStyle="1" w:styleId="vipgjd-yawneb-hvhgnd-iuizwc1">
    <w:name w:val="vipgjd-yawneb-hvhgnd-iuizwc1"/>
    <w:basedOn w:val="a"/>
    <w:pPr>
      <w:spacing w:after="0" w:line="240" w:lineRule="auto"/>
      <w:ind w:left="540" w:firstLine="0"/>
      <w:jc w:val="left"/>
    </w:pPr>
    <w:rPr>
      <w:rFonts w:ascii="宋体" w:eastAsia="宋体" w:hAnsi="宋体" w:cs="宋体"/>
      <w:color w:val="747775"/>
      <w:kern w:val="0"/>
      <w:sz w:val="21"/>
      <w:szCs w:val="21"/>
      <w14:ligatures w14:val="none"/>
    </w:rPr>
  </w:style>
  <w:style w:type="paragraph" w:customStyle="1" w:styleId="vipgjd-yawneb-hvhgnd-iuizwc2">
    <w:name w:val="vipgjd-yawneb-hvhgnd-iuizwc2"/>
    <w:basedOn w:val="a"/>
    <w:pPr>
      <w:spacing w:after="0" w:line="240" w:lineRule="auto"/>
      <w:ind w:left="0" w:right="540" w:firstLine="0"/>
      <w:jc w:val="right"/>
    </w:pPr>
    <w:rPr>
      <w:rFonts w:ascii="宋体" w:eastAsia="宋体" w:hAnsi="宋体" w:cs="宋体"/>
      <w:color w:val="747775"/>
      <w:kern w:val="0"/>
      <w:sz w:val="21"/>
      <w:szCs w:val="21"/>
      <w14:ligatures w14:val="none"/>
    </w:rPr>
  </w:style>
  <w:style w:type="paragraph" w:customStyle="1" w:styleId="vipgjd-yawneb-hvhgnd-axav11">
    <w:name w:val="vipgjd-yawneb-hvhgnd-axav11"/>
    <w:basedOn w:val="a"/>
    <w:pPr>
      <w:spacing w:before="100" w:beforeAutospacing="1" w:after="100" w:afterAutospacing="1" w:line="240" w:lineRule="auto"/>
      <w:ind w:left="0" w:firstLine="0"/>
      <w:jc w:val="left"/>
    </w:pPr>
    <w:rPr>
      <w:rFonts w:ascii="宋体" w:eastAsia="宋体" w:hAnsi="宋体" w:cs="宋体"/>
      <w:color w:val="1F1F1F"/>
      <w:kern w:val="0"/>
      <w:sz w:val="24"/>
      <w:szCs w:val="24"/>
      <w14:ligatures w14:val="none"/>
    </w:rPr>
  </w:style>
  <w:style w:type="paragraph" w:customStyle="1" w:styleId="vipgjd-yawneb-sisrtd1">
    <w:name w:val="vipgjd-yawneb-sisrtd1"/>
    <w:basedOn w:val="a"/>
    <w:pPr>
      <w:spacing w:before="100" w:beforeAutospacing="1" w:after="100" w:afterAutospacing="1" w:line="240" w:lineRule="auto"/>
      <w:ind w:left="0" w:firstLine="0"/>
      <w:jc w:val="right"/>
    </w:pPr>
    <w:rPr>
      <w:rFonts w:ascii="宋体" w:eastAsia="宋体" w:hAnsi="宋体" w:cs="宋体"/>
      <w:color w:val="auto"/>
      <w:kern w:val="0"/>
      <w:sz w:val="24"/>
      <w:szCs w:val="24"/>
      <w14:ligatures w14:val="none"/>
    </w:rPr>
  </w:style>
  <w:style w:type="paragraph" w:customStyle="1" w:styleId="vipgjd-yawneb-hvhgnd-n7eqid1">
    <w:name w:val="vipgjd-yawneb-hvhgnd-n7eqid1"/>
    <w:basedOn w:val="a"/>
    <w:pPr>
      <w:shd w:val="clear" w:color="auto" w:fill="F1F4F9"/>
      <w:spacing w:after="0" w:line="240" w:lineRule="auto"/>
      <w:ind w:left="0" w:firstLine="0"/>
      <w:jc w:val="left"/>
    </w:pPr>
    <w:rPr>
      <w:rFonts w:ascii="宋体" w:eastAsia="宋体" w:hAnsi="宋体" w:cs="宋体"/>
      <w:color w:val="auto"/>
      <w:kern w:val="0"/>
      <w:sz w:val="24"/>
      <w:szCs w:val="24"/>
      <w14:ligatures w14:val="none"/>
    </w:rPr>
  </w:style>
  <w:style w:type="paragraph" w:customStyle="1" w:styleId="vipgjd-yawneb-sisrtd2">
    <w:name w:val="vipgjd-yawneb-sisrtd2"/>
    <w:basedOn w:val="a"/>
    <w:pPr>
      <w:spacing w:before="100" w:beforeAutospacing="1" w:after="100" w:afterAutospacing="1" w:line="240" w:lineRule="auto"/>
      <w:ind w:left="0" w:firstLine="0"/>
      <w:jc w:val="right"/>
    </w:pPr>
    <w:rPr>
      <w:rFonts w:ascii="宋体" w:eastAsia="宋体" w:hAnsi="宋体" w:cs="宋体"/>
      <w:color w:val="auto"/>
      <w:kern w:val="0"/>
      <w:sz w:val="24"/>
      <w:szCs w:val="24"/>
      <w14:ligatures w14:val="none"/>
    </w:rPr>
  </w:style>
  <w:style w:type="paragraph" w:customStyle="1" w:styleId="vipgjd-yawneb-hvhgnd-n7eqid-b7i4od1">
    <w:name w:val="vipgjd-yawneb-hvhgnd-n7eqid-b7i4od1"/>
    <w:basedOn w:val="a"/>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 w:type="paragraph" w:customStyle="1" w:styleId="vipgjd-yawneb-sisrtd3">
    <w:name w:val="vipgjd-yawneb-sisrtd3"/>
    <w:basedOn w:val="a"/>
    <w:pPr>
      <w:spacing w:before="100" w:beforeAutospacing="1" w:after="100" w:afterAutospacing="1" w:line="240" w:lineRule="auto"/>
      <w:ind w:left="0" w:firstLine="0"/>
      <w:jc w:val="right"/>
    </w:pPr>
    <w:rPr>
      <w:rFonts w:ascii="宋体" w:eastAsia="宋体" w:hAnsi="宋体" w:cs="宋体"/>
      <w:color w:val="auto"/>
      <w:kern w:val="0"/>
      <w:sz w:val="24"/>
      <w:szCs w:val="24"/>
      <w14:ligatures w14:val="none"/>
    </w:rPr>
  </w:style>
  <w:style w:type="paragraph" w:customStyle="1" w:styleId="vipgjd-yawneb-hvhgnd-utujcb1">
    <w:name w:val="vipgjd-yawneb-hvhgnd-utujcb1"/>
    <w:basedOn w:val="a"/>
    <w:pPr>
      <w:spacing w:before="100" w:beforeAutospacing="1" w:after="100" w:afterAutospacing="1" w:line="240" w:lineRule="auto"/>
      <w:ind w:left="0" w:firstLine="0"/>
      <w:jc w:val="left"/>
    </w:pPr>
    <w:rPr>
      <w:rFonts w:ascii="宋体" w:eastAsia="宋体" w:hAnsi="宋体" w:cs="宋体"/>
      <w:color w:val="1F1F1F"/>
      <w:kern w:val="0"/>
      <w:sz w:val="18"/>
      <w:szCs w:val="18"/>
      <w14:ligatures w14:val="none"/>
    </w:rPr>
  </w:style>
  <w:style w:type="paragraph" w:customStyle="1" w:styleId="vipgjd-yawneb-hvhgnd-utujcb2">
    <w:name w:val="vipgjd-yawneb-hvhgnd-utujcb2"/>
    <w:basedOn w:val="a"/>
    <w:pPr>
      <w:spacing w:before="100" w:beforeAutospacing="1" w:after="100" w:afterAutospacing="1" w:line="240" w:lineRule="auto"/>
      <w:ind w:left="0" w:firstLine="0"/>
      <w:jc w:val="right"/>
    </w:pPr>
    <w:rPr>
      <w:rFonts w:ascii="宋体" w:eastAsia="宋体" w:hAnsi="宋体" w:cs="宋体"/>
      <w:color w:val="1F1F1F"/>
      <w:kern w:val="0"/>
      <w:sz w:val="18"/>
      <w:szCs w:val="18"/>
      <w14:ligatures w14:val="none"/>
    </w:rPr>
  </w:style>
  <w:style w:type="paragraph" w:customStyle="1" w:styleId="vipgjd-yawneb-hvhgnd-eo9mke1">
    <w:name w:val="vipgjd-yawneb-hvhgnd-eo9mke1"/>
    <w:basedOn w:val="a"/>
    <w:pPr>
      <w:spacing w:before="100" w:beforeAutospacing="1" w:after="100" w:afterAutospacing="1" w:line="240" w:lineRule="auto"/>
      <w:ind w:left="0" w:firstLine="0"/>
      <w:jc w:val="left"/>
    </w:pPr>
    <w:rPr>
      <w:rFonts w:ascii="宋体" w:eastAsia="宋体" w:hAnsi="宋体" w:cs="宋体"/>
      <w:color w:val="444746"/>
      <w:kern w:val="0"/>
      <w:sz w:val="18"/>
      <w:szCs w:val="18"/>
      <w14:ligatures w14:val="none"/>
    </w:rPr>
  </w:style>
  <w:style w:type="paragraph" w:customStyle="1" w:styleId="vipgjd-yawneb-hvhgnd-eo9mke2">
    <w:name w:val="vipgjd-yawneb-hvhgnd-eo9mke2"/>
    <w:basedOn w:val="a"/>
    <w:pPr>
      <w:spacing w:before="100" w:beforeAutospacing="1" w:after="100" w:afterAutospacing="1" w:line="240" w:lineRule="auto"/>
      <w:ind w:left="0" w:firstLine="0"/>
      <w:jc w:val="right"/>
    </w:pPr>
    <w:rPr>
      <w:rFonts w:ascii="宋体" w:eastAsia="宋体" w:hAnsi="宋体" w:cs="宋体"/>
      <w:color w:val="444746"/>
      <w:kern w:val="0"/>
      <w:sz w:val="18"/>
      <w:szCs w:val="18"/>
      <w14:ligatures w14:val="none"/>
    </w:rPr>
  </w:style>
  <w:style w:type="paragraph" w:customStyle="1" w:styleId="vipgjd-yawneb-hvhgnd-bgm6sf1">
    <w:name w:val="vipgjd-yawneb-hvhgnd-bgm6sf1"/>
    <w:basedOn w:val="a"/>
    <w:pPr>
      <w:spacing w:after="0" w:line="240" w:lineRule="auto"/>
      <w:ind w:left="0" w:right="30" w:firstLine="0"/>
      <w:jc w:val="left"/>
    </w:pPr>
    <w:rPr>
      <w:rFonts w:ascii="宋体" w:eastAsia="宋体" w:hAnsi="宋体" w:cs="宋体"/>
      <w:color w:val="auto"/>
      <w:kern w:val="0"/>
      <w:sz w:val="24"/>
      <w:szCs w:val="24"/>
      <w14:ligatures w14:val="none"/>
    </w:rPr>
  </w:style>
  <w:style w:type="paragraph" w:customStyle="1" w:styleId="vipgjd-yawneb-hvhgnd-bgm6sf2">
    <w:name w:val="vipgjd-yawneb-hvhgnd-bgm6sf2"/>
    <w:basedOn w:val="a"/>
    <w:pPr>
      <w:shd w:val="clear" w:color="auto" w:fill="E8EBEC"/>
      <w:spacing w:after="0" w:line="240" w:lineRule="auto"/>
      <w:ind w:left="0" w:right="30" w:firstLine="0"/>
      <w:jc w:val="left"/>
    </w:pPr>
    <w:rPr>
      <w:rFonts w:ascii="宋体" w:eastAsia="宋体" w:hAnsi="宋体" w:cs="宋体"/>
      <w:color w:val="auto"/>
      <w:kern w:val="0"/>
      <w:sz w:val="24"/>
      <w:szCs w:val="24"/>
      <w14:ligatures w14:val="none"/>
    </w:rPr>
  </w:style>
  <w:style w:type="paragraph" w:customStyle="1" w:styleId="vipgjd-yawneb-hvhgnd-axytce1">
    <w:name w:val="vipgjd-yawneb-hvhgnd-axytce1"/>
    <w:basedOn w:val="a"/>
    <w:pPr>
      <w:spacing w:before="100" w:beforeAutospacing="1" w:after="100" w:afterAutospacing="1" w:line="240" w:lineRule="auto"/>
      <w:ind w:left="0" w:firstLine="0"/>
      <w:jc w:val="left"/>
    </w:pPr>
    <w:rPr>
      <w:rFonts w:ascii="宋体" w:eastAsia="宋体" w:hAnsi="宋体" w:cs="宋体"/>
      <w:vanish/>
      <w:color w:val="auto"/>
      <w:kern w:val="0"/>
      <w:sz w:val="24"/>
      <w:szCs w:val="24"/>
      <w14:ligatures w14:val="none"/>
    </w:rPr>
  </w:style>
  <w:style w:type="paragraph" w:styleId="z-">
    <w:name w:val="HTML Top of Form"/>
    <w:basedOn w:val="a"/>
    <w:next w:val="a"/>
    <w:link w:val="z-0"/>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0">
    <w:name w:val="z-窗体顶端 字符"/>
    <w:basedOn w:val="a0"/>
    <w:link w:val="z-"/>
    <w:uiPriority w:val="99"/>
    <w:semiHidden/>
    <w:rPr>
      <w:rFonts w:ascii="Arial" w:hAnsi="Arial" w:cs="Arial"/>
      <w:vanish/>
      <w:color w:val="181717"/>
      <w:kern w:val="2"/>
      <w:sz w:val="16"/>
      <w:szCs w:val="16"/>
      <w14:ligatures w14:val="standardContextual"/>
    </w:rPr>
  </w:style>
  <w:style w:type="paragraph" w:styleId="z-1">
    <w:name w:val="HTML Bottom of Form"/>
    <w:basedOn w:val="a"/>
    <w:next w:val="a"/>
    <w:link w:val="z-2"/>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2">
    <w:name w:val="z-窗体底端 字符"/>
    <w:basedOn w:val="a0"/>
    <w:link w:val="z-1"/>
    <w:uiPriority w:val="99"/>
    <w:semiHidden/>
    <w:rPr>
      <w:rFonts w:ascii="Arial" w:hAnsi="Arial" w:cs="Arial"/>
      <w:vanish/>
      <w:color w:val="181717"/>
      <w:kern w:val="2"/>
      <w:sz w:val="16"/>
      <w:szCs w:val="16"/>
      <w14:ligatures w14:val="standardContextual"/>
    </w:rPr>
  </w:style>
  <w:style w:type="paragraph" w:styleId="a7">
    <w:name w:val="header"/>
    <w:basedOn w:val="a"/>
    <w:link w:val="a8"/>
    <w:uiPriority w:val="99"/>
    <w:unhideWhenUsed/>
    <w:pP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Pr>
      <w:rFonts w:cs="Times New Roman"/>
      <w:color w:val="181717"/>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575010">
      <w:marLeft w:val="-345"/>
      <w:marRight w:val="0"/>
      <w:marTop w:val="0"/>
      <w:marBottom w:val="0"/>
      <w:divBdr>
        <w:top w:val="single" w:sz="6" w:space="9" w:color="EEEEEE"/>
        <w:left w:val="single" w:sz="6" w:space="9" w:color="EEEEEE"/>
        <w:bottom w:val="single" w:sz="6" w:space="9" w:color="EEEEEE"/>
        <w:right w:val="single" w:sz="6" w:space="9" w:color="EEEEEE"/>
      </w:divBdr>
      <w:divsChild>
        <w:div w:id="1122111990">
          <w:marLeft w:val="0"/>
          <w:marRight w:val="0"/>
          <w:marTop w:val="0"/>
          <w:marBottom w:val="0"/>
          <w:divBdr>
            <w:top w:val="none" w:sz="0" w:space="0" w:color="auto"/>
            <w:left w:val="none" w:sz="0" w:space="0" w:color="auto"/>
            <w:bottom w:val="none" w:sz="0" w:space="0" w:color="auto"/>
            <w:right w:val="none" w:sz="0" w:space="0" w:color="auto"/>
          </w:divBdr>
          <w:divsChild>
            <w:div w:id="551040129">
              <w:marLeft w:val="0"/>
              <w:marRight w:val="0"/>
              <w:marTop w:val="0"/>
              <w:marBottom w:val="0"/>
              <w:divBdr>
                <w:top w:val="none" w:sz="0" w:space="0" w:color="auto"/>
                <w:left w:val="none" w:sz="0" w:space="0" w:color="auto"/>
                <w:bottom w:val="none" w:sz="0" w:space="0" w:color="auto"/>
                <w:right w:val="none" w:sz="0" w:space="0" w:color="auto"/>
              </w:divBdr>
            </w:div>
            <w:div w:id="860170584">
              <w:marLeft w:val="0"/>
              <w:marRight w:val="0"/>
              <w:marTop w:val="0"/>
              <w:marBottom w:val="0"/>
              <w:divBdr>
                <w:top w:val="none" w:sz="0" w:space="0" w:color="auto"/>
                <w:left w:val="none" w:sz="0" w:space="0" w:color="auto"/>
                <w:bottom w:val="none" w:sz="0" w:space="0" w:color="auto"/>
                <w:right w:val="none" w:sz="0" w:space="0" w:color="auto"/>
              </w:divBdr>
              <w:divsChild>
                <w:div w:id="1513757689">
                  <w:marLeft w:val="540"/>
                  <w:marRight w:val="0"/>
                  <w:marTop w:val="0"/>
                  <w:marBottom w:val="0"/>
                  <w:divBdr>
                    <w:top w:val="none" w:sz="0" w:space="0" w:color="auto"/>
                    <w:left w:val="none" w:sz="0" w:space="0" w:color="auto"/>
                    <w:bottom w:val="none" w:sz="0" w:space="0" w:color="auto"/>
                    <w:right w:val="none" w:sz="0" w:space="0" w:color="auto"/>
                  </w:divBdr>
                </w:div>
              </w:divsChild>
            </w:div>
            <w:div w:id="352265693">
              <w:marLeft w:val="0"/>
              <w:marRight w:val="0"/>
              <w:marTop w:val="0"/>
              <w:marBottom w:val="0"/>
              <w:divBdr>
                <w:top w:val="none" w:sz="0" w:space="0" w:color="auto"/>
                <w:left w:val="none" w:sz="0" w:space="0" w:color="auto"/>
                <w:bottom w:val="none" w:sz="0" w:space="0" w:color="auto"/>
                <w:right w:val="none" w:sz="0" w:space="0" w:color="auto"/>
              </w:divBdr>
              <w:divsChild>
                <w:div w:id="347297845">
                  <w:marLeft w:val="0"/>
                  <w:marRight w:val="0"/>
                  <w:marTop w:val="0"/>
                  <w:marBottom w:val="0"/>
                  <w:divBdr>
                    <w:top w:val="none" w:sz="0" w:space="0" w:color="auto"/>
                    <w:left w:val="none" w:sz="0" w:space="0" w:color="auto"/>
                    <w:bottom w:val="none" w:sz="0" w:space="0" w:color="auto"/>
                    <w:right w:val="none" w:sz="0" w:space="0" w:color="auto"/>
                  </w:divBdr>
                  <w:divsChild>
                    <w:div w:id="942304669">
                      <w:marLeft w:val="0"/>
                      <w:marRight w:val="0"/>
                      <w:marTop w:val="0"/>
                      <w:marBottom w:val="0"/>
                      <w:divBdr>
                        <w:top w:val="none" w:sz="0" w:space="0" w:color="auto"/>
                        <w:left w:val="none" w:sz="0" w:space="0" w:color="auto"/>
                        <w:bottom w:val="none" w:sz="0" w:space="0" w:color="auto"/>
                        <w:right w:val="none" w:sz="0" w:space="0" w:color="auto"/>
                      </w:divBdr>
                    </w:div>
                    <w:div w:id="10134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file:///C:\Users\Administrator\Desktop\TPRS_A_526016_O%206963..6980_files\24px.sv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2354</Words>
  <Characters>13420</Characters>
  <Application>Microsoft Office Word</Application>
  <DocSecurity>0</DocSecurity>
  <Lines>111</Lines>
  <Paragraphs>31</Paragraphs>
  <ScaleCrop>false</ScaleCrop>
  <Company/>
  <LinksUpToDate>false</LinksUpToDate>
  <CharactersWithSpaces>15743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TPRS_A_526016_O 6963..6980</dc:title>
  <dc:subject/>
  <dc:creator>Administrator</dc:creator>
  <cp:keywords/>
  <dc:description/>
  <cp:lastModifiedBy>Administrator</cp:lastModifiedBy>
  <cp:revision>2</cp:revision>
  <dcterms:created xsi:type="dcterms:W3CDTF">2024-03-23T02:07:00Z</dcterms:created>
  <dcterms:modified xsi:type="dcterms:W3CDTF">2024-03-23T02:07:00Z</dcterms:modified>
</cp:coreProperties>
</file>